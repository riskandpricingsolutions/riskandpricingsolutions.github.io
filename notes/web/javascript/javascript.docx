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3D80E79C" w14:textId="77777777" w:rsidR="00BD04E8" w:rsidRDefault="00BD04E8" w:rsidP="00BD04E8"/>
    <w:sdt>
      <w:sdtPr>
        <w:rPr>
          <w:rFonts w:asciiTheme="minorHAnsi" w:eastAsiaTheme="minorEastAsia" w:hAnsiTheme="minorHAnsi" w:cstheme="minorBidi"/>
          <w:color w:val="000000" w:themeColor="text1"/>
          <w:sz w:val="24"/>
          <w:szCs w:val="22"/>
          <w:lang w:val="en-GB" w:eastAsia="en-GB"/>
        </w:rPr>
        <w:id w:val="-63803685"/>
        <w:docPartObj>
          <w:docPartGallery w:val="Table of Contents"/>
          <w:docPartUnique/>
        </w:docPartObj>
      </w:sdtPr>
      <w:sdtEndPr>
        <w:rPr>
          <w:b/>
          <w:bCs/>
          <w:noProof/>
        </w:rPr>
      </w:sdtEndPr>
      <w:sdtContent>
        <w:p w14:paraId="35BA2D9C" w14:textId="2DB46F2B" w:rsidR="000C6289" w:rsidRDefault="000C6289">
          <w:pPr>
            <w:pStyle w:val="TOCHeading"/>
          </w:pPr>
          <w:r>
            <w:t>Contents</w:t>
          </w:r>
        </w:p>
        <w:p w14:paraId="722A7DB0" w14:textId="32DE3525" w:rsidR="00203733" w:rsidRDefault="000C6289">
          <w:pPr>
            <w:pStyle w:val="TOC1"/>
            <w:tabs>
              <w:tab w:val="right" w:leader="dot" w:pos="9016"/>
            </w:tabs>
            <w:rPr>
              <w:noProof/>
              <w:color w:val="auto"/>
              <w:sz w:val="22"/>
            </w:rPr>
          </w:pPr>
          <w:r>
            <w:fldChar w:fldCharType="begin"/>
          </w:r>
          <w:r>
            <w:instrText xml:space="preserve"> TOC \o "1-3" \h \z \u </w:instrText>
          </w:r>
          <w:r>
            <w:fldChar w:fldCharType="separate"/>
          </w:r>
          <w:hyperlink w:anchor="_Toc44265500" w:history="1">
            <w:r w:rsidR="00203733" w:rsidRPr="00AF1E1D">
              <w:rPr>
                <w:rStyle w:val="Hyperlink"/>
                <w:noProof/>
              </w:rPr>
              <w:t>JavaScript</w:t>
            </w:r>
            <w:r w:rsidR="00203733">
              <w:rPr>
                <w:noProof/>
                <w:webHidden/>
              </w:rPr>
              <w:tab/>
            </w:r>
            <w:r w:rsidR="00203733">
              <w:rPr>
                <w:noProof/>
                <w:webHidden/>
              </w:rPr>
              <w:fldChar w:fldCharType="begin"/>
            </w:r>
            <w:r w:rsidR="00203733">
              <w:rPr>
                <w:noProof/>
                <w:webHidden/>
              </w:rPr>
              <w:instrText xml:space="preserve"> PAGEREF _Toc44265500 \h </w:instrText>
            </w:r>
            <w:r w:rsidR="00203733">
              <w:rPr>
                <w:noProof/>
                <w:webHidden/>
              </w:rPr>
            </w:r>
            <w:r w:rsidR="00203733">
              <w:rPr>
                <w:noProof/>
                <w:webHidden/>
              </w:rPr>
              <w:fldChar w:fldCharType="separate"/>
            </w:r>
            <w:r w:rsidR="005E765B">
              <w:rPr>
                <w:noProof/>
                <w:webHidden/>
              </w:rPr>
              <w:t>1</w:t>
            </w:r>
            <w:r w:rsidR="00203733">
              <w:rPr>
                <w:noProof/>
                <w:webHidden/>
              </w:rPr>
              <w:fldChar w:fldCharType="end"/>
            </w:r>
          </w:hyperlink>
        </w:p>
        <w:p w14:paraId="6324B608" w14:textId="32F599FF" w:rsidR="00203733" w:rsidRDefault="005A1D40">
          <w:pPr>
            <w:pStyle w:val="TOC2"/>
            <w:tabs>
              <w:tab w:val="right" w:leader="dot" w:pos="9016"/>
            </w:tabs>
            <w:rPr>
              <w:noProof/>
              <w:color w:val="auto"/>
              <w:sz w:val="22"/>
            </w:rPr>
          </w:pPr>
          <w:hyperlink w:anchor="_Toc44265501" w:history="1">
            <w:r w:rsidR="00203733" w:rsidRPr="00AF1E1D">
              <w:rPr>
                <w:rStyle w:val="Hyperlink"/>
                <w:noProof/>
              </w:rPr>
              <w:t>Cheat Sheet</w:t>
            </w:r>
            <w:r w:rsidR="00203733">
              <w:rPr>
                <w:noProof/>
                <w:webHidden/>
              </w:rPr>
              <w:tab/>
            </w:r>
            <w:r w:rsidR="00203733">
              <w:rPr>
                <w:noProof/>
                <w:webHidden/>
              </w:rPr>
              <w:fldChar w:fldCharType="begin"/>
            </w:r>
            <w:r w:rsidR="00203733">
              <w:rPr>
                <w:noProof/>
                <w:webHidden/>
              </w:rPr>
              <w:instrText xml:space="preserve"> PAGEREF _Toc44265501 \h </w:instrText>
            </w:r>
            <w:r w:rsidR="00203733">
              <w:rPr>
                <w:noProof/>
                <w:webHidden/>
              </w:rPr>
            </w:r>
            <w:r w:rsidR="00203733">
              <w:rPr>
                <w:noProof/>
                <w:webHidden/>
              </w:rPr>
              <w:fldChar w:fldCharType="separate"/>
            </w:r>
            <w:r w:rsidR="005E765B">
              <w:rPr>
                <w:noProof/>
                <w:webHidden/>
              </w:rPr>
              <w:t>4</w:t>
            </w:r>
            <w:r w:rsidR="00203733">
              <w:rPr>
                <w:noProof/>
                <w:webHidden/>
              </w:rPr>
              <w:fldChar w:fldCharType="end"/>
            </w:r>
          </w:hyperlink>
        </w:p>
        <w:p w14:paraId="12683CBB" w14:textId="097A91AA" w:rsidR="00203733" w:rsidRDefault="005A1D40">
          <w:pPr>
            <w:pStyle w:val="TOC3"/>
            <w:tabs>
              <w:tab w:val="right" w:leader="dot" w:pos="9016"/>
            </w:tabs>
            <w:rPr>
              <w:noProof/>
              <w:color w:val="auto"/>
              <w:sz w:val="22"/>
            </w:rPr>
          </w:pPr>
          <w:hyperlink w:anchor="_Toc44265502" w:history="1">
            <w:r w:rsidR="00203733" w:rsidRPr="00AF1E1D">
              <w:rPr>
                <w:rStyle w:val="Hyperlink"/>
                <w:noProof/>
              </w:rPr>
              <w:t>Basic Arrays</w:t>
            </w:r>
            <w:r w:rsidR="00203733">
              <w:rPr>
                <w:noProof/>
                <w:webHidden/>
              </w:rPr>
              <w:tab/>
            </w:r>
            <w:r w:rsidR="00203733">
              <w:rPr>
                <w:noProof/>
                <w:webHidden/>
              </w:rPr>
              <w:fldChar w:fldCharType="begin"/>
            </w:r>
            <w:r w:rsidR="00203733">
              <w:rPr>
                <w:noProof/>
                <w:webHidden/>
              </w:rPr>
              <w:instrText xml:space="preserve"> PAGEREF _Toc44265502 \h </w:instrText>
            </w:r>
            <w:r w:rsidR="00203733">
              <w:rPr>
                <w:noProof/>
                <w:webHidden/>
              </w:rPr>
            </w:r>
            <w:r w:rsidR="00203733">
              <w:rPr>
                <w:noProof/>
                <w:webHidden/>
              </w:rPr>
              <w:fldChar w:fldCharType="separate"/>
            </w:r>
            <w:r w:rsidR="005E765B">
              <w:rPr>
                <w:noProof/>
                <w:webHidden/>
              </w:rPr>
              <w:t>10</w:t>
            </w:r>
            <w:r w:rsidR="00203733">
              <w:rPr>
                <w:noProof/>
                <w:webHidden/>
              </w:rPr>
              <w:fldChar w:fldCharType="end"/>
            </w:r>
          </w:hyperlink>
        </w:p>
        <w:p w14:paraId="43EE9405" w14:textId="40891A5B" w:rsidR="00203733" w:rsidRDefault="005A1D40">
          <w:pPr>
            <w:pStyle w:val="TOC3"/>
            <w:tabs>
              <w:tab w:val="right" w:leader="dot" w:pos="9016"/>
            </w:tabs>
            <w:rPr>
              <w:noProof/>
              <w:color w:val="auto"/>
              <w:sz w:val="22"/>
            </w:rPr>
          </w:pPr>
          <w:hyperlink w:anchor="_Toc44265503" w:history="1">
            <w:r w:rsidR="00203733" w:rsidRPr="00AF1E1D">
              <w:rPr>
                <w:rStyle w:val="Hyperlink"/>
                <w:noProof/>
              </w:rPr>
              <w:t>LINQ</w:t>
            </w:r>
            <w:r w:rsidR="00203733">
              <w:rPr>
                <w:noProof/>
                <w:webHidden/>
              </w:rPr>
              <w:tab/>
            </w:r>
            <w:r w:rsidR="00203733">
              <w:rPr>
                <w:noProof/>
                <w:webHidden/>
              </w:rPr>
              <w:fldChar w:fldCharType="begin"/>
            </w:r>
            <w:r w:rsidR="00203733">
              <w:rPr>
                <w:noProof/>
                <w:webHidden/>
              </w:rPr>
              <w:instrText xml:space="preserve"> PAGEREF _Toc44265503 \h </w:instrText>
            </w:r>
            <w:r w:rsidR="00203733">
              <w:rPr>
                <w:noProof/>
                <w:webHidden/>
              </w:rPr>
            </w:r>
            <w:r w:rsidR="00203733">
              <w:rPr>
                <w:noProof/>
                <w:webHidden/>
              </w:rPr>
              <w:fldChar w:fldCharType="separate"/>
            </w:r>
            <w:r w:rsidR="005E765B">
              <w:rPr>
                <w:noProof/>
                <w:webHidden/>
              </w:rPr>
              <w:t>11</w:t>
            </w:r>
            <w:r w:rsidR="00203733">
              <w:rPr>
                <w:noProof/>
                <w:webHidden/>
              </w:rPr>
              <w:fldChar w:fldCharType="end"/>
            </w:r>
          </w:hyperlink>
        </w:p>
        <w:p w14:paraId="32B16599" w14:textId="2C8399ED" w:rsidR="00203733" w:rsidRDefault="005A1D40">
          <w:pPr>
            <w:pStyle w:val="TOC3"/>
            <w:tabs>
              <w:tab w:val="right" w:leader="dot" w:pos="9016"/>
            </w:tabs>
            <w:rPr>
              <w:noProof/>
              <w:color w:val="auto"/>
              <w:sz w:val="22"/>
            </w:rPr>
          </w:pPr>
          <w:hyperlink w:anchor="_Toc44265504" w:history="1">
            <w:r w:rsidR="00203733" w:rsidRPr="00AF1E1D">
              <w:rPr>
                <w:rStyle w:val="Hyperlink"/>
                <w:noProof/>
              </w:rPr>
              <w:t>Spread</w:t>
            </w:r>
            <w:r w:rsidR="00203733">
              <w:rPr>
                <w:noProof/>
                <w:webHidden/>
              </w:rPr>
              <w:tab/>
            </w:r>
            <w:r w:rsidR="00203733">
              <w:rPr>
                <w:noProof/>
                <w:webHidden/>
              </w:rPr>
              <w:fldChar w:fldCharType="begin"/>
            </w:r>
            <w:r w:rsidR="00203733">
              <w:rPr>
                <w:noProof/>
                <w:webHidden/>
              </w:rPr>
              <w:instrText xml:space="preserve"> PAGEREF _Toc44265504 \h </w:instrText>
            </w:r>
            <w:r w:rsidR="00203733">
              <w:rPr>
                <w:noProof/>
                <w:webHidden/>
              </w:rPr>
            </w:r>
            <w:r w:rsidR="00203733">
              <w:rPr>
                <w:noProof/>
                <w:webHidden/>
              </w:rPr>
              <w:fldChar w:fldCharType="separate"/>
            </w:r>
            <w:r w:rsidR="005E765B">
              <w:rPr>
                <w:noProof/>
                <w:webHidden/>
              </w:rPr>
              <w:t>12</w:t>
            </w:r>
            <w:r w:rsidR="00203733">
              <w:rPr>
                <w:noProof/>
                <w:webHidden/>
              </w:rPr>
              <w:fldChar w:fldCharType="end"/>
            </w:r>
          </w:hyperlink>
        </w:p>
        <w:p w14:paraId="5A9379FE" w14:textId="69746E67" w:rsidR="00203733" w:rsidRDefault="005A1D40">
          <w:pPr>
            <w:pStyle w:val="TOC3"/>
            <w:tabs>
              <w:tab w:val="right" w:leader="dot" w:pos="9016"/>
            </w:tabs>
            <w:rPr>
              <w:noProof/>
              <w:color w:val="auto"/>
              <w:sz w:val="22"/>
            </w:rPr>
          </w:pPr>
          <w:hyperlink w:anchor="_Toc44265505" w:history="1">
            <w:r w:rsidR="00203733" w:rsidRPr="00AF1E1D">
              <w:rPr>
                <w:rStyle w:val="Hyperlink"/>
                <w:noProof/>
              </w:rPr>
              <w:t>Iterators</w:t>
            </w:r>
            <w:r w:rsidR="00203733">
              <w:rPr>
                <w:noProof/>
                <w:webHidden/>
              </w:rPr>
              <w:tab/>
            </w:r>
            <w:r w:rsidR="00203733">
              <w:rPr>
                <w:noProof/>
                <w:webHidden/>
              </w:rPr>
              <w:fldChar w:fldCharType="begin"/>
            </w:r>
            <w:r w:rsidR="00203733">
              <w:rPr>
                <w:noProof/>
                <w:webHidden/>
              </w:rPr>
              <w:instrText xml:space="preserve"> PAGEREF _Toc44265505 \h </w:instrText>
            </w:r>
            <w:r w:rsidR="00203733">
              <w:rPr>
                <w:noProof/>
                <w:webHidden/>
              </w:rPr>
            </w:r>
            <w:r w:rsidR="00203733">
              <w:rPr>
                <w:noProof/>
                <w:webHidden/>
              </w:rPr>
              <w:fldChar w:fldCharType="separate"/>
            </w:r>
            <w:r w:rsidR="005E765B">
              <w:rPr>
                <w:noProof/>
                <w:webHidden/>
              </w:rPr>
              <w:t>13</w:t>
            </w:r>
            <w:r w:rsidR="00203733">
              <w:rPr>
                <w:noProof/>
                <w:webHidden/>
              </w:rPr>
              <w:fldChar w:fldCharType="end"/>
            </w:r>
          </w:hyperlink>
        </w:p>
        <w:p w14:paraId="66BBF630" w14:textId="7FD2BF18" w:rsidR="00203733" w:rsidRDefault="005A1D40">
          <w:pPr>
            <w:pStyle w:val="TOC3"/>
            <w:tabs>
              <w:tab w:val="right" w:leader="dot" w:pos="9016"/>
            </w:tabs>
            <w:rPr>
              <w:noProof/>
              <w:color w:val="auto"/>
              <w:sz w:val="22"/>
            </w:rPr>
          </w:pPr>
          <w:hyperlink w:anchor="_Toc44265506"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_Toc44265506 \h </w:instrText>
            </w:r>
            <w:r w:rsidR="00203733">
              <w:rPr>
                <w:noProof/>
                <w:webHidden/>
              </w:rPr>
            </w:r>
            <w:r w:rsidR="00203733">
              <w:rPr>
                <w:noProof/>
                <w:webHidden/>
              </w:rPr>
              <w:fldChar w:fldCharType="separate"/>
            </w:r>
            <w:r w:rsidR="005E765B">
              <w:rPr>
                <w:noProof/>
                <w:webHidden/>
              </w:rPr>
              <w:t>14</w:t>
            </w:r>
            <w:r w:rsidR="00203733">
              <w:rPr>
                <w:noProof/>
                <w:webHidden/>
              </w:rPr>
              <w:fldChar w:fldCharType="end"/>
            </w:r>
          </w:hyperlink>
        </w:p>
        <w:p w14:paraId="53E08560" w14:textId="5C537245" w:rsidR="00203733" w:rsidRDefault="005A1D40">
          <w:pPr>
            <w:pStyle w:val="TOC2"/>
            <w:tabs>
              <w:tab w:val="right" w:leader="dot" w:pos="9016"/>
            </w:tabs>
            <w:rPr>
              <w:noProof/>
              <w:color w:val="auto"/>
              <w:sz w:val="22"/>
            </w:rPr>
          </w:pPr>
          <w:hyperlink w:anchor="_Toc44265507" w:history="1">
            <w:r w:rsidR="00203733" w:rsidRPr="00AF1E1D">
              <w:rPr>
                <w:rStyle w:val="Hyperlink"/>
                <w:noProof/>
              </w:rPr>
              <w:t>Classes</w:t>
            </w:r>
            <w:r w:rsidR="00203733">
              <w:rPr>
                <w:noProof/>
                <w:webHidden/>
              </w:rPr>
              <w:tab/>
            </w:r>
            <w:r w:rsidR="00203733">
              <w:rPr>
                <w:noProof/>
                <w:webHidden/>
              </w:rPr>
              <w:fldChar w:fldCharType="begin"/>
            </w:r>
            <w:r w:rsidR="00203733">
              <w:rPr>
                <w:noProof/>
                <w:webHidden/>
              </w:rPr>
              <w:instrText xml:space="preserve"> PAGEREF _Toc44265507 \h </w:instrText>
            </w:r>
            <w:r w:rsidR="00203733">
              <w:rPr>
                <w:noProof/>
                <w:webHidden/>
              </w:rPr>
            </w:r>
            <w:r w:rsidR="00203733">
              <w:rPr>
                <w:noProof/>
                <w:webHidden/>
              </w:rPr>
              <w:fldChar w:fldCharType="separate"/>
            </w:r>
            <w:r w:rsidR="005E765B">
              <w:rPr>
                <w:noProof/>
                <w:webHidden/>
              </w:rPr>
              <w:t>15</w:t>
            </w:r>
            <w:r w:rsidR="00203733">
              <w:rPr>
                <w:noProof/>
                <w:webHidden/>
              </w:rPr>
              <w:fldChar w:fldCharType="end"/>
            </w:r>
          </w:hyperlink>
        </w:p>
        <w:p w14:paraId="676989F7" w14:textId="0B421E42" w:rsidR="00203733" w:rsidRDefault="005A1D40">
          <w:pPr>
            <w:pStyle w:val="TOC2"/>
            <w:tabs>
              <w:tab w:val="right" w:leader="dot" w:pos="9016"/>
            </w:tabs>
            <w:rPr>
              <w:noProof/>
              <w:color w:val="auto"/>
              <w:sz w:val="22"/>
            </w:rPr>
          </w:pPr>
          <w:hyperlink w:anchor="_Toc44265508" w:history="1">
            <w:r w:rsidR="00203733" w:rsidRPr="00AF1E1D">
              <w:rPr>
                <w:rStyle w:val="Hyperlink"/>
                <w:noProof/>
              </w:rPr>
              <w:t>Collections</w:t>
            </w:r>
            <w:r w:rsidR="00203733">
              <w:rPr>
                <w:noProof/>
                <w:webHidden/>
              </w:rPr>
              <w:tab/>
            </w:r>
            <w:r w:rsidR="00203733">
              <w:rPr>
                <w:noProof/>
                <w:webHidden/>
              </w:rPr>
              <w:fldChar w:fldCharType="begin"/>
            </w:r>
            <w:r w:rsidR="00203733">
              <w:rPr>
                <w:noProof/>
                <w:webHidden/>
              </w:rPr>
              <w:instrText xml:space="preserve"> PAGEREF _Toc44265508 \h </w:instrText>
            </w:r>
            <w:r w:rsidR="00203733">
              <w:rPr>
                <w:noProof/>
                <w:webHidden/>
              </w:rPr>
            </w:r>
            <w:r w:rsidR="00203733">
              <w:rPr>
                <w:noProof/>
                <w:webHidden/>
              </w:rPr>
              <w:fldChar w:fldCharType="separate"/>
            </w:r>
            <w:r w:rsidR="005E765B">
              <w:rPr>
                <w:noProof/>
                <w:webHidden/>
              </w:rPr>
              <w:t>26</w:t>
            </w:r>
            <w:r w:rsidR="00203733">
              <w:rPr>
                <w:noProof/>
                <w:webHidden/>
              </w:rPr>
              <w:fldChar w:fldCharType="end"/>
            </w:r>
          </w:hyperlink>
        </w:p>
        <w:p w14:paraId="56DEBD9E" w14:textId="55680156" w:rsidR="00203733" w:rsidRDefault="005A1D40">
          <w:pPr>
            <w:pStyle w:val="TOC3"/>
            <w:tabs>
              <w:tab w:val="right" w:leader="dot" w:pos="9016"/>
            </w:tabs>
            <w:rPr>
              <w:noProof/>
              <w:color w:val="auto"/>
              <w:sz w:val="22"/>
            </w:rPr>
          </w:pPr>
          <w:hyperlink w:anchor="_Toc44265509" w:history="1">
            <w:r w:rsidR="00203733" w:rsidRPr="00AF1E1D">
              <w:rPr>
                <w:rStyle w:val="Hyperlink"/>
                <w:noProof/>
              </w:rPr>
              <w:t>Object as Symbol Table (Keys must be Strings)</w:t>
            </w:r>
            <w:r w:rsidR="00203733">
              <w:rPr>
                <w:noProof/>
                <w:webHidden/>
              </w:rPr>
              <w:tab/>
            </w:r>
            <w:r w:rsidR="00203733">
              <w:rPr>
                <w:noProof/>
                <w:webHidden/>
              </w:rPr>
              <w:fldChar w:fldCharType="begin"/>
            </w:r>
            <w:r w:rsidR="00203733">
              <w:rPr>
                <w:noProof/>
                <w:webHidden/>
              </w:rPr>
              <w:instrText xml:space="preserve"> PAGEREF _Toc44265509 \h </w:instrText>
            </w:r>
            <w:r w:rsidR="00203733">
              <w:rPr>
                <w:noProof/>
                <w:webHidden/>
              </w:rPr>
            </w:r>
            <w:r w:rsidR="00203733">
              <w:rPr>
                <w:noProof/>
                <w:webHidden/>
              </w:rPr>
              <w:fldChar w:fldCharType="separate"/>
            </w:r>
            <w:r w:rsidR="005E765B">
              <w:rPr>
                <w:noProof/>
                <w:webHidden/>
              </w:rPr>
              <w:t>26</w:t>
            </w:r>
            <w:r w:rsidR="00203733">
              <w:rPr>
                <w:noProof/>
                <w:webHidden/>
              </w:rPr>
              <w:fldChar w:fldCharType="end"/>
            </w:r>
          </w:hyperlink>
        </w:p>
        <w:p w14:paraId="3A1D3E06" w14:textId="602A6EC5" w:rsidR="00203733" w:rsidRDefault="005A1D40">
          <w:pPr>
            <w:pStyle w:val="TOC2"/>
            <w:tabs>
              <w:tab w:val="right" w:leader="dot" w:pos="9016"/>
            </w:tabs>
            <w:rPr>
              <w:noProof/>
              <w:color w:val="auto"/>
              <w:sz w:val="22"/>
            </w:rPr>
          </w:pPr>
          <w:hyperlink w:anchor="_Toc44265510" w:history="1">
            <w:r w:rsidR="00203733" w:rsidRPr="00AF1E1D">
              <w:rPr>
                <w:rStyle w:val="Hyperlink"/>
                <w:noProof/>
              </w:rPr>
              <w:t>Modules</w:t>
            </w:r>
            <w:r w:rsidR="00203733">
              <w:rPr>
                <w:noProof/>
                <w:webHidden/>
              </w:rPr>
              <w:tab/>
            </w:r>
            <w:r w:rsidR="00203733">
              <w:rPr>
                <w:noProof/>
                <w:webHidden/>
              </w:rPr>
              <w:fldChar w:fldCharType="begin"/>
            </w:r>
            <w:r w:rsidR="00203733">
              <w:rPr>
                <w:noProof/>
                <w:webHidden/>
              </w:rPr>
              <w:instrText xml:space="preserve"> PAGEREF _Toc44265510 \h </w:instrText>
            </w:r>
            <w:r w:rsidR="00203733">
              <w:rPr>
                <w:noProof/>
                <w:webHidden/>
              </w:rPr>
            </w:r>
            <w:r w:rsidR="00203733">
              <w:rPr>
                <w:noProof/>
                <w:webHidden/>
              </w:rPr>
              <w:fldChar w:fldCharType="separate"/>
            </w:r>
            <w:r w:rsidR="005E765B">
              <w:rPr>
                <w:noProof/>
                <w:webHidden/>
              </w:rPr>
              <w:t>26</w:t>
            </w:r>
            <w:r w:rsidR="00203733">
              <w:rPr>
                <w:noProof/>
                <w:webHidden/>
              </w:rPr>
              <w:fldChar w:fldCharType="end"/>
            </w:r>
          </w:hyperlink>
        </w:p>
        <w:p w14:paraId="0EE14E0A" w14:textId="2DA2201B" w:rsidR="00203733" w:rsidRDefault="005A1D40">
          <w:pPr>
            <w:pStyle w:val="TOC3"/>
            <w:tabs>
              <w:tab w:val="right" w:leader="dot" w:pos="9016"/>
            </w:tabs>
            <w:rPr>
              <w:noProof/>
              <w:color w:val="auto"/>
              <w:sz w:val="22"/>
            </w:rPr>
          </w:pPr>
          <w:hyperlink w:anchor="_Toc44265511" w:history="1">
            <w:r w:rsidR="00203733" w:rsidRPr="00AF1E1D">
              <w:rPr>
                <w:rStyle w:val="Hyperlink"/>
                <w:noProof/>
              </w:rPr>
              <w:t>Variables and Scope</w:t>
            </w:r>
            <w:r w:rsidR="00203733">
              <w:rPr>
                <w:noProof/>
                <w:webHidden/>
              </w:rPr>
              <w:tab/>
            </w:r>
            <w:r w:rsidR="00203733">
              <w:rPr>
                <w:noProof/>
                <w:webHidden/>
              </w:rPr>
              <w:fldChar w:fldCharType="begin"/>
            </w:r>
            <w:r w:rsidR="00203733">
              <w:rPr>
                <w:noProof/>
                <w:webHidden/>
              </w:rPr>
              <w:instrText xml:space="preserve"> PAGEREF _Toc44265511 \h </w:instrText>
            </w:r>
            <w:r w:rsidR="00203733">
              <w:rPr>
                <w:noProof/>
                <w:webHidden/>
              </w:rPr>
            </w:r>
            <w:r w:rsidR="00203733">
              <w:rPr>
                <w:noProof/>
                <w:webHidden/>
              </w:rPr>
              <w:fldChar w:fldCharType="separate"/>
            </w:r>
            <w:r w:rsidR="005E765B">
              <w:rPr>
                <w:noProof/>
                <w:webHidden/>
              </w:rPr>
              <w:t>27</w:t>
            </w:r>
            <w:r w:rsidR="00203733">
              <w:rPr>
                <w:noProof/>
                <w:webHidden/>
              </w:rPr>
              <w:fldChar w:fldCharType="end"/>
            </w:r>
          </w:hyperlink>
        </w:p>
        <w:p w14:paraId="747B91A6" w14:textId="5529E5E5" w:rsidR="00203733" w:rsidRDefault="005A1D40">
          <w:pPr>
            <w:pStyle w:val="TOC3"/>
            <w:tabs>
              <w:tab w:val="right" w:leader="dot" w:pos="9016"/>
            </w:tabs>
            <w:rPr>
              <w:noProof/>
              <w:color w:val="auto"/>
              <w:sz w:val="22"/>
            </w:rPr>
          </w:pPr>
          <w:hyperlink w:anchor="_Toc44265512" w:history="1">
            <w:r w:rsidR="00203733" w:rsidRPr="00AF1E1D">
              <w:rPr>
                <w:rStyle w:val="Hyperlink"/>
                <w:noProof/>
              </w:rPr>
              <w:t>Closures</w:t>
            </w:r>
            <w:r w:rsidR="00203733">
              <w:rPr>
                <w:noProof/>
                <w:webHidden/>
              </w:rPr>
              <w:tab/>
            </w:r>
            <w:r w:rsidR="00203733">
              <w:rPr>
                <w:noProof/>
                <w:webHidden/>
              </w:rPr>
              <w:fldChar w:fldCharType="begin"/>
            </w:r>
            <w:r w:rsidR="00203733">
              <w:rPr>
                <w:noProof/>
                <w:webHidden/>
              </w:rPr>
              <w:instrText xml:space="preserve"> PAGEREF _Toc44265512 \h </w:instrText>
            </w:r>
            <w:r w:rsidR="00203733">
              <w:rPr>
                <w:noProof/>
                <w:webHidden/>
              </w:rPr>
            </w:r>
            <w:r w:rsidR="00203733">
              <w:rPr>
                <w:noProof/>
                <w:webHidden/>
              </w:rPr>
              <w:fldChar w:fldCharType="separate"/>
            </w:r>
            <w:r w:rsidR="005E765B">
              <w:rPr>
                <w:noProof/>
                <w:webHidden/>
              </w:rPr>
              <w:t>35</w:t>
            </w:r>
            <w:r w:rsidR="00203733">
              <w:rPr>
                <w:noProof/>
                <w:webHidden/>
              </w:rPr>
              <w:fldChar w:fldCharType="end"/>
            </w:r>
          </w:hyperlink>
        </w:p>
        <w:p w14:paraId="438F7A1A" w14:textId="227CF119" w:rsidR="00203733" w:rsidRDefault="005A1D40">
          <w:pPr>
            <w:pStyle w:val="TOC3"/>
            <w:tabs>
              <w:tab w:val="right" w:leader="dot" w:pos="9016"/>
            </w:tabs>
            <w:rPr>
              <w:noProof/>
              <w:color w:val="auto"/>
              <w:sz w:val="22"/>
            </w:rPr>
          </w:pPr>
          <w:hyperlink w:anchor="_Toc44265513" w:history="1">
            <w:r w:rsidR="00203733" w:rsidRPr="00AF1E1D">
              <w:rPr>
                <w:rStyle w:val="Hyperlink"/>
                <w:noProof/>
              </w:rPr>
              <w:t>Equality</w:t>
            </w:r>
            <w:r w:rsidR="00203733">
              <w:rPr>
                <w:noProof/>
                <w:webHidden/>
              </w:rPr>
              <w:tab/>
            </w:r>
            <w:r w:rsidR="00203733">
              <w:rPr>
                <w:noProof/>
                <w:webHidden/>
              </w:rPr>
              <w:fldChar w:fldCharType="begin"/>
            </w:r>
            <w:r w:rsidR="00203733">
              <w:rPr>
                <w:noProof/>
                <w:webHidden/>
              </w:rPr>
              <w:instrText xml:space="preserve"> PAGEREF _Toc44265513 \h </w:instrText>
            </w:r>
            <w:r w:rsidR="00203733">
              <w:rPr>
                <w:noProof/>
                <w:webHidden/>
              </w:rPr>
            </w:r>
            <w:r w:rsidR="00203733">
              <w:rPr>
                <w:noProof/>
                <w:webHidden/>
              </w:rPr>
              <w:fldChar w:fldCharType="separate"/>
            </w:r>
            <w:r w:rsidR="005E765B">
              <w:rPr>
                <w:noProof/>
                <w:webHidden/>
              </w:rPr>
              <w:t>36</w:t>
            </w:r>
            <w:r w:rsidR="00203733">
              <w:rPr>
                <w:noProof/>
                <w:webHidden/>
              </w:rPr>
              <w:fldChar w:fldCharType="end"/>
            </w:r>
          </w:hyperlink>
        </w:p>
        <w:p w14:paraId="724C0764" w14:textId="047506F3" w:rsidR="00203733" w:rsidRDefault="005A1D40">
          <w:pPr>
            <w:pStyle w:val="TOC3"/>
            <w:tabs>
              <w:tab w:val="right" w:leader="dot" w:pos="9016"/>
            </w:tabs>
            <w:rPr>
              <w:noProof/>
              <w:color w:val="auto"/>
              <w:sz w:val="22"/>
            </w:rPr>
          </w:pPr>
          <w:hyperlink w:anchor="_Toc44265514" w:history="1">
            <w:r w:rsidR="00203733" w:rsidRPr="00AF1E1D">
              <w:rPr>
                <w:rStyle w:val="Hyperlink"/>
                <w:noProof/>
              </w:rPr>
              <w:t>Functions</w:t>
            </w:r>
            <w:r w:rsidR="00203733">
              <w:rPr>
                <w:noProof/>
                <w:webHidden/>
              </w:rPr>
              <w:tab/>
            </w:r>
            <w:r w:rsidR="00203733">
              <w:rPr>
                <w:noProof/>
                <w:webHidden/>
              </w:rPr>
              <w:fldChar w:fldCharType="begin"/>
            </w:r>
            <w:r w:rsidR="00203733">
              <w:rPr>
                <w:noProof/>
                <w:webHidden/>
              </w:rPr>
              <w:instrText xml:space="preserve"> PAGEREF _Toc44265514 \h </w:instrText>
            </w:r>
            <w:r w:rsidR="00203733">
              <w:rPr>
                <w:noProof/>
                <w:webHidden/>
              </w:rPr>
            </w:r>
            <w:r w:rsidR="00203733">
              <w:rPr>
                <w:noProof/>
                <w:webHidden/>
              </w:rPr>
              <w:fldChar w:fldCharType="separate"/>
            </w:r>
            <w:r w:rsidR="005E765B">
              <w:rPr>
                <w:noProof/>
                <w:webHidden/>
              </w:rPr>
              <w:t>37</w:t>
            </w:r>
            <w:r w:rsidR="00203733">
              <w:rPr>
                <w:noProof/>
                <w:webHidden/>
              </w:rPr>
              <w:fldChar w:fldCharType="end"/>
            </w:r>
          </w:hyperlink>
        </w:p>
        <w:p w14:paraId="69C48043" w14:textId="259EFCC9" w:rsidR="00203733" w:rsidRDefault="005A1D40">
          <w:pPr>
            <w:pStyle w:val="TOC3"/>
            <w:tabs>
              <w:tab w:val="right" w:leader="dot" w:pos="9016"/>
            </w:tabs>
            <w:rPr>
              <w:noProof/>
              <w:color w:val="auto"/>
              <w:sz w:val="22"/>
            </w:rPr>
          </w:pPr>
          <w:hyperlink w:anchor="_Toc44265515"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_Toc44265515 \h </w:instrText>
            </w:r>
            <w:r w:rsidR="00203733">
              <w:rPr>
                <w:noProof/>
                <w:webHidden/>
              </w:rPr>
            </w:r>
            <w:r w:rsidR="00203733">
              <w:rPr>
                <w:noProof/>
                <w:webHidden/>
              </w:rPr>
              <w:fldChar w:fldCharType="separate"/>
            </w:r>
            <w:r w:rsidR="005E765B">
              <w:rPr>
                <w:noProof/>
                <w:webHidden/>
              </w:rPr>
              <w:t>38</w:t>
            </w:r>
            <w:r w:rsidR="00203733">
              <w:rPr>
                <w:noProof/>
                <w:webHidden/>
              </w:rPr>
              <w:fldChar w:fldCharType="end"/>
            </w:r>
          </w:hyperlink>
        </w:p>
        <w:p w14:paraId="32796AC6" w14:textId="48687E5F" w:rsidR="00203733" w:rsidRDefault="005A1D40">
          <w:pPr>
            <w:pStyle w:val="TOC3"/>
            <w:tabs>
              <w:tab w:val="right" w:leader="dot" w:pos="9016"/>
            </w:tabs>
            <w:rPr>
              <w:noProof/>
              <w:color w:val="auto"/>
              <w:sz w:val="22"/>
            </w:rPr>
          </w:pPr>
          <w:hyperlink w:anchor="_Toc44265516" w:history="1">
            <w:r w:rsidR="00203733" w:rsidRPr="00AF1E1D">
              <w:rPr>
                <w:rStyle w:val="Hyperlink"/>
                <w:noProof/>
              </w:rPr>
              <w:t>Iterators, Iterables and Generators</w:t>
            </w:r>
            <w:r w:rsidR="00203733">
              <w:rPr>
                <w:noProof/>
                <w:webHidden/>
              </w:rPr>
              <w:tab/>
            </w:r>
            <w:r w:rsidR="00203733">
              <w:rPr>
                <w:noProof/>
                <w:webHidden/>
              </w:rPr>
              <w:fldChar w:fldCharType="begin"/>
            </w:r>
            <w:r w:rsidR="00203733">
              <w:rPr>
                <w:noProof/>
                <w:webHidden/>
              </w:rPr>
              <w:instrText xml:space="preserve"> PAGEREF _Toc44265516 \h </w:instrText>
            </w:r>
            <w:r w:rsidR="00203733">
              <w:rPr>
                <w:noProof/>
                <w:webHidden/>
              </w:rPr>
            </w:r>
            <w:r w:rsidR="00203733">
              <w:rPr>
                <w:noProof/>
                <w:webHidden/>
              </w:rPr>
              <w:fldChar w:fldCharType="separate"/>
            </w:r>
            <w:r w:rsidR="005E765B">
              <w:rPr>
                <w:noProof/>
                <w:webHidden/>
              </w:rPr>
              <w:t>49</w:t>
            </w:r>
            <w:r w:rsidR="00203733">
              <w:rPr>
                <w:noProof/>
                <w:webHidden/>
              </w:rPr>
              <w:fldChar w:fldCharType="end"/>
            </w:r>
          </w:hyperlink>
        </w:p>
        <w:p w14:paraId="7701FF00" w14:textId="7829D2AD" w:rsidR="00203733" w:rsidRDefault="005A1D40">
          <w:pPr>
            <w:pStyle w:val="TOC3"/>
            <w:tabs>
              <w:tab w:val="right" w:leader="dot" w:pos="9016"/>
            </w:tabs>
            <w:rPr>
              <w:noProof/>
              <w:color w:val="auto"/>
              <w:sz w:val="22"/>
            </w:rPr>
          </w:pPr>
          <w:hyperlink w:anchor="_Toc44265517" w:history="1">
            <w:r w:rsidR="00203733" w:rsidRPr="00AF1E1D">
              <w:rPr>
                <w:rStyle w:val="Hyperlink"/>
                <w:noProof/>
              </w:rPr>
              <w:t>For in</w:t>
            </w:r>
            <w:r w:rsidR="00203733">
              <w:rPr>
                <w:noProof/>
                <w:webHidden/>
              </w:rPr>
              <w:tab/>
            </w:r>
            <w:r w:rsidR="00203733">
              <w:rPr>
                <w:noProof/>
                <w:webHidden/>
              </w:rPr>
              <w:fldChar w:fldCharType="begin"/>
            </w:r>
            <w:r w:rsidR="00203733">
              <w:rPr>
                <w:noProof/>
                <w:webHidden/>
              </w:rPr>
              <w:instrText xml:space="preserve"> PAGEREF _Toc44265517 \h </w:instrText>
            </w:r>
            <w:r w:rsidR="00203733">
              <w:rPr>
                <w:noProof/>
                <w:webHidden/>
              </w:rPr>
            </w:r>
            <w:r w:rsidR="00203733">
              <w:rPr>
                <w:noProof/>
                <w:webHidden/>
              </w:rPr>
              <w:fldChar w:fldCharType="separate"/>
            </w:r>
            <w:r w:rsidR="005E765B">
              <w:rPr>
                <w:noProof/>
                <w:webHidden/>
              </w:rPr>
              <w:t>53</w:t>
            </w:r>
            <w:r w:rsidR="00203733">
              <w:rPr>
                <w:noProof/>
                <w:webHidden/>
              </w:rPr>
              <w:fldChar w:fldCharType="end"/>
            </w:r>
          </w:hyperlink>
        </w:p>
        <w:p w14:paraId="22A0915F" w14:textId="2754B30E" w:rsidR="00203733" w:rsidRDefault="005A1D40">
          <w:pPr>
            <w:pStyle w:val="TOC2"/>
            <w:tabs>
              <w:tab w:val="right" w:leader="dot" w:pos="9016"/>
            </w:tabs>
            <w:rPr>
              <w:noProof/>
              <w:color w:val="auto"/>
              <w:sz w:val="22"/>
            </w:rPr>
          </w:pPr>
          <w:hyperlink w:anchor="_Toc44265518" w:history="1">
            <w:r w:rsidR="00203733" w:rsidRPr="00AF1E1D">
              <w:rPr>
                <w:rStyle w:val="Hyperlink"/>
                <w:noProof/>
              </w:rPr>
              <w:t>Classes</w:t>
            </w:r>
            <w:r w:rsidR="00203733">
              <w:rPr>
                <w:noProof/>
                <w:webHidden/>
              </w:rPr>
              <w:tab/>
            </w:r>
            <w:r w:rsidR="00203733">
              <w:rPr>
                <w:noProof/>
                <w:webHidden/>
              </w:rPr>
              <w:fldChar w:fldCharType="begin"/>
            </w:r>
            <w:r w:rsidR="00203733">
              <w:rPr>
                <w:noProof/>
                <w:webHidden/>
              </w:rPr>
              <w:instrText xml:space="preserve"> PAGEREF _Toc44265518 \h </w:instrText>
            </w:r>
            <w:r w:rsidR="00203733">
              <w:rPr>
                <w:noProof/>
                <w:webHidden/>
              </w:rPr>
            </w:r>
            <w:r w:rsidR="00203733">
              <w:rPr>
                <w:noProof/>
                <w:webHidden/>
              </w:rPr>
              <w:fldChar w:fldCharType="separate"/>
            </w:r>
            <w:r w:rsidR="005E765B">
              <w:rPr>
                <w:noProof/>
                <w:webHidden/>
              </w:rPr>
              <w:t>56</w:t>
            </w:r>
            <w:r w:rsidR="00203733">
              <w:rPr>
                <w:noProof/>
                <w:webHidden/>
              </w:rPr>
              <w:fldChar w:fldCharType="end"/>
            </w:r>
          </w:hyperlink>
        </w:p>
        <w:p w14:paraId="04F5B26C" w14:textId="1D62D415" w:rsidR="00203733" w:rsidRDefault="005A1D40">
          <w:pPr>
            <w:pStyle w:val="TOC3"/>
            <w:tabs>
              <w:tab w:val="right" w:leader="dot" w:pos="9016"/>
            </w:tabs>
            <w:rPr>
              <w:noProof/>
              <w:color w:val="auto"/>
              <w:sz w:val="22"/>
            </w:rPr>
          </w:pPr>
          <w:hyperlink w:anchor="_Toc44265519" w:history="1">
            <w:r w:rsidR="00203733" w:rsidRPr="00AF1E1D">
              <w:rPr>
                <w:rStyle w:val="Hyperlink"/>
                <w:noProof/>
              </w:rPr>
              <w:t>Basics</w:t>
            </w:r>
            <w:r w:rsidR="00203733">
              <w:rPr>
                <w:noProof/>
                <w:webHidden/>
              </w:rPr>
              <w:tab/>
            </w:r>
            <w:r w:rsidR="00203733">
              <w:rPr>
                <w:noProof/>
                <w:webHidden/>
              </w:rPr>
              <w:fldChar w:fldCharType="begin"/>
            </w:r>
            <w:r w:rsidR="00203733">
              <w:rPr>
                <w:noProof/>
                <w:webHidden/>
              </w:rPr>
              <w:instrText xml:space="preserve"> PAGEREF _Toc44265519 \h </w:instrText>
            </w:r>
            <w:r w:rsidR="00203733">
              <w:rPr>
                <w:noProof/>
                <w:webHidden/>
              </w:rPr>
            </w:r>
            <w:r w:rsidR="00203733">
              <w:rPr>
                <w:noProof/>
                <w:webHidden/>
              </w:rPr>
              <w:fldChar w:fldCharType="separate"/>
            </w:r>
            <w:r w:rsidR="005E765B">
              <w:rPr>
                <w:noProof/>
                <w:webHidden/>
              </w:rPr>
              <w:t>56</w:t>
            </w:r>
            <w:r w:rsidR="00203733">
              <w:rPr>
                <w:noProof/>
                <w:webHidden/>
              </w:rPr>
              <w:fldChar w:fldCharType="end"/>
            </w:r>
          </w:hyperlink>
        </w:p>
        <w:p w14:paraId="60CA8298" w14:textId="03527660" w:rsidR="00203733" w:rsidRDefault="005A1D40">
          <w:pPr>
            <w:pStyle w:val="TOC3"/>
            <w:tabs>
              <w:tab w:val="right" w:leader="dot" w:pos="9016"/>
            </w:tabs>
            <w:rPr>
              <w:noProof/>
              <w:color w:val="auto"/>
              <w:sz w:val="22"/>
            </w:rPr>
          </w:pPr>
          <w:hyperlink w:anchor="_Toc44265520" w:history="1">
            <w:r w:rsidR="00203733" w:rsidRPr="00AF1E1D">
              <w:rPr>
                <w:rStyle w:val="Hyperlink"/>
                <w:noProof/>
              </w:rPr>
              <w:t>Collections</w:t>
            </w:r>
            <w:r w:rsidR="00203733">
              <w:rPr>
                <w:noProof/>
                <w:webHidden/>
              </w:rPr>
              <w:tab/>
            </w:r>
            <w:r w:rsidR="00203733">
              <w:rPr>
                <w:noProof/>
                <w:webHidden/>
              </w:rPr>
              <w:fldChar w:fldCharType="begin"/>
            </w:r>
            <w:r w:rsidR="00203733">
              <w:rPr>
                <w:noProof/>
                <w:webHidden/>
              </w:rPr>
              <w:instrText xml:space="preserve"> PAGEREF _Toc44265520 \h </w:instrText>
            </w:r>
            <w:r w:rsidR="00203733">
              <w:rPr>
                <w:noProof/>
                <w:webHidden/>
              </w:rPr>
            </w:r>
            <w:r w:rsidR="00203733">
              <w:rPr>
                <w:noProof/>
                <w:webHidden/>
              </w:rPr>
              <w:fldChar w:fldCharType="separate"/>
            </w:r>
            <w:r w:rsidR="005E765B">
              <w:rPr>
                <w:noProof/>
                <w:webHidden/>
              </w:rPr>
              <w:t>59</w:t>
            </w:r>
            <w:r w:rsidR="00203733">
              <w:rPr>
                <w:noProof/>
                <w:webHidden/>
              </w:rPr>
              <w:fldChar w:fldCharType="end"/>
            </w:r>
          </w:hyperlink>
        </w:p>
        <w:p w14:paraId="5400E53F" w14:textId="003FF04E" w:rsidR="00203733" w:rsidRDefault="005A1D40">
          <w:pPr>
            <w:pStyle w:val="TOC3"/>
            <w:tabs>
              <w:tab w:val="right" w:leader="dot" w:pos="9016"/>
            </w:tabs>
            <w:rPr>
              <w:noProof/>
              <w:color w:val="auto"/>
              <w:sz w:val="22"/>
            </w:rPr>
          </w:pPr>
          <w:hyperlink w:anchor="_Toc44265521" w:history="1">
            <w:r w:rsidR="00203733" w:rsidRPr="00AF1E1D">
              <w:rPr>
                <w:rStyle w:val="Hyperlink"/>
                <w:noProof/>
              </w:rPr>
              <w:t>Modules</w:t>
            </w:r>
            <w:r w:rsidR="00203733">
              <w:rPr>
                <w:noProof/>
                <w:webHidden/>
              </w:rPr>
              <w:tab/>
            </w:r>
            <w:r w:rsidR="00203733">
              <w:rPr>
                <w:noProof/>
                <w:webHidden/>
              </w:rPr>
              <w:fldChar w:fldCharType="begin"/>
            </w:r>
            <w:r w:rsidR="00203733">
              <w:rPr>
                <w:noProof/>
                <w:webHidden/>
              </w:rPr>
              <w:instrText xml:space="preserve"> PAGEREF _Toc44265521 \h </w:instrText>
            </w:r>
            <w:r w:rsidR="00203733">
              <w:rPr>
                <w:noProof/>
                <w:webHidden/>
              </w:rPr>
            </w:r>
            <w:r w:rsidR="00203733">
              <w:rPr>
                <w:noProof/>
                <w:webHidden/>
              </w:rPr>
              <w:fldChar w:fldCharType="separate"/>
            </w:r>
            <w:r w:rsidR="005E765B">
              <w:rPr>
                <w:noProof/>
                <w:webHidden/>
              </w:rPr>
              <w:t>60</w:t>
            </w:r>
            <w:r w:rsidR="00203733">
              <w:rPr>
                <w:noProof/>
                <w:webHidden/>
              </w:rPr>
              <w:fldChar w:fldCharType="end"/>
            </w:r>
          </w:hyperlink>
        </w:p>
        <w:p w14:paraId="41678E88" w14:textId="075CCCE8" w:rsidR="00203733" w:rsidRDefault="005A1D40">
          <w:pPr>
            <w:pStyle w:val="TOC2"/>
            <w:tabs>
              <w:tab w:val="right" w:leader="dot" w:pos="9016"/>
            </w:tabs>
            <w:rPr>
              <w:noProof/>
              <w:color w:val="auto"/>
              <w:sz w:val="22"/>
            </w:rPr>
          </w:pPr>
          <w:hyperlink w:anchor="_Toc44265522" w:history="1">
            <w:r w:rsidR="00203733" w:rsidRPr="00AF1E1D">
              <w:rPr>
                <w:rStyle w:val="Hyperlink"/>
                <w:noProof/>
              </w:rPr>
              <w:t>Questions – Language Core</w:t>
            </w:r>
            <w:r w:rsidR="00203733">
              <w:rPr>
                <w:noProof/>
                <w:webHidden/>
              </w:rPr>
              <w:tab/>
            </w:r>
            <w:r w:rsidR="00203733">
              <w:rPr>
                <w:noProof/>
                <w:webHidden/>
              </w:rPr>
              <w:fldChar w:fldCharType="begin"/>
            </w:r>
            <w:r w:rsidR="00203733">
              <w:rPr>
                <w:noProof/>
                <w:webHidden/>
              </w:rPr>
              <w:instrText xml:space="preserve"> PAGEREF _Toc44265522 \h </w:instrText>
            </w:r>
            <w:r w:rsidR="00203733">
              <w:rPr>
                <w:noProof/>
                <w:webHidden/>
              </w:rPr>
            </w:r>
            <w:r w:rsidR="00203733">
              <w:rPr>
                <w:noProof/>
                <w:webHidden/>
              </w:rPr>
              <w:fldChar w:fldCharType="separate"/>
            </w:r>
            <w:r w:rsidR="005E765B">
              <w:rPr>
                <w:noProof/>
                <w:webHidden/>
              </w:rPr>
              <w:t>61</w:t>
            </w:r>
            <w:r w:rsidR="00203733">
              <w:rPr>
                <w:noProof/>
                <w:webHidden/>
              </w:rPr>
              <w:fldChar w:fldCharType="end"/>
            </w:r>
          </w:hyperlink>
        </w:p>
        <w:p w14:paraId="3CD3DFC8" w14:textId="03038840" w:rsidR="00203733" w:rsidRDefault="005A1D40">
          <w:pPr>
            <w:pStyle w:val="TOC3"/>
            <w:tabs>
              <w:tab w:val="right" w:leader="dot" w:pos="9016"/>
            </w:tabs>
            <w:rPr>
              <w:noProof/>
              <w:color w:val="auto"/>
              <w:sz w:val="22"/>
            </w:rPr>
          </w:pPr>
          <w:hyperlink w:anchor="_Toc44265523" w:history="1">
            <w:r w:rsidR="00203733" w:rsidRPr="00AF1E1D">
              <w:rPr>
                <w:rStyle w:val="Hyperlink"/>
                <w:noProof/>
              </w:rPr>
              <w:t>Type</w:t>
            </w:r>
            <w:r w:rsidR="00203733">
              <w:rPr>
                <w:noProof/>
                <w:webHidden/>
              </w:rPr>
              <w:tab/>
            </w:r>
            <w:r w:rsidR="00203733">
              <w:rPr>
                <w:noProof/>
                <w:webHidden/>
              </w:rPr>
              <w:fldChar w:fldCharType="begin"/>
            </w:r>
            <w:r w:rsidR="00203733">
              <w:rPr>
                <w:noProof/>
                <w:webHidden/>
              </w:rPr>
              <w:instrText xml:space="preserve"> PAGEREF _Toc44265523 \h </w:instrText>
            </w:r>
            <w:r w:rsidR="00203733">
              <w:rPr>
                <w:noProof/>
                <w:webHidden/>
              </w:rPr>
            </w:r>
            <w:r w:rsidR="00203733">
              <w:rPr>
                <w:noProof/>
                <w:webHidden/>
              </w:rPr>
              <w:fldChar w:fldCharType="separate"/>
            </w:r>
            <w:r w:rsidR="005E765B">
              <w:rPr>
                <w:noProof/>
                <w:webHidden/>
              </w:rPr>
              <w:t>66</w:t>
            </w:r>
            <w:r w:rsidR="00203733">
              <w:rPr>
                <w:noProof/>
                <w:webHidden/>
              </w:rPr>
              <w:fldChar w:fldCharType="end"/>
            </w:r>
          </w:hyperlink>
        </w:p>
        <w:p w14:paraId="273CD679" w14:textId="335430C5" w:rsidR="00203733" w:rsidRDefault="005A1D40">
          <w:pPr>
            <w:pStyle w:val="TOC3"/>
            <w:tabs>
              <w:tab w:val="right" w:leader="dot" w:pos="9016"/>
            </w:tabs>
            <w:rPr>
              <w:noProof/>
              <w:color w:val="auto"/>
              <w:sz w:val="22"/>
            </w:rPr>
          </w:pPr>
          <w:hyperlink w:anchor="_Toc44265524" w:history="1">
            <w:r w:rsidR="00203733" w:rsidRPr="00AF1E1D">
              <w:rPr>
                <w:rStyle w:val="Hyperlink"/>
                <w:noProof/>
              </w:rPr>
              <w:t>Variables and scope</w:t>
            </w:r>
            <w:r w:rsidR="00203733">
              <w:rPr>
                <w:noProof/>
                <w:webHidden/>
              </w:rPr>
              <w:tab/>
            </w:r>
            <w:r w:rsidR="00203733">
              <w:rPr>
                <w:noProof/>
                <w:webHidden/>
              </w:rPr>
              <w:fldChar w:fldCharType="begin"/>
            </w:r>
            <w:r w:rsidR="00203733">
              <w:rPr>
                <w:noProof/>
                <w:webHidden/>
              </w:rPr>
              <w:instrText xml:space="preserve"> PAGEREF _Toc44265524 \h </w:instrText>
            </w:r>
            <w:r w:rsidR="00203733">
              <w:rPr>
                <w:noProof/>
                <w:webHidden/>
              </w:rPr>
            </w:r>
            <w:r w:rsidR="00203733">
              <w:rPr>
                <w:noProof/>
                <w:webHidden/>
              </w:rPr>
              <w:fldChar w:fldCharType="separate"/>
            </w:r>
            <w:r w:rsidR="005E765B">
              <w:rPr>
                <w:noProof/>
                <w:webHidden/>
              </w:rPr>
              <w:t>66</w:t>
            </w:r>
            <w:r w:rsidR="00203733">
              <w:rPr>
                <w:noProof/>
                <w:webHidden/>
              </w:rPr>
              <w:fldChar w:fldCharType="end"/>
            </w:r>
          </w:hyperlink>
        </w:p>
        <w:p w14:paraId="63FC9920" w14:textId="077DE1F5" w:rsidR="00203733" w:rsidRDefault="005A1D40">
          <w:pPr>
            <w:pStyle w:val="TOC3"/>
            <w:tabs>
              <w:tab w:val="right" w:leader="dot" w:pos="9016"/>
            </w:tabs>
            <w:rPr>
              <w:noProof/>
              <w:color w:val="auto"/>
              <w:sz w:val="22"/>
            </w:rPr>
          </w:pPr>
          <w:hyperlink w:anchor="_Toc44265525" w:history="1">
            <w:r w:rsidR="00203733" w:rsidRPr="00AF1E1D">
              <w:rPr>
                <w:rStyle w:val="Hyperlink"/>
                <w:noProof/>
              </w:rPr>
              <w:t>Closures</w:t>
            </w:r>
            <w:r w:rsidR="00203733">
              <w:rPr>
                <w:noProof/>
                <w:webHidden/>
              </w:rPr>
              <w:tab/>
            </w:r>
            <w:r w:rsidR="00203733">
              <w:rPr>
                <w:noProof/>
                <w:webHidden/>
              </w:rPr>
              <w:fldChar w:fldCharType="begin"/>
            </w:r>
            <w:r w:rsidR="00203733">
              <w:rPr>
                <w:noProof/>
                <w:webHidden/>
              </w:rPr>
              <w:instrText xml:space="preserve"> PAGEREF _Toc44265525 \h </w:instrText>
            </w:r>
            <w:r w:rsidR="00203733">
              <w:rPr>
                <w:noProof/>
                <w:webHidden/>
              </w:rPr>
            </w:r>
            <w:r w:rsidR="00203733">
              <w:rPr>
                <w:noProof/>
                <w:webHidden/>
              </w:rPr>
              <w:fldChar w:fldCharType="separate"/>
            </w:r>
            <w:r w:rsidR="005E765B">
              <w:rPr>
                <w:noProof/>
                <w:webHidden/>
              </w:rPr>
              <w:t>70</w:t>
            </w:r>
            <w:r w:rsidR="00203733">
              <w:rPr>
                <w:noProof/>
                <w:webHidden/>
              </w:rPr>
              <w:fldChar w:fldCharType="end"/>
            </w:r>
          </w:hyperlink>
        </w:p>
        <w:p w14:paraId="6C8B512A" w14:textId="03035CE0" w:rsidR="00203733" w:rsidRDefault="005A1D40">
          <w:pPr>
            <w:pStyle w:val="TOC3"/>
            <w:tabs>
              <w:tab w:val="right" w:leader="dot" w:pos="9016"/>
            </w:tabs>
            <w:rPr>
              <w:noProof/>
              <w:color w:val="auto"/>
              <w:sz w:val="22"/>
            </w:rPr>
          </w:pPr>
          <w:hyperlink w:anchor="_Toc44265526" w:history="1">
            <w:r w:rsidR="00203733" w:rsidRPr="00AF1E1D">
              <w:rPr>
                <w:rStyle w:val="Hyperlink"/>
                <w:noProof/>
              </w:rPr>
              <w:t>Equality</w:t>
            </w:r>
            <w:r w:rsidR="00203733">
              <w:rPr>
                <w:noProof/>
                <w:webHidden/>
              </w:rPr>
              <w:tab/>
            </w:r>
            <w:r w:rsidR="00203733">
              <w:rPr>
                <w:noProof/>
                <w:webHidden/>
              </w:rPr>
              <w:fldChar w:fldCharType="begin"/>
            </w:r>
            <w:r w:rsidR="00203733">
              <w:rPr>
                <w:noProof/>
                <w:webHidden/>
              </w:rPr>
              <w:instrText xml:space="preserve"> PAGEREF _Toc44265526 \h </w:instrText>
            </w:r>
            <w:r w:rsidR="00203733">
              <w:rPr>
                <w:noProof/>
                <w:webHidden/>
              </w:rPr>
            </w:r>
            <w:r w:rsidR="00203733">
              <w:rPr>
                <w:noProof/>
                <w:webHidden/>
              </w:rPr>
              <w:fldChar w:fldCharType="separate"/>
            </w:r>
            <w:r w:rsidR="005E765B">
              <w:rPr>
                <w:noProof/>
                <w:webHidden/>
              </w:rPr>
              <w:t>70</w:t>
            </w:r>
            <w:r w:rsidR="00203733">
              <w:rPr>
                <w:noProof/>
                <w:webHidden/>
              </w:rPr>
              <w:fldChar w:fldCharType="end"/>
            </w:r>
          </w:hyperlink>
        </w:p>
        <w:p w14:paraId="37B5B1B8" w14:textId="556446B6" w:rsidR="00203733" w:rsidRDefault="005A1D40">
          <w:pPr>
            <w:pStyle w:val="TOC3"/>
            <w:tabs>
              <w:tab w:val="right" w:leader="dot" w:pos="9016"/>
            </w:tabs>
            <w:rPr>
              <w:noProof/>
              <w:color w:val="auto"/>
              <w:sz w:val="22"/>
            </w:rPr>
          </w:pPr>
          <w:hyperlink w:anchor="_Toc44265527" w:history="1">
            <w:r w:rsidR="00203733" w:rsidRPr="00AF1E1D">
              <w:rPr>
                <w:rStyle w:val="Hyperlink"/>
                <w:noProof/>
              </w:rPr>
              <w:t>Functions</w:t>
            </w:r>
            <w:r w:rsidR="00203733">
              <w:rPr>
                <w:noProof/>
                <w:webHidden/>
              </w:rPr>
              <w:tab/>
            </w:r>
            <w:r w:rsidR="00203733">
              <w:rPr>
                <w:noProof/>
                <w:webHidden/>
              </w:rPr>
              <w:fldChar w:fldCharType="begin"/>
            </w:r>
            <w:r w:rsidR="00203733">
              <w:rPr>
                <w:noProof/>
                <w:webHidden/>
              </w:rPr>
              <w:instrText xml:space="preserve"> PAGEREF _Toc44265527 \h </w:instrText>
            </w:r>
            <w:r w:rsidR="00203733">
              <w:rPr>
                <w:noProof/>
                <w:webHidden/>
              </w:rPr>
            </w:r>
            <w:r w:rsidR="00203733">
              <w:rPr>
                <w:noProof/>
                <w:webHidden/>
              </w:rPr>
              <w:fldChar w:fldCharType="separate"/>
            </w:r>
            <w:r w:rsidR="005E765B">
              <w:rPr>
                <w:noProof/>
                <w:webHidden/>
              </w:rPr>
              <w:t>71</w:t>
            </w:r>
            <w:r w:rsidR="00203733">
              <w:rPr>
                <w:noProof/>
                <w:webHidden/>
              </w:rPr>
              <w:fldChar w:fldCharType="end"/>
            </w:r>
          </w:hyperlink>
        </w:p>
        <w:p w14:paraId="506FA441" w14:textId="3A4C273D" w:rsidR="00203733" w:rsidRDefault="005A1D40">
          <w:pPr>
            <w:pStyle w:val="TOC3"/>
            <w:tabs>
              <w:tab w:val="right" w:leader="dot" w:pos="9016"/>
            </w:tabs>
            <w:rPr>
              <w:noProof/>
              <w:color w:val="auto"/>
              <w:sz w:val="22"/>
            </w:rPr>
          </w:pPr>
          <w:hyperlink w:anchor="_Toc44265528"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_Toc44265528 \h </w:instrText>
            </w:r>
            <w:r w:rsidR="00203733">
              <w:rPr>
                <w:noProof/>
                <w:webHidden/>
              </w:rPr>
            </w:r>
            <w:r w:rsidR="00203733">
              <w:rPr>
                <w:noProof/>
                <w:webHidden/>
              </w:rPr>
              <w:fldChar w:fldCharType="separate"/>
            </w:r>
            <w:r w:rsidR="005E765B">
              <w:rPr>
                <w:noProof/>
                <w:webHidden/>
              </w:rPr>
              <w:t>72</w:t>
            </w:r>
            <w:r w:rsidR="00203733">
              <w:rPr>
                <w:noProof/>
                <w:webHidden/>
              </w:rPr>
              <w:fldChar w:fldCharType="end"/>
            </w:r>
          </w:hyperlink>
        </w:p>
        <w:p w14:paraId="65FD253B" w14:textId="4B1207AB" w:rsidR="00203733" w:rsidRDefault="005A1D40">
          <w:pPr>
            <w:pStyle w:val="TOC2"/>
            <w:tabs>
              <w:tab w:val="right" w:leader="dot" w:pos="9016"/>
            </w:tabs>
            <w:rPr>
              <w:noProof/>
              <w:color w:val="auto"/>
              <w:sz w:val="22"/>
            </w:rPr>
          </w:pPr>
          <w:hyperlink w:anchor="_Toc44265529" w:history="1">
            <w:r w:rsidR="00203733" w:rsidRPr="00AF1E1D">
              <w:rPr>
                <w:rStyle w:val="Hyperlink"/>
                <w:noProof/>
              </w:rPr>
              <w:t>JavaScript and the DOM</w:t>
            </w:r>
            <w:r w:rsidR="00203733">
              <w:rPr>
                <w:noProof/>
                <w:webHidden/>
              </w:rPr>
              <w:tab/>
            </w:r>
            <w:r w:rsidR="00203733">
              <w:rPr>
                <w:noProof/>
                <w:webHidden/>
              </w:rPr>
              <w:fldChar w:fldCharType="begin"/>
            </w:r>
            <w:r w:rsidR="00203733">
              <w:rPr>
                <w:noProof/>
                <w:webHidden/>
              </w:rPr>
              <w:instrText xml:space="preserve"> PAGEREF _Toc44265529 \h </w:instrText>
            </w:r>
            <w:r w:rsidR="00203733">
              <w:rPr>
                <w:noProof/>
                <w:webHidden/>
              </w:rPr>
            </w:r>
            <w:r w:rsidR="00203733">
              <w:rPr>
                <w:noProof/>
                <w:webHidden/>
              </w:rPr>
              <w:fldChar w:fldCharType="separate"/>
            </w:r>
            <w:r w:rsidR="005E765B">
              <w:rPr>
                <w:noProof/>
                <w:webHidden/>
              </w:rPr>
              <w:t>74</w:t>
            </w:r>
            <w:r w:rsidR="00203733">
              <w:rPr>
                <w:noProof/>
                <w:webHidden/>
              </w:rPr>
              <w:fldChar w:fldCharType="end"/>
            </w:r>
          </w:hyperlink>
        </w:p>
        <w:p w14:paraId="412DCD8F" w14:textId="6D0ACC22" w:rsidR="00C74912" w:rsidRDefault="000C6289" w:rsidP="000F794C">
          <w:r>
            <w:rPr>
              <w:b/>
              <w:bCs/>
              <w:noProof/>
            </w:rPr>
            <w:fldChar w:fldCharType="end"/>
          </w:r>
        </w:p>
      </w:sdtContent>
    </w:sdt>
    <w:p w14:paraId="4FD33840" w14:textId="60A58344" w:rsidR="004722CF" w:rsidRDefault="000405B9">
      <w:pPr>
        <w:spacing w:after="160" w:line="259" w:lineRule="auto"/>
        <w:rPr>
          <w:rFonts w:asciiTheme="majorHAnsi" w:eastAsiaTheme="majorEastAsia" w:hAnsiTheme="majorHAnsi" w:cstheme="majorBidi"/>
          <w:color w:val="31378B" w:themeColor="text2"/>
          <w:sz w:val="32"/>
          <w:szCs w:val="28"/>
        </w:rPr>
      </w:pPr>
      <w:r>
        <w:br w:type="page"/>
      </w:r>
    </w:p>
    <w:p w14:paraId="08060C4B" w14:textId="117079D9" w:rsidR="004722CF" w:rsidRDefault="00EF1AE8">
      <w:pPr>
        <w:spacing w:after="160" w:line="259" w:lineRule="auto"/>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lastRenderedPageBreak/>
        <w:t>Development Environment</w:t>
      </w:r>
    </w:p>
    <w:p w14:paraId="5A6D15B0" w14:textId="3252D6C2" w:rsidR="00550CCC" w:rsidRDefault="00550CCC" w:rsidP="00550CCC">
      <w:pPr>
        <w:pStyle w:val="Heading3"/>
      </w:pPr>
      <w:r>
        <w:t>Specified Single File</w:t>
      </w:r>
    </w:p>
    <w:p w14:paraId="1ACF09D4" w14:textId="2F059809" w:rsidR="00EF1AE8" w:rsidRDefault="00EF1AE8" w:rsidP="00550CCC">
      <w:pPr>
        <w:pStyle w:val="Heading4"/>
      </w:pPr>
      <w:r>
        <w:t>Run</w:t>
      </w:r>
    </w:p>
    <w:p w14:paraId="4372FAC9" w14:textId="577400DB" w:rsidR="00DD7492" w:rsidRDefault="00FF313B" w:rsidP="00DD7492">
      <w:r>
        <w:t xml:space="preserve">Open a terminal and enter the command. </w:t>
      </w:r>
    </w:p>
    <w:p w14:paraId="3793E386" w14:textId="707628DB" w:rsidR="000C674B" w:rsidRDefault="00002219" w:rsidP="004A48D1">
      <w:pPr>
        <w:pStyle w:val="SourceCode"/>
        <w:ind w:left="0"/>
      </w:pPr>
      <w:r>
        <w:t>n</w:t>
      </w:r>
      <w:r w:rsidR="00FF313B">
        <w:t>ode hello.js</w:t>
      </w:r>
    </w:p>
    <w:p w14:paraId="000A5784" w14:textId="77777777" w:rsidR="00621356" w:rsidRDefault="00621356" w:rsidP="004A48D1">
      <w:pPr>
        <w:pStyle w:val="SourceCode"/>
        <w:ind w:left="0"/>
      </w:pPr>
    </w:p>
    <w:p w14:paraId="146D8896" w14:textId="1BF50E02" w:rsidR="00FF313B" w:rsidRDefault="00550CCC" w:rsidP="00550CCC">
      <w:pPr>
        <w:pStyle w:val="Heading4"/>
      </w:pPr>
      <w:r>
        <w:t>Run and Watch</w:t>
      </w:r>
    </w:p>
    <w:p w14:paraId="1CD17726" w14:textId="69E72833" w:rsidR="00786B54" w:rsidRDefault="00786B54" w:rsidP="00786B54">
      <w:r>
        <w:t>Setup package.json if you have not already</w:t>
      </w:r>
    </w:p>
    <w:p w14:paraId="361806E8" w14:textId="0854976B" w:rsidR="00786B54" w:rsidRDefault="00786B54" w:rsidP="00786B54">
      <w:pPr>
        <w:pStyle w:val="SourceCode"/>
        <w:ind w:left="0"/>
      </w:pPr>
      <w:r>
        <w:t>npm init --yes</w:t>
      </w:r>
    </w:p>
    <w:p w14:paraId="63FE1341" w14:textId="77777777" w:rsidR="00786B54" w:rsidRPr="00786B54" w:rsidRDefault="00786B54" w:rsidP="00786B54"/>
    <w:p w14:paraId="710039CA" w14:textId="30418D9C" w:rsidR="00AC6E09" w:rsidRDefault="00002219" w:rsidP="00AC6E09">
      <w:r>
        <w:t xml:space="preserve">Install the </w:t>
      </w:r>
      <w:r w:rsidRPr="003D0C67">
        <w:rPr>
          <w:rStyle w:val="SourceCodeChar"/>
        </w:rPr>
        <w:t>nodemon</w:t>
      </w:r>
      <w:r>
        <w:t xml:space="preserve"> node package as a development </w:t>
      </w:r>
      <w:r w:rsidR="003D0C67">
        <w:t xml:space="preserve">dependency. </w:t>
      </w:r>
    </w:p>
    <w:p w14:paraId="3193F3A2" w14:textId="4D26E239" w:rsidR="00691B8C" w:rsidRDefault="003D0C67" w:rsidP="003D0C67">
      <w:pPr>
        <w:pStyle w:val="SourceCode"/>
        <w:ind w:left="0"/>
      </w:pPr>
      <w:r w:rsidRPr="003D0C67">
        <w:t>npm install --save-dev nodemon</w:t>
      </w:r>
    </w:p>
    <w:p w14:paraId="56C90727" w14:textId="77777777" w:rsidR="00F74FA3" w:rsidRDefault="00F74FA3" w:rsidP="00F74FA3"/>
    <w:p w14:paraId="03C4C22F" w14:textId="76668A00" w:rsidR="00F74FA3" w:rsidRDefault="00F74FA3" w:rsidP="00F74FA3">
      <w:r>
        <w:t xml:space="preserve">If we want to run the dev dependency from the terminal we use the </w:t>
      </w:r>
      <w:r w:rsidRPr="007501C9">
        <w:rPr>
          <w:rStyle w:val="SourceCodeChar"/>
        </w:rPr>
        <w:t>npx</w:t>
      </w:r>
      <w:r>
        <w:t xml:space="preserve"> command</w:t>
      </w:r>
    </w:p>
    <w:p w14:paraId="2E5A3807" w14:textId="77777777" w:rsidR="00F74FA3" w:rsidRDefault="00F74FA3" w:rsidP="00F74FA3">
      <w:pPr>
        <w:pStyle w:val="SourceCode"/>
        <w:ind w:left="0"/>
      </w:pPr>
      <w:r>
        <w:t>npx nodemon hello.js</w:t>
      </w:r>
    </w:p>
    <w:p w14:paraId="67C1757A" w14:textId="77777777" w:rsidR="00F74FA3" w:rsidRDefault="00F74FA3" w:rsidP="003D0C67">
      <w:pPr>
        <w:pStyle w:val="SourceCode"/>
        <w:ind w:left="0"/>
      </w:pPr>
    </w:p>
    <w:p w14:paraId="750B4293" w14:textId="4C0605BA" w:rsidR="003D0C67" w:rsidRDefault="003D0C67" w:rsidP="003D0C67">
      <w:pPr>
        <w:pStyle w:val="SourceCode"/>
        <w:ind w:left="0"/>
      </w:pPr>
    </w:p>
    <w:p w14:paraId="42494664" w14:textId="38342B86" w:rsidR="007501C9" w:rsidRDefault="007501C9" w:rsidP="007501C9">
      <w:pPr>
        <w:pStyle w:val="Heading4"/>
      </w:pPr>
      <w:bookmarkStart w:id="1" w:name="_Toc44265501"/>
      <w:r>
        <w:t>Run as Script</w:t>
      </w:r>
    </w:p>
    <w:p w14:paraId="2937C831" w14:textId="3C3E6F86" w:rsidR="00F2696E" w:rsidRDefault="007D508F">
      <w:pPr>
        <w:spacing w:after="160" w:line="259" w:lineRule="auto"/>
      </w:pPr>
      <w:r>
        <w:t xml:space="preserve">As we install it as a dev </w:t>
      </w:r>
      <w:r w:rsidR="007501C9">
        <w:t>dependency,</w:t>
      </w:r>
      <w:r w:rsidR="00E56F64">
        <w:t xml:space="preserve"> we can only run it from the scripts section of package.json</w:t>
      </w:r>
    </w:p>
    <w:p w14:paraId="4F4BF541" w14:textId="77777777" w:rsidR="00E56F64" w:rsidRPr="00F46787" w:rsidRDefault="00E56F64" w:rsidP="00F46787">
      <w:pPr>
        <w:pStyle w:val="SourceCode"/>
      </w:pPr>
    </w:p>
    <w:p w14:paraId="254132A2" w14:textId="77777777" w:rsidR="00111203" w:rsidRPr="00F46787" w:rsidRDefault="00111203" w:rsidP="00F46787">
      <w:pPr>
        <w:pStyle w:val="SourceCode"/>
      </w:pPr>
      <w:r w:rsidRPr="00F46787">
        <w:t>{</w:t>
      </w:r>
    </w:p>
    <w:p w14:paraId="51402DEB" w14:textId="77777777" w:rsidR="00111203" w:rsidRPr="00F46787" w:rsidRDefault="00111203" w:rsidP="00F46787">
      <w:pPr>
        <w:pStyle w:val="SourceCode"/>
      </w:pPr>
      <w:r w:rsidRPr="00F46787">
        <w:t xml:space="preserve">  "name": "JS",</w:t>
      </w:r>
    </w:p>
    <w:p w14:paraId="262E6BA3" w14:textId="77777777" w:rsidR="00111203" w:rsidRPr="00F46787" w:rsidRDefault="00111203" w:rsidP="00F46787">
      <w:pPr>
        <w:pStyle w:val="SourceCode"/>
      </w:pPr>
      <w:r w:rsidRPr="00F46787">
        <w:t xml:space="preserve">  "version": "1.0.0",</w:t>
      </w:r>
    </w:p>
    <w:p w14:paraId="5DE408D5" w14:textId="77777777" w:rsidR="00111203" w:rsidRPr="00F46787" w:rsidRDefault="00111203" w:rsidP="00F46787">
      <w:pPr>
        <w:pStyle w:val="SourceCode"/>
      </w:pPr>
      <w:r w:rsidRPr="00F46787">
        <w:t xml:space="preserve">  "description": "",</w:t>
      </w:r>
    </w:p>
    <w:p w14:paraId="1033AB33" w14:textId="77777777" w:rsidR="00111203" w:rsidRPr="00F46787" w:rsidRDefault="00111203" w:rsidP="00F46787">
      <w:pPr>
        <w:pStyle w:val="SourceCode"/>
      </w:pPr>
      <w:r w:rsidRPr="00F46787">
        <w:t xml:space="preserve">  "main": "test.js",</w:t>
      </w:r>
    </w:p>
    <w:p w14:paraId="293B7282" w14:textId="77777777" w:rsidR="00111203" w:rsidRPr="00F46787" w:rsidRDefault="00111203" w:rsidP="00F46787">
      <w:pPr>
        <w:pStyle w:val="SourceCode"/>
      </w:pPr>
      <w:r w:rsidRPr="00F46787">
        <w:t xml:space="preserve">  "scripts": {</w:t>
      </w:r>
    </w:p>
    <w:p w14:paraId="68A4BACB" w14:textId="77777777" w:rsidR="00111203" w:rsidRPr="00F46787" w:rsidRDefault="00111203" w:rsidP="00F46787">
      <w:pPr>
        <w:pStyle w:val="SourceCode"/>
      </w:pPr>
      <w:r w:rsidRPr="00F46787">
        <w:t xml:space="preserve">    "test": "echo \"Error: no test specified\" &amp;&amp; exit 1",</w:t>
      </w:r>
    </w:p>
    <w:p w14:paraId="129EE839" w14:textId="77777777" w:rsidR="00111203" w:rsidRPr="00F46787" w:rsidRDefault="00111203" w:rsidP="00F46787">
      <w:pPr>
        <w:pStyle w:val="SourceCode"/>
        <w:rPr>
          <w:b/>
          <w:bCs/>
        </w:rPr>
      </w:pPr>
      <w:r w:rsidRPr="00F46787">
        <w:t xml:space="preserve">    </w:t>
      </w:r>
      <w:r w:rsidRPr="00F46787">
        <w:rPr>
          <w:b/>
          <w:bCs/>
        </w:rPr>
        <w:t>"watch" : "nodemon hello.js"</w:t>
      </w:r>
    </w:p>
    <w:p w14:paraId="753F8A73" w14:textId="77777777" w:rsidR="00111203" w:rsidRPr="00F46787" w:rsidRDefault="00111203" w:rsidP="00F46787">
      <w:pPr>
        <w:pStyle w:val="SourceCode"/>
      </w:pPr>
      <w:r w:rsidRPr="00F46787">
        <w:t xml:space="preserve">  },</w:t>
      </w:r>
    </w:p>
    <w:p w14:paraId="21AF6360" w14:textId="77777777" w:rsidR="00111203" w:rsidRPr="00F46787" w:rsidRDefault="00111203" w:rsidP="00F46787">
      <w:pPr>
        <w:pStyle w:val="SourceCode"/>
      </w:pPr>
      <w:r w:rsidRPr="00F46787">
        <w:t xml:space="preserve">  "keywords": [],</w:t>
      </w:r>
    </w:p>
    <w:p w14:paraId="60842E9E" w14:textId="77777777" w:rsidR="00111203" w:rsidRPr="00F46787" w:rsidRDefault="00111203" w:rsidP="00F46787">
      <w:pPr>
        <w:pStyle w:val="SourceCode"/>
      </w:pPr>
      <w:r w:rsidRPr="00F46787">
        <w:t xml:space="preserve">  "author": "",</w:t>
      </w:r>
    </w:p>
    <w:p w14:paraId="49FD4DF2" w14:textId="77777777" w:rsidR="00111203" w:rsidRPr="00F46787" w:rsidRDefault="00111203" w:rsidP="00F46787">
      <w:pPr>
        <w:pStyle w:val="SourceCode"/>
      </w:pPr>
      <w:r w:rsidRPr="00F46787">
        <w:t xml:space="preserve">  "license": "ISC",</w:t>
      </w:r>
    </w:p>
    <w:p w14:paraId="15A421FF" w14:textId="77777777" w:rsidR="00111203" w:rsidRPr="00F46787" w:rsidRDefault="00111203" w:rsidP="00F46787">
      <w:pPr>
        <w:pStyle w:val="SourceCode"/>
      </w:pPr>
      <w:r w:rsidRPr="00F46787">
        <w:t xml:space="preserve">  "devDependencies": {</w:t>
      </w:r>
    </w:p>
    <w:p w14:paraId="54B8E863" w14:textId="77777777" w:rsidR="00111203" w:rsidRPr="00F46787" w:rsidRDefault="00111203" w:rsidP="00F46787">
      <w:pPr>
        <w:pStyle w:val="SourceCode"/>
      </w:pPr>
      <w:r w:rsidRPr="00F46787">
        <w:t xml:space="preserve">    "install": "^0.13.0",</w:t>
      </w:r>
    </w:p>
    <w:p w14:paraId="54B7F302" w14:textId="77777777" w:rsidR="00111203" w:rsidRPr="00F46787" w:rsidRDefault="00111203" w:rsidP="00F46787">
      <w:pPr>
        <w:pStyle w:val="SourceCode"/>
      </w:pPr>
      <w:r w:rsidRPr="00F46787">
        <w:t xml:space="preserve">    "nodemon": "^2.0.4",</w:t>
      </w:r>
    </w:p>
    <w:p w14:paraId="2FF273C9" w14:textId="77777777" w:rsidR="00111203" w:rsidRPr="00F46787" w:rsidRDefault="00111203" w:rsidP="00F46787">
      <w:pPr>
        <w:pStyle w:val="SourceCode"/>
      </w:pPr>
      <w:r w:rsidRPr="00F46787">
        <w:t xml:space="preserve">    "npm": "^6.14.8"</w:t>
      </w:r>
    </w:p>
    <w:p w14:paraId="0350BA9E" w14:textId="77777777" w:rsidR="00111203" w:rsidRPr="00F46787" w:rsidRDefault="00111203" w:rsidP="00F46787">
      <w:pPr>
        <w:pStyle w:val="SourceCode"/>
      </w:pPr>
      <w:r w:rsidRPr="00F46787">
        <w:t xml:space="preserve">  }</w:t>
      </w:r>
    </w:p>
    <w:p w14:paraId="4B13F5A5" w14:textId="77777777" w:rsidR="00111203" w:rsidRPr="00F46787" w:rsidRDefault="00111203" w:rsidP="00F46787">
      <w:pPr>
        <w:pStyle w:val="SourceCode"/>
      </w:pPr>
      <w:r w:rsidRPr="00F46787">
        <w:t>}</w:t>
      </w:r>
    </w:p>
    <w:p w14:paraId="7E5F6141" w14:textId="77777777" w:rsidR="007501C9" w:rsidRDefault="007501C9" w:rsidP="007501C9">
      <w:pPr>
        <w:pStyle w:val="SourceCode"/>
        <w:ind w:left="0"/>
      </w:pPr>
    </w:p>
    <w:p w14:paraId="434CFDFB" w14:textId="77777777" w:rsidR="00786B54" w:rsidRDefault="00786B54" w:rsidP="00F46787">
      <w:pPr>
        <w:pStyle w:val="SourceCode"/>
      </w:pPr>
    </w:p>
    <w:p w14:paraId="662F74BD" w14:textId="765CA3DF" w:rsidR="00786B54" w:rsidRDefault="00786B54">
      <w:pPr>
        <w:spacing w:after="160" w:line="259" w:lineRule="auto"/>
      </w:pPr>
      <w:r>
        <w:t>Run the script</w:t>
      </w:r>
      <w:r w:rsidR="0094360B">
        <w:t xml:space="preserve"> </w:t>
      </w:r>
      <w:r w:rsidR="0094360B" w:rsidRPr="0094360B">
        <w:rPr>
          <w:rStyle w:val="SourceCodeChar"/>
        </w:rPr>
        <w:t>npm run watch</w:t>
      </w:r>
    </w:p>
    <w:p w14:paraId="16C3E80A" w14:textId="2A2879CC" w:rsidR="000C3C38" w:rsidRDefault="00F60480" w:rsidP="00F60480">
      <w:pPr>
        <w:pStyle w:val="Heading4"/>
      </w:pPr>
      <w:r>
        <w:lastRenderedPageBreak/>
        <w:t>Debug</w:t>
      </w:r>
    </w:p>
    <w:p w14:paraId="51E0CC1E" w14:textId="77777777" w:rsidR="00B74D2C" w:rsidRPr="00D46820" w:rsidRDefault="00B74D2C" w:rsidP="00B74D2C">
      <w:pPr>
        <w:pStyle w:val="SourceCode"/>
        <w:ind w:left="0"/>
      </w:pPr>
      <w:r w:rsidRPr="00D46820">
        <w:t>{</w:t>
      </w:r>
    </w:p>
    <w:p w14:paraId="380387B2" w14:textId="77777777" w:rsidR="00B74D2C" w:rsidRPr="00D46820" w:rsidRDefault="00B74D2C" w:rsidP="00B74D2C">
      <w:pPr>
        <w:pStyle w:val="SourceCode"/>
      </w:pPr>
      <w:r w:rsidRPr="00D46820">
        <w:t xml:space="preserve">    "version": "0.2.0",</w:t>
      </w:r>
    </w:p>
    <w:p w14:paraId="7A79879C" w14:textId="77777777" w:rsidR="00B74D2C" w:rsidRPr="00D46820" w:rsidRDefault="00B74D2C" w:rsidP="00B74D2C">
      <w:pPr>
        <w:pStyle w:val="SourceCode"/>
      </w:pPr>
      <w:r w:rsidRPr="00D46820">
        <w:t xml:space="preserve">    "configurations": [</w:t>
      </w:r>
    </w:p>
    <w:p w14:paraId="2354649C" w14:textId="77777777" w:rsidR="00B74D2C" w:rsidRPr="00D46820" w:rsidRDefault="00B74D2C" w:rsidP="00B74D2C">
      <w:pPr>
        <w:pStyle w:val="SourceCode"/>
      </w:pPr>
      <w:r w:rsidRPr="00D46820">
        <w:t xml:space="preserve">        {</w:t>
      </w:r>
    </w:p>
    <w:p w14:paraId="77A46EBD" w14:textId="77777777" w:rsidR="00B74D2C" w:rsidRPr="00D46820" w:rsidRDefault="00B74D2C" w:rsidP="00B74D2C">
      <w:pPr>
        <w:pStyle w:val="SourceCode"/>
      </w:pPr>
      <w:r w:rsidRPr="00D46820">
        <w:t xml:space="preserve">            "type": "node",</w:t>
      </w:r>
    </w:p>
    <w:p w14:paraId="7A394018" w14:textId="77777777" w:rsidR="00B74D2C" w:rsidRPr="00D46820" w:rsidRDefault="00B74D2C" w:rsidP="00B74D2C">
      <w:pPr>
        <w:pStyle w:val="SourceCode"/>
      </w:pPr>
      <w:r w:rsidRPr="00D46820">
        <w:t xml:space="preserve">            "request": "launch",</w:t>
      </w:r>
    </w:p>
    <w:p w14:paraId="015CC73E" w14:textId="77777777" w:rsidR="00B74D2C" w:rsidRPr="00D46820" w:rsidRDefault="00B74D2C" w:rsidP="00B74D2C">
      <w:pPr>
        <w:pStyle w:val="SourceCode"/>
      </w:pPr>
      <w:r w:rsidRPr="00D46820">
        <w:t xml:space="preserve">            "name": "Launch Program",</w:t>
      </w:r>
    </w:p>
    <w:p w14:paraId="5F544600" w14:textId="77777777" w:rsidR="00B74D2C" w:rsidRPr="00D46820" w:rsidRDefault="00B74D2C" w:rsidP="00B74D2C">
      <w:pPr>
        <w:pStyle w:val="SourceCode"/>
      </w:pPr>
      <w:r w:rsidRPr="00D46820">
        <w:t xml:space="preserve">            "skipFiles": [</w:t>
      </w:r>
    </w:p>
    <w:p w14:paraId="3F0E5BD9" w14:textId="77777777" w:rsidR="00B74D2C" w:rsidRPr="00D46820" w:rsidRDefault="00B74D2C" w:rsidP="00B74D2C">
      <w:pPr>
        <w:pStyle w:val="SourceCode"/>
      </w:pPr>
      <w:r w:rsidRPr="00D46820">
        <w:t xml:space="preserve">                "&lt;node_internals&gt;/**"</w:t>
      </w:r>
    </w:p>
    <w:p w14:paraId="24E65DB7" w14:textId="77777777" w:rsidR="00B74D2C" w:rsidRPr="00D46820" w:rsidRDefault="00B74D2C" w:rsidP="00B74D2C">
      <w:pPr>
        <w:pStyle w:val="SourceCode"/>
      </w:pPr>
      <w:r w:rsidRPr="00D46820">
        <w:t xml:space="preserve">            ],</w:t>
      </w:r>
    </w:p>
    <w:p w14:paraId="5C768A35" w14:textId="7EA2AC4F" w:rsidR="00B74D2C" w:rsidRPr="00D46820" w:rsidRDefault="00B74D2C" w:rsidP="00B74D2C">
      <w:pPr>
        <w:pStyle w:val="SourceCode"/>
      </w:pPr>
      <w:r w:rsidRPr="00D46820">
        <w:t xml:space="preserve">            </w:t>
      </w:r>
      <w:r w:rsidRPr="00B74D2C">
        <w:rPr>
          <w:b/>
          <w:bCs/>
        </w:rPr>
        <w:t>"program": "${workspaceFolder}\\hello.js"</w:t>
      </w:r>
      <w:r w:rsidRPr="00D46820">
        <w:t xml:space="preserve">        }</w:t>
      </w:r>
    </w:p>
    <w:p w14:paraId="4AA104C5" w14:textId="77777777" w:rsidR="00B74D2C" w:rsidRPr="00D46820" w:rsidRDefault="00B74D2C" w:rsidP="00B74D2C">
      <w:pPr>
        <w:pStyle w:val="SourceCode"/>
      </w:pPr>
      <w:r w:rsidRPr="00D46820">
        <w:t xml:space="preserve">    ]</w:t>
      </w:r>
    </w:p>
    <w:p w14:paraId="1E40DA87" w14:textId="77777777" w:rsidR="00B74D2C" w:rsidRDefault="00B74D2C" w:rsidP="00B74D2C">
      <w:pPr>
        <w:pStyle w:val="SourceCode"/>
      </w:pPr>
      <w:r w:rsidRPr="00D46820">
        <w:t>}</w:t>
      </w:r>
    </w:p>
    <w:p w14:paraId="70396F0E" w14:textId="77777777" w:rsidR="001A3BFF" w:rsidRDefault="001A3BFF" w:rsidP="001A3BFF"/>
    <w:p w14:paraId="1F2FCD70" w14:textId="1269644C" w:rsidR="001A3BFF" w:rsidRPr="00621356" w:rsidRDefault="001A3BFF" w:rsidP="001A3BFF">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1CE51786" w14:textId="0CE6C612" w:rsidR="00C853E2" w:rsidRDefault="00C853E2" w:rsidP="00C853E2">
      <w:pPr>
        <w:pStyle w:val="Heading4"/>
      </w:pPr>
      <w:r>
        <w:t>Debug</w:t>
      </w:r>
      <w:r>
        <w:t xml:space="preserve"> with Watch</w:t>
      </w:r>
    </w:p>
    <w:p w14:paraId="2DD48F21" w14:textId="74322204" w:rsidR="006B5CB5" w:rsidRDefault="006B5CB5" w:rsidP="006B5CB5">
      <w:r>
        <w:t>Setup a launch.json target as follows. Make sure nodemon is installed globally</w:t>
      </w:r>
    </w:p>
    <w:p w14:paraId="04EE72EE" w14:textId="77777777" w:rsidR="00A30F10" w:rsidRPr="00A30F10" w:rsidRDefault="00A30F10" w:rsidP="00A30F10">
      <w:pPr>
        <w:pStyle w:val="SourceCode"/>
      </w:pPr>
      <w:r w:rsidRPr="00A30F10">
        <w:t>        {</w:t>
      </w:r>
    </w:p>
    <w:p w14:paraId="4ABBB6ED" w14:textId="77777777" w:rsidR="00A30F10" w:rsidRPr="00A30F10" w:rsidRDefault="00A30F10" w:rsidP="00A30F10">
      <w:pPr>
        <w:pStyle w:val="SourceCode"/>
      </w:pPr>
      <w:r w:rsidRPr="00A30F10">
        <w:t>            "name": "Launch server.js via nodemon",</w:t>
      </w:r>
    </w:p>
    <w:p w14:paraId="1E659138" w14:textId="77777777" w:rsidR="00A30F10" w:rsidRPr="00A30F10" w:rsidRDefault="00A30F10" w:rsidP="00A30F10">
      <w:pPr>
        <w:pStyle w:val="SourceCode"/>
      </w:pPr>
      <w:r w:rsidRPr="00A30F10">
        <w:t>            "type": "node",</w:t>
      </w:r>
    </w:p>
    <w:p w14:paraId="3980D322" w14:textId="77777777" w:rsidR="00A30F10" w:rsidRPr="00A30F10" w:rsidRDefault="00A30F10" w:rsidP="00A30F10">
      <w:pPr>
        <w:pStyle w:val="SourceCode"/>
      </w:pPr>
      <w:r w:rsidRPr="00A30F10">
        <w:t>            "request": "launch",</w:t>
      </w:r>
    </w:p>
    <w:p w14:paraId="1E308543" w14:textId="77777777" w:rsidR="00A30F10" w:rsidRPr="00A30F10" w:rsidRDefault="00A30F10" w:rsidP="00A30F10">
      <w:pPr>
        <w:pStyle w:val="SourceCodeStrong"/>
      </w:pPr>
      <w:r w:rsidRPr="00A30F10">
        <w:t>            "runtimeExecutable": "nodemon",</w:t>
      </w:r>
    </w:p>
    <w:p w14:paraId="467520E0" w14:textId="77777777" w:rsidR="00A30F10" w:rsidRPr="00A30F10" w:rsidRDefault="00A30F10" w:rsidP="00A30F10">
      <w:pPr>
        <w:pStyle w:val="SourceCode"/>
      </w:pPr>
      <w:r w:rsidRPr="00A30F10">
        <w:t>            "program": "${workspaceFolder}/hello.js",</w:t>
      </w:r>
    </w:p>
    <w:p w14:paraId="167AFA6F" w14:textId="77777777" w:rsidR="00A30F10" w:rsidRPr="00A30F10" w:rsidRDefault="00A30F10" w:rsidP="00A30F10">
      <w:pPr>
        <w:pStyle w:val="SourceCodeStrong"/>
      </w:pPr>
      <w:r w:rsidRPr="00A30F10">
        <w:t>            "restart": true,</w:t>
      </w:r>
    </w:p>
    <w:p w14:paraId="06E62BA0" w14:textId="77777777" w:rsidR="00A30F10" w:rsidRPr="00A30F10" w:rsidRDefault="00A30F10" w:rsidP="00A30F10">
      <w:pPr>
        <w:pStyle w:val="SourceCode"/>
      </w:pPr>
      <w:r w:rsidRPr="00A30F10">
        <w:t>            "console": "integratedTerminal",</w:t>
      </w:r>
    </w:p>
    <w:p w14:paraId="47244E8C" w14:textId="77777777" w:rsidR="00A30F10" w:rsidRPr="00A30F10" w:rsidRDefault="00A30F10" w:rsidP="00A30F10">
      <w:pPr>
        <w:pStyle w:val="SourceCode"/>
      </w:pPr>
      <w:r w:rsidRPr="00A30F10">
        <w:t>            "internalConsoleOptions": "neverOpen"</w:t>
      </w:r>
    </w:p>
    <w:p w14:paraId="56E63E41" w14:textId="77777777" w:rsidR="00A30F10" w:rsidRPr="00A30F10" w:rsidRDefault="00A30F10" w:rsidP="00A30F10">
      <w:pPr>
        <w:pStyle w:val="SourceCode"/>
      </w:pPr>
      <w:r w:rsidRPr="00A30F10">
        <w:t>          }</w:t>
      </w:r>
    </w:p>
    <w:p w14:paraId="163F7938" w14:textId="77777777" w:rsidR="00C853E2" w:rsidRDefault="00C853E2" w:rsidP="006B5CB5"/>
    <w:p w14:paraId="424FE81E" w14:textId="57CE0916" w:rsidR="006B5CB5" w:rsidRDefault="00A30F10" w:rsidP="006B5CB5">
      <w:r>
        <w:t>Now run or debug it using Ctrl-F5 or F5 respectively</w:t>
      </w:r>
    </w:p>
    <w:p w14:paraId="27AC0674" w14:textId="136B6F07" w:rsidR="00A30F10" w:rsidRPr="006B5CB5" w:rsidRDefault="00A30F10" w:rsidP="006B5CB5">
      <w:r>
        <w:t>For more details see</w:t>
      </w:r>
    </w:p>
    <w:p w14:paraId="11D19089" w14:textId="79EC03BE" w:rsidR="006B5CB5" w:rsidRDefault="005A1D40" w:rsidP="006B5CB5">
      <w:hyperlink r:id="rId8" w:history="1">
        <w:r w:rsidR="00A30F10" w:rsidRPr="009A2F71">
          <w:rPr>
            <w:rStyle w:val="Hyperlink"/>
            <w:rFonts w:cstheme="minorBidi"/>
          </w:rPr>
          <w:t>https://code.visualstudio.com/docs/nodejs/nodejs-debugging</w:t>
        </w:r>
      </w:hyperlink>
    </w:p>
    <w:p w14:paraId="5DB397A3" w14:textId="77777777" w:rsidR="00A30F10" w:rsidRPr="00621356" w:rsidRDefault="00A30F10" w:rsidP="006B5CB5"/>
    <w:p w14:paraId="517B4CEB" w14:textId="77777777" w:rsidR="00296EB7" w:rsidRDefault="00296EB7">
      <w:pPr>
        <w:spacing w:after="160" w:line="259" w:lineRule="auto"/>
        <w:rPr>
          <w:rFonts w:asciiTheme="majorHAnsi" w:eastAsiaTheme="majorEastAsia" w:hAnsiTheme="majorHAnsi" w:cstheme="majorBidi"/>
          <w:color w:val="31378B" w:themeColor="text2"/>
          <w:sz w:val="28"/>
          <w:szCs w:val="26"/>
        </w:rPr>
      </w:pPr>
      <w:r>
        <w:br w:type="page"/>
      </w:r>
    </w:p>
    <w:p w14:paraId="6E2C57ED" w14:textId="22CA0591" w:rsidR="00296EB7" w:rsidRDefault="00296EB7" w:rsidP="00296EB7">
      <w:pPr>
        <w:pStyle w:val="Heading3"/>
      </w:pPr>
      <w:r>
        <w:lastRenderedPageBreak/>
        <w:t>Currently Selected File</w:t>
      </w:r>
    </w:p>
    <w:p w14:paraId="3B4451F6" w14:textId="06997A70" w:rsidR="00FE6B09" w:rsidRPr="00FE6B09" w:rsidRDefault="00FE6B09" w:rsidP="00FE6B09">
      <w:pPr>
        <w:pStyle w:val="Heading4"/>
      </w:pPr>
      <w:r>
        <w:t xml:space="preserve">Debug </w:t>
      </w:r>
    </w:p>
    <w:p w14:paraId="5418557C" w14:textId="089E3B52" w:rsidR="00296EB7" w:rsidRDefault="00296EB7" w:rsidP="00296EB7">
      <w:r>
        <w:t xml:space="preserve">Add the following to your </w:t>
      </w:r>
      <w:r w:rsidR="00125C5F">
        <w:t>launch</w:t>
      </w:r>
      <w:r>
        <w:t>.json</w:t>
      </w:r>
    </w:p>
    <w:p w14:paraId="74A6EA27" w14:textId="77777777" w:rsidR="00296EB7" w:rsidRPr="00D46820" w:rsidRDefault="00296EB7" w:rsidP="00296EB7">
      <w:pPr>
        <w:pStyle w:val="SourceCode"/>
        <w:ind w:left="0"/>
      </w:pPr>
      <w:r w:rsidRPr="00D46820">
        <w:t>{</w:t>
      </w:r>
    </w:p>
    <w:p w14:paraId="4271CC82" w14:textId="77777777" w:rsidR="00296EB7" w:rsidRPr="00D46820" w:rsidRDefault="00296EB7" w:rsidP="00296EB7">
      <w:pPr>
        <w:pStyle w:val="SourceCode"/>
      </w:pPr>
      <w:r w:rsidRPr="00D46820">
        <w:t xml:space="preserve">    "version": "0.2.0",</w:t>
      </w:r>
    </w:p>
    <w:p w14:paraId="22BF7843" w14:textId="77777777" w:rsidR="00296EB7" w:rsidRPr="00D46820" w:rsidRDefault="00296EB7" w:rsidP="00296EB7">
      <w:pPr>
        <w:pStyle w:val="SourceCode"/>
      </w:pPr>
      <w:r w:rsidRPr="00D46820">
        <w:t xml:space="preserve">    "configurations": [</w:t>
      </w:r>
    </w:p>
    <w:p w14:paraId="26755E6F" w14:textId="77777777" w:rsidR="00296EB7" w:rsidRPr="00D46820" w:rsidRDefault="00296EB7" w:rsidP="00296EB7">
      <w:pPr>
        <w:pStyle w:val="SourceCode"/>
      </w:pPr>
      <w:r w:rsidRPr="00D46820">
        <w:t xml:space="preserve">        {</w:t>
      </w:r>
    </w:p>
    <w:p w14:paraId="7FB495B9" w14:textId="77777777" w:rsidR="00296EB7" w:rsidRPr="00D46820" w:rsidRDefault="00296EB7" w:rsidP="00296EB7">
      <w:pPr>
        <w:pStyle w:val="SourceCode"/>
      </w:pPr>
      <w:r w:rsidRPr="00D46820">
        <w:t xml:space="preserve">            "type": "node",</w:t>
      </w:r>
    </w:p>
    <w:p w14:paraId="4DE0CC66" w14:textId="77777777" w:rsidR="00296EB7" w:rsidRPr="00D46820" w:rsidRDefault="00296EB7" w:rsidP="00296EB7">
      <w:pPr>
        <w:pStyle w:val="SourceCode"/>
      </w:pPr>
      <w:r w:rsidRPr="00D46820">
        <w:t xml:space="preserve">            "request": "launch",</w:t>
      </w:r>
    </w:p>
    <w:p w14:paraId="440E3800" w14:textId="77777777" w:rsidR="00296EB7" w:rsidRPr="00D46820" w:rsidRDefault="00296EB7" w:rsidP="00296EB7">
      <w:pPr>
        <w:pStyle w:val="SourceCode"/>
      </w:pPr>
      <w:r w:rsidRPr="00D46820">
        <w:t xml:space="preserve">            "name": "Launch Program",</w:t>
      </w:r>
    </w:p>
    <w:p w14:paraId="708734C2" w14:textId="77777777" w:rsidR="00296EB7" w:rsidRPr="00D46820" w:rsidRDefault="00296EB7" w:rsidP="00296EB7">
      <w:pPr>
        <w:pStyle w:val="SourceCode"/>
      </w:pPr>
      <w:r w:rsidRPr="00D46820">
        <w:t xml:space="preserve">            "skipFiles": [</w:t>
      </w:r>
    </w:p>
    <w:p w14:paraId="0DFFF1BD" w14:textId="77777777" w:rsidR="00296EB7" w:rsidRPr="00D46820" w:rsidRDefault="00296EB7" w:rsidP="00296EB7">
      <w:pPr>
        <w:pStyle w:val="SourceCode"/>
      </w:pPr>
      <w:r w:rsidRPr="00D46820">
        <w:t xml:space="preserve">                "&lt;node_internals&gt;/**"</w:t>
      </w:r>
    </w:p>
    <w:p w14:paraId="2EE98B7F" w14:textId="77777777" w:rsidR="00296EB7" w:rsidRPr="00D46820" w:rsidRDefault="00296EB7" w:rsidP="00296EB7">
      <w:pPr>
        <w:pStyle w:val="SourceCode"/>
      </w:pPr>
      <w:r w:rsidRPr="00D46820">
        <w:t xml:space="preserve">            ],</w:t>
      </w:r>
    </w:p>
    <w:p w14:paraId="50994494" w14:textId="330C145E" w:rsidR="00296EB7" w:rsidRPr="00D46820" w:rsidRDefault="00296EB7" w:rsidP="00296EB7">
      <w:pPr>
        <w:pStyle w:val="SourceCode"/>
      </w:pPr>
      <w:r w:rsidRPr="00D46820">
        <w:t xml:space="preserve">            </w:t>
      </w:r>
      <w:r w:rsidRPr="00B74D2C">
        <w:rPr>
          <w:b/>
          <w:bCs/>
        </w:rPr>
        <w:t>"program": "${</w:t>
      </w:r>
      <w:r>
        <w:rPr>
          <w:b/>
          <w:bCs/>
        </w:rPr>
        <w:t>file</w:t>
      </w:r>
      <w:r w:rsidRPr="00B74D2C">
        <w:rPr>
          <w:b/>
          <w:bCs/>
        </w:rPr>
        <w:t>}"</w:t>
      </w:r>
      <w:r w:rsidRPr="00D46820">
        <w:t xml:space="preserve">        }</w:t>
      </w:r>
    </w:p>
    <w:p w14:paraId="22E8B982" w14:textId="77777777" w:rsidR="00296EB7" w:rsidRPr="00D46820" w:rsidRDefault="00296EB7" w:rsidP="00296EB7">
      <w:pPr>
        <w:pStyle w:val="SourceCode"/>
      </w:pPr>
      <w:r w:rsidRPr="00D46820">
        <w:t xml:space="preserve">    ]</w:t>
      </w:r>
    </w:p>
    <w:p w14:paraId="55217E9A" w14:textId="77777777" w:rsidR="00296EB7" w:rsidRDefault="00296EB7" w:rsidP="00296EB7">
      <w:pPr>
        <w:pStyle w:val="SourceCode"/>
      </w:pPr>
      <w:r w:rsidRPr="00D46820">
        <w:t>}</w:t>
      </w:r>
    </w:p>
    <w:p w14:paraId="08155370" w14:textId="126FE1BD" w:rsidR="00296EB7" w:rsidRDefault="00296EB7" w:rsidP="00296EB7"/>
    <w:p w14:paraId="6933D15F" w14:textId="76ABD3EC" w:rsidR="002600D8" w:rsidRDefault="002600D8" w:rsidP="00296EB7">
      <w:r>
        <w:t>Now use Ctrl-F5 or F5 to run or debug the currently selected file</w:t>
      </w:r>
    </w:p>
    <w:p w14:paraId="3B3245C6" w14:textId="6E2E0A87" w:rsidR="00CA7A7F" w:rsidRDefault="003D7042" w:rsidP="003D7042">
      <w:pPr>
        <w:pStyle w:val="Heading4"/>
      </w:pPr>
      <w:r>
        <w:t>Debug With Watch</w:t>
      </w:r>
    </w:p>
    <w:p w14:paraId="3A4AD773" w14:textId="0C8DD386" w:rsidR="00C641A4" w:rsidRDefault="00C641A4" w:rsidP="00C641A4">
      <w:r>
        <w:t>Add the following target to launch.json</w:t>
      </w:r>
    </w:p>
    <w:p w14:paraId="5F9A9968" w14:textId="77777777" w:rsidR="00C641A4" w:rsidRPr="00C641A4" w:rsidRDefault="00C641A4" w:rsidP="00C641A4">
      <w:pPr>
        <w:pStyle w:val="SourceCode"/>
      </w:pPr>
      <w:r w:rsidRPr="00C641A4">
        <w:t>        {</w:t>
      </w:r>
    </w:p>
    <w:p w14:paraId="48FC1C5F" w14:textId="77777777" w:rsidR="00C641A4" w:rsidRPr="00C641A4" w:rsidRDefault="00C641A4" w:rsidP="00C641A4">
      <w:pPr>
        <w:pStyle w:val="SourceCode"/>
      </w:pPr>
      <w:r w:rsidRPr="00C641A4">
        <w:t>            "name": "Launch server.js via nodemon",</w:t>
      </w:r>
    </w:p>
    <w:p w14:paraId="0AD95071" w14:textId="77777777" w:rsidR="00C641A4" w:rsidRPr="00C641A4" w:rsidRDefault="00C641A4" w:rsidP="00C641A4">
      <w:pPr>
        <w:pStyle w:val="SourceCode"/>
      </w:pPr>
      <w:r w:rsidRPr="00C641A4">
        <w:t>            "type": "node",</w:t>
      </w:r>
    </w:p>
    <w:p w14:paraId="4DEFB00E" w14:textId="77777777" w:rsidR="00C641A4" w:rsidRPr="00C641A4" w:rsidRDefault="00C641A4" w:rsidP="00C641A4">
      <w:pPr>
        <w:pStyle w:val="SourceCode"/>
      </w:pPr>
      <w:r w:rsidRPr="00C641A4">
        <w:t>            "request": "launch",</w:t>
      </w:r>
    </w:p>
    <w:p w14:paraId="7F41DAFB" w14:textId="77777777" w:rsidR="00C641A4" w:rsidRPr="00C641A4" w:rsidRDefault="00C641A4" w:rsidP="00C641A4">
      <w:pPr>
        <w:pStyle w:val="SourceCode"/>
      </w:pPr>
      <w:r w:rsidRPr="00C641A4">
        <w:t>            "runtimeExecutable": </w:t>
      </w:r>
      <w:r w:rsidRPr="00ED372F">
        <w:rPr>
          <w:rStyle w:val="SourceCodeStrongChar"/>
        </w:rPr>
        <w:t>"nodemon",</w:t>
      </w:r>
    </w:p>
    <w:p w14:paraId="1C7ABD7B" w14:textId="77777777" w:rsidR="00C641A4" w:rsidRPr="00C641A4" w:rsidRDefault="00C641A4" w:rsidP="00C641A4">
      <w:pPr>
        <w:pStyle w:val="SourceCode"/>
      </w:pPr>
      <w:r w:rsidRPr="00C641A4">
        <w:t>            "program": </w:t>
      </w:r>
      <w:r w:rsidRPr="00ED372F">
        <w:rPr>
          <w:rStyle w:val="SourceCodeStrongChar"/>
        </w:rPr>
        <w:t>"${file}",</w:t>
      </w:r>
    </w:p>
    <w:p w14:paraId="2BC3D98C" w14:textId="77777777" w:rsidR="00C641A4" w:rsidRPr="00C641A4" w:rsidRDefault="00C641A4" w:rsidP="00C641A4">
      <w:pPr>
        <w:pStyle w:val="SourceCode"/>
      </w:pPr>
      <w:r w:rsidRPr="00C641A4">
        <w:t>            "restart": true,</w:t>
      </w:r>
    </w:p>
    <w:p w14:paraId="137D9CBD" w14:textId="77777777" w:rsidR="00C641A4" w:rsidRPr="00C641A4" w:rsidRDefault="00C641A4" w:rsidP="00C641A4">
      <w:pPr>
        <w:pStyle w:val="SourceCode"/>
      </w:pPr>
      <w:r w:rsidRPr="00C641A4">
        <w:t>            "console": "integratedTerminal",</w:t>
      </w:r>
    </w:p>
    <w:p w14:paraId="54F2C012" w14:textId="77777777" w:rsidR="00C641A4" w:rsidRPr="00C641A4" w:rsidRDefault="00C641A4" w:rsidP="00C641A4">
      <w:pPr>
        <w:pStyle w:val="SourceCode"/>
      </w:pPr>
      <w:r w:rsidRPr="00C641A4">
        <w:t>            "internalConsoleOptions": "neverOpen"</w:t>
      </w:r>
    </w:p>
    <w:p w14:paraId="7FBF6254" w14:textId="77777777" w:rsidR="00C641A4" w:rsidRPr="00C641A4" w:rsidRDefault="00C641A4" w:rsidP="00C641A4">
      <w:pPr>
        <w:pStyle w:val="SourceCode"/>
      </w:pPr>
      <w:r w:rsidRPr="00C641A4">
        <w:t>          }</w:t>
      </w:r>
    </w:p>
    <w:p w14:paraId="37F864AB" w14:textId="77777777" w:rsidR="00C641A4" w:rsidRPr="00C641A4" w:rsidRDefault="00C641A4" w:rsidP="00C641A4"/>
    <w:p w14:paraId="2C440C0F" w14:textId="77777777" w:rsidR="00BD661B" w:rsidRDefault="00BD661B">
      <w:pPr>
        <w:spacing w:after="160" w:line="259" w:lineRule="auto"/>
        <w:rPr>
          <w:rFonts w:asciiTheme="majorHAnsi" w:eastAsiaTheme="majorEastAsia" w:hAnsiTheme="majorHAnsi" w:cstheme="majorBidi"/>
          <w:color w:val="31378B" w:themeColor="text2"/>
          <w:sz w:val="28"/>
          <w:szCs w:val="26"/>
        </w:rPr>
      </w:pPr>
      <w:r>
        <w:br w:type="page"/>
      </w:r>
    </w:p>
    <w:p w14:paraId="5F25BDA3" w14:textId="6D8E0858" w:rsidR="0043107F" w:rsidRDefault="0043107F" w:rsidP="0043107F">
      <w:pPr>
        <w:pStyle w:val="Heading3"/>
      </w:pPr>
      <w:r>
        <w:lastRenderedPageBreak/>
        <w:t>Tests</w:t>
      </w:r>
    </w:p>
    <w:p w14:paraId="64143BEA" w14:textId="6860BC34" w:rsidR="001F4E5B" w:rsidRDefault="00CA7F05" w:rsidP="0043107F">
      <w:pPr>
        <w:pStyle w:val="Heading4"/>
      </w:pPr>
      <w:r>
        <w:t xml:space="preserve">Run </w:t>
      </w:r>
      <w:r w:rsidR="0043107F">
        <w:t>A</w:t>
      </w:r>
      <w:r w:rsidR="00FB22F3">
        <w:t xml:space="preserve">ll </w:t>
      </w:r>
      <w:r w:rsidR="0043107F">
        <w:t>T</w:t>
      </w:r>
      <w:r w:rsidR="00FB22F3">
        <w:t>ests</w:t>
      </w:r>
    </w:p>
    <w:p w14:paraId="215EE342" w14:textId="56D90B2E" w:rsidR="00CA7F05" w:rsidRDefault="007104F3" w:rsidP="00CA7F05">
      <w:r>
        <w:t>First,</w:t>
      </w:r>
      <w:r w:rsidR="00D2669C">
        <w:t xml:space="preserve"> we install jest</w:t>
      </w:r>
    </w:p>
    <w:p w14:paraId="2B8A927A" w14:textId="38A014F4" w:rsidR="00D2669C" w:rsidRDefault="00A3385E" w:rsidP="007104F3">
      <w:pPr>
        <w:pStyle w:val="SourceCode"/>
        <w:rPr>
          <w:rFonts w:eastAsiaTheme="minorHAnsi"/>
          <w:lang w:eastAsia="en-US"/>
        </w:rPr>
      </w:pPr>
      <w:r>
        <w:rPr>
          <w:rFonts w:eastAsiaTheme="minorHAnsi"/>
          <w:lang w:eastAsia="en-US"/>
        </w:rPr>
        <w:t>npm install --save-dev jest</w:t>
      </w:r>
    </w:p>
    <w:p w14:paraId="7050AE7A" w14:textId="6242765B" w:rsidR="00BD661B" w:rsidRDefault="00BD661B" w:rsidP="007104F3">
      <w:pPr>
        <w:pStyle w:val="SourceCode"/>
        <w:rPr>
          <w:rFonts w:eastAsiaTheme="minorHAnsi"/>
          <w:lang w:eastAsia="en-US"/>
        </w:rPr>
      </w:pPr>
    </w:p>
    <w:p w14:paraId="23777BBF" w14:textId="50A7649D" w:rsidR="00BD661B" w:rsidRDefault="00BD661B" w:rsidP="00BD661B">
      <w:r>
        <w:t xml:space="preserve">Now we can run all the tests </w:t>
      </w:r>
      <w:r w:rsidR="000836B7">
        <w:t xml:space="preserve">as </w:t>
      </w:r>
    </w:p>
    <w:p w14:paraId="2266473C" w14:textId="3237C6E7" w:rsidR="004037B8" w:rsidRDefault="000836B7" w:rsidP="000836B7">
      <w:pPr>
        <w:pStyle w:val="SourceCode"/>
        <w:ind w:left="0"/>
        <w:rPr>
          <w:rFonts w:eastAsiaTheme="minorHAnsi"/>
          <w:lang w:eastAsia="en-US"/>
        </w:rPr>
      </w:pPr>
      <w:r>
        <w:rPr>
          <w:rFonts w:eastAsiaTheme="minorHAnsi"/>
          <w:lang w:eastAsia="en-US"/>
        </w:rPr>
        <w:t>npx jest</w:t>
      </w:r>
    </w:p>
    <w:p w14:paraId="08411BA2" w14:textId="77777777" w:rsidR="000814E7" w:rsidRPr="00CA7F05" w:rsidRDefault="000814E7" w:rsidP="004037B8">
      <w:pPr>
        <w:pStyle w:val="SourceCode"/>
      </w:pPr>
    </w:p>
    <w:p w14:paraId="2111C2E5" w14:textId="633D8493" w:rsidR="00504204" w:rsidRDefault="00504204" w:rsidP="0043107F">
      <w:pPr>
        <w:pStyle w:val="Heading4"/>
      </w:pPr>
      <w:r>
        <w:t>Run single test file</w:t>
      </w:r>
    </w:p>
    <w:p w14:paraId="4A13E952" w14:textId="2829E04B" w:rsidR="00504204" w:rsidRDefault="00D45726" w:rsidP="00D45726">
      <w:pPr>
        <w:pStyle w:val="SourceCode"/>
        <w:ind w:left="0"/>
      </w:pPr>
      <w:r w:rsidRPr="00D45726">
        <w:t>npx jest myModule.test</w:t>
      </w:r>
    </w:p>
    <w:p w14:paraId="698E5D75" w14:textId="15A444E5" w:rsidR="0043107F" w:rsidRDefault="0043107F" w:rsidP="00D45726">
      <w:pPr>
        <w:pStyle w:val="SourceCode"/>
        <w:ind w:left="0"/>
      </w:pPr>
    </w:p>
    <w:p w14:paraId="7A2D99AE" w14:textId="4AAC3BB6" w:rsidR="0043107F" w:rsidRDefault="00D008CB" w:rsidP="0043107F">
      <w:pPr>
        <w:pStyle w:val="Heading4"/>
      </w:pPr>
      <w:r>
        <w:t>Run Specified Test</w:t>
      </w:r>
    </w:p>
    <w:p w14:paraId="3964D2FB" w14:textId="2B7715A8" w:rsidR="00D008CB" w:rsidRDefault="00D008CB" w:rsidP="00D008CB">
      <w:pPr>
        <w:pStyle w:val="SourceCode"/>
        <w:ind w:left="0"/>
      </w:pPr>
      <w:r w:rsidRPr="00D45726">
        <w:t>npx jest myModule.test</w:t>
      </w:r>
      <w:r>
        <w:t xml:space="preserve"> -t=&lt;TestName&gt;</w:t>
      </w:r>
    </w:p>
    <w:p w14:paraId="59F3D48A" w14:textId="77777777" w:rsidR="0043107F" w:rsidRPr="00D45726" w:rsidRDefault="0043107F" w:rsidP="00D45726">
      <w:pPr>
        <w:pStyle w:val="SourceCode"/>
        <w:ind w:left="0"/>
      </w:pPr>
    </w:p>
    <w:p w14:paraId="65673B4E" w14:textId="77777777" w:rsidR="000814E7" w:rsidRPr="00D45726" w:rsidRDefault="000814E7" w:rsidP="00D45726">
      <w:pPr>
        <w:pStyle w:val="SourceCode"/>
      </w:pPr>
      <w:r>
        <w:br w:type="page"/>
      </w:r>
    </w:p>
    <w:p w14:paraId="0F07A53B" w14:textId="445B1101" w:rsidR="000814E7" w:rsidRDefault="000814E7" w:rsidP="008D68E5">
      <w:pPr>
        <w:pStyle w:val="Heading4"/>
      </w:pPr>
      <w:r>
        <w:lastRenderedPageBreak/>
        <w:t>Run all tests in Debug Mode</w:t>
      </w:r>
    </w:p>
    <w:p w14:paraId="74A81BE4" w14:textId="24CAE94C" w:rsidR="000814E7" w:rsidRDefault="00E31B31" w:rsidP="000814E7">
      <w:r>
        <w:t xml:space="preserve">Add the following to </w:t>
      </w:r>
      <w:r w:rsidR="008468EE">
        <w:t xml:space="preserve">vs code on </w:t>
      </w:r>
      <w:r w:rsidR="008A665E">
        <w:t>Mac and run debug from the VS Code console</w:t>
      </w:r>
      <w:r w:rsidR="00D86663">
        <w:t>. You will need something else on windows.</w:t>
      </w:r>
    </w:p>
    <w:p w14:paraId="319E7B7E" w14:textId="77777777" w:rsidR="00CE75D4" w:rsidRDefault="00CE75D4" w:rsidP="00CE75D4">
      <w:pPr>
        <w:pStyle w:val="SourceCode"/>
      </w:pPr>
      <w:r w:rsidRPr="002F6073">
        <w:t>{</w:t>
      </w:r>
    </w:p>
    <w:p w14:paraId="27F46DE9" w14:textId="77777777" w:rsidR="00CE75D4" w:rsidRPr="002F6073" w:rsidRDefault="00CE75D4" w:rsidP="00CE75D4">
      <w:pPr>
        <w:pStyle w:val="SourceCode"/>
        <w:ind w:firstLine="482"/>
      </w:pPr>
      <w:r w:rsidRPr="002F6073">
        <w:t>"name": "Debug tests single run",</w:t>
      </w:r>
    </w:p>
    <w:p w14:paraId="67295504" w14:textId="77777777" w:rsidR="00CE75D4" w:rsidRPr="002F6073" w:rsidRDefault="00CE75D4" w:rsidP="00CE75D4">
      <w:pPr>
        <w:pStyle w:val="SourceCode"/>
      </w:pPr>
      <w:r w:rsidRPr="002F6073">
        <w:t>    "type": "node",</w:t>
      </w:r>
    </w:p>
    <w:p w14:paraId="37AF5E55" w14:textId="77777777" w:rsidR="00CE75D4" w:rsidRPr="002F6073" w:rsidRDefault="00CE75D4" w:rsidP="00CE75D4">
      <w:pPr>
        <w:pStyle w:val="SourceCode"/>
      </w:pPr>
      <w:r w:rsidRPr="002F6073">
        <w:t>    "request": "launch",</w:t>
      </w:r>
    </w:p>
    <w:p w14:paraId="5DC2C196" w14:textId="77777777" w:rsidR="00CE75D4" w:rsidRPr="002F6073" w:rsidRDefault="00CE75D4" w:rsidP="00CE75D4">
      <w:pPr>
        <w:pStyle w:val="SourceCode"/>
      </w:pPr>
      <w:r w:rsidRPr="002F6073">
        <w:t>    "env": { "CI": "true" },</w:t>
      </w:r>
    </w:p>
    <w:p w14:paraId="1389881D" w14:textId="77777777" w:rsidR="00CE75D4" w:rsidRPr="002F6073" w:rsidRDefault="00CE75D4" w:rsidP="00CE75D4">
      <w:pPr>
        <w:pStyle w:val="SourceCode"/>
      </w:pPr>
      <w:r w:rsidRPr="002F6073">
        <w:t>    "runtimeExecutable": "${workspaceRoot}/node_modules/.bin/jest",</w:t>
      </w:r>
    </w:p>
    <w:p w14:paraId="1E37743D" w14:textId="77777777" w:rsidR="00CE75D4" w:rsidRPr="002F6073" w:rsidRDefault="00CE75D4" w:rsidP="00CE75D4">
      <w:pPr>
        <w:pStyle w:val="SourceCode"/>
      </w:pPr>
      <w:r w:rsidRPr="002F6073">
        <w:t>    "args": ["test", "--runInBand", "--no-cache"],</w:t>
      </w:r>
    </w:p>
    <w:p w14:paraId="5073085F" w14:textId="77777777" w:rsidR="00CE75D4" w:rsidRPr="002F6073" w:rsidRDefault="00CE75D4" w:rsidP="00CE75D4">
      <w:pPr>
        <w:pStyle w:val="SourceCode"/>
      </w:pPr>
      <w:r w:rsidRPr="002F6073">
        <w:t>    "cwd": "${workspaceRoot}",</w:t>
      </w:r>
    </w:p>
    <w:p w14:paraId="681517E6" w14:textId="77777777" w:rsidR="00CE75D4" w:rsidRPr="002F6073" w:rsidRDefault="00CE75D4" w:rsidP="00CE75D4">
      <w:pPr>
        <w:pStyle w:val="SourceCode"/>
      </w:pPr>
      <w:r w:rsidRPr="002F6073">
        <w:t>    "protocol": "inspector",</w:t>
      </w:r>
    </w:p>
    <w:p w14:paraId="0C42C845" w14:textId="77777777" w:rsidR="00CE75D4" w:rsidRPr="002F6073" w:rsidRDefault="00CE75D4" w:rsidP="00CE75D4">
      <w:pPr>
        <w:pStyle w:val="SourceCode"/>
      </w:pPr>
      <w:r w:rsidRPr="002F6073">
        <w:t>    "console": "integratedTerminal",</w:t>
      </w:r>
    </w:p>
    <w:p w14:paraId="7909C040" w14:textId="77777777" w:rsidR="00CE75D4" w:rsidRPr="002F6073" w:rsidRDefault="00CE75D4" w:rsidP="00CE75D4">
      <w:pPr>
        <w:pStyle w:val="SourceCode"/>
      </w:pPr>
      <w:r w:rsidRPr="002F6073">
        <w:t>    "internalConsoleOptions": "neverOpen"</w:t>
      </w:r>
    </w:p>
    <w:p w14:paraId="06215881" w14:textId="020B4CFB" w:rsidR="00CE75D4" w:rsidRPr="002F6073" w:rsidRDefault="00CE75D4" w:rsidP="00CE75D4">
      <w:pPr>
        <w:pStyle w:val="SourceCode"/>
      </w:pPr>
      <w:r w:rsidRPr="002F6073">
        <w:t>}</w:t>
      </w:r>
    </w:p>
    <w:p w14:paraId="171F65D3" w14:textId="77777777" w:rsidR="0032197E" w:rsidRDefault="0032197E" w:rsidP="00CE75D4">
      <w:pPr>
        <w:pStyle w:val="SourceCode"/>
      </w:pPr>
    </w:p>
    <w:p w14:paraId="2A920DB2" w14:textId="3CDA1C35" w:rsidR="0032197E" w:rsidRDefault="0032197E" w:rsidP="0032197E">
      <w:pPr>
        <w:pStyle w:val="Heading4"/>
      </w:pPr>
      <w:r>
        <w:t xml:space="preserve">Run </w:t>
      </w:r>
      <w:r>
        <w:t>Single Test File</w:t>
      </w:r>
      <w:r w:rsidR="005A1D40">
        <w:t xml:space="preserve"> in Debug Mode</w:t>
      </w:r>
    </w:p>
    <w:p w14:paraId="484D0D14" w14:textId="0027EF99" w:rsidR="00CE75D4" w:rsidRPr="002F6073" w:rsidRDefault="00CE75D4" w:rsidP="00CE75D4">
      <w:pPr>
        <w:pStyle w:val="SourceCode"/>
      </w:pPr>
      <w:r w:rsidRPr="002F6073">
        <w:br w:type="page"/>
      </w:r>
    </w:p>
    <w:p w14:paraId="3A920C72" w14:textId="77777777" w:rsidR="008468EE" w:rsidRPr="000814E7" w:rsidRDefault="008468EE" w:rsidP="000814E7"/>
    <w:p w14:paraId="7B343139" w14:textId="3EC1BCD1" w:rsidR="008A665E" w:rsidRDefault="008A665E" w:rsidP="008A665E">
      <w:pPr>
        <w:pStyle w:val="Heading3"/>
      </w:pPr>
      <w:r>
        <w:t xml:space="preserve">Run single test in debug mode </w:t>
      </w:r>
    </w:p>
    <w:p w14:paraId="29756DE0" w14:textId="77777777" w:rsidR="00B93703" w:rsidRPr="00B93703" w:rsidRDefault="00B93703" w:rsidP="00B93703"/>
    <w:p w14:paraId="29D773BF" w14:textId="77777777" w:rsidR="000320E8" w:rsidRDefault="000320E8" w:rsidP="00FB22F3"/>
    <w:p w14:paraId="4ABA31C5" w14:textId="77777777" w:rsidR="001F4E5B" w:rsidRDefault="001F4E5B" w:rsidP="00F46787">
      <w:pPr>
        <w:pStyle w:val="SourceCode"/>
      </w:pPr>
    </w:p>
    <w:p w14:paraId="0051BFF0" w14:textId="77777777" w:rsidR="00D46820" w:rsidRPr="00F46787" w:rsidRDefault="00D46820" w:rsidP="00F46787">
      <w:pPr>
        <w:pStyle w:val="SourceCode"/>
      </w:pPr>
    </w:p>
    <w:p w14:paraId="596F0439" w14:textId="174AA2A3" w:rsidR="0065136D" w:rsidRDefault="00145689" w:rsidP="00D7456B">
      <w:pPr>
        <w:pStyle w:val="Heading2"/>
      </w:pPr>
      <w:r>
        <w:t>Cheat Sheet</w:t>
      </w:r>
      <w:bookmarkEnd w:id="1"/>
    </w:p>
    <w:p w14:paraId="2DD203E3" w14:textId="5D87AAA9" w:rsidR="00304789" w:rsidRDefault="00245B33" w:rsidP="00304789">
      <w:pPr>
        <w:pStyle w:val="Heading3"/>
      </w:pPr>
      <w:bookmarkStart w:id="2" w:name="_Toc44265502"/>
      <w:r>
        <w:t xml:space="preserve">Basic </w:t>
      </w:r>
      <w:r w:rsidR="00304789">
        <w:t>Arrays</w:t>
      </w:r>
      <w:bookmarkEnd w:id="2"/>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0A11C662"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2F91B77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3</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lastRenderedPageBreak/>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49D5211D" w14:textId="77777777" w:rsidR="00B165E7" w:rsidRDefault="00B165E7" w:rsidP="00B165E7">
      <w:pPr>
        <w:pStyle w:val="Heading3"/>
      </w:pPr>
      <w:bookmarkStart w:id="3" w:name="_Toc44265503"/>
      <w:r>
        <w:t>LINQ</w:t>
      </w:r>
      <w:bookmarkEnd w:id="3"/>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Desc</w:t>
            </w:r>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3DDC4DCD" w:rsidR="00C25111" w:rsidRDefault="00C25111" w:rsidP="00C25111">
            <w:r>
              <w:t>reduce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[1,2].reduce((prev,curr)=&gt;curr+prev,0)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09F5F87B" w14:textId="77777777" w:rsidR="00151127" w:rsidRDefault="00151127" w:rsidP="00151127">
      <w:pPr>
        <w:pStyle w:val="Heading3"/>
      </w:pPr>
      <w:bookmarkStart w:id="4" w:name="_Toc44265504"/>
      <w:r>
        <w:t>Spread</w:t>
      </w:r>
      <w:bookmarkEnd w:id="4"/>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lastRenderedPageBreak/>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spacing w:after="160" w:line="259" w:lineRule="auto"/>
        <w:rPr>
          <w:rFonts w:asciiTheme="majorHAnsi" w:eastAsiaTheme="majorEastAsia" w:hAnsiTheme="majorHAnsi" w:cstheme="majorBidi"/>
          <w:color w:val="31378B" w:themeColor="text2"/>
          <w:sz w:val="28"/>
          <w:szCs w:val="26"/>
        </w:rPr>
      </w:pPr>
      <w:bookmarkStart w:id="5" w:name="_Toc44265505"/>
      <w:r>
        <w:br w:type="page"/>
      </w:r>
    </w:p>
    <w:p w14:paraId="4BA53955" w14:textId="58393E02" w:rsidR="00E8785C" w:rsidRDefault="00E8785C" w:rsidP="00E8785C">
      <w:pPr>
        <w:pStyle w:val="Heading3"/>
      </w:pPr>
      <w:r>
        <w:lastRenderedPageBreak/>
        <w:t>Iterators</w:t>
      </w:r>
      <w:bookmarkEnd w:id="5"/>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(i)</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(i)</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7777777" w:rsidR="00151127" w:rsidRDefault="00151127" w:rsidP="00151127">
      <w:r>
        <w:t>An iterable can be consumed by the spread operator. The following shows all three parts; iterator, iterable and 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3B7376B1" w14:textId="049BFAFF" w:rsidR="00AE719A" w:rsidRDefault="00AE719A" w:rsidP="00AE719A">
      <w:pPr>
        <w:pStyle w:val="Heading3"/>
      </w:pPr>
      <w:bookmarkStart w:id="6" w:name="_Toc44265506"/>
      <w:r>
        <w:lastRenderedPageBreak/>
        <w:t>Objects</w:t>
      </w:r>
      <w:bookmarkEnd w:id="6"/>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60522DC0" w14:textId="556116AC" w:rsidR="00374D5F" w:rsidRDefault="00374D5F">
      <w:pPr>
        <w:spacing w:after="160" w:line="259" w:lineRule="auto"/>
        <w:rPr>
          <w:rFonts w:ascii="Consolas" w:eastAsia="Times New Roman" w:hAnsi="Consolas" w:cs="Times New Roman"/>
          <w:color w:val="000000"/>
          <w:sz w:val="21"/>
          <w:szCs w:val="21"/>
        </w:rPr>
      </w:pPr>
      <w:bookmarkStart w:id="7" w:name="_Toc44265507"/>
    </w:p>
    <w:p w14:paraId="4970F6AD" w14:textId="77777777" w:rsidR="0027302B" w:rsidRDefault="0027302B">
      <w:pPr>
        <w:spacing w:after="160" w:line="259" w:lineRule="auto"/>
        <w:rPr>
          <w:rFonts w:asciiTheme="majorHAnsi" w:eastAsiaTheme="majorEastAsia" w:hAnsiTheme="majorHAnsi" w:cstheme="majorBidi"/>
          <w:color w:val="31378B" w:themeColor="text2"/>
          <w:sz w:val="28"/>
          <w:szCs w:val="26"/>
        </w:rPr>
      </w:pPr>
      <w:r>
        <w:br w:type="page"/>
      </w:r>
    </w:p>
    <w:p w14:paraId="790821D8" w14:textId="0DDF4544" w:rsidR="00834DFA" w:rsidRDefault="006F0997" w:rsidP="00834DFA">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834DFA" w14:paraId="156549E1" w14:textId="77777777" w:rsidTr="00CD0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4807633D" w14:textId="77777777" w:rsidR="00834DFA" w:rsidRDefault="00834DFA" w:rsidP="00CD0444">
            <w:r>
              <w:t>Name</w:t>
            </w:r>
          </w:p>
        </w:tc>
        <w:tc>
          <w:tcPr>
            <w:tcW w:w="7442" w:type="dxa"/>
          </w:tcPr>
          <w:p w14:paraId="5E76FA18" w14:textId="77777777" w:rsidR="00834DFA" w:rsidRDefault="00834DFA" w:rsidP="00CD0444">
            <w:pPr>
              <w:cnfStyle w:val="100000000000" w:firstRow="1" w:lastRow="0" w:firstColumn="0" w:lastColumn="0" w:oddVBand="0" w:evenVBand="0" w:oddHBand="0" w:evenHBand="0" w:firstRowFirstColumn="0" w:firstRowLastColumn="0" w:lastRowFirstColumn="0" w:lastRowLastColumn="0"/>
            </w:pPr>
            <w:r>
              <w:t>Code</w:t>
            </w:r>
          </w:p>
        </w:tc>
      </w:tr>
      <w:tr w:rsidR="00834DFA" w:rsidRPr="00F9542A" w14:paraId="5A81B05B"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69D00A70" w14:textId="6D318859" w:rsidR="00834DFA" w:rsidRDefault="00D30F24" w:rsidP="00CD0444">
            <w:r>
              <w:t>Declaration</w:t>
            </w:r>
          </w:p>
        </w:tc>
        <w:tc>
          <w:tcPr>
            <w:tcW w:w="7442" w:type="dxa"/>
          </w:tcPr>
          <w:p w14:paraId="6D2D5263"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EBE88C9"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6E928BB7"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706DFB3"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2DC07F04"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4CD57DA4"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541D778" w14:textId="77777777" w:rsidR="00834DFA" w:rsidRPr="00C5031E" w:rsidRDefault="00834DFA" w:rsidP="00CD0444">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39F3D6BC" w14:textId="77777777" w:rsidR="00834DFA" w:rsidRPr="00F9542A" w:rsidRDefault="00834DFA" w:rsidP="00CD0444">
            <w:pPr>
              <w:pStyle w:val="SourceCode"/>
              <w:cnfStyle w:val="000000000000" w:firstRow="0" w:lastRow="0" w:firstColumn="0" w:lastColumn="0" w:oddVBand="0" w:evenVBand="0" w:oddHBand="0" w:evenHBand="0" w:firstRowFirstColumn="0" w:firstRowLastColumn="0" w:lastRowFirstColumn="0" w:lastRowLastColumn="0"/>
            </w:pPr>
          </w:p>
        </w:tc>
      </w:tr>
      <w:tr w:rsidR="00834DFA" w:rsidRPr="00F9542A" w14:paraId="42316ADC"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3C576687" w14:textId="09EFD204" w:rsidR="00834DFA" w:rsidRDefault="00D30F24" w:rsidP="00CD0444">
            <w:r>
              <w:t>Expression</w:t>
            </w:r>
          </w:p>
        </w:tc>
        <w:tc>
          <w:tcPr>
            <w:tcW w:w="7442" w:type="dxa"/>
          </w:tcPr>
          <w:p w14:paraId="5160D684" w14:textId="77777777" w:rsidR="00D30F24" w:rsidRPr="00D30F24" w:rsidRDefault="00834DFA" w:rsidP="00D30F24">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 xml:space="preserve">var </w:t>
            </w:r>
            <w:r w:rsidR="00D30F24" w:rsidRPr="00D30F24">
              <w:rPr>
                <w:lang w:val="sv-SE"/>
              </w:rPr>
              <w:t xml:space="preserve">f = </w:t>
            </w:r>
            <w:r w:rsidRPr="00D30F24">
              <w:rPr>
                <w:lang w:val="sv-SE"/>
              </w:rPr>
              <w:t xml:space="preserve"> </w:t>
            </w:r>
            <w:r w:rsidR="00D30F24" w:rsidRPr="00D30F24">
              <w:rPr>
                <w:lang w:val="sv-SE"/>
              </w:rPr>
              <w:t>function avg(</w:t>
            </w:r>
            <w:r w:rsidR="00D30F24" w:rsidRPr="00D30F24">
              <w:rPr>
                <w:rStyle w:val="SourceCodeStrongChar"/>
                <w:b w:val="0"/>
                <w:lang w:val="sv-SE"/>
              </w:rPr>
              <w:t>...args</w:t>
            </w:r>
            <w:r w:rsidR="00D30F24" w:rsidRPr="00D30F24">
              <w:rPr>
                <w:lang w:val="sv-SE"/>
              </w:rPr>
              <w:t>) {</w:t>
            </w:r>
          </w:p>
          <w:p w14:paraId="0B1266C4"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5BFD1464"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17041A18"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1369D56D"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5E2D6DBE"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0FD8063E" w14:textId="77777777" w:rsidR="00D30F24" w:rsidRPr="00C5031E" w:rsidRDefault="00D30F24" w:rsidP="00D30F24">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6217B2C0" w14:textId="6D74216F" w:rsidR="00834DFA" w:rsidRPr="00764D33" w:rsidRDefault="00834DFA" w:rsidP="00CD0444">
            <w:pPr>
              <w:pStyle w:val="SourceCode"/>
              <w:cnfStyle w:val="000000000000" w:firstRow="0" w:lastRow="0" w:firstColumn="0" w:lastColumn="0" w:oddVBand="0" w:evenVBand="0" w:oddHBand="0" w:evenHBand="0" w:firstRowFirstColumn="0" w:firstRowLastColumn="0" w:lastRowFirstColumn="0" w:lastRowLastColumn="0"/>
            </w:pPr>
          </w:p>
        </w:tc>
      </w:tr>
      <w:tr w:rsidR="0027302B" w:rsidRPr="00F9542A" w14:paraId="4A3DF2B8"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03CE398F" w14:textId="0551293B" w:rsidR="0027302B" w:rsidRDefault="0027302B" w:rsidP="00CD0444">
            <w:r>
              <w:t>Default param value</w:t>
            </w:r>
          </w:p>
        </w:tc>
        <w:tc>
          <w:tcPr>
            <w:tcW w:w="7442" w:type="dxa"/>
          </w:tcPr>
          <w:p w14:paraId="362FCB8F" w14:textId="26562D62" w:rsidR="0027302B" w:rsidRPr="00AB7847" w:rsidRDefault="0027302B" w:rsidP="00D30F24">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29151F6A" w14:textId="5317CC69" w:rsidR="0027302B" w:rsidRPr="00AB7847" w:rsidRDefault="0027302B" w:rsidP="00D30F24">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09C0BE" w14:textId="62CEB82A" w:rsidR="0027302B" w:rsidRPr="00AB7847" w:rsidRDefault="0027302B" w:rsidP="00D30F24">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1982CEA3" w14:textId="2A62E63F" w:rsidR="0027302B" w:rsidRPr="00D30F24" w:rsidRDefault="0027302B" w:rsidP="00D30F24">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834DFA" w:rsidRPr="00F9542A" w14:paraId="06AE6111"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7CDD4BF7" w14:textId="5B9F52E6" w:rsidR="00834DFA" w:rsidRDefault="001026E4" w:rsidP="00CD0444">
            <w:r>
              <w:t>Lambda no args</w:t>
            </w:r>
          </w:p>
        </w:tc>
        <w:tc>
          <w:tcPr>
            <w:tcW w:w="7442" w:type="dxa"/>
          </w:tcPr>
          <w:p w14:paraId="6B55C1C1" w14:textId="400C9D48" w:rsidR="001026E4" w:rsidRDefault="001026E4" w:rsidP="001026E4">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7544380" w14:textId="655654D0" w:rsidR="00834DFA" w:rsidRDefault="00834DFA" w:rsidP="001026E4">
            <w:pPr>
              <w:pStyle w:val="SourceCode"/>
              <w:cnfStyle w:val="000000000000" w:firstRow="0" w:lastRow="0" w:firstColumn="0" w:lastColumn="0" w:oddVBand="0" w:evenVBand="0" w:oddHBand="0" w:evenHBand="0" w:firstRowFirstColumn="0" w:firstRowLastColumn="0" w:lastRowFirstColumn="0" w:lastRowLastColumn="0"/>
            </w:pPr>
          </w:p>
        </w:tc>
      </w:tr>
      <w:tr w:rsidR="00702BF8" w:rsidRPr="00F9542A" w14:paraId="6FF4F8D4"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78F52917" w14:textId="027F0496" w:rsidR="00702BF8" w:rsidRDefault="00702BF8" w:rsidP="00CD0444">
            <w:r>
              <w:t xml:space="preserve">Lambda 1 </w:t>
            </w:r>
            <w:r w:rsidR="000123B2">
              <w:t>A</w:t>
            </w:r>
            <w:r>
              <w:t>rg</w:t>
            </w:r>
          </w:p>
        </w:tc>
        <w:tc>
          <w:tcPr>
            <w:tcW w:w="7442" w:type="dxa"/>
          </w:tcPr>
          <w:p w14:paraId="703658AE" w14:textId="34A96774" w:rsidR="00702BF8" w:rsidRPr="00D30F24" w:rsidRDefault="00702BF8" w:rsidP="001026E4">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0123B2" w:rsidRPr="00F9542A" w14:paraId="26360891" w14:textId="77777777" w:rsidTr="00CD0444">
        <w:tc>
          <w:tcPr>
            <w:cnfStyle w:val="001000000000" w:firstRow="0" w:lastRow="0" w:firstColumn="1" w:lastColumn="0" w:oddVBand="0" w:evenVBand="0" w:oddHBand="0" w:evenHBand="0" w:firstRowFirstColumn="0" w:firstRowLastColumn="0" w:lastRowFirstColumn="0" w:lastRowLastColumn="0"/>
            <w:tcW w:w="1625" w:type="dxa"/>
          </w:tcPr>
          <w:p w14:paraId="39E9FA46" w14:textId="43A6CC04" w:rsidR="000123B2" w:rsidRDefault="000123B2" w:rsidP="00CD0444">
            <w:r>
              <w:t>Lambda 2 Args</w:t>
            </w:r>
          </w:p>
        </w:tc>
        <w:tc>
          <w:tcPr>
            <w:tcW w:w="7442" w:type="dxa"/>
          </w:tcPr>
          <w:p w14:paraId="60332C44" w14:textId="2F08C686" w:rsidR="000123B2" w:rsidRDefault="000123B2" w:rsidP="001026E4">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6ACE7B4D" w14:textId="77777777" w:rsidR="00834DFA" w:rsidRDefault="00834DFA" w:rsidP="00834DFA">
      <w:pPr>
        <w:spacing w:after="160" w:line="259" w:lineRule="auto"/>
        <w:rPr>
          <w:rFonts w:asciiTheme="majorHAnsi" w:eastAsiaTheme="majorEastAsia" w:hAnsiTheme="majorHAnsi" w:cstheme="majorBidi"/>
          <w:color w:val="31378B" w:themeColor="text2"/>
          <w:sz w:val="28"/>
          <w:szCs w:val="26"/>
        </w:rPr>
      </w:pPr>
      <w:r>
        <w:br w:type="page"/>
      </w:r>
    </w:p>
    <w:p w14:paraId="26CF47F4" w14:textId="77777777" w:rsidR="00834DFA" w:rsidRDefault="00834DFA" w:rsidP="00FB66B6">
      <w:pPr>
        <w:pStyle w:val="Heading3"/>
      </w:pPr>
    </w:p>
    <w:p w14:paraId="52E33E93" w14:textId="448E6BED" w:rsidR="00FB66B6" w:rsidRDefault="00FB66B6" w:rsidP="00FB66B6">
      <w:pPr>
        <w:pStyle w:val="Heading3"/>
      </w:pPr>
      <w:r>
        <w:t>For in</w:t>
      </w:r>
    </w:p>
    <w:p w14:paraId="24A3B6DE" w14:textId="1603415C" w:rsidR="00FB66B6" w:rsidRDefault="00791569" w:rsidP="00FB66B6">
      <w:r>
        <w:t>Loop over elements in an array</w:t>
      </w:r>
    </w:p>
    <w:p w14:paraId="15EF1914" w14:textId="0C5EFADE" w:rsidR="00791569" w:rsidRPr="00CB12D4" w:rsidRDefault="00791569" w:rsidP="00CB12D4">
      <w:pPr>
        <w:pStyle w:val="SourceCode"/>
      </w:pPr>
      <w:r w:rsidRPr="00CB12D4">
        <w:t>let a = [1,2,3]</w:t>
      </w:r>
    </w:p>
    <w:p w14:paraId="32CABC6A" w14:textId="49F633E1" w:rsidR="00791569" w:rsidRPr="00CB12D4" w:rsidRDefault="00CB12D4" w:rsidP="00CB12D4">
      <w:pPr>
        <w:pStyle w:val="SourceCode"/>
      </w:pPr>
      <w:r w:rsidRPr="00CB12D4">
        <w:t>for (const e of a ) { console.log(e);}</w:t>
      </w:r>
    </w:p>
    <w:p w14:paraId="11543798" w14:textId="77777777" w:rsidR="00382236" w:rsidRDefault="00382236" w:rsidP="00382236">
      <w:pPr>
        <w:pStyle w:val="Heading3"/>
      </w:pPr>
    </w:p>
    <w:p w14:paraId="1E282E10" w14:textId="5CF86D0A" w:rsidR="00382236" w:rsidRDefault="00382236" w:rsidP="00382236">
      <w:pPr>
        <w:pStyle w:val="Heading3"/>
      </w:pPr>
      <w:r>
        <w:t>Do while</w:t>
      </w:r>
    </w:p>
    <w:p w14:paraId="417BF9F7" w14:textId="77777777" w:rsidR="00382236" w:rsidRPr="00382236" w:rsidRDefault="00382236" w:rsidP="00382236"/>
    <w:p w14:paraId="08AFA392" w14:textId="77777777" w:rsidR="00374D5F" w:rsidRDefault="00374D5F">
      <w:pPr>
        <w:spacing w:after="160" w:line="259"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27AA8FF3" w14:textId="223A3ACC" w:rsidR="00D44017" w:rsidRDefault="00593984" w:rsidP="00593984">
      <w:pPr>
        <w:pStyle w:val="Heading4"/>
        <w:rPr>
          <w:rFonts w:eastAsia="Times New Roman"/>
        </w:rPr>
      </w:pPr>
      <w:r>
        <w:rPr>
          <w:rFonts w:eastAsia="Times New Roman"/>
        </w:rPr>
        <w:lastRenderedPageBreak/>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73F277DA">
            <wp:extent cx="5731510" cy="63938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93815"/>
                    </a:xfrm>
                    <a:prstGeom prst="rect">
                      <a:avLst/>
                    </a:prstGeom>
                  </pic:spPr>
                </pic:pic>
              </a:graphicData>
            </a:graphic>
          </wp:inline>
        </w:drawing>
      </w:r>
    </w:p>
    <w:p w14:paraId="047D93D1" w14:textId="47D50F4A" w:rsidR="00D44017" w:rsidRDefault="00D44017">
      <w:pPr>
        <w:spacing w:after="160" w:line="259"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spacing w:after="160" w:line="259" w:lineRule="auto"/>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spacing w:after="160" w:line="259" w:lineRule="auto"/>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44515"/>
                    </a:xfrm>
                    <a:prstGeom prst="rect">
                      <a:avLst/>
                    </a:prstGeom>
                  </pic:spPr>
                </pic:pic>
              </a:graphicData>
            </a:graphic>
          </wp:inline>
        </w:drawing>
      </w:r>
    </w:p>
    <w:p w14:paraId="794EE959" w14:textId="77777777" w:rsidR="00115A3C" w:rsidRDefault="00115A3C">
      <w:pPr>
        <w:spacing w:after="160" w:line="259" w:lineRule="auto"/>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r>
        <w:lastRenderedPageBreak/>
        <w:t>Classes</w:t>
      </w:r>
      <w:bookmarkEnd w:id="7"/>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pPr>
        <w:spacing w:after="160" w:line="259" w:lineRule="auto"/>
      </w:pPr>
      <w:r>
        <w:br w:type="page"/>
      </w:r>
    </w:p>
    <w:p w14:paraId="15EE5601" w14:textId="72D6A6F4" w:rsidR="00DA03B7" w:rsidRDefault="00456B2C" w:rsidP="00DA03B7">
      <w:r w:rsidRPr="001B23D2">
        <w:rPr>
          <w:noProof/>
        </w:rPr>
        <w:lastRenderedPageBreak/>
        <w:drawing>
          <wp:inline distT="0" distB="0" distL="0" distR="0" wp14:anchorId="3E7A5A78" wp14:editId="2AC2161A">
            <wp:extent cx="5731510" cy="6393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93815"/>
                    </a:xfrm>
                    <a:prstGeom prst="rect">
                      <a:avLst/>
                    </a:prstGeom>
                  </pic:spPr>
                </pic:pic>
              </a:graphicData>
            </a:graphic>
          </wp:inline>
        </w:drawing>
      </w:r>
    </w:p>
    <w:p w14:paraId="5306E34C" w14:textId="77777777" w:rsidR="00456B2C" w:rsidRDefault="00456B2C">
      <w:pPr>
        <w:spacing w:after="160" w:line="259" w:lineRule="auto"/>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44515"/>
                    </a:xfrm>
                    <a:prstGeom prst="rect">
                      <a:avLst/>
                    </a:prstGeom>
                  </pic:spPr>
                </pic:pic>
              </a:graphicData>
            </a:graphic>
          </wp:inline>
        </w:drawing>
      </w:r>
    </w:p>
    <w:p w14:paraId="1FC0C8C6" w14:textId="77777777" w:rsidR="00BF6C9B" w:rsidRDefault="00BF6C9B">
      <w:pPr>
        <w:spacing w:after="160" w:line="259" w:lineRule="auto"/>
      </w:pPr>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8" w:name="_Toc44265508"/>
    </w:p>
    <w:p w14:paraId="0603DB21" w14:textId="6BB89B2F" w:rsidR="00641CAA" w:rsidRDefault="00641CAA">
      <w:pPr>
        <w:spacing w:after="160" w:line="259" w:lineRule="auto"/>
      </w:pPr>
    </w:p>
    <w:p w14:paraId="24265A94" w14:textId="6E6DA705" w:rsidR="00A55F05" w:rsidRDefault="00A55F05">
      <w:pPr>
        <w:spacing w:after="160" w:line="259" w:lineRule="auto"/>
      </w:pPr>
    </w:p>
    <w:p w14:paraId="7FAD610D" w14:textId="77777777" w:rsidR="00A55F05" w:rsidRDefault="00A55F05">
      <w:pPr>
        <w:spacing w:after="160" w:line="259" w:lineRule="auto"/>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r>
        <w:lastRenderedPageBreak/>
        <w:t>Collections</w:t>
      </w:r>
      <w:bookmarkEnd w:id="8"/>
    </w:p>
    <w:p w14:paraId="307CD2F0" w14:textId="17E155C2" w:rsidR="00015E7B" w:rsidRPr="00015E7B" w:rsidRDefault="00015E7B" w:rsidP="00015E7B">
      <w:pPr>
        <w:pStyle w:val="Heading3"/>
      </w:pPr>
      <w:bookmarkStart w:id="9" w:name="_Toc44265509"/>
      <w:r>
        <w:t>Object as Symbol Table (Keys must be Strings)</w:t>
      </w:r>
      <w:bookmarkEnd w:id="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10" w:name="_Toc44265510"/>
      <w:r>
        <w:t>Modules</w:t>
      </w:r>
      <w:bookmarkEnd w:id="10"/>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4AC0620D"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5E765B">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7AD743EA" w:rsidR="00E50279" w:rsidRDefault="00E50279" w:rsidP="00E50279">
      <w:pPr>
        <w:pStyle w:val="CodeExampleCode"/>
      </w:pPr>
      <w:r>
        <w:t xml:space="preserve">Listing </w:t>
      </w:r>
      <w:r w:rsidR="005A1D40">
        <w:fldChar w:fldCharType="begin"/>
      </w:r>
      <w:r w:rsidR="005A1D40">
        <w:instrText xml:space="preserve"> SEQ Listing \* ARABIC </w:instrText>
      </w:r>
      <w:r w:rsidR="005A1D40">
        <w:fldChar w:fldCharType="separate"/>
      </w:r>
      <w:r w:rsidR="005E765B">
        <w:rPr>
          <w:noProof/>
        </w:rPr>
        <w:t>2</w:t>
      </w:r>
      <w:r w:rsidR="005A1D40">
        <w:rPr>
          <w:noProof/>
        </w:rPr>
        <w:fldChar w:fldCharType="end"/>
      </w:r>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spacing w:after="160" w:line="259" w:lineRule="auto"/>
        <w:rPr>
          <w:rFonts w:asciiTheme="majorHAnsi" w:eastAsiaTheme="majorEastAsia" w:hAnsiTheme="majorHAnsi" w:cstheme="majorBidi"/>
          <w:b/>
          <w:color w:val="403152" w:themeColor="accent4" w:themeShade="80"/>
          <w:sz w:val="32"/>
          <w:szCs w:val="28"/>
        </w:rPr>
      </w:pPr>
      <w:r>
        <w:br w:type="page"/>
      </w:r>
    </w:p>
    <w:p w14:paraId="40BF22B8" w14:textId="06E23138" w:rsidR="00E50279" w:rsidRPr="00E50279" w:rsidRDefault="00452D32" w:rsidP="00452D32">
      <w:pPr>
        <w:pStyle w:val="Heading2"/>
      </w:pPr>
      <w:r>
        <w:lastRenderedPageBreak/>
        <w:t>The Type System</w:t>
      </w:r>
    </w:p>
    <w:p w14:paraId="19ADD27D" w14:textId="256270F4" w:rsidR="00452D32" w:rsidRDefault="00934C66" w:rsidP="00452D32">
      <w:pPr>
        <w:pStyle w:val="Heading3"/>
      </w:pPr>
      <w:r>
        <w:t>Types</w:t>
      </w:r>
    </w:p>
    <w:p w14:paraId="01094786" w14:textId="40FBDF2F" w:rsidR="008469A3" w:rsidRDefault="003E1B6D" w:rsidP="00F31321">
      <w:pPr>
        <w:spacing w:after="160" w:line="259" w:lineRule="auto"/>
      </w:pPr>
      <w:r>
        <w:t>JavaScript has a simple type system consisting of the following types.</w:t>
      </w:r>
    </w:p>
    <w:p w14:paraId="450FF844" w14:textId="639C740B" w:rsidR="003E1B6D" w:rsidRDefault="004F53F4" w:rsidP="00945353">
      <w:pPr>
        <w:pStyle w:val="ListBullet"/>
      </w:pPr>
      <w:r>
        <w:t>string</w:t>
      </w:r>
    </w:p>
    <w:p w14:paraId="4393DF1F" w14:textId="742FEC77" w:rsidR="004F53F4" w:rsidRDefault="004F53F4" w:rsidP="00945353">
      <w:pPr>
        <w:pStyle w:val="ListBullet"/>
      </w:pPr>
      <w:r>
        <w:t>number</w:t>
      </w:r>
    </w:p>
    <w:p w14:paraId="6D8F91CE" w14:textId="410E36A9" w:rsidR="004F53F4" w:rsidRDefault="00356416" w:rsidP="00945353">
      <w:pPr>
        <w:pStyle w:val="ListBullet"/>
      </w:pPr>
      <w:r>
        <w:t>boolean</w:t>
      </w:r>
    </w:p>
    <w:p w14:paraId="5A367F72" w14:textId="46D35DBD" w:rsidR="00822C2B" w:rsidRDefault="00FF1C53" w:rsidP="00945353">
      <w:pPr>
        <w:pStyle w:val="ListBullet"/>
      </w:pPr>
      <w:r>
        <w:t>undefined</w:t>
      </w:r>
    </w:p>
    <w:p w14:paraId="35BFE59E" w14:textId="73453DAE" w:rsidR="00FF1C53" w:rsidRDefault="00B14727" w:rsidP="00945353">
      <w:pPr>
        <w:pStyle w:val="ListBullet"/>
      </w:pPr>
      <w:r>
        <w:t>null</w:t>
      </w:r>
    </w:p>
    <w:p w14:paraId="291F4BD1" w14:textId="2443C162" w:rsidR="008469A3" w:rsidRPr="008469A3" w:rsidRDefault="00B14727" w:rsidP="008469A3">
      <w:pPr>
        <w:pStyle w:val="ListBullet"/>
      </w:pPr>
      <w:r>
        <w:t>object</w:t>
      </w:r>
    </w:p>
    <w:p w14:paraId="6842C48F" w14:textId="1086F34F" w:rsidR="006722EF" w:rsidRDefault="00702AFA" w:rsidP="006722EF">
      <w:bookmarkStart w:id="11" w:name="_Variables_and_Scope"/>
      <w:bookmarkStart w:id="12" w:name="_Toc44265511"/>
      <w:bookmarkEnd w:id="11"/>
      <w:r>
        <w:t xml:space="preserve">Undefined is the default value for uninitialized variables. </w:t>
      </w:r>
      <w:r w:rsidR="00D61606">
        <w:t>Undefined is also a data type</w:t>
      </w:r>
      <w:r w:rsidR="0083009D">
        <w:t>. Null is also a data type</w:t>
      </w:r>
      <w:r w:rsidR="001B713E">
        <w:t>.</w:t>
      </w:r>
    </w:p>
    <w:p w14:paraId="2430CEEE" w14:textId="443D5BA3" w:rsidR="00C21C53" w:rsidRDefault="00C21C53" w:rsidP="00C21C53">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C21C53" w14:paraId="05542910" w14:textId="77777777" w:rsidTr="00E35C7B">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29F49DE" w14:textId="77777777" w:rsidR="00C21C53" w:rsidRDefault="00C21C53" w:rsidP="00842CB0">
            <w:r>
              <w:t>Name</w:t>
            </w:r>
          </w:p>
        </w:tc>
        <w:tc>
          <w:tcPr>
            <w:tcW w:w="5340" w:type="dxa"/>
          </w:tcPr>
          <w:p w14:paraId="73E18FDB" w14:textId="77777777" w:rsidR="00C21C53" w:rsidRDefault="00C21C53" w:rsidP="00842CB0">
            <w:pPr>
              <w:cnfStyle w:val="100000000000" w:firstRow="1" w:lastRow="0" w:firstColumn="0" w:lastColumn="0" w:oddVBand="0" w:evenVBand="0" w:oddHBand="0" w:evenHBand="0" w:firstRowFirstColumn="0" w:firstRowLastColumn="0" w:lastRowFirstColumn="0" w:lastRowLastColumn="0"/>
            </w:pPr>
            <w:r>
              <w:t>Code</w:t>
            </w:r>
          </w:p>
        </w:tc>
      </w:tr>
      <w:tr w:rsidR="00C21C53" w:rsidRPr="00167511" w14:paraId="12B8F866"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8B800FD" w14:textId="785E5EC1" w:rsidR="00C21C53" w:rsidRDefault="00C21C53" w:rsidP="00842CB0">
            <w:r>
              <w:t>O</w:t>
            </w:r>
          </w:p>
        </w:tc>
        <w:tc>
          <w:tcPr>
            <w:tcW w:w="5340" w:type="dxa"/>
          </w:tcPr>
          <w:p w14:paraId="160AA9E7" w14:textId="48CB928C" w:rsidR="00C21C53" w:rsidRPr="00041B8B" w:rsidRDefault="00C21C53" w:rsidP="00842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E35C7B" w:rsidRPr="00167511" w14:paraId="7715E186"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55284F72" w14:textId="28183CD0" w:rsidR="00E35C7B" w:rsidRDefault="00F561B8" w:rsidP="00842CB0">
            <w:r>
              <w:t>Non-zero number</w:t>
            </w:r>
          </w:p>
        </w:tc>
        <w:tc>
          <w:tcPr>
            <w:tcW w:w="5340" w:type="dxa"/>
          </w:tcPr>
          <w:p w14:paraId="067CA6C1" w14:textId="4BD7B96F" w:rsidR="00E35C7B" w:rsidRDefault="00F561B8"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F561B8" w:rsidRPr="00167511" w14:paraId="781E06FB"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0ECB3E4" w14:textId="67EF9ED1" w:rsidR="00F561B8" w:rsidRDefault="00F561B8" w:rsidP="00842CB0">
            <w:r>
              <w:t>Undefined</w:t>
            </w:r>
          </w:p>
        </w:tc>
        <w:tc>
          <w:tcPr>
            <w:tcW w:w="5340" w:type="dxa"/>
          </w:tcPr>
          <w:p w14:paraId="13BDEC46" w14:textId="59842DDF" w:rsidR="00F561B8" w:rsidRDefault="00F561B8"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F561B8" w:rsidRPr="00167511" w14:paraId="08DCD7F5"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16211EB" w14:textId="2CED6B01" w:rsidR="00F561B8" w:rsidRDefault="00AC2110" w:rsidP="00842CB0">
            <w:r>
              <w:t>NaN</w:t>
            </w:r>
          </w:p>
        </w:tc>
        <w:tc>
          <w:tcPr>
            <w:tcW w:w="5340" w:type="dxa"/>
          </w:tcPr>
          <w:p w14:paraId="6A563930" w14:textId="67DAF7E7" w:rsidR="00F561B8" w:rsidRDefault="00AC2110"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AC2110" w:rsidRPr="00167511" w14:paraId="03AF9602"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53C898E" w14:textId="4F624BCD" w:rsidR="00AC2110" w:rsidRDefault="00AC2110" w:rsidP="00842CB0">
            <w:r>
              <w:t>{}</w:t>
            </w:r>
          </w:p>
        </w:tc>
        <w:tc>
          <w:tcPr>
            <w:tcW w:w="5340" w:type="dxa"/>
          </w:tcPr>
          <w:p w14:paraId="7E75AE60" w14:textId="44A7F71D" w:rsidR="00AC2110" w:rsidRDefault="00AC2110"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AC2110" w:rsidRPr="00167511" w14:paraId="5F8C6487"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59C43BE5" w14:textId="289DBC3B" w:rsidR="00AC2110" w:rsidRDefault="00AC2110" w:rsidP="00842CB0">
            <w:r>
              <w:t>[]</w:t>
            </w:r>
          </w:p>
        </w:tc>
        <w:tc>
          <w:tcPr>
            <w:tcW w:w="5340" w:type="dxa"/>
          </w:tcPr>
          <w:p w14:paraId="583AB707" w14:textId="70F9B14D" w:rsidR="00AC2110" w:rsidRDefault="00AC2110"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F561B8" w:rsidRPr="00167511" w14:paraId="34215163"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3F4CF4" w14:textId="15FFF946" w:rsidR="00F561B8" w:rsidRDefault="00F561B8" w:rsidP="00842CB0">
            <w:r>
              <w:t>Null</w:t>
            </w:r>
          </w:p>
        </w:tc>
        <w:tc>
          <w:tcPr>
            <w:tcW w:w="5340" w:type="dxa"/>
          </w:tcPr>
          <w:p w14:paraId="62781743" w14:textId="54564EF7" w:rsidR="00F561B8" w:rsidRDefault="00F561B8"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E35C7B" w14:paraId="42671FFF" w14:textId="77777777" w:rsidTr="00E35C7B">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3A9B5D24" w14:textId="3CB4986F" w:rsidR="00E35C7B" w:rsidRDefault="00E35C7B" w:rsidP="00842CB0">
            <w:r>
              <w:t>Null</w:t>
            </w:r>
          </w:p>
        </w:tc>
        <w:tc>
          <w:tcPr>
            <w:tcW w:w="5340" w:type="dxa"/>
          </w:tcPr>
          <w:p w14:paraId="75511387" w14:textId="12C81F4C" w:rsidR="00E35C7B" w:rsidRDefault="00E35C7B"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C21C53" w14:paraId="407A14A9" w14:textId="77777777" w:rsidTr="00E35C7B">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5AA085D" w14:textId="77777777" w:rsidR="00C21C53" w:rsidRDefault="00C21C53" w:rsidP="00842CB0"/>
        </w:tc>
        <w:tc>
          <w:tcPr>
            <w:tcW w:w="5340" w:type="dxa"/>
          </w:tcPr>
          <w:p w14:paraId="470FB406" w14:textId="77777777" w:rsidR="00C21C53" w:rsidRDefault="00C21C53"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0F142E0" w14:textId="77777777" w:rsidR="00C21C53" w:rsidRPr="00C21C53" w:rsidRDefault="00C21C53" w:rsidP="00C21C53"/>
    <w:p w14:paraId="1596DE1A" w14:textId="3D59C921" w:rsidR="00210600" w:rsidRDefault="00210600" w:rsidP="00210600">
      <w:pPr>
        <w:pStyle w:val="Heading3"/>
      </w:pPr>
      <w:r>
        <w:lastRenderedPageBreak/>
        <w:t>Operators</w:t>
      </w:r>
    </w:p>
    <w:p w14:paraId="3885D446" w14:textId="68DFD883" w:rsidR="00602E41" w:rsidRPr="00602E41" w:rsidRDefault="00602E41" w:rsidP="00602E41">
      <w:pPr>
        <w:pStyle w:val="Def"/>
      </w:pPr>
      <w:r>
        <w:t>!! Convert to bool</w:t>
      </w:r>
    </w:p>
    <w:p w14:paraId="72A77D10" w14:textId="32C6C88B" w:rsidR="00602E41" w:rsidRDefault="00602E41" w:rsidP="00602E41">
      <w:pPr>
        <w:pStyle w:val="SourceCode"/>
      </w:pPr>
      <w:r>
        <w:t>&gt; !!''</w:t>
      </w:r>
    </w:p>
    <w:p w14:paraId="32F0A330" w14:textId="50E61FA9" w:rsidR="00210600" w:rsidRDefault="00602E41" w:rsidP="00602E41">
      <w:pPr>
        <w:pStyle w:val="SourceCode"/>
      </w:pPr>
      <w:r>
        <w:t>&gt; false</w:t>
      </w:r>
    </w:p>
    <w:p w14:paraId="275974E2" w14:textId="2DE5B774" w:rsidR="006C0ACB" w:rsidRDefault="006C0ACB" w:rsidP="00602E41">
      <w:pPr>
        <w:pStyle w:val="SourceCode"/>
      </w:pPr>
    </w:p>
    <w:p w14:paraId="45295409" w14:textId="50794CA3" w:rsidR="006C0ACB" w:rsidRPr="00602E41" w:rsidRDefault="006C0ACB" w:rsidP="006C0ACB">
      <w:pPr>
        <w:pStyle w:val="Def"/>
      </w:pPr>
      <w:r>
        <w:t>|| to provide default value</w:t>
      </w:r>
    </w:p>
    <w:p w14:paraId="0700CF9C" w14:textId="77777777" w:rsidR="006C0ACB" w:rsidRDefault="006C0ACB" w:rsidP="006C0ACB">
      <w:pPr>
        <w:pStyle w:val="SourceCode"/>
      </w:pPr>
    </w:p>
    <w:p w14:paraId="1CF247AF" w14:textId="6EC7EDF5" w:rsidR="006C0ACB" w:rsidRDefault="006C0ACB" w:rsidP="006C0ACB">
      <w:pPr>
        <w:pStyle w:val="SourceCode"/>
      </w:pPr>
      <w:r>
        <w:t>&gt;&gt; const v = input || "kenny"</w:t>
      </w:r>
    </w:p>
    <w:p w14:paraId="6363F448" w14:textId="1E480726" w:rsidR="006C0ACB" w:rsidRDefault="006C0ACB" w:rsidP="006C0ACB">
      <w:pPr>
        <w:pStyle w:val="SourceCode"/>
      </w:pPr>
      <w:r>
        <w:t>&gt;&gt; undefined</w:t>
      </w:r>
    </w:p>
    <w:p w14:paraId="1D59FED3" w14:textId="1FEFCBD4" w:rsidR="006C0ACB" w:rsidRDefault="006C0ACB" w:rsidP="006C0ACB">
      <w:pPr>
        <w:pStyle w:val="SourceCode"/>
      </w:pPr>
      <w:r>
        <w:t>&gt;&gt; v</w:t>
      </w:r>
    </w:p>
    <w:p w14:paraId="4D6B5191" w14:textId="093A62DD" w:rsidR="006C0ACB" w:rsidRDefault="006C0ACB" w:rsidP="006C0ACB">
      <w:pPr>
        <w:pStyle w:val="SourceCode"/>
      </w:pPr>
      <w:r>
        <w:t>&gt;&gt; “kenny</w:t>
      </w:r>
    </w:p>
    <w:p w14:paraId="5938ED28" w14:textId="77777777" w:rsidR="006C0ACB" w:rsidRDefault="006C0ACB" w:rsidP="006C0ACB">
      <w:pPr>
        <w:pStyle w:val="SourceCode"/>
      </w:pPr>
    </w:p>
    <w:p w14:paraId="5F192419" w14:textId="77777777" w:rsidR="008F2CD5" w:rsidRPr="008F2CD5" w:rsidRDefault="008F2CD5" w:rsidP="008F2CD5"/>
    <w:p w14:paraId="0716ED36" w14:textId="64A5C60E" w:rsidR="00210600" w:rsidRDefault="00210600" w:rsidP="006722EF">
      <w:pPr>
        <w:pStyle w:val="Heading3"/>
      </w:pPr>
    </w:p>
    <w:p w14:paraId="49F9C00C" w14:textId="0D49788F" w:rsidR="00602E41" w:rsidRDefault="00602E41" w:rsidP="00602E41"/>
    <w:p w14:paraId="56A2C483" w14:textId="77777777" w:rsidR="00602E41" w:rsidRPr="00602E41" w:rsidRDefault="00602E41" w:rsidP="00602E41"/>
    <w:p w14:paraId="7AB67993" w14:textId="70910919" w:rsidR="00EB10E4" w:rsidRDefault="004A7A83" w:rsidP="006722EF">
      <w:pPr>
        <w:pStyle w:val="Heading3"/>
      </w:pPr>
      <w:r>
        <w:t>Variables and Scope</w:t>
      </w:r>
      <w:bookmarkEnd w:id="12"/>
    </w:p>
    <w:p w14:paraId="444B6701" w14:textId="20E3C03C" w:rsidR="001D692F" w:rsidRPr="001D692F" w:rsidRDefault="001D692F" w:rsidP="001D692F">
      <w:r>
        <w:t xml:space="preserve">Scope defines </w:t>
      </w:r>
      <w:r w:rsidR="002C785B">
        <w:t xml:space="preserve">the visibility of </w:t>
      </w:r>
      <w:r w:rsidR="00B35B75">
        <w:t xml:space="preserve">variables. </w:t>
      </w:r>
      <w:r w:rsidR="002A26B6">
        <w:t xml:space="preserve">Scopes can be </w:t>
      </w:r>
      <w:r w:rsidR="00AD11E3">
        <w:t xml:space="preserve">nested. A variable can only be accessed from </w:t>
      </w:r>
      <w:r w:rsidR="00C67512">
        <w:t xml:space="preserve">the scope in which it is declared </w:t>
      </w:r>
      <w:r w:rsidR="00E86554">
        <w:t xml:space="preserve">or by </w:t>
      </w:r>
      <w:r w:rsidR="00E250F7">
        <w:t>any scope nested inside the scope in which it is declared.</w:t>
      </w:r>
      <w:r w:rsidR="007803DF">
        <w:t xml:space="preserve"> JavaScript provides the var and let modifiers to specify the scope of variables. </w:t>
      </w:r>
    </w:p>
    <w:p w14:paraId="6D3DB925" w14:textId="725771DC" w:rsidR="00A40F85" w:rsidRDefault="00A40F85" w:rsidP="00A40F85">
      <w:pPr>
        <w:pStyle w:val="Heading4"/>
      </w:pPr>
      <w:r>
        <w:t>Var</w:t>
      </w:r>
    </w:p>
    <w:p w14:paraId="1FB7ED13" w14:textId="79DBD2FA" w:rsidR="001B602A" w:rsidRPr="001B602A" w:rsidRDefault="001B602A" w:rsidP="001B602A">
      <w:pPr>
        <w:pStyle w:val="Heading5"/>
      </w:pPr>
      <w:r>
        <w:t>Lexical Scope</w:t>
      </w:r>
    </w:p>
    <w:p w14:paraId="314AE40A" w14:textId="6343D1C0" w:rsidR="00A11CB8" w:rsidRDefault="00EB10E4" w:rsidP="007D185A">
      <w:r>
        <w:t xml:space="preserve">Variable defined with </w:t>
      </w:r>
      <w:r w:rsidR="00F4691D" w:rsidRPr="00924E85">
        <w:rPr>
          <w:rStyle w:val="SourceCodeStrongChar"/>
        </w:rPr>
        <w:t>var</w:t>
      </w:r>
      <w:r w:rsidR="00F4691D">
        <w:t xml:space="preserve"> have lexical scope. </w:t>
      </w:r>
      <w:r w:rsidR="00C341BA">
        <w:t>Lexical scope</w:t>
      </w:r>
      <w:r w:rsidR="00447B7C">
        <w:t xml:space="preserve"> mean</w:t>
      </w:r>
      <w:r w:rsidR="00603FB1">
        <w:t>s</w:t>
      </w:r>
      <w:r w:rsidR="00447B7C">
        <w:t xml:space="preserve"> a variable is scoped by its </w:t>
      </w:r>
      <w:r w:rsidR="00DE62E1">
        <w:t xml:space="preserve">execution context. </w:t>
      </w:r>
      <w:r w:rsidR="00D37EB2">
        <w:t xml:space="preserve">When a variable is declared with var inside a function the execution context is the enclosing function. </w:t>
      </w:r>
      <w:r w:rsidR="00C15D7F">
        <w:t xml:space="preserve">If the variable is declared with var outside of all </w:t>
      </w:r>
      <w:r w:rsidR="00616119">
        <w:t>functions,</w:t>
      </w:r>
      <w:r w:rsidR="00C15D7F">
        <w:t xml:space="preserve"> then its</w:t>
      </w:r>
      <w:r w:rsidR="000A441F">
        <w:t xml:space="preserve"> execution context is global.</w:t>
      </w:r>
      <w:r w:rsidR="00C04036">
        <w:t xml:space="preserve"> </w:t>
      </w:r>
    </w:p>
    <w:p w14:paraId="3F171750" w14:textId="77777777" w:rsidR="00D33E22" w:rsidRPr="00D33E22" w:rsidRDefault="00D33E22" w:rsidP="00D33E22">
      <w:pPr>
        <w:pStyle w:val="SourceCode"/>
      </w:pPr>
      <w:r w:rsidRPr="00D33E22">
        <w:t>// Global execution context</w:t>
      </w:r>
    </w:p>
    <w:p w14:paraId="73E62190" w14:textId="77777777" w:rsidR="00D33E22" w:rsidRPr="00D33E22" w:rsidRDefault="00D33E22" w:rsidP="00D33E22">
      <w:pPr>
        <w:pStyle w:val="SourceCode"/>
      </w:pPr>
      <w:r w:rsidRPr="00D33E22">
        <w:t>var a = 5;</w:t>
      </w:r>
    </w:p>
    <w:p w14:paraId="5EA298C8" w14:textId="77777777" w:rsidR="00D33E22" w:rsidRPr="00D33E22" w:rsidRDefault="00D33E22" w:rsidP="00D33E22">
      <w:pPr>
        <w:pStyle w:val="SourceCode"/>
      </w:pPr>
    </w:p>
    <w:p w14:paraId="1ECC1A15" w14:textId="77777777" w:rsidR="00D33E22" w:rsidRPr="00D33E22" w:rsidRDefault="00D33E22" w:rsidP="00D33E22">
      <w:pPr>
        <w:pStyle w:val="SourceCode"/>
      </w:pPr>
      <w:r w:rsidRPr="00D33E22">
        <w:t>function f() </w:t>
      </w:r>
    </w:p>
    <w:p w14:paraId="171160E9" w14:textId="77777777" w:rsidR="00D33E22" w:rsidRPr="00D33E22" w:rsidRDefault="00D33E22" w:rsidP="00D33E22">
      <w:pPr>
        <w:pStyle w:val="SourceCode"/>
      </w:pPr>
      <w:r w:rsidRPr="00D33E22">
        <w:t>{</w:t>
      </w:r>
    </w:p>
    <w:p w14:paraId="10BF96DA" w14:textId="77777777" w:rsidR="00D33E22" w:rsidRPr="00D33E22" w:rsidRDefault="00D33E22" w:rsidP="00D33E22">
      <w:pPr>
        <w:pStyle w:val="SourceCode"/>
      </w:pPr>
      <w:r w:rsidRPr="00D33E22">
        <w:t>    // Execution context of enclosing function</w:t>
      </w:r>
    </w:p>
    <w:p w14:paraId="210AD242" w14:textId="77777777" w:rsidR="00D33E22" w:rsidRPr="00D33E22" w:rsidRDefault="00D33E22" w:rsidP="00D33E22">
      <w:pPr>
        <w:pStyle w:val="SourceCode"/>
      </w:pPr>
      <w:r w:rsidRPr="00D33E22">
        <w:t>    var b = 15;</w:t>
      </w:r>
    </w:p>
    <w:p w14:paraId="3730F622" w14:textId="77777777" w:rsidR="00D33E22" w:rsidRPr="00D33E22" w:rsidRDefault="00D33E22" w:rsidP="00D33E22">
      <w:pPr>
        <w:pStyle w:val="SourceCode"/>
      </w:pPr>
      <w:r w:rsidRPr="00D33E22">
        <w:t>}</w:t>
      </w:r>
    </w:p>
    <w:p w14:paraId="6C5F4D1E" w14:textId="77777777" w:rsidR="00D33E22" w:rsidRPr="00D33E22" w:rsidRDefault="00D33E22" w:rsidP="00D33E22">
      <w:pPr>
        <w:pStyle w:val="SourceCode"/>
      </w:pPr>
    </w:p>
    <w:p w14:paraId="1F1E5EC7" w14:textId="77777777" w:rsidR="00D33E22" w:rsidRPr="00D33E22" w:rsidRDefault="00D33E22" w:rsidP="00D33E22">
      <w:pPr>
        <w:pStyle w:val="SourceCode"/>
      </w:pPr>
      <w:r w:rsidRPr="00D33E22">
        <w:t>f();</w:t>
      </w:r>
    </w:p>
    <w:p w14:paraId="6B26BAE7" w14:textId="77777777" w:rsidR="00D33E22" w:rsidRPr="00D33E22" w:rsidRDefault="00D33E22" w:rsidP="00D33E22">
      <w:pPr>
        <w:pStyle w:val="SourceCode"/>
      </w:pPr>
    </w:p>
    <w:p w14:paraId="47DD1C1D" w14:textId="77777777" w:rsidR="00D33E22" w:rsidRPr="00D33E22" w:rsidRDefault="00D33E22" w:rsidP="00D33E22">
      <w:pPr>
        <w:pStyle w:val="SourceCode"/>
      </w:pPr>
      <w:r w:rsidRPr="00D33E22">
        <w:t>console.log(a)</w:t>
      </w:r>
    </w:p>
    <w:p w14:paraId="088C6978" w14:textId="77777777" w:rsidR="00D33E22" w:rsidRPr="00D33E22" w:rsidRDefault="00D33E22" w:rsidP="00D33E22">
      <w:pPr>
        <w:pStyle w:val="SourceCode"/>
      </w:pPr>
    </w:p>
    <w:p w14:paraId="0DB6C769" w14:textId="77777777" w:rsidR="00D33E22" w:rsidRPr="00D33E22" w:rsidRDefault="00D33E22" w:rsidP="00D33E22">
      <w:pPr>
        <w:pStyle w:val="SourceCode"/>
      </w:pPr>
      <w:r w:rsidRPr="00D33E22">
        <w:t>// Reference error.</w:t>
      </w:r>
    </w:p>
    <w:p w14:paraId="380CBE11" w14:textId="77777777" w:rsidR="00D33E22" w:rsidRPr="00D33E22" w:rsidRDefault="00D33E22" w:rsidP="00D33E22">
      <w:pPr>
        <w:pStyle w:val="SourceCode"/>
      </w:pPr>
      <w:r w:rsidRPr="00D33E22">
        <w:t>console.log(b);</w:t>
      </w:r>
    </w:p>
    <w:p w14:paraId="5BE4717C" w14:textId="77777777" w:rsidR="00D33E22" w:rsidRPr="00D33E22" w:rsidRDefault="00D33E22" w:rsidP="00D33E22">
      <w:pPr>
        <w:shd w:val="clear" w:color="auto" w:fill="FFFFFF"/>
        <w:spacing w:after="0" w:line="285" w:lineRule="atLeast"/>
        <w:rPr>
          <w:rFonts w:ascii="Consolas" w:eastAsia="Times New Roman" w:hAnsi="Consolas" w:cs="Times New Roman"/>
          <w:color w:val="000000"/>
          <w:sz w:val="21"/>
          <w:szCs w:val="21"/>
        </w:rPr>
      </w:pPr>
    </w:p>
    <w:p w14:paraId="7526100C" w14:textId="77777777" w:rsidR="001B602A" w:rsidRDefault="001B602A">
      <w:pPr>
        <w:spacing w:after="160" w:line="259" w:lineRule="auto"/>
        <w:rPr>
          <w:rFonts w:asciiTheme="majorHAnsi" w:eastAsiaTheme="majorEastAsia" w:hAnsiTheme="majorHAnsi" w:cstheme="majorBidi"/>
          <w:b/>
          <w:iCs/>
          <w:color w:val="7076CC" w:themeColor="text2" w:themeTint="99"/>
          <w:sz w:val="20"/>
          <w:szCs w:val="24"/>
        </w:rPr>
      </w:pPr>
      <w:r>
        <w:br w:type="page"/>
      </w:r>
    </w:p>
    <w:p w14:paraId="556F2FC4" w14:textId="215280DB" w:rsidR="001B602A" w:rsidRPr="001B602A" w:rsidRDefault="001B602A" w:rsidP="001B602A">
      <w:pPr>
        <w:pStyle w:val="Heading5"/>
      </w:pPr>
      <w:r>
        <w:lastRenderedPageBreak/>
        <w:t>Declared and undeclared variables</w:t>
      </w:r>
    </w:p>
    <w:p w14:paraId="0C4F10A6" w14:textId="7DD90432" w:rsidR="00370C9E" w:rsidRPr="001B602A" w:rsidRDefault="00A11CB8" w:rsidP="001B602A">
      <w:r>
        <w:t xml:space="preserve">JavaScript has </w:t>
      </w:r>
      <w:r w:rsidR="00C357E4">
        <w:t>the</w:t>
      </w:r>
      <w:r>
        <w:t xml:space="preserve"> concept of </w:t>
      </w:r>
      <w:r w:rsidR="003F70B4">
        <w:t xml:space="preserve">declared and undeclared variables. A declared variable is declared with the var keyword and </w:t>
      </w:r>
      <w:r w:rsidR="00C357E4">
        <w:t xml:space="preserve">can take an optional initial value. An undeclared value </w:t>
      </w:r>
      <w:r w:rsidR="00D84218">
        <w:t>has no var keyword and just takes an initial value.</w:t>
      </w:r>
      <w:r w:rsidR="007E6A35">
        <w:t xml:space="preserve"> Undeclared </w:t>
      </w:r>
      <w:r w:rsidR="000367D3">
        <w:t xml:space="preserve">variables </w:t>
      </w:r>
      <w:r w:rsidR="005C66DB">
        <w:t xml:space="preserve">implicitly take the </w:t>
      </w:r>
      <w:r w:rsidR="00C318A9">
        <w:t>global execution context</w:t>
      </w:r>
    </w:p>
    <w:p w14:paraId="6861DDBF" w14:textId="6926B087" w:rsidR="00370C9E" w:rsidRPr="00370C9E" w:rsidRDefault="00370C9E" w:rsidP="00370C9E">
      <w:pPr>
        <w:pStyle w:val="SourceCode"/>
      </w:pPr>
      <w:r w:rsidRPr="00370C9E">
        <w:t>function f() </w:t>
      </w:r>
    </w:p>
    <w:p w14:paraId="0D84CDEB" w14:textId="77777777" w:rsidR="00370C9E" w:rsidRPr="00370C9E" w:rsidRDefault="00370C9E" w:rsidP="00370C9E">
      <w:pPr>
        <w:pStyle w:val="SourceCode"/>
      </w:pPr>
      <w:r w:rsidRPr="00370C9E">
        <w:t>{</w:t>
      </w:r>
    </w:p>
    <w:p w14:paraId="3ADC6891" w14:textId="1FA23320" w:rsidR="00370C9E" w:rsidRPr="00370C9E" w:rsidRDefault="00370C9E" w:rsidP="00370C9E">
      <w:pPr>
        <w:pStyle w:val="SourceCode"/>
      </w:pPr>
      <w:r w:rsidRPr="00370C9E">
        <w:t>    // Undeclared variable. </w:t>
      </w:r>
      <w:r w:rsidR="001B543F">
        <w:t>Implicit</w:t>
      </w:r>
      <w:r w:rsidRPr="00370C9E">
        <w:t> global execution context</w:t>
      </w:r>
    </w:p>
    <w:p w14:paraId="34A4655B" w14:textId="77777777" w:rsidR="00370C9E" w:rsidRPr="00370C9E" w:rsidRDefault="00370C9E" w:rsidP="00370C9E">
      <w:pPr>
        <w:pStyle w:val="SourceCode"/>
      </w:pPr>
      <w:r w:rsidRPr="00370C9E">
        <w:t>    a = 10;</w:t>
      </w:r>
    </w:p>
    <w:p w14:paraId="21D1365E" w14:textId="77777777" w:rsidR="00370C9E" w:rsidRPr="00370C9E" w:rsidRDefault="00370C9E" w:rsidP="00370C9E">
      <w:pPr>
        <w:pStyle w:val="SourceCode"/>
      </w:pPr>
    </w:p>
    <w:p w14:paraId="721F739C" w14:textId="77777777" w:rsidR="00370C9E" w:rsidRPr="00370C9E" w:rsidRDefault="00370C9E" w:rsidP="00370C9E">
      <w:pPr>
        <w:pStyle w:val="SourceCode"/>
      </w:pPr>
      <w:r w:rsidRPr="00370C9E">
        <w:t>    // Execution context of enclosing function</w:t>
      </w:r>
    </w:p>
    <w:p w14:paraId="3BA3221B" w14:textId="77777777" w:rsidR="00370C9E" w:rsidRPr="00370C9E" w:rsidRDefault="00370C9E" w:rsidP="00370C9E">
      <w:pPr>
        <w:pStyle w:val="SourceCode"/>
      </w:pPr>
      <w:r w:rsidRPr="00370C9E">
        <w:t>    var b = 15;</w:t>
      </w:r>
    </w:p>
    <w:p w14:paraId="7C603827" w14:textId="77777777" w:rsidR="00370C9E" w:rsidRPr="00370C9E" w:rsidRDefault="00370C9E" w:rsidP="00370C9E">
      <w:pPr>
        <w:pStyle w:val="SourceCode"/>
      </w:pPr>
      <w:r w:rsidRPr="00370C9E">
        <w:t>}</w:t>
      </w:r>
    </w:p>
    <w:p w14:paraId="125721EA" w14:textId="77777777" w:rsidR="00370C9E" w:rsidRPr="00370C9E" w:rsidRDefault="00370C9E" w:rsidP="00370C9E">
      <w:pPr>
        <w:pStyle w:val="SourceCode"/>
      </w:pPr>
    </w:p>
    <w:p w14:paraId="33BCB74B" w14:textId="77777777" w:rsidR="00370C9E" w:rsidRPr="00370C9E" w:rsidRDefault="00370C9E" w:rsidP="00370C9E">
      <w:pPr>
        <w:pStyle w:val="SourceCode"/>
      </w:pPr>
      <w:r w:rsidRPr="00370C9E">
        <w:t>f();</w:t>
      </w:r>
    </w:p>
    <w:p w14:paraId="69D0954E" w14:textId="77777777" w:rsidR="00370C9E" w:rsidRPr="00370C9E" w:rsidRDefault="00370C9E" w:rsidP="00370C9E">
      <w:pPr>
        <w:pStyle w:val="SourceCode"/>
      </w:pPr>
    </w:p>
    <w:p w14:paraId="01FCC21B" w14:textId="503E6F78" w:rsidR="00370C9E" w:rsidRDefault="00370C9E" w:rsidP="00370C9E">
      <w:pPr>
        <w:pStyle w:val="SourceCode"/>
      </w:pPr>
      <w:r w:rsidRPr="00370C9E">
        <w:t>console.log(a)</w:t>
      </w:r>
    </w:p>
    <w:p w14:paraId="06472D28" w14:textId="739C13D9" w:rsidR="00370C9E" w:rsidRDefault="00370C9E" w:rsidP="00370C9E">
      <w:pPr>
        <w:pStyle w:val="SourceCode"/>
      </w:pPr>
    </w:p>
    <w:p w14:paraId="3C5FD170" w14:textId="42AA1A06" w:rsidR="003967D1" w:rsidRDefault="00370C9E" w:rsidP="003967D1">
      <w:pPr>
        <w:pStyle w:val="SourceCode"/>
      </w:pPr>
      <w:r>
        <w:t>&gt;&gt; 10</w:t>
      </w:r>
    </w:p>
    <w:p w14:paraId="4B9A8382" w14:textId="77777777" w:rsidR="003967D1" w:rsidRDefault="003967D1" w:rsidP="007D185A"/>
    <w:p w14:paraId="246F350D" w14:textId="67DAE96F" w:rsidR="003967D1" w:rsidRDefault="003967D1" w:rsidP="007D185A">
      <w:r>
        <w:t>Undeclared variables do not exist until after they have been assigned to so the following is a</w:t>
      </w:r>
      <w:r w:rsidR="00786D6A">
        <w:t xml:space="preserve"> reference exception</w:t>
      </w:r>
    </w:p>
    <w:p w14:paraId="34DC82E4" w14:textId="4C684817" w:rsidR="007A71E5" w:rsidRDefault="007A71E5" w:rsidP="007A71E5">
      <w:pPr>
        <w:pStyle w:val="SourceCode"/>
        <w:rPr>
          <w:rFonts w:eastAsia="Times New Roman"/>
        </w:rPr>
      </w:pPr>
      <w:r w:rsidRPr="007A71E5">
        <w:rPr>
          <w:rFonts w:eastAsia="Times New Roman"/>
        </w:rPr>
        <w:t>console.log(a);</w:t>
      </w:r>
    </w:p>
    <w:p w14:paraId="57A28A99" w14:textId="0C267EB9" w:rsidR="007A71E5" w:rsidRDefault="00665746" w:rsidP="007A71E5">
      <w:pPr>
        <w:pStyle w:val="SourceCode"/>
        <w:rPr>
          <w:rFonts w:eastAsia="Times New Roman"/>
        </w:rPr>
      </w:pPr>
      <w:r>
        <w:rPr>
          <w:rFonts w:eastAsia="Times New Roman"/>
        </w:rPr>
        <w:t>&gt;&gt; Reference error: a is not defined</w:t>
      </w:r>
    </w:p>
    <w:p w14:paraId="3BD8256C" w14:textId="77777777" w:rsidR="00665746" w:rsidRPr="007A71E5" w:rsidRDefault="00665746" w:rsidP="00665746">
      <w:pPr>
        <w:pStyle w:val="SourceCode"/>
        <w:ind w:left="0"/>
        <w:rPr>
          <w:rFonts w:eastAsia="Times New Roman"/>
        </w:rPr>
      </w:pPr>
    </w:p>
    <w:p w14:paraId="6CE154A0" w14:textId="714A548E" w:rsidR="00665746" w:rsidRDefault="00665746" w:rsidP="00665746">
      <w:r>
        <w:t xml:space="preserve">Declared variables </w:t>
      </w:r>
      <w:r w:rsidR="007971C3">
        <w:t>exist before any code in a file is executed.</w:t>
      </w:r>
    </w:p>
    <w:p w14:paraId="481906FF" w14:textId="77777777" w:rsidR="005E7200" w:rsidRPr="005E7200" w:rsidRDefault="005E7200" w:rsidP="005E7200">
      <w:pPr>
        <w:pStyle w:val="SourceCode"/>
      </w:pPr>
      <w:r w:rsidRPr="005E7200">
        <w:t>var a;</w:t>
      </w:r>
    </w:p>
    <w:p w14:paraId="032E3530" w14:textId="77777777" w:rsidR="005E7200" w:rsidRPr="005E7200" w:rsidRDefault="005E7200" w:rsidP="005E7200">
      <w:pPr>
        <w:pStyle w:val="SourceCode"/>
      </w:pPr>
      <w:r w:rsidRPr="005E7200">
        <w:t>console.log(a);</w:t>
      </w:r>
    </w:p>
    <w:p w14:paraId="1EBB3008" w14:textId="77777777" w:rsidR="005E7200" w:rsidRPr="005E7200" w:rsidRDefault="005E7200" w:rsidP="005E7200">
      <w:pPr>
        <w:pStyle w:val="SourceCode"/>
      </w:pPr>
    </w:p>
    <w:p w14:paraId="0E2E623A" w14:textId="77777777" w:rsidR="005E7200" w:rsidRPr="005E7200" w:rsidRDefault="005E7200" w:rsidP="005E7200">
      <w:pPr>
        <w:pStyle w:val="SourceCode"/>
      </w:pPr>
      <w:r w:rsidRPr="005E7200">
        <w:t>a = 5;</w:t>
      </w:r>
    </w:p>
    <w:p w14:paraId="247B01D8" w14:textId="11F35D42" w:rsidR="005E7200" w:rsidRDefault="005E7200" w:rsidP="005E7200">
      <w:pPr>
        <w:pStyle w:val="SourceCode"/>
      </w:pPr>
      <w:r w:rsidRPr="005E7200">
        <w:t>console.log(a);</w:t>
      </w:r>
    </w:p>
    <w:p w14:paraId="404D773B" w14:textId="76E3EC7F" w:rsidR="005E7200" w:rsidRDefault="005E7200" w:rsidP="005E7200">
      <w:pPr>
        <w:pStyle w:val="SourceCode"/>
      </w:pPr>
    </w:p>
    <w:p w14:paraId="20F4AAB7" w14:textId="1D5CA97B" w:rsidR="005E7200" w:rsidRDefault="00751E99" w:rsidP="005E7200">
      <w:pPr>
        <w:pStyle w:val="SourceCode"/>
      </w:pPr>
      <w:r>
        <w:t xml:space="preserve">&gt;&gt; </w:t>
      </w:r>
      <w:r w:rsidR="00367BB3">
        <w:t>undefined</w:t>
      </w:r>
    </w:p>
    <w:p w14:paraId="06DE8657" w14:textId="7C644264" w:rsidR="00367BB3" w:rsidRDefault="00367BB3" w:rsidP="005E7200">
      <w:pPr>
        <w:pStyle w:val="SourceCode"/>
      </w:pPr>
      <w:r>
        <w:t>&gt;&gt; 5</w:t>
      </w:r>
    </w:p>
    <w:p w14:paraId="2D53FB8D" w14:textId="09E62891" w:rsidR="0019398C" w:rsidRDefault="0019398C" w:rsidP="005E7200">
      <w:pPr>
        <w:pStyle w:val="SourceCode"/>
      </w:pPr>
    </w:p>
    <w:p w14:paraId="5DAEFC12" w14:textId="4341557D" w:rsidR="0019398C" w:rsidRPr="005E7200" w:rsidRDefault="0019398C" w:rsidP="005E7200">
      <w:pPr>
        <w:pStyle w:val="SourceCode"/>
      </w:pPr>
    </w:p>
    <w:p w14:paraId="1886E046" w14:textId="1F455A63" w:rsidR="00ED74C9" w:rsidRDefault="00ED74C9" w:rsidP="00ED74C9">
      <w:r>
        <w:t xml:space="preserve">Declared variables are a property of their execution context (global or function). As such they cannot be deleted. </w:t>
      </w:r>
      <w:r w:rsidR="00FB1B43">
        <w:t>Undeclared variables can be deleted.</w:t>
      </w:r>
    </w:p>
    <w:p w14:paraId="5EBB2F50" w14:textId="77777777" w:rsidR="00415708" w:rsidRPr="00415708" w:rsidRDefault="00415708" w:rsidP="00415708">
      <w:pPr>
        <w:pStyle w:val="SourceCode"/>
      </w:pPr>
      <w:r w:rsidRPr="00415708">
        <w:t>a = 5;</w:t>
      </w:r>
    </w:p>
    <w:p w14:paraId="4E13016E" w14:textId="77777777" w:rsidR="00415708" w:rsidRPr="00415708" w:rsidRDefault="00415708" w:rsidP="00415708">
      <w:pPr>
        <w:pStyle w:val="SourceCode"/>
      </w:pPr>
    </w:p>
    <w:p w14:paraId="4A2AABFB" w14:textId="77777777" w:rsidR="00415708" w:rsidRPr="00415708" w:rsidRDefault="00415708" w:rsidP="00415708">
      <w:pPr>
        <w:pStyle w:val="SourceCode"/>
      </w:pPr>
      <w:r w:rsidRPr="00415708">
        <w:t>console.log(a);</w:t>
      </w:r>
    </w:p>
    <w:p w14:paraId="62149FE9" w14:textId="77777777" w:rsidR="00415708" w:rsidRPr="00415708" w:rsidRDefault="00415708" w:rsidP="00415708">
      <w:pPr>
        <w:pStyle w:val="SourceCode"/>
      </w:pPr>
    </w:p>
    <w:p w14:paraId="4C47A4C8" w14:textId="77777777" w:rsidR="00415708" w:rsidRPr="00415708" w:rsidRDefault="00415708" w:rsidP="00415708">
      <w:pPr>
        <w:pStyle w:val="SourceCode"/>
      </w:pPr>
      <w:r w:rsidRPr="00415708">
        <w:t>delete a;</w:t>
      </w:r>
    </w:p>
    <w:p w14:paraId="73895F26" w14:textId="77777777" w:rsidR="00415708" w:rsidRPr="00415708" w:rsidRDefault="00415708" w:rsidP="00415708">
      <w:pPr>
        <w:pStyle w:val="SourceCode"/>
      </w:pPr>
    </w:p>
    <w:p w14:paraId="7814347B" w14:textId="6B91DA97" w:rsidR="00415708" w:rsidRDefault="00415708" w:rsidP="00415708">
      <w:pPr>
        <w:pStyle w:val="SourceCode"/>
      </w:pPr>
      <w:r w:rsidRPr="00415708">
        <w:t>console.log(a);</w:t>
      </w:r>
    </w:p>
    <w:p w14:paraId="557BD4B5" w14:textId="0A9BF55B" w:rsidR="00A41C07" w:rsidRDefault="00A41C07" w:rsidP="00415708">
      <w:pPr>
        <w:pStyle w:val="SourceCode"/>
      </w:pPr>
    </w:p>
    <w:p w14:paraId="1C20501E" w14:textId="7027BB19" w:rsidR="00A41C07" w:rsidRDefault="00A41C07" w:rsidP="00415708">
      <w:pPr>
        <w:pStyle w:val="SourceCode"/>
      </w:pPr>
      <w:r>
        <w:t>&gt;&gt; 5</w:t>
      </w:r>
    </w:p>
    <w:p w14:paraId="3F419555" w14:textId="0D487CD5" w:rsidR="00A41C07" w:rsidRDefault="00A41C07" w:rsidP="00415708">
      <w:pPr>
        <w:pStyle w:val="SourceCode"/>
      </w:pPr>
      <w:r>
        <w:t xml:space="preserve">&gt;&gt; </w:t>
      </w:r>
      <w:r w:rsidR="00010EEA" w:rsidRPr="00010EEA">
        <w:t>ReferenceError: a is not defined</w:t>
      </w:r>
    </w:p>
    <w:p w14:paraId="30E9B665" w14:textId="2988A14E" w:rsidR="00F2363A" w:rsidRDefault="00F2363A" w:rsidP="00F2363A">
      <w:pPr>
        <w:pStyle w:val="QuoteCallOutHeader"/>
      </w:pPr>
      <w:r>
        <w:lastRenderedPageBreak/>
        <w:t>Undeclared Variables</w:t>
      </w:r>
    </w:p>
    <w:p w14:paraId="1AA354CA" w14:textId="47245B22" w:rsidR="007A2F09" w:rsidRDefault="00F2363A" w:rsidP="007A2F09">
      <w:pPr>
        <w:pStyle w:val="QuoteCallOut"/>
      </w:pPr>
      <w:r>
        <w:t xml:space="preserve">It is </w:t>
      </w:r>
      <w:r w:rsidR="00816349">
        <w:t xml:space="preserve">unwise to use undeclared variables and indeed </w:t>
      </w:r>
      <w:r w:rsidR="00EA2F69">
        <w:t>in strict mode assigning to an undeclared variable is an error.</w:t>
      </w:r>
    </w:p>
    <w:p w14:paraId="58C8F20E" w14:textId="77777777" w:rsidR="00247B74" w:rsidRDefault="00247B74" w:rsidP="00247B74"/>
    <w:p w14:paraId="0164B48D" w14:textId="60CA0FB1" w:rsidR="00247B74" w:rsidRDefault="00247B74" w:rsidP="00247B74">
      <w:pPr>
        <w:pStyle w:val="Heading5"/>
      </w:pPr>
      <w:r>
        <w:t>Hoisting</w:t>
      </w:r>
    </w:p>
    <w:p w14:paraId="70F6B781" w14:textId="5420F2C1" w:rsidR="00F5636B" w:rsidRDefault="003F49B5" w:rsidP="00247B74">
      <w:r>
        <w:t>Variable declarations are processe</w:t>
      </w:r>
      <w:r w:rsidR="00F5636B">
        <w:t>d</w:t>
      </w:r>
      <w:r>
        <w:t xml:space="preserve"> before any code</w:t>
      </w:r>
      <w:r w:rsidR="00F5636B">
        <w:t xml:space="preserve"> is executed. It is as if the variables were declared at the top of the file. This is known as hoisting.</w:t>
      </w:r>
    </w:p>
    <w:p w14:paraId="26BDF555" w14:textId="77777777" w:rsidR="00E426B6" w:rsidRPr="00E426B6" w:rsidRDefault="00E426B6" w:rsidP="00E426B6">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079806A" w14:textId="77777777" w:rsidR="00E426B6" w:rsidRPr="00E426B6" w:rsidRDefault="00E426B6" w:rsidP="00E426B6">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304047BD" w14:textId="77777777" w:rsidR="00E426B6" w:rsidRPr="00E426B6" w:rsidRDefault="00E426B6" w:rsidP="00E426B6">
      <w:pPr>
        <w:pStyle w:val="SourceCode"/>
        <w:rPr>
          <w:rFonts w:eastAsia="Times New Roman"/>
        </w:rPr>
      </w:pPr>
    </w:p>
    <w:p w14:paraId="2D0CE059" w14:textId="5C2D4272" w:rsidR="00E426B6" w:rsidRDefault="00E426B6" w:rsidP="00E426B6">
      <w:pPr>
        <w:pStyle w:val="SourceCode"/>
        <w:rPr>
          <w:rFonts w:eastAsia="Times New Roman"/>
        </w:rPr>
      </w:pPr>
      <w:r w:rsidRPr="00E426B6">
        <w:rPr>
          <w:rFonts w:eastAsia="Times New Roman"/>
          <w:color w:val="0000FF"/>
        </w:rPr>
        <w:t>var</w:t>
      </w:r>
      <w:r w:rsidRPr="00E426B6">
        <w:rPr>
          <w:rFonts w:eastAsia="Times New Roman"/>
        </w:rPr>
        <w:t> a;</w:t>
      </w:r>
    </w:p>
    <w:p w14:paraId="4F5AE92D" w14:textId="6DB05469" w:rsidR="00E426B6" w:rsidRDefault="00E426B6" w:rsidP="00E426B6">
      <w:pPr>
        <w:pStyle w:val="SourceCode"/>
        <w:rPr>
          <w:rFonts w:eastAsia="Times New Roman"/>
        </w:rPr>
      </w:pPr>
    </w:p>
    <w:p w14:paraId="20A34405" w14:textId="121FAA2B" w:rsidR="00E426B6" w:rsidRDefault="00E426B6" w:rsidP="00E426B6">
      <w:pPr>
        <w:pStyle w:val="SourceCode"/>
        <w:rPr>
          <w:rFonts w:eastAsia="Times New Roman"/>
        </w:rPr>
      </w:pPr>
      <w:r>
        <w:rPr>
          <w:rFonts w:eastAsia="Times New Roman"/>
        </w:rPr>
        <w:t>&gt;&gt; 10</w:t>
      </w:r>
    </w:p>
    <w:p w14:paraId="63CFF99A" w14:textId="3CA77BD0" w:rsidR="00591B1E" w:rsidRDefault="00591B1E" w:rsidP="00E426B6">
      <w:pPr>
        <w:pStyle w:val="SourceCode"/>
        <w:rPr>
          <w:rFonts w:eastAsia="Times New Roman"/>
        </w:rPr>
      </w:pPr>
    </w:p>
    <w:p w14:paraId="42C8E86B" w14:textId="69A7B085" w:rsidR="00247B74" w:rsidRDefault="00591B1E" w:rsidP="00247B74">
      <w:r>
        <w:rPr>
          <w:rFonts w:eastAsia="Times New Roman"/>
        </w:rPr>
        <w:t xml:space="preserve">Hoisting does not affect the initialization. </w:t>
      </w:r>
      <w:r w:rsidR="00495341">
        <w:rPr>
          <w:rFonts w:eastAsia="Times New Roman"/>
        </w:rPr>
        <w:t xml:space="preserve">It occurs at the </w:t>
      </w:r>
      <w:r w:rsidR="0092303D">
        <w:rPr>
          <w:rFonts w:eastAsia="Times New Roman"/>
        </w:rPr>
        <w:t xml:space="preserve">point the assignment statement is reached. </w:t>
      </w:r>
      <w:r w:rsidR="003F49B5">
        <w:t xml:space="preserve"> </w:t>
      </w:r>
    </w:p>
    <w:p w14:paraId="6A29C3ED" w14:textId="56A345B2" w:rsidR="002F67F9" w:rsidRDefault="002F67F9" w:rsidP="002F67F9">
      <w:pPr>
        <w:pStyle w:val="Heading5"/>
      </w:pPr>
      <w:bookmarkStart w:id="13" w:name="_Hlk36836322"/>
      <w:r>
        <w:t>Blocks have no effect on var</w:t>
      </w:r>
    </w:p>
    <w:bookmarkEnd w:id="13"/>
    <w:p w14:paraId="688082F5" w14:textId="131E3D0B" w:rsidR="002F67F9" w:rsidRPr="007D185A" w:rsidRDefault="002F67F9" w:rsidP="002F67F9">
      <w:r>
        <w:t>Blocks have no impact on the scope of variables declared with var</w:t>
      </w:r>
    </w:p>
    <w:p w14:paraId="252CCCCB" w14:textId="77777777" w:rsidR="002F67F9" w:rsidRPr="007D185A" w:rsidRDefault="002F67F9" w:rsidP="002F67F9">
      <w:pPr>
        <w:pStyle w:val="SourceCode"/>
      </w:pPr>
      <w:r w:rsidRPr="007D185A">
        <w:t>{</w:t>
      </w:r>
    </w:p>
    <w:p w14:paraId="42B94EC7" w14:textId="77777777" w:rsidR="002F67F9" w:rsidRPr="007D185A" w:rsidRDefault="002F67F9" w:rsidP="002F67F9">
      <w:pPr>
        <w:pStyle w:val="SourceCode"/>
      </w:pPr>
      <w:r w:rsidRPr="007D185A">
        <w:t>    var a = 5;</w:t>
      </w:r>
    </w:p>
    <w:p w14:paraId="5A1009A0" w14:textId="77777777" w:rsidR="002F67F9" w:rsidRPr="007D185A" w:rsidRDefault="002F67F9" w:rsidP="002F67F9">
      <w:pPr>
        <w:pStyle w:val="SourceCode"/>
      </w:pPr>
      <w:r w:rsidRPr="007D185A">
        <w:t>}</w:t>
      </w:r>
    </w:p>
    <w:p w14:paraId="344E1718" w14:textId="77777777" w:rsidR="002F67F9" w:rsidRPr="007D185A" w:rsidRDefault="002F67F9" w:rsidP="002F67F9">
      <w:pPr>
        <w:pStyle w:val="SourceCode"/>
      </w:pPr>
    </w:p>
    <w:p w14:paraId="32D8B0A3" w14:textId="77777777" w:rsidR="002F67F9" w:rsidRDefault="002F67F9" w:rsidP="002F67F9">
      <w:pPr>
        <w:pStyle w:val="SourceCode"/>
      </w:pPr>
      <w:r w:rsidRPr="007D185A">
        <w:t>console.log(a);</w:t>
      </w:r>
    </w:p>
    <w:p w14:paraId="3DFD2A8B" w14:textId="77777777" w:rsidR="002F67F9" w:rsidRDefault="002F67F9" w:rsidP="002F67F9">
      <w:pPr>
        <w:pStyle w:val="SourceCode"/>
      </w:pPr>
    </w:p>
    <w:p w14:paraId="3455DB5B" w14:textId="361F8E74" w:rsidR="002F67F9" w:rsidRDefault="002F67F9" w:rsidP="002F67F9">
      <w:pPr>
        <w:pStyle w:val="SourceCode"/>
      </w:pPr>
      <w:r>
        <w:t>&gt;&gt; 5</w:t>
      </w:r>
    </w:p>
    <w:p w14:paraId="73A8D460" w14:textId="77777777" w:rsidR="002F67F9" w:rsidRPr="007D185A" w:rsidRDefault="002F67F9" w:rsidP="002F67F9">
      <w:pPr>
        <w:pStyle w:val="SourceCode"/>
      </w:pPr>
    </w:p>
    <w:p w14:paraId="24C15223" w14:textId="5D8E8C1E" w:rsidR="002F67F9" w:rsidRDefault="002F67F9" w:rsidP="002F67F9">
      <w:pPr>
        <w:pStyle w:val="Heading5"/>
      </w:pPr>
      <w:r>
        <w:t>Redeclaring</w:t>
      </w:r>
    </w:p>
    <w:p w14:paraId="7BB098EA" w14:textId="77777777" w:rsidR="002F67F9" w:rsidRDefault="002F67F9" w:rsidP="002F67F9">
      <w:r>
        <w:t>Redeclaring a variable declared initially with var has no effect and does not clear its value.</w:t>
      </w:r>
    </w:p>
    <w:p w14:paraId="40E74BC2" w14:textId="77777777" w:rsidR="002F67F9" w:rsidRPr="00671318" w:rsidRDefault="002F67F9" w:rsidP="002F67F9">
      <w:pPr>
        <w:pStyle w:val="SourceCode"/>
      </w:pPr>
      <w:r w:rsidRPr="00671318">
        <w:t>{</w:t>
      </w:r>
    </w:p>
    <w:p w14:paraId="045229F9" w14:textId="77777777" w:rsidR="002F67F9" w:rsidRPr="00671318" w:rsidRDefault="002F67F9" w:rsidP="002F67F9">
      <w:pPr>
        <w:pStyle w:val="SourceCode"/>
      </w:pPr>
      <w:r w:rsidRPr="00671318">
        <w:t>    var a = 5;</w:t>
      </w:r>
    </w:p>
    <w:p w14:paraId="5F20D66D" w14:textId="77777777" w:rsidR="002F67F9" w:rsidRPr="00671318" w:rsidRDefault="002F67F9" w:rsidP="002F67F9">
      <w:pPr>
        <w:pStyle w:val="SourceCode"/>
      </w:pPr>
      <w:r w:rsidRPr="00671318">
        <w:t>}</w:t>
      </w:r>
    </w:p>
    <w:p w14:paraId="09CEEA71" w14:textId="77777777" w:rsidR="002F67F9" w:rsidRPr="00671318" w:rsidRDefault="002F67F9" w:rsidP="002F67F9">
      <w:pPr>
        <w:pStyle w:val="SourceCode"/>
      </w:pPr>
    </w:p>
    <w:p w14:paraId="6204B888" w14:textId="77777777" w:rsidR="002F67F9" w:rsidRPr="00671318" w:rsidRDefault="002F67F9" w:rsidP="002F67F9">
      <w:pPr>
        <w:pStyle w:val="SourceCode"/>
      </w:pPr>
      <w:r w:rsidRPr="00671318">
        <w:t>var a;</w:t>
      </w:r>
    </w:p>
    <w:p w14:paraId="6A281E2F" w14:textId="77777777" w:rsidR="002F67F9" w:rsidRPr="00671318" w:rsidRDefault="002F67F9" w:rsidP="002F67F9">
      <w:pPr>
        <w:pStyle w:val="SourceCode"/>
      </w:pPr>
    </w:p>
    <w:p w14:paraId="201AD6AE" w14:textId="77777777" w:rsidR="002F67F9" w:rsidRDefault="002F67F9" w:rsidP="002F67F9">
      <w:pPr>
        <w:pStyle w:val="SourceCode"/>
      </w:pPr>
      <w:r w:rsidRPr="00671318">
        <w:t>console.log(a);</w:t>
      </w:r>
    </w:p>
    <w:p w14:paraId="40AA9060" w14:textId="77777777" w:rsidR="002F67F9" w:rsidRDefault="002F67F9" w:rsidP="002F67F9">
      <w:pPr>
        <w:pStyle w:val="SourceCode"/>
      </w:pPr>
    </w:p>
    <w:p w14:paraId="6A71916F" w14:textId="77777777" w:rsidR="002F67F9" w:rsidRDefault="002F67F9" w:rsidP="002F67F9">
      <w:pPr>
        <w:pStyle w:val="SourceCode"/>
      </w:pPr>
      <w:r>
        <w:t>&gt;&gt; 5</w:t>
      </w:r>
    </w:p>
    <w:p w14:paraId="612BCDBC" w14:textId="77777777" w:rsidR="002F67F9" w:rsidRPr="00F87484" w:rsidRDefault="002F67F9" w:rsidP="00247B74">
      <w:pPr>
        <w:rPr>
          <w:rFonts w:eastAsia="Times New Roman"/>
        </w:rPr>
      </w:pPr>
    </w:p>
    <w:p w14:paraId="55ACC175" w14:textId="77777777" w:rsidR="008F4B83" w:rsidRDefault="008F4B83">
      <w:pPr>
        <w:spacing w:after="160" w:line="259" w:lineRule="auto"/>
        <w:rPr>
          <w:rFonts w:asciiTheme="majorHAnsi" w:eastAsiaTheme="majorEastAsia" w:hAnsiTheme="majorHAnsi" w:cstheme="majorBidi"/>
          <w:b/>
          <w:iCs/>
          <w:smallCaps/>
          <w:color w:val="31378B" w:themeColor="text2"/>
          <w:szCs w:val="25"/>
        </w:rPr>
      </w:pPr>
      <w:r>
        <w:br w:type="page"/>
      </w:r>
    </w:p>
    <w:p w14:paraId="7A2DF3F8" w14:textId="2CB277DA" w:rsidR="007A2F09" w:rsidRDefault="007A2F09" w:rsidP="007A2F09">
      <w:pPr>
        <w:pStyle w:val="Heading4"/>
      </w:pPr>
      <w:r>
        <w:lastRenderedPageBreak/>
        <w:t>Let</w:t>
      </w:r>
    </w:p>
    <w:p w14:paraId="4FF57CC2" w14:textId="767908B7" w:rsidR="007A2F09" w:rsidRDefault="007A2F09" w:rsidP="007A2F09">
      <w:r>
        <w:t xml:space="preserve">Variables defined with let have block scope and as such are only visible </w:t>
      </w:r>
      <w:r w:rsidR="00314E62">
        <w:t>within</w:t>
      </w:r>
      <w:r>
        <w:t xml:space="preserve"> their enclosing code block.</w:t>
      </w:r>
    </w:p>
    <w:p w14:paraId="17C00E7F" w14:textId="77777777" w:rsidR="007A2F09" w:rsidRPr="00BD74ED" w:rsidRDefault="007A2F09" w:rsidP="007A2F09">
      <w:pPr>
        <w:pStyle w:val="SourceCode"/>
      </w:pPr>
      <w:r w:rsidRPr="00BD74ED">
        <w:t>{</w:t>
      </w:r>
    </w:p>
    <w:p w14:paraId="3DF8E6D1" w14:textId="77777777" w:rsidR="007A2F09" w:rsidRPr="00BD74ED" w:rsidRDefault="007A2F09" w:rsidP="007A2F09">
      <w:pPr>
        <w:pStyle w:val="SourceCode"/>
      </w:pPr>
      <w:r w:rsidRPr="00BD74ED">
        <w:t>    let mylex = 4;</w:t>
      </w:r>
    </w:p>
    <w:p w14:paraId="10BBC11C" w14:textId="77777777" w:rsidR="007A2F09" w:rsidRPr="00BD74ED" w:rsidRDefault="007A2F09" w:rsidP="007A2F09">
      <w:pPr>
        <w:pStyle w:val="SourceCode"/>
      </w:pPr>
      <w:r w:rsidRPr="00BD74ED">
        <w:t>}</w:t>
      </w:r>
    </w:p>
    <w:p w14:paraId="0DEC1934" w14:textId="77777777" w:rsidR="007A2F09" w:rsidRPr="00BD74ED" w:rsidRDefault="007A2F09" w:rsidP="007A2F09">
      <w:pPr>
        <w:pStyle w:val="SourceCode"/>
      </w:pPr>
    </w:p>
    <w:p w14:paraId="62BBB04C" w14:textId="768E12A8" w:rsidR="007A2F09" w:rsidRDefault="007A2F09" w:rsidP="00402479">
      <w:pPr>
        <w:pStyle w:val="SourceCode"/>
      </w:pPr>
      <w:r w:rsidRPr="00BD74ED">
        <w:t>console.log(mylex);</w:t>
      </w:r>
    </w:p>
    <w:p w14:paraId="71A87723" w14:textId="77777777" w:rsidR="00402479" w:rsidRDefault="00402479" w:rsidP="007A2F09">
      <w:pPr>
        <w:pStyle w:val="SourceCode"/>
      </w:pPr>
    </w:p>
    <w:p w14:paraId="556745E0" w14:textId="436EADA5" w:rsidR="007A2F09" w:rsidRDefault="007A2F09" w:rsidP="007A2F09">
      <w:pPr>
        <w:pStyle w:val="SourceCode"/>
      </w:pPr>
      <w:r>
        <w:t xml:space="preserve">&gt;&gt; </w:t>
      </w:r>
      <w:r w:rsidRPr="00CD4FD2">
        <w:t>ReferenceError: mylex is not defined</w:t>
      </w:r>
    </w:p>
    <w:p w14:paraId="08085B1A" w14:textId="439BA4D9" w:rsidR="00402479" w:rsidRDefault="00402479" w:rsidP="007A2F09">
      <w:pPr>
        <w:pStyle w:val="SourceCode"/>
      </w:pPr>
    </w:p>
    <w:p w14:paraId="450FFFB5" w14:textId="77777777" w:rsidR="00402479" w:rsidRDefault="00402479" w:rsidP="007A2F09">
      <w:pPr>
        <w:pStyle w:val="SourceCode"/>
      </w:pPr>
    </w:p>
    <w:p w14:paraId="0A9642CB" w14:textId="2FE6200F" w:rsidR="007A71E5" w:rsidRDefault="00402479" w:rsidP="007A71E5">
      <w:pPr>
        <w:shd w:val="clear" w:color="auto" w:fill="FFFFFF"/>
        <w:spacing w:after="0" w:line="285" w:lineRule="atLeast"/>
      </w:pPr>
      <w:r>
        <w:t xml:space="preserve">Unlike var, variables declared with let at global scope do </w:t>
      </w:r>
      <w:r w:rsidR="004D5F80">
        <w:t xml:space="preserve">create properties on the global object. If we run the following </w:t>
      </w:r>
      <w:r w:rsidR="004D5F80" w:rsidRPr="009C5CBC">
        <w:rPr>
          <w:b/>
          <w:bCs/>
        </w:rPr>
        <w:t>in a browser</w:t>
      </w:r>
      <w:r w:rsidR="004D5F80">
        <w:t>.</w:t>
      </w:r>
    </w:p>
    <w:p w14:paraId="2A68B17F" w14:textId="2900E1A0" w:rsidR="004D5F80" w:rsidRDefault="004D5F80" w:rsidP="007A71E5">
      <w:pPr>
        <w:shd w:val="clear" w:color="auto" w:fill="FFFFFF"/>
        <w:spacing w:after="0" w:line="285" w:lineRule="atLeast"/>
        <w:rPr>
          <w:rFonts w:ascii="Consolas" w:eastAsia="Times New Roman" w:hAnsi="Consolas" w:cs="Times New Roman"/>
          <w:color w:val="000000"/>
          <w:sz w:val="21"/>
          <w:szCs w:val="21"/>
        </w:rPr>
      </w:pPr>
    </w:p>
    <w:p w14:paraId="6D7A77F2" w14:textId="77777777" w:rsidR="009C5CBC" w:rsidRPr="009C5CBC" w:rsidRDefault="009C5CBC" w:rsidP="009C5CBC">
      <w:pPr>
        <w:pStyle w:val="SourceCode"/>
      </w:pPr>
      <w:r w:rsidRPr="009C5CBC">
        <w:t>var a = 10;</w:t>
      </w:r>
    </w:p>
    <w:p w14:paraId="0E587C0C" w14:textId="77777777" w:rsidR="009C5CBC" w:rsidRPr="009C5CBC" w:rsidRDefault="009C5CBC" w:rsidP="009C5CBC">
      <w:pPr>
        <w:pStyle w:val="SourceCode"/>
      </w:pPr>
      <w:r w:rsidRPr="009C5CBC">
        <w:t>let b = 5;</w:t>
      </w:r>
    </w:p>
    <w:p w14:paraId="739B9905" w14:textId="77777777" w:rsidR="009C5CBC" w:rsidRPr="009C5CBC" w:rsidRDefault="009C5CBC" w:rsidP="009C5CBC">
      <w:pPr>
        <w:pStyle w:val="SourceCode"/>
      </w:pPr>
    </w:p>
    <w:p w14:paraId="334A4BA7" w14:textId="77777777" w:rsidR="009C5CBC" w:rsidRPr="009C5CBC" w:rsidRDefault="009C5CBC" w:rsidP="009C5CBC">
      <w:pPr>
        <w:pStyle w:val="SourceCode"/>
      </w:pPr>
      <w:r w:rsidRPr="009C5CBC">
        <w:t>console.log(this.a);</w:t>
      </w:r>
    </w:p>
    <w:p w14:paraId="444522CE" w14:textId="4D68320F" w:rsidR="009C5CBC" w:rsidRDefault="009C5CBC" w:rsidP="009C5CBC">
      <w:pPr>
        <w:pStyle w:val="SourceCode"/>
      </w:pPr>
      <w:r w:rsidRPr="009C5CBC">
        <w:t>console.log(this.b);</w:t>
      </w:r>
    </w:p>
    <w:p w14:paraId="31555A11" w14:textId="326D183E" w:rsidR="009C5CBC" w:rsidRDefault="009C5CBC" w:rsidP="009C5CBC">
      <w:pPr>
        <w:pStyle w:val="SourceCode"/>
      </w:pPr>
    </w:p>
    <w:p w14:paraId="1E47C2BD" w14:textId="71E80BE1" w:rsidR="009C5CBC" w:rsidRDefault="009C5CBC" w:rsidP="009C5CBC">
      <w:pPr>
        <w:pStyle w:val="SourceCode"/>
      </w:pPr>
      <w:r>
        <w:t>&gt;&gt; 10</w:t>
      </w:r>
    </w:p>
    <w:p w14:paraId="6E1CA149" w14:textId="576B1DA1" w:rsidR="009C5CBC" w:rsidRDefault="009C5CBC" w:rsidP="009C5CBC">
      <w:pPr>
        <w:pStyle w:val="SourceCode"/>
      </w:pPr>
      <w:r>
        <w:t>&gt;&gt; undefined</w:t>
      </w:r>
    </w:p>
    <w:p w14:paraId="435C856D" w14:textId="77777777" w:rsidR="00E14837" w:rsidRDefault="00E14837" w:rsidP="009C5CBC">
      <w:pPr>
        <w:pStyle w:val="SourceCode"/>
      </w:pPr>
    </w:p>
    <w:p w14:paraId="4DC73F48" w14:textId="2F0B3309" w:rsidR="00E14837" w:rsidRDefault="00E14837" w:rsidP="00E14837">
      <w:pPr>
        <w:pStyle w:val="Heading5"/>
      </w:pPr>
      <w:r>
        <w:t>Temporal Dead Zone</w:t>
      </w:r>
    </w:p>
    <w:p w14:paraId="5BB1AECB" w14:textId="7FDD8874" w:rsidR="00BA0B7B" w:rsidRDefault="00BA0B7B" w:rsidP="00BA0B7B">
      <w:r>
        <w:t xml:space="preserve">Variables declared with let </w:t>
      </w:r>
      <w:r w:rsidR="00712CD5">
        <w:t xml:space="preserve">are not initialized until their </w:t>
      </w:r>
      <w:r w:rsidR="00DE3B0E">
        <w:t>definition is evaluated</w:t>
      </w:r>
    </w:p>
    <w:p w14:paraId="64652C88" w14:textId="77777777" w:rsidR="00EF4377" w:rsidRPr="00EF4377" w:rsidRDefault="00EF4377" w:rsidP="00EF4377">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186A3839" w14:textId="77777777" w:rsidR="00EF4377" w:rsidRPr="00EF4377" w:rsidRDefault="00EF4377" w:rsidP="00EF4377">
      <w:pPr>
        <w:pStyle w:val="SourceCode"/>
        <w:rPr>
          <w:rFonts w:eastAsia="Times New Roman"/>
          <w:color w:val="000000"/>
        </w:rPr>
      </w:pPr>
      <w:r w:rsidRPr="00EF4377">
        <w:rPr>
          <w:rFonts w:eastAsia="Times New Roman"/>
          <w:color w:val="000000"/>
        </w:rPr>
        <w:t>{</w:t>
      </w:r>
    </w:p>
    <w:p w14:paraId="3DFB9BE1" w14:textId="77777777" w:rsidR="00EF4377" w:rsidRPr="00EF4377" w:rsidRDefault="00EF4377" w:rsidP="00EF4377">
      <w:pPr>
        <w:pStyle w:val="SourceCode"/>
        <w:rPr>
          <w:rFonts w:eastAsia="Times New Roman"/>
          <w:color w:val="000000"/>
        </w:rPr>
      </w:pPr>
      <w:r w:rsidRPr="00EF4377">
        <w:rPr>
          <w:rFonts w:eastAsia="Times New Roman"/>
          <w:color w:val="000000"/>
        </w:rPr>
        <w:t>    console.log(a);</w:t>
      </w:r>
    </w:p>
    <w:p w14:paraId="7897D0EA" w14:textId="77777777" w:rsidR="00EF4377" w:rsidRPr="00EF4377" w:rsidRDefault="00EF4377" w:rsidP="00EF4377">
      <w:pPr>
        <w:pStyle w:val="SourceCode"/>
        <w:rPr>
          <w:rFonts w:eastAsia="Times New Roman"/>
          <w:color w:val="000000"/>
        </w:rPr>
      </w:pPr>
      <w:r w:rsidRPr="00EF4377">
        <w:rPr>
          <w:rFonts w:eastAsia="Times New Roman"/>
          <w:color w:val="000000"/>
        </w:rPr>
        <w:t>    console.log(b);</w:t>
      </w:r>
    </w:p>
    <w:p w14:paraId="73369A77" w14:textId="77777777" w:rsidR="00EF4377" w:rsidRPr="00EF4377" w:rsidRDefault="00EF4377" w:rsidP="00EF4377">
      <w:pPr>
        <w:pStyle w:val="SourceCode"/>
        <w:rPr>
          <w:rFonts w:eastAsia="Times New Roman"/>
          <w:color w:val="000000"/>
        </w:rPr>
      </w:pPr>
    </w:p>
    <w:p w14:paraId="10D0B202" w14:textId="77777777" w:rsidR="00EF4377" w:rsidRPr="00EF4377" w:rsidRDefault="00EF4377" w:rsidP="00EF4377">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149A40F" w14:textId="77777777" w:rsidR="00EF4377" w:rsidRPr="00EF4377" w:rsidRDefault="00EF4377" w:rsidP="00EF4377">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7127A92A" w14:textId="77777777" w:rsidR="00EF4377" w:rsidRPr="00EF4377" w:rsidRDefault="00EF4377" w:rsidP="00EF4377">
      <w:pPr>
        <w:pStyle w:val="SourceCode"/>
        <w:rPr>
          <w:rFonts w:eastAsia="Times New Roman"/>
          <w:color w:val="000000"/>
        </w:rPr>
      </w:pPr>
      <w:r w:rsidRPr="00EF4377">
        <w:rPr>
          <w:rFonts w:eastAsia="Times New Roman"/>
          <w:color w:val="000000"/>
        </w:rPr>
        <w:t>}</w:t>
      </w:r>
    </w:p>
    <w:p w14:paraId="1991A8AC" w14:textId="77777777" w:rsidR="00EF4377" w:rsidRPr="00EF4377" w:rsidRDefault="00EF4377" w:rsidP="00EF4377">
      <w:pPr>
        <w:pStyle w:val="SourceCode"/>
        <w:rPr>
          <w:rFonts w:eastAsia="Times New Roman"/>
          <w:color w:val="000000"/>
        </w:rPr>
      </w:pPr>
    </w:p>
    <w:p w14:paraId="04007E11" w14:textId="762D107C" w:rsidR="00EF4377" w:rsidRDefault="00EF4377" w:rsidP="00EF4377">
      <w:pPr>
        <w:pStyle w:val="SourceCode"/>
        <w:rPr>
          <w:rFonts w:eastAsia="Times New Roman"/>
          <w:color w:val="000000"/>
        </w:rPr>
      </w:pPr>
      <w:r w:rsidRPr="00EF4377">
        <w:rPr>
          <w:rFonts w:eastAsia="Times New Roman"/>
          <w:color w:val="000000"/>
        </w:rPr>
        <w:t>f();</w:t>
      </w:r>
    </w:p>
    <w:p w14:paraId="39DE6699" w14:textId="125D297B" w:rsidR="00251B75" w:rsidRDefault="00251B75" w:rsidP="00EF4377">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9AF9C6B" w14:textId="77777777" w:rsidR="005C1D98" w:rsidRDefault="005C1D98" w:rsidP="00AF1777"/>
    <w:p w14:paraId="346D3C55" w14:textId="0F1EBFC5" w:rsidR="00AF1777" w:rsidRDefault="00AF1777" w:rsidP="00AF1777">
      <w:r>
        <w:t>Similarly</w:t>
      </w:r>
    </w:p>
    <w:p w14:paraId="2D47C6EF" w14:textId="77777777" w:rsidR="00A72AB0" w:rsidRPr="00A72AB0" w:rsidRDefault="00A72AB0" w:rsidP="00A72AB0">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35A79777" w14:textId="77777777" w:rsidR="00A72AB0" w:rsidRPr="00A72AB0" w:rsidRDefault="00A72AB0" w:rsidP="00A72AB0">
      <w:pPr>
        <w:pStyle w:val="SourceCode"/>
        <w:rPr>
          <w:rFonts w:eastAsia="Times New Roman"/>
          <w:color w:val="000000"/>
        </w:rPr>
      </w:pPr>
      <w:r w:rsidRPr="00A72AB0">
        <w:rPr>
          <w:rFonts w:eastAsia="Times New Roman"/>
          <w:color w:val="000000"/>
        </w:rPr>
        <w:t>{</w:t>
      </w:r>
    </w:p>
    <w:p w14:paraId="796A857F" w14:textId="77777777" w:rsidR="00A72AB0" w:rsidRPr="00A72AB0" w:rsidRDefault="00A72AB0" w:rsidP="00A72AB0">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06904E1B" w14:textId="77777777" w:rsidR="00A72AB0" w:rsidRPr="00A72AB0" w:rsidRDefault="00A72AB0" w:rsidP="00A72AB0">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691103C0" w14:textId="77777777" w:rsidR="00A72AB0" w:rsidRPr="00A72AB0" w:rsidRDefault="00A72AB0" w:rsidP="00A72AB0">
      <w:pPr>
        <w:pStyle w:val="SourceCode"/>
        <w:rPr>
          <w:rFonts w:eastAsia="Times New Roman"/>
          <w:color w:val="000000"/>
        </w:rPr>
      </w:pPr>
      <w:r w:rsidRPr="00A72AB0">
        <w:rPr>
          <w:rFonts w:eastAsia="Times New Roman"/>
          <w:color w:val="000000"/>
        </w:rPr>
        <w:t>}</w:t>
      </w:r>
    </w:p>
    <w:p w14:paraId="4CC9C174" w14:textId="77777777" w:rsidR="00A72AB0" w:rsidRPr="00A72AB0" w:rsidRDefault="00A72AB0" w:rsidP="00A72AB0">
      <w:pPr>
        <w:pStyle w:val="SourceCode"/>
        <w:rPr>
          <w:rFonts w:eastAsia="Times New Roman"/>
          <w:color w:val="000000"/>
        </w:rPr>
      </w:pPr>
    </w:p>
    <w:p w14:paraId="730F5DC6" w14:textId="03EE2917" w:rsidR="00A72AB0" w:rsidRDefault="00A72AB0" w:rsidP="00A72AB0">
      <w:pPr>
        <w:pStyle w:val="SourceCode"/>
        <w:rPr>
          <w:rFonts w:eastAsia="Times New Roman"/>
          <w:color w:val="000000"/>
        </w:rPr>
      </w:pPr>
      <w:r w:rsidRPr="00A72AB0">
        <w:rPr>
          <w:rFonts w:eastAsia="Times New Roman"/>
          <w:color w:val="000000"/>
        </w:rPr>
        <w:t>f();</w:t>
      </w:r>
    </w:p>
    <w:p w14:paraId="62AB1BD7" w14:textId="5957E1B1" w:rsidR="00251B75" w:rsidRDefault="00251B75" w:rsidP="00A72AB0">
      <w:pPr>
        <w:pStyle w:val="SourceCode"/>
        <w:rPr>
          <w:rFonts w:eastAsia="Times New Roman"/>
          <w:color w:val="000000"/>
        </w:rPr>
      </w:pPr>
    </w:p>
    <w:p w14:paraId="1B7A344C" w14:textId="50B6216C" w:rsidR="00251B75" w:rsidRPr="00A72AB0" w:rsidRDefault="00251B75" w:rsidP="00A72AB0">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007B572" w14:textId="00F8DD3A" w:rsidR="00A72AB0" w:rsidRDefault="00A72AB0" w:rsidP="00AF1777"/>
    <w:p w14:paraId="664B9C03" w14:textId="77777777" w:rsidR="00A72AB0" w:rsidRDefault="00A72AB0" w:rsidP="00AF1777"/>
    <w:p w14:paraId="0EC7F4F3" w14:textId="7D107F3C" w:rsidR="00DA7A5F" w:rsidRDefault="00DA7A5F" w:rsidP="00DA7A5F">
      <w:pPr>
        <w:pStyle w:val="Heading4"/>
      </w:pPr>
      <w:r>
        <w:lastRenderedPageBreak/>
        <w:t>Const</w:t>
      </w:r>
    </w:p>
    <w:p w14:paraId="7CEE1887" w14:textId="4868EDD4" w:rsidR="00460089" w:rsidRPr="00460089" w:rsidRDefault="009974D8" w:rsidP="00460089">
      <w:r>
        <w:t xml:space="preserve">Const is like let but the variable must be initialized when it is declared, after which it cannot be re-assigned. </w:t>
      </w:r>
      <w:r w:rsidR="00946A55">
        <w:t>In most other behaviours it is the same as let. This includes temporal dead zone.</w:t>
      </w:r>
    </w:p>
    <w:p w14:paraId="32B35FD2" w14:textId="77777777" w:rsidR="003967D1" w:rsidRDefault="003967D1" w:rsidP="007D185A"/>
    <w:p w14:paraId="68A70824" w14:textId="77777777" w:rsidR="00A11CB8" w:rsidRDefault="00A11CB8" w:rsidP="007D185A"/>
    <w:p w14:paraId="06530872" w14:textId="77777777" w:rsidR="007D185A" w:rsidRPr="007D185A" w:rsidRDefault="007D185A" w:rsidP="007D185A">
      <w:pPr>
        <w:shd w:val="clear" w:color="auto" w:fill="FFFFFF"/>
        <w:spacing w:after="0" w:line="285" w:lineRule="atLeast"/>
        <w:rPr>
          <w:rFonts w:ascii="Consolas" w:eastAsia="Times New Roman" w:hAnsi="Consolas" w:cs="Times New Roman"/>
          <w:color w:val="000000"/>
          <w:sz w:val="21"/>
          <w:szCs w:val="21"/>
        </w:rPr>
      </w:pPr>
    </w:p>
    <w:p w14:paraId="52C21B02" w14:textId="7B9303A6" w:rsidR="00021625" w:rsidRDefault="00021625" w:rsidP="00671318">
      <w:pPr>
        <w:pStyle w:val="SourceCode"/>
      </w:pPr>
    </w:p>
    <w:p w14:paraId="51FFF509" w14:textId="089594A9" w:rsidR="00021625" w:rsidRPr="00671318" w:rsidRDefault="00021625" w:rsidP="00671318">
      <w:pPr>
        <w:pStyle w:val="SourceCode"/>
      </w:pPr>
    </w:p>
    <w:p w14:paraId="5C258699" w14:textId="77777777" w:rsidR="009001FA" w:rsidRDefault="009001FA">
      <w:pPr>
        <w:spacing w:after="160" w:line="259" w:lineRule="auto"/>
      </w:pPr>
      <w:r>
        <w:br w:type="page"/>
      </w:r>
    </w:p>
    <w:p w14:paraId="015C9457" w14:textId="23666FD5" w:rsidR="00671318" w:rsidRPr="00671318" w:rsidRDefault="00021625" w:rsidP="00671318">
      <w:pPr>
        <w:shd w:val="clear" w:color="auto" w:fill="FFFFFF"/>
        <w:spacing w:after="0" w:line="285" w:lineRule="atLeast"/>
        <w:rPr>
          <w:rFonts w:ascii="Consolas" w:eastAsia="Times New Roman" w:hAnsi="Consolas" w:cs="Times New Roman"/>
          <w:color w:val="000000"/>
          <w:sz w:val="21"/>
          <w:szCs w:val="21"/>
        </w:rPr>
      </w:pPr>
      <w:r>
        <w:lastRenderedPageBreak/>
        <w:t xml:space="preserve">If we assign a </w:t>
      </w:r>
      <w:r w:rsidR="007E41EB">
        <w:t xml:space="preserve">value to an unassigned </w:t>
      </w:r>
      <w:r w:rsidR="009001FA">
        <w:t>variable,</w:t>
      </w:r>
      <w:r w:rsidR="007E41EB">
        <w:t xml:space="preserve"> then it is </w:t>
      </w:r>
      <w:r w:rsidR="003116F4">
        <w:t xml:space="preserve">implicitly added to the global </w:t>
      </w:r>
      <w:r w:rsidR="009665FE">
        <w:t>execution context</w:t>
      </w:r>
      <w:r w:rsidR="009001FA">
        <w:t>. Note this would be an error in strict mode.</w:t>
      </w:r>
    </w:p>
    <w:p w14:paraId="45D63EC1" w14:textId="0CFD9CC1" w:rsidR="001B4D00" w:rsidRDefault="001B4D00" w:rsidP="006B4C85"/>
    <w:p w14:paraId="58C4DFC6" w14:textId="77777777" w:rsidR="009001FA" w:rsidRPr="009001FA" w:rsidRDefault="009001FA" w:rsidP="009001FA">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13C993F0" w14:textId="77777777" w:rsidR="009001FA" w:rsidRPr="009001FA" w:rsidRDefault="009001FA" w:rsidP="009001FA">
      <w:pPr>
        <w:pStyle w:val="SourceCode"/>
        <w:rPr>
          <w:rFonts w:eastAsia="Times New Roman"/>
        </w:rPr>
      </w:pPr>
      <w:r w:rsidRPr="009001FA">
        <w:rPr>
          <w:rFonts w:eastAsia="Times New Roman"/>
        </w:rPr>
        <w:t>{</w:t>
      </w:r>
    </w:p>
    <w:p w14:paraId="373D0BF8" w14:textId="77777777" w:rsidR="009001FA" w:rsidRPr="009001FA" w:rsidRDefault="009001FA" w:rsidP="009001FA">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3C010242" w14:textId="77777777" w:rsidR="009001FA" w:rsidRPr="009001FA" w:rsidRDefault="009001FA" w:rsidP="009001FA">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0DC07DAA" w14:textId="77777777" w:rsidR="009001FA" w:rsidRPr="009001FA" w:rsidRDefault="009001FA" w:rsidP="009001FA">
      <w:pPr>
        <w:pStyle w:val="SourceCode"/>
        <w:rPr>
          <w:rFonts w:eastAsia="Times New Roman"/>
        </w:rPr>
      </w:pPr>
      <w:r w:rsidRPr="009001FA">
        <w:rPr>
          <w:rFonts w:eastAsia="Times New Roman"/>
        </w:rPr>
        <w:t>}</w:t>
      </w:r>
    </w:p>
    <w:p w14:paraId="2CA19483" w14:textId="77777777" w:rsidR="009001FA" w:rsidRPr="009001FA" w:rsidRDefault="009001FA" w:rsidP="009001FA">
      <w:pPr>
        <w:pStyle w:val="SourceCode"/>
        <w:rPr>
          <w:rFonts w:eastAsia="Times New Roman"/>
        </w:rPr>
      </w:pPr>
    </w:p>
    <w:p w14:paraId="4DCB3071" w14:textId="77777777" w:rsidR="009001FA" w:rsidRPr="009001FA" w:rsidRDefault="009001FA" w:rsidP="009001FA">
      <w:pPr>
        <w:pStyle w:val="SourceCode"/>
        <w:rPr>
          <w:rFonts w:eastAsia="Times New Roman"/>
        </w:rPr>
      </w:pPr>
      <w:r w:rsidRPr="009001FA">
        <w:rPr>
          <w:rFonts w:eastAsia="Times New Roman"/>
        </w:rPr>
        <w:t>f();</w:t>
      </w:r>
    </w:p>
    <w:p w14:paraId="070E4A80" w14:textId="77777777" w:rsidR="009001FA" w:rsidRPr="009001FA" w:rsidRDefault="009001FA" w:rsidP="009001FA">
      <w:pPr>
        <w:pStyle w:val="SourceCode"/>
        <w:rPr>
          <w:rFonts w:eastAsia="Times New Roman"/>
        </w:rPr>
      </w:pPr>
    </w:p>
    <w:p w14:paraId="4A4CD61C" w14:textId="26A976F5" w:rsidR="009001FA" w:rsidRDefault="009001FA" w:rsidP="009001FA">
      <w:pPr>
        <w:pStyle w:val="SourceCode"/>
        <w:rPr>
          <w:rFonts w:eastAsia="Times New Roman"/>
        </w:rPr>
      </w:pPr>
      <w:r w:rsidRPr="009001FA">
        <w:rPr>
          <w:rFonts w:eastAsia="Times New Roman"/>
        </w:rPr>
        <w:t>console.log(a);</w:t>
      </w:r>
    </w:p>
    <w:p w14:paraId="4E456F38" w14:textId="58C8857E" w:rsidR="009001FA" w:rsidRDefault="009001FA" w:rsidP="009001FA">
      <w:pPr>
        <w:pStyle w:val="SourceCode"/>
        <w:rPr>
          <w:rFonts w:eastAsia="Times New Roman"/>
        </w:rPr>
      </w:pPr>
    </w:p>
    <w:p w14:paraId="1FB61DEC" w14:textId="2E254DBE" w:rsidR="009001FA" w:rsidRPr="009001FA" w:rsidRDefault="009001FA" w:rsidP="009001FA">
      <w:pPr>
        <w:pStyle w:val="SourceCode"/>
        <w:rPr>
          <w:rFonts w:eastAsia="Times New Roman"/>
        </w:rPr>
      </w:pPr>
      <w:r>
        <w:rPr>
          <w:rFonts w:eastAsia="Times New Roman"/>
        </w:rPr>
        <w:t>&gt;&gt; 10</w:t>
      </w:r>
    </w:p>
    <w:p w14:paraId="787361D8" w14:textId="77777777" w:rsidR="009001FA" w:rsidRDefault="009001FA" w:rsidP="006B4C85"/>
    <w:p w14:paraId="4775180C" w14:textId="77777777" w:rsidR="000A441F" w:rsidRDefault="000A441F" w:rsidP="006B4C85"/>
    <w:p w14:paraId="10C2FCD4" w14:textId="545BBB91" w:rsidR="00EB10E4" w:rsidRDefault="00447B7C" w:rsidP="006B4C85">
      <w:r>
        <w:t>containing function</w:t>
      </w:r>
      <w:r w:rsidR="00603FB1">
        <w:t xml:space="preserve">. </w:t>
      </w:r>
      <w:r w:rsidR="001C29D3">
        <w:t>Code</w:t>
      </w:r>
      <w:r w:rsidR="00603FB1">
        <w:t xml:space="preserve"> </w:t>
      </w:r>
      <w:r w:rsidR="00AD54DC">
        <w:t xml:space="preserve">blocks have no impact. </w:t>
      </w:r>
      <w:r w:rsidR="006B4C85">
        <w:t xml:space="preserve">In the following code fragment the function </w:t>
      </w:r>
      <w:r w:rsidR="00630282" w:rsidRPr="00334CB2">
        <w:rPr>
          <w:rStyle w:val="SourceCodeChar"/>
        </w:rPr>
        <w:t>inner</w:t>
      </w:r>
      <w:r w:rsidR="00630282">
        <w:t xml:space="preserve"> can see any variables declared with var in its own body or in any </w:t>
      </w:r>
      <w:r w:rsidR="00B512F0">
        <w:t>enclosing functions.</w:t>
      </w:r>
    </w:p>
    <w:p w14:paraId="32E3C960" w14:textId="77777777" w:rsidR="00EB10E4" w:rsidRPr="00FB0A9C" w:rsidRDefault="00EB10E4" w:rsidP="00FB0A9C">
      <w:pPr>
        <w:pStyle w:val="SourceCode"/>
      </w:pPr>
      <w:r w:rsidRPr="00FB0A9C">
        <w:t>function outer()</w:t>
      </w:r>
    </w:p>
    <w:p w14:paraId="67B12397" w14:textId="77777777" w:rsidR="00EB10E4" w:rsidRPr="00FB0A9C" w:rsidRDefault="00EB10E4" w:rsidP="00FB0A9C">
      <w:pPr>
        <w:pStyle w:val="SourceCode"/>
      </w:pPr>
      <w:r w:rsidRPr="00FB0A9C">
        <w:t>{</w:t>
      </w:r>
    </w:p>
    <w:p w14:paraId="11AF4F25" w14:textId="77777777" w:rsidR="00EB10E4" w:rsidRPr="00FB0A9C" w:rsidRDefault="00EB10E4" w:rsidP="00FB0A9C">
      <w:pPr>
        <w:pStyle w:val="SourceCode"/>
      </w:pPr>
      <w:r w:rsidRPr="00FB0A9C">
        <w:t>    var a = 5;</w:t>
      </w:r>
    </w:p>
    <w:p w14:paraId="0D7BF884" w14:textId="77777777" w:rsidR="00EB10E4" w:rsidRPr="00FB0A9C" w:rsidRDefault="00EB10E4" w:rsidP="00FB0A9C">
      <w:pPr>
        <w:pStyle w:val="SourceCode"/>
      </w:pPr>
    </w:p>
    <w:p w14:paraId="67F98AA9" w14:textId="77777777" w:rsidR="00EB10E4" w:rsidRPr="00FB0A9C" w:rsidRDefault="00EB10E4" w:rsidP="00FB0A9C">
      <w:pPr>
        <w:pStyle w:val="SourceCode"/>
      </w:pPr>
      <w:r w:rsidRPr="00FB0A9C">
        <w:t>    return function inner()</w:t>
      </w:r>
    </w:p>
    <w:p w14:paraId="79851F08" w14:textId="58BA4CC0" w:rsidR="00EB10E4" w:rsidRPr="00FB0A9C" w:rsidRDefault="00EB10E4" w:rsidP="00F06FC2">
      <w:pPr>
        <w:pStyle w:val="SourceCode"/>
      </w:pPr>
      <w:r w:rsidRPr="00FB0A9C">
        <w:t>    </w:t>
      </w:r>
      <w:r w:rsidR="00F06FC2">
        <w:t>{</w:t>
      </w:r>
    </w:p>
    <w:p w14:paraId="03046507" w14:textId="36A30A4D" w:rsidR="00EB10E4" w:rsidRPr="00FB0A9C" w:rsidRDefault="00EB10E4" w:rsidP="00FB0A9C">
      <w:pPr>
        <w:pStyle w:val="SourceCode"/>
      </w:pPr>
      <w:r w:rsidRPr="00FB0A9C">
        <w:t>        console.log(a);</w:t>
      </w:r>
      <w:r w:rsidR="00F06FC2">
        <w:t xml:space="preserve"> </w:t>
      </w:r>
      <w:r w:rsidR="00F06FC2" w:rsidRPr="00FB0A9C">
        <w:t>// ok can see parent scope variables</w:t>
      </w:r>
    </w:p>
    <w:p w14:paraId="5AA47F67" w14:textId="77777777" w:rsidR="00EB10E4" w:rsidRPr="00FB0A9C" w:rsidRDefault="00EB10E4" w:rsidP="00FB0A9C">
      <w:pPr>
        <w:pStyle w:val="SourceCode"/>
      </w:pPr>
      <w:r w:rsidRPr="00FB0A9C">
        <w:t>    };</w:t>
      </w:r>
    </w:p>
    <w:p w14:paraId="73B885A8" w14:textId="77777777" w:rsidR="00EB10E4" w:rsidRPr="00FB0A9C" w:rsidRDefault="00EB10E4" w:rsidP="00FB0A9C">
      <w:pPr>
        <w:pStyle w:val="SourceCode"/>
      </w:pPr>
      <w:r w:rsidRPr="00FB0A9C">
        <w:t>}</w:t>
      </w:r>
    </w:p>
    <w:p w14:paraId="5A042A07" w14:textId="77777777" w:rsidR="00402E39" w:rsidRDefault="00EB10E4" w:rsidP="00253C71">
      <w:pPr>
        <w:pStyle w:val="SourceCode"/>
      </w:pPr>
      <w:r w:rsidRPr="00FB0A9C">
        <w:t>outer()();</w:t>
      </w:r>
      <w:r w:rsidR="00464CAA">
        <w:t xml:space="preserve"> </w:t>
      </w:r>
    </w:p>
    <w:p w14:paraId="3311C4A3" w14:textId="2543751E" w:rsidR="00286AB9" w:rsidRDefault="00464CAA" w:rsidP="00D51577">
      <w:pPr>
        <w:pStyle w:val="SourceCode"/>
      </w:pPr>
      <w:r>
        <w:t>// &gt; 5</w:t>
      </w:r>
    </w:p>
    <w:p w14:paraId="27F0C01D" w14:textId="77777777" w:rsidR="00B53C3D" w:rsidRPr="00286AB9" w:rsidRDefault="00B53C3D" w:rsidP="00D51577">
      <w:pPr>
        <w:pStyle w:val="SourceCode"/>
      </w:pPr>
    </w:p>
    <w:p w14:paraId="0C1714C6" w14:textId="77777777" w:rsidR="00C965AD" w:rsidRDefault="00C965AD">
      <w:pPr>
        <w:spacing w:after="160" w:line="259" w:lineRule="auto"/>
        <w:rPr>
          <w:rFonts w:asciiTheme="majorHAnsi" w:eastAsiaTheme="majorEastAsia" w:hAnsiTheme="majorHAnsi" w:cstheme="majorBidi"/>
          <w:color w:val="31378B" w:themeColor="text2"/>
          <w:sz w:val="28"/>
          <w:szCs w:val="26"/>
        </w:rPr>
      </w:pPr>
      <w:r>
        <w:br w:type="page"/>
      </w:r>
    </w:p>
    <w:p w14:paraId="2702EC82" w14:textId="77777777" w:rsidR="00A33C0D" w:rsidRDefault="00A33C0D" w:rsidP="00A33C0D">
      <w:pPr>
        <w:pStyle w:val="Heading3"/>
      </w:pPr>
      <w:bookmarkStart w:id="14" w:name="_Closures"/>
      <w:bookmarkStart w:id="15" w:name="_Toc44265512"/>
      <w:bookmarkEnd w:id="14"/>
      <w:r>
        <w:lastRenderedPageBreak/>
        <w:t>Closures</w:t>
      </w:r>
      <w:bookmarkEnd w:id="15"/>
    </w:p>
    <w:p w14:paraId="36380621" w14:textId="732429C7" w:rsidR="00A33C0D" w:rsidRPr="00B43747" w:rsidRDefault="00A33C0D" w:rsidP="00A33C0D">
      <w:r>
        <w:t>A closure is a combination of a function and its enclosing state.</w:t>
      </w:r>
      <w:r w:rsidR="00BD5DCC">
        <w:t xml:space="preserve"> </w:t>
      </w:r>
      <w:r w:rsidR="00C56C81">
        <w:t xml:space="preserve">Functions are first-class objects. </w:t>
      </w:r>
      <w:r w:rsidR="000E3B76">
        <w:t xml:space="preserve">A function can reference any variable from its enclosing scope. If that function is passed around and used in another scope it will retain </w:t>
      </w:r>
      <w:r w:rsidR="00E029B7">
        <w:t xml:space="preserve">access to the original variables. </w:t>
      </w:r>
    </w:p>
    <w:p w14:paraId="1E4FDDBB" w14:textId="77777777" w:rsidR="00A33C0D" w:rsidRPr="00FB0A9C" w:rsidRDefault="00A33C0D" w:rsidP="00A33C0D">
      <w:pPr>
        <w:pStyle w:val="SourceCode"/>
      </w:pPr>
      <w:r w:rsidRPr="00FB0A9C">
        <w:t>function factory()</w:t>
      </w:r>
    </w:p>
    <w:p w14:paraId="78FA1C2E" w14:textId="77777777" w:rsidR="00A33C0D" w:rsidRPr="00FB0A9C" w:rsidRDefault="00A33C0D" w:rsidP="00A33C0D">
      <w:pPr>
        <w:pStyle w:val="SourceCode"/>
      </w:pPr>
      <w:r w:rsidRPr="00FB0A9C">
        <w:t>{</w:t>
      </w:r>
    </w:p>
    <w:p w14:paraId="2E181B54" w14:textId="77777777" w:rsidR="00A33C0D" w:rsidRPr="00FB0A9C" w:rsidRDefault="00A33C0D" w:rsidP="00A33C0D">
      <w:pPr>
        <w:pStyle w:val="SourceCode"/>
      </w:pPr>
      <w:r w:rsidRPr="00FB0A9C">
        <w:t>    var count = 0;</w:t>
      </w:r>
    </w:p>
    <w:p w14:paraId="6DDD40DA" w14:textId="77777777" w:rsidR="00A33C0D" w:rsidRPr="00FB0A9C" w:rsidRDefault="00A33C0D" w:rsidP="00A33C0D">
      <w:pPr>
        <w:pStyle w:val="SourceCode"/>
      </w:pPr>
    </w:p>
    <w:p w14:paraId="5C0DD524" w14:textId="77777777" w:rsidR="00A33C0D" w:rsidRPr="00FB0A9C" w:rsidRDefault="00A33C0D" w:rsidP="00A33C0D">
      <w:pPr>
        <w:pStyle w:val="SourceCode"/>
      </w:pPr>
      <w:r w:rsidRPr="00FB0A9C">
        <w:t>    return () =&gt; count++;</w:t>
      </w:r>
    </w:p>
    <w:p w14:paraId="19B6C04A" w14:textId="77777777" w:rsidR="00A33C0D" w:rsidRPr="00FB0A9C" w:rsidRDefault="00A33C0D" w:rsidP="00A33C0D">
      <w:pPr>
        <w:pStyle w:val="SourceCode"/>
      </w:pPr>
      <w:r w:rsidRPr="00FB0A9C">
        <w:t>}</w:t>
      </w:r>
    </w:p>
    <w:p w14:paraId="12FB942D" w14:textId="77777777" w:rsidR="00A33C0D" w:rsidRPr="00FB0A9C" w:rsidRDefault="00A33C0D" w:rsidP="00A33C0D">
      <w:pPr>
        <w:pStyle w:val="SourceCode"/>
      </w:pPr>
      <w:r w:rsidRPr="00FB0A9C">
        <w:t>var f1 = factory();</w:t>
      </w:r>
    </w:p>
    <w:p w14:paraId="58704C27" w14:textId="77777777" w:rsidR="00A33C0D" w:rsidRDefault="00A33C0D" w:rsidP="00A33C0D">
      <w:pPr>
        <w:pStyle w:val="SourceCode"/>
      </w:pPr>
      <w:r w:rsidRPr="00FB0A9C">
        <w:t>var f2 = factory();</w:t>
      </w:r>
    </w:p>
    <w:p w14:paraId="67264AC8" w14:textId="77777777" w:rsidR="00A33C0D" w:rsidRPr="00FB0A9C" w:rsidRDefault="00A33C0D" w:rsidP="00A33C0D">
      <w:pPr>
        <w:pStyle w:val="SourceCode"/>
      </w:pPr>
    </w:p>
    <w:p w14:paraId="430FD9F6" w14:textId="77777777" w:rsidR="00A33C0D" w:rsidRPr="00FB0A9C" w:rsidRDefault="00A33C0D" w:rsidP="00A33C0D">
      <w:pPr>
        <w:pStyle w:val="SourceCode"/>
      </w:pPr>
      <w:r w:rsidRPr="00FB0A9C">
        <w:t>console.log(f1());</w:t>
      </w:r>
      <w:r>
        <w:t xml:space="preserve">  // &gt; 0</w:t>
      </w:r>
    </w:p>
    <w:p w14:paraId="52297D25" w14:textId="77777777" w:rsidR="00A33C0D" w:rsidRPr="00FB0A9C" w:rsidRDefault="00A33C0D" w:rsidP="00A33C0D">
      <w:pPr>
        <w:pStyle w:val="SourceCode"/>
      </w:pPr>
      <w:r w:rsidRPr="00FB0A9C">
        <w:t>console.log(f1());</w:t>
      </w:r>
      <w:r>
        <w:t xml:space="preserve">  // &gt; 1</w:t>
      </w:r>
    </w:p>
    <w:p w14:paraId="1CB2D8EC" w14:textId="77777777" w:rsidR="00A33C0D" w:rsidRPr="00FB0A9C" w:rsidRDefault="00A33C0D" w:rsidP="00A33C0D">
      <w:pPr>
        <w:pStyle w:val="SourceCode"/>
      </w:pPr>
      <w:r w:rsidRPr="00FB0A9C">
        <w:t>console.log(f2());</w:t>
      </w:r>
      <w:r>
        <w:t xml:space="preserve">  // &gt; 0</w:t>
      </w:r>
    </w:p>
    <w:p w14:paraId="14389F78" w14:textId="77777777" w:rsidR="00A33C0D" w:rsidRDefault="00A33C0D" w:rsidP="00A33C0D">
      <w:pPr>
        <w:pStyle w:val="SourceCode"/>
      </w:pPr>
      <w:r w:rsidRPr="00FB0A9C">
        <w:t>console.log(f2());</w:t>
      </w:r>
      <w:r>
        <w:t xml:space="preserve">  // &gt; 1</w:t>
      </w:r>
    </w:p>
    <w:p w14:paraId="02E2FE09" w14:textId="77777777" w:rsidR="00713433" w:rsidRDefault="00713433">
      <w:pPr>
        <w:spacing w:after="160" w:line="259" w:lineRule="auto"/>
        <w:rPr>
          <w:rFonts w:asciiTheme="majorHAnsi" w:eastAsiaTheme="majorEastAsia" w:hAnsiTheme="majorHAnsi" w:cstheme="majorBidi"/>
          <w:color w:val="31378B" w:themeColor="text2"/>
          <w:sz w:val="28"/>
          <w:szCs w:val="26"/>
        </w:rPr>
      </w:pPr>
      <w:r>
        <w:br w:type="page"/>
      </w:r>
    </w:p>
    <w:p w14:paraId="5C40B6D6" w14:textId="3AFFD033" w:rsidR="00C965AD" w:rsidRDefault="006E0C2C" w:rsidP="00C965AD">
      <w:pPr>
        <w:pStyle w:val="Heading3"/>
      </w:pPr>
      <w:bookmarkStart w:id="16" w:name="_Equality"/>
      <w:bookmarkStart w:id="17" w:name="_Toc44265513"/>
      <w:bookmarkEnd w:id="16"/>
      <w:r>
        <w:lastRenderedPageBreak/>
        <w:t>Equality</w:t>
      </w:r>
      <w:bookmarkEnd w:id="17"/>
    </w:p>
    <w:p w14:paraId="4AFA8BF8" w14:textId="71603AEB" w:rsidR="009202D6" w:rsidRDefault="009202D6" w:rsidP="002A38E0">
      <w:r>
        <w:t xml:space="preserve">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w:t>
      </w:r>
      <w:r w:rsidR="006C0D9E">
        <w:t>Primitive types use value comparison.</w:t>
      </w:r>
    </w:p>
    <w:p w14:paraId="1C3E9AAA" w14:textId="77777777" w:rsidR="00E96E0C" w:rsidRPr="00E96E0C" w:rsidRDefault="00E96E0C" w:rsidP="00E96E0C">
      <w:pPr>
        <w:pStyle w:val="SourceCode"/>
      </w:pPr>
      <w:r w:rsidRPr="00E96E0C">
        <w:t>let c = "Kenny";</w:t>
      </w:r>
    </w:p>
    <w:p w14:paraId="28C02F92" w14:textId="77777777" w:rsidR="00E96E0C" w:rsidRPr="00E96E0C" w:rsidRDefault="00E96E0C" w:rsidP="00E96E0C">
      <w:pPr>
        <w:pStyle w:val="SourceCode"/>
      </w:pPr>
      <w:r w:rsidRPr="00E96E0C">
        <w:t>let d = "Kenny";</w:t>
      </w:r>
    </w:p>
    <w:p w14:paraId="6FEDB646" w14:textId="0433D07E" w:rsidR="00E96E0C" w:rsidRDefault="00E96E0C" w:rsidP="00E96E0C">
      <w:pPr>
        <w:pStyle w:val="SourceCode"/>
      </w:pPr>
      <w:r w:rsidRPr="00E96E0C">
        <w:t>console.log(c == d);</w:t>
      </w:r>
    </w:p>
    <w:p w14:paraId="52D21211" w14:textId="1E155FE2" w:rsidR="00E96E0C" w:rsidRDefault="00E4623F" w:rsidP="00E96E0C">
      <w:pPr>
        <w:pStyle w:val="SourceCode"/>
      </w:pPr>
      <w:r w:rsidRPr="00E96E0C">
        <w:t>console.log(c =</w:t>
      </w:r>
      <w:r>
        <w:t>=</w:t>
      </w:r>
      <w:r w:rsidRPr="00E96E0C">
        <w:t>= d);</w:t>
      </w:r>
    </w:p>
    <w:p w14:paraId="350C3300" w14:textId="300D4EEF" w:rsidR="00E4623F" w:rsidRDefault="00E4623F" w:rsidP="00E96E0C">
      <w:pPr>
        <w:pStyle w:val="SourceCode"/>
      </w:pPr>
    </w:p>
    <w:p w14:paraId="0999E8B1" w14:textId="4028EBE6" w:rsidR="00E4623F" w:rsidRDefault="00E4623F" w:rsidP="00E96E0C">
      <w:pPr>
        <w:pStyle w:val="SourceCode"/>
      </w:pPr>
      <w:r>
        <w:t>&gt;&gt; true</w:t>
      </w:r>
    </w:p>
    <w:p w14:paraId="5B250FFC" w14:textId="683B92D7" w:rsidR="00E4623F" w:rsidRDefault="00E4623F" w:rsidP="00E96E0C">
      <w:pPr>
        <w:pStyle w:val="SourceCode"/>
      </w:pPr>
      <w:r>
        <w:t>&gt;&gt; true</w:t>
      </w:r>
    </w:p>
    <w:p w14:paraId="46AA281D" w14:textId="08052A32" w:rsidR="00E96E0C" w:rsidRDefault="00E96E0C" w:rsidP="00E96E0C">
      <w:pPr>
        <w:pStyle w:val="SourceCode"/>
        <w:ind w:left="0"/>
      </w:pPr>
    </w:p>
    <w:p w14:paraId="493081E0" w14:textId="64F353AD" w:rsidR="00E96E0C" w:rsidRPr="00E96E0C" w:rsidRDefault="00E96E0C" w:rsidP="00E96E0C">
      <w:pPr>
        <w:pStyle w:val="SourceCode"/>
        <w:ind w:left="0"/>
      </w:pPr>
      <w:r>
        <w:tab/>
      </w:r>
    </w:p>
    <w:p w14:paraId="13C14229" w14:textId="392A499B" w:rsidR="006C0D9E" w:rsidRDefault="00E4623F" w:rsidP="002A38E0">
      <w:r>
        <w:t xml:space="preserve">Object types use reference comparison </w:t>
      </w:r>
    </w:p>
    <w:p w14:paraId="11BDD1DE" w14:textId="77777777" w:rsidR="002727C6" w:rsidRPr="002727C6" w:rsidRDefault="002727C6" w:rsidP="002727C6">
      <w:pPr>
        <w:pStyle w:val="SourceCode"/>
      </w:pPr>
      <w:r w:rsidRPr="002727C6">
        <w:t>let a = { name:"Kenny"};</w:t>
      </w:r>
    </w:p>
    <w:p w14:paraId="3A28FB27" w14:textId="77777777" w:rsidR="002727C6" w:rsidRPr="002727C6" w:rsidRDefault="002727C6" w:rsidP="002727C6">
      <w:pPr>
        <w:pStyle w:val="SourceCode"/>
      </w:pPr>
      <w:r w:rsidRPr="002727C6">
        <w:t>let b = { name: "Kenny"};</w:t>
      </w:r>
    </w:p>
    <w:p w14:paraId="5137E846" w14:textId="77777777" w:rsidR="002727C6" w:rsidRPr="002727C6" w:rsidRDefault="002727C6" w:rsidP="002727C6">
      <w:pPr>
        <w:pStyle w:val="SourceCode"/>
      </w:pPr>
      <w:r w:rsidRPr="002727C6">
        <w:t>console.log(a == b);</w:t>
      </w:r>
    </w:p>
    <w:p w14:paraId="68D6AEDA" w14:textId="3EAC6A20" w:rsidR="002727C6" w:rsidRDefault="002727C6" w:rsidP="002727C6">
      <w:pPr>
        <w:pStyle w:val="SourceCode"/>
      </w:pPr>
      <w:r w:rsidRPr="002727C6">
        <w:t>console.log(a === b);</w:t>
      </w:r>
    </w:p>
    <w:p w14:paraId="777015C7" w14:textId="2200706D" w:rsidR="002727C6" w:rsidRDefault="002727C6" w:rsidP="002727C6">
      <w:pPr>
        <w:pStyle w:val="SourceCode"/>
      </w:pPr>
    </w:p>
    <w:p w14:paraId="05E5C644" w14:textId="72E37028" w:rsidR="002727C6" w:rsidRDefault="002727C6" w:rsidP="002727C6">
      <w:pPr>
        <w:pStyle w:val="SourceCode"/>
      </w:pPr>
      <w:r>
        <w:t xml:space="preserve">&gt;&gt; </w:t>
      </w:r>
      <w:r w:rsidR="001C21E9">
        <w:t>false</w:t>
      </w:r>
    </w:p>
    <w:p w14:paraId="1A52A67E" w14:textId="3B3C4FFA" w:rsidR="001C21E9" w:rsidRDefault="001C21E9" w:rsidP="002727C6">
      <w:pPr>
        <w:pStyle w:val="SourceCode"/>
      </w:pPr>
      <w:r>
        <w:t>&gt;&gt; false</w:t>
      </w:r>
    </w:p>
    <w:p w14:paraId="13D4F7C0" w14:textId="6C3130A0" w:rsidR="001C21E9" w:rsidRDefault="001C21E9" w:rsidP="002727C6">
      <w:pPr>
        <w:pStyle w:val="SourceCode"/>
      </w:pPr>
    </w:p>
    <w:p w14:paraId="36236CF3" w14:textId="77777777" w:rsidR="001C21E9" w:rsidRPr="002727C6" w:rsidRDefault="001C21E9" w:rsidP="002727C6">
      <w:pPr>
        <w:pStyle w:val="SourceCode"/>
      </w:pPr>
    </w:p>
    <w:p w14:paraId="097546BF" w14:textId="02782279" w:rsidR="001C21E9" w:rsidRDefault="001C21E9" w:rsidP="001C21E9">
      <w:r>
        <w:t>Arrays are objects</w:t>
      </w:r>
    </w:p>
    <w:p w14:paraId="2665AFB3" w14:textId="77777777" w:rsidR="00CB7304" w:rsidRPr="00CB7304" w:rsidRDefault="00CB7304" w:rsidP="00CB7304">
      <w:pPr>
        <w:pStyle w:val="SourceCode"/>
      </w:pPr>
      <w:r w:rsidRPr="00CB7304">
        <w:t>let a = [1,2,3];</w:t>
      </w:r>
    </w:p>
    <w:p w14:paraId="26124005" w14:textId="77777777" w:rsidR="00CB7304" w:rsidRPr="00CB7304" w:rsidRDefault="00CB7304" w:rsidP="00CB7304">
      <w:pPr>
        <w:pStyle w:val="SourceCode"/>
      </w:pPr>
      <w:r w:rsidRPr="00CB7304">
        <w:t>let b = [1,2,3];</w:t>
      </w:r>
    </w:p>
    <w:p w14:paraId="252EB910" w14:textId="77777777" w:rsidR="00CB7304" w:rsidRPr="00CB7304" w:rsidRDefault="00CB7304" w:rsidP="00CB7304">
      <w:pPr>
        <w:pStyle w:val="SourceCode"/>
      </w:pPr>
      <w:r w:rsidRPr="00CB7304">
        <w:t>console.log(a == b);</w:t>
      </w:r>
    </w:p>
    <w:p w14:paraId="0C7E6BF7" w14:textId="43FF253C" w:rsidR="00CB7304" w:rsidRDefault="00CB7304" w:rsidP="00CB7304">
      <w:pPr>
        <w:pStyle w:val="SourceCode"/>
      </w:pPr>
      <w:r w:rsidRPr="00CB7304">
        <w:t>console.log(a === b);</w:t>
      </w:r>
    </w:p>
    <w:p w14:paraId="2E444677" w14:textId="0C500AA4" w:rsidR="00CB7304" w:rsidRDefault="00CB7304" w:rsidP="00CB7304">
      <w:pPr>
        <w:pStyle w:val="SourceCode"/>
      </w:pPr>
    </w:p>
    <w:p w14:paraId="75B4ED06" w14:textId="57A379AB" w:rsidR="00CB7304" w:rsidRDefault="00CB7304" w:rsidP="00CB7304">
      <w:pPr>
        <w:pStyle w:val="SourceCode"/>
      </w:pPr>
      <w:r>
        <w:t>&gt;&gt; true</w:t>
      </w:r>
    </w:p>
    <w:p w14:paraId="357F72B5" w14:textId="2152CF1D" w:rsidR="00CB7304" w:rsidRPr="00CB7304" w:rsidRDefault="00CB7304" w:rsidP="00CB7304">
      <w:pPr>
        <w:pStyle w:val="SourceCode"/>
      </w:pPr>
      <w:r>
        <w:t>&gt;&gt; true</w:t>
      </w:r>
    </w:p>
    <w:p w14:paraId="69008B57" w14:textId="77777777" w:rsidR="00CB7304" w:rsidRPr="00CB7304" w:rsidRDefault="00CB7304" w:rsidP="00CB7304">
      <w:pPr>
        <w:shd w:val="clear" w:color="auto" w:fill="FFFFFF"/>
        <w:spacing w:after="0" w:line="285" w:lineRule="atLeast"/>
        <w:rPr>
          <w:rFonts w:ascii="Consolas" w:eastAsia="Times New Roman" w:hAnsi="Consolas" w:cs="Times New Roman"/>
          <w:color w:val="000000"/>
          <w:sz w:val="21"/>
          <w:szCs w:val="21"/>
        </w:rPr>
      </w:pPr>
    </w:p>
    <w:p w14:paraId="55CF2444" w14:textId="3B6FD353" w:rsidR="001C21E9" w:rsidRDefault="00CB7304" w:rsidP="001C21E9">
      <w:r>
        <w:t>The double equals performance type correction.</w:t>
      </w:r>
    </w:p>
    <w:p w14:paraId="20BBDA8E" w14:textId="77777777" w:rsidR="00C625B1" w:rsidRPr="00C625B1" w:rsidRDefault="00C625B1" w:rsidP="00C625B1">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61BC402B" w14:textId="654D0FDA" w:rsidR="00C625B1" w:rsidRDefault="00C625B1" w:rsidP="00C625B1">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5866121C" w14:textId="5ED195EF" w:rsidR="00C625B1" w:rsidRDefault="00C625B1" w:rsidP="00C625B1">
      <w:pPr>
        <w:pStyle w:val="SourceCode"/>
        <w:rPr>
          <w:rFonts w:eastAsia="Times New Roman"/>
        </w:rPr>
      </w:pPr>
    </w:p>
    <w:p w14:paraId="2971E2E5" w14:textId="2E0110B6" w:rsidR="00C625B1" w:rsidRDefault="00C625B1" w:rsidP="00C625B1">
      <w:pPr>
        <w:pStyle w:val="SourceCode"/>
        <w:rPr>
          <w:rFonts w:eastAsia="Times New Roman"/>
        </w:rPr>
      </w:pPr>
      <w:r>
        <w:rPr>
          <w:rFonts w:eastAsia="Times New Roman"/>
        </w:rPr>
        <w:t>&gt;&gt; true</w:t>
      </w:r>
    </w:p>
    <w:p w14:paraId="79EAEE88" w14:textId="189F1781" w:rsidR="00C625B1" w:rsidRPr="00C625B1" w:rsidRDefault="00C625B1" w:rsidP="00C625B1">
      <w:pPr>
        <w:pStyle w:val="SourceCode"/>
        <w:rPr>
          <w:rFonts w:eastAsia="Times New Roman"/>
        </w:rPr>
      </w:pPr>
      <w:r>
        <w:rPr>
          <w:rFonts w:eastAsia="Times New Roman"/>
        </w:rPr>
        <w:t>&gt;&gt; false</w:t>
      </w:r>
    </w:p>
    <w:p w14:paraId="0DF68F82" w14:textId="77777777" w:rsidR="00C625B1" w:rsidRPr="00C625B1" w:rsidRDefault="00C625B1" w:rsidP="00C625B1">
      <w:pPr>
        <w:shd w:val="clear" w:color="auto" w:fill="FFFFFF"/>
        <w:spacing w:after="0" w:line="285" w:lineRule="atLeast"/>
        <w:rPr>
          <w:rFonts w:ascii="Consolas" w:eastAsia="Times New Roman" w:hAnsi="Consolas" w:cs="Times New Roman"/>
          <w:color w:val="000000"/>
          <w:sz w:val="21"/>
          <w:szCs w:val="21"/>
        </w:rPr>
      </w:pPr>
    </w:p>
    <w:p w14:paraId="4C0AD92A" w14:textId="77777777" w:rsidR="00CB7304" w:rsidRDefault="00CB7304" w:rsidP="001C21E9"/>
    <w:p w14:paraId="26568BE3" w14:textId="77777777" w:rsidR="00E4623F" w:rsidRDefault="00E4623F" w:rsidP="002A38E0"/>
    <w:p w14:paraId="45A50B3E" w14:textId="67AD18CC" w:rsidR="009202D6" w:rsidRDefault="009202D6" w:rsidP="002A38E0"/>
    <w:p w14:paraId="769D2AB0" w14:textId="77777777" w:rsidR="009202D6" w:rsidRDefault="009202D6" w:rsidP="002A38E0"/>
    <w:p w14:paraId="76F80B67" w14:textId="77777777" w:rsidR="009202D6" w:rsidRDefault="009202D6" w:rsidP="002A38E0"/>
    <w:p w14:paraId="528D408E" w14:textId="6F719E0A" w:rsidR="00CA3FF4" w:rsidRPr="00BE6729" w:rsidRDefault="00CA3FF4" w:rsidP="00BE6729">
      <w:pPr>
        <w:pStyle w:val="Heading3"/>
      </w:pPr>
      <w:bookmarkStart w:id="18" w:name="_Toc44265514"/>
      <w:r>
        <w:lastRenderedPageBreak/>
        <w:t>Functions</w:t>
      </w:r>
      <w:bookmarkEnd w:id="18"/>
    </w:p>
    <w:p w14:paraId="04C72042" w14:textId="19E39C35" w:rsidR="00CA3FF4" w:rsidRDefault="0002099B" w:rsidP="00CA3FF4">
      <w:r>
        <w:t xml:space="preserve">Functions are declared with the function keyword. </w:t>
      </w:r>
      <w:r w:rsidR="007812F8">
        <w:t>They are first class objects and as such can be assigned to variables and passed as arguments to functions.</w:t>
      </w:r>
    </w:p>
    <w:p w14:paraId="24F56871" w14:textId="203CCDA7" w:rsidR="00AA7F1F" w:rsidRDefault="00AA7F1F" w:rsidP="00AA7F1F">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57AA371E" w14:textId="77777777" w:rsidR="00E604B6" w:rsidRPr="00AA7F1F" w:rsidRDefault="00E604B6" w:rsidP="00AA7F1F">
      <w:pPr>
        <w:pStyle w:val="SourceCode"/>
        <w:rPr>
          <w:rFonts w:eastAsia="Times New Roman"/>
          <w:color w:val="000000"/>
        </w:rPr>
      </w:pPr>
    </w:p>
    <w:p w14:paraId="4CA1B9BF" w14:textId="7E141972" w:rsidR="00E604B6" w:rsidRDefault="00E604B6" w:rsidP="00CA3FF4">
      <w:r>
        <w:t xml:space="preserve">If we use the following special form the function can be </w:t>
      </w:r>
      <w:r w:rsidR="004114FB">
        <w:t>called earlier in the file than its definition.</w:t>
      </w:r>
    </w:p>
    <w:p w14:paraId="1352B407" w14:textId="77777777" w:rsidR="002047F7" w:rsidRPr="002047F7" w:rsidRDefault="002047F7" w:rsidP="002047F7">
      <w:pPr>
        <w:pStyle w:val="SourceCode"/>
      </w:pPr>
      <w:r w:rsidRPr="002047F7">
        <w:t>console.log(f2(9));</w:t>
      </w:r>
    </w:p>
    <w:p w14:paraId="66D12A3C" w14:textId="4211ED61" w:rsidR="002047F7" w:rsidRDefault="002047F7" w:rsidP="002047F7">
      <w:pPr>
        <w:pStyle w:val="SourceCode"/>
      </w:pPr>
      <w:r w:rsidRPr="002047F7">
        <w:t>function f2(x) {return x*x};</w:t>
      </w:r>
    </w:p>
    <w:p w14:paraId="44CC7F39" w14:textId="77777777" w:rsidR="00E84C9C" w:rsidRPr="002047F7" w:rsidRDefault="00E84C9C" w:rsidP="002047F7">
      <w:pPr>
        <w:pStyle w:val="SourceCode"/>
      </w:pPr>
    </w:p>
    <w:p w14:paraId="61FAA186" w14:textId="5ECF23CC" w:rsidR="00E84C9C" w:rsidRDefault="00E84C9C" w:rsidP="00CA3FF4">
      <w:r>
        <w:t>Variable parameter lists are supported via the rest parameter syntax.</w:t>
      </w:r>
    </w:p>
    <w:p w14:paraId="2CAE538F" w14:textId="77777777" w:rsidR="00B20A0C" w:rsidRPr="00B20A0C" w:rsidRDefault="00B20A0C" w:rsidP="00B20A0C">
      <w:pPr>
        <w:pStyle w:val="SourceCode"/>
      </w:pPr>
      <w:r w:rsidRPr="00B20A0C">
        <w:t>function avg(...args) {</w:t>
      </w:r>
    </w:p>
    <w:p w14:paraId="36C869B2" w14:textId="77777777" w:rsidR="00B20A0C" w:rsidRPr="00B20A0C" w:rsidRDefault="00B20A0C" w:rsidP="00B20A0C">
      <w:pPr>
        <w:pStyle w:val="SourceCode"/>
      </w:pPr>
      <w:r w:rsidRPr="00B20A0C">
        <w:t>    var sum = 0;</w:t>
      </w:r>
    </w:p>
    <w:p w14:paraId="418B95D9" w14:textId="77777777" w:rsidR="00B20A0C" w:rsidRPr="00B20A0C" w:rsidRDefault="00B20A0C" w:rsidP="00B20A0C">
      <w:pPr>
        <w:pStyle w:val="SourceCode"/>
      </w:pPr>
      <w:r w:rsidRPr="00B20A0C">
        <w:t>    for (let value of args) {</w:t>
      </w:r>
    </w:p>
    <w:p w14:paraId="23008AEA" w14:textId="77777777" w:rsidR="00B20A0C" w:rsidRPr="00B20A0C" w:rsidRDefault="00B20A0C" w:rsidP="00B20A0C">
      <w:pPr>
        <w:pStyle w:val="SourceCode"/>
      </w:pPr>
      <w:r w:rsidRPr="00B20A0C">
        <w:t>      sum += value;</w:t>
      </w:r>
    </w:p>
    <w:p w14:paraId="66DDE7C1" w14:textId="77777777" w:rsidR="00B20A0C" w:rsidRPr="00B20A0C" w:rsidRDefault="00B20A0C" w:rsidP="00B20A0C">
      <w:pPr>
        <w:pStyle w:val="SourceCode"/>
      </w:pPr>
      <w:r w:rsidRPr="00B20A0C">
        <w:t>    }</w:t>
      </w:r>
    </w:p>
    <w:p w14:paraId="6A10D285" w14:textId="77777777" w:rsidR="00B20A0C" w:rsidRPr="00B20A0C" w:rsidRDefault="00B20A0C" w:rsidP="00B20A0C">
      <w:pPr>
        <w:pStyle w:val="SourceCode"/>
      </w:pPr>
      <w:r w:rsidRPr="00B20A0C">
        <w:t>    return sum / args.length;</w:t>
      </w:r>
    </w:p>
    <w:p w14:paraId="22691860" w14:textId="77777777" w:rsidR="00B20A0C" w:rsidRPr="00B20A0C" w:rsidRDefault="00B20A0C" w:rsidP="00B20A0C">
      <w:pPr>
        <w:pStyle w:val="SourceCode"/>
      </w:pPr>
      <w:r w:rsidRPr="00B20A0C">
        <w:t>  }</w:t>
      </w:r>
    </w:p>
    <w:p w14:paraId="34D8EF78" w14:textId="0F3F1513" w:rsidR="00B20A0C" w:rsidRDefault="00B20A0C" w:rsidP="00B20A0C">
      <w:pPr>
        <w:pStyle w:val="SourceCode"/>
      </w:pPr>
      <w:r w:rsidRPr="00B20A0C">
        <w:t>  console.log(avg(2,8));</w:t>
      </w:r>
    </w:p>
    <w:p w14:paraId="02183553" w14:textId="77777777" w:rsidR="006A12C2" w:rsidRPr="00B20A0C" w:rsidRDefault="006A12C2" w:rsidP="00B20A0C">
      <w:pPr>
        <w:pStyle w:val="SourceCode"/>
      </w:pPr>
    </w:p>
    <w:p w14:paraId="7E0EE517" w14:textId="67E89E0D" w:rsidR="006A12C2" w:rsidRDefault="006A12C2" w:rsidP="00CA3FF4">
      <w:r>
        <w:t xml:space="preserve">If we want to use the elements of an array as </w:t>
      </w:r>
      <w:r w:rsidR="00307EC4">
        <w:t xml:space="preserve">function </w:t>
      </w:r>
      <w:r w:rsidR="00EA5A8F">
        <w:t>arguments,</w:t>
      </w:r>
      <w:r w:rsidR="00307EC4">
        <w:t xml:space="preserve"> we can use the spread operator. </w:t>
      </w:r>
      <w:r w:rsidR="009717C6">
        <w:t xml:space="preserve">The following uses the spread </w:t>
      </w:r>
      <w:r w:rsidR="002A4E09">
        <w:t>operator</w:t>
      </w:r>
      <w:r w:rsidR="002105C9">
        <w:t xml:space="preserve"> </w:t>
      </w:r>
      <w:r w:rsidR="00565C04">
        <w:t xml:space="preserve">to send all the elements of the array to the variable parameters of avg. </w:t>
      </w:r>
    </w:p>
    <w:p w14:paraId="37BB60FF" w14:textId="77777777" w:rsidR="009717C6" w:rsidRPr="009717C6" w:rsidRDefault="009717C6" w:rsidP="009717C6">
      <w:pPr>
        <w:pStyle w:val="SourceCode"/>
      </w:pPr>
      <w:r w:rsidRPr="009717C6">
        <w:t>var numbers = [10,20,30]</w:t>
      </w:r>
    </w:p>
    <w:p w14:paraId="2A84E610" w14:textId="1F32FD1E" w:rsidR="009717C6" w:rsidRDefault="009717C6" w:rsidP="009717C6">
      <w:pPr>
        <w:pStyle w:val="SourceCode"/>
      </w:pPr>
      <w:r w:rsidRPr="009717C6">
        <w:t>console.log(avg(...numbers));</w:t>
      </w:r>
    </w:p>
    <w:p w14:paraId="022539F3" w14:textId="3009AE35" w:rsidR="00565C04" w:rsidRDefault="00565C04" w:rsidP="009717C6">
      <w:pPr>
        <w:pStyle w:val="SourceCode"/>
      </w:pPr>
    </w:p>
    <w:p w14:paraId="7E6CFEFE" w14:textId="76D27B46" w:rsidR="00565C04" w:rsidRDefault="00565C04" w:rsidP="00565C04">
      <w:r>
        <w:t xml:space="preserve">We can also use the </w:t>
      </w:r>
      <w:r w:rsidR="00802828">
        <w:t>spread operator to apply array elements to normal parameters.</w:t>
      </w:r>
    </w:p>
    <w:p w14:paraId="14C4961B" w14:textId="77777777" w:rsidR="003B2402" w:rsidRPr="003B2402" w:rsidRDefault="003B2402" w:rsidP="003B2402">
      <w:pPr>
        <w:pStyle w:val="SourceCode"/>
      </w:pPr>
      <w:r w:rsidRPr="003B2402">
        <w:t>function add(x,y) {return x+y;}</w:t>
      </w:r>
    </w:p>
    <w:p w14:paraId="54BF48AC" w14:textId="77777777" w:rsidR="003B2402" w:rsidRPr="003B2402" w:rsidRDefault="003B2402" w:rsidP="003B2402">
      <w:pPr>
        <w:pStyle w:val="SourceCode"/>
      </w:pPr>
      <w:r w:rsidRPr="003B2402">
        <w:t>console.log(add(...[3,5]));</w:t>
      </w:r>
    </w:p>
    <w:p w14:paraId="17C41868" w14:textId="77777777" w:rsidR="00881AF0" w:rsidRDefault="00881AF0">
      <w:pPr>
        <w:spacing w:after="160" w:line="259" w:lineRule="auto"/>
        <w:rPr>
          <w:rFonts w:asciiTheme="majorHAnsi" w:eastAsiaTheme="majorEastAsia" w:hAnsiTheme="majorHAnsi" w:cstheme="majorBidi"/>
          <w:color w:val="31378B" w:themeColor="text2"/>
          <w:sz w:val="28"/>
          <w:szCs w:val="26"/>
        </w:rPr>
      </w:pPr>
      <w:r>
        <w:br w:type="page"/>
      </w:r>
    </w:p>
    <w:p w14:paraId="74FFA40C" w14:textId="43D64BE1" w:rsidR="00881AF0" w:rsidRPr="00881AF0" w:rsidRDefault="00CB66CB" w:rsidP="0002057F">
      <w:pPr>
        <w:pStyle w:val="Heading3"/>
      </w:pPr>
      <w:bookmarkStart w:id="19" w:name="_Objects"/>
      <w:bookmarkStart w:id="20" w:name="_Toc44265515"/>
      <w:bookmarkEnd w:id="19"/>
      <w:r>
        <w:lastRenderedPageBreak/>
        <w:t>Objects</w:t>
      </w:r>
      <w:bookmarkEnd w:id="20"/>
    </w:p>
    <w:p w14:paraId="031640F4" w14:textId="587AF1E5" w:rsidR="0002057F" w:rsidRDefault="0002057F" w:rsidP="0002057F">
      <w:pPr>
        <w:pStyle w:val="TableHeader"/>
      </w:pPr>
      <w:r>
        <w:t xml:space="preserve">Table </w:t>
      </w:r>
      <w:r w:rsidR="005A1D40">
        <w:fldChar w:fldCharType="begin"/>
      </w:r>
      <w:r w:rsidR="005A1D40">
        <w:instrText xml:space="preserve"> SEQ Table \* ARABIC </w:instrText>
      </w:r>
      <w:r w:rsidR="005A1D40">
        <w:fldChar w:fldCharType="separate"/>
      </w:r>
      <w:r w:rsidR="005E765B">
        <w:rPr>
          <w:noProof/>
        </w:rPr>
        <w:t>1</w:t>
      </w:r>
      <w:r w:rsidR="005A1D40">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B97A38" w:rsidRPr="0086366B" w14:paraId="101028AD"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4ACAD125" w14:textId="591A9289" w:rsidR="00B97A38" w:rsidRDefault="00B97A38" w:rsidP="00F36107">
            <w:pPr>
              <w:pStyle w:val="Def"/>
              <w:spacing w:before="0"/>
            </w:pPr>
            <w:r>
              <w:t>Literal Format</w:t>
            </w:r>
          </w:p>
        </w:tc>
        <w:tc>
          <w:tcPr>
            <w:tcW w:w="8346" w:type="dxa"/>
          </w:tcPr>
          <w:p w14:paraId="078F678D" w14:textId="77777777" w:rsidR="00B97A38" w:rsidRPr="00B97A38" w:rsidRDefault="00B97A38" w:rsidP="00B97A38">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23844B3D" w14:textId="77777777" w:rsidR="00B97A38" w:rsidRPr="00B97A38" w:rsidRDefault="00B97A38" w:rsidP="00B97A38">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254733C9" w14:textId="77777777" w:rsidR="00B97A38" w:rsidRPr="00B97A38" w:rsidRDefault="00B97A38" w:rsidP="00B97A38">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61C650A1" w14:textId="379A6A94" w:rsidR="00B97A38" w:rsidRPr="00292E1B" w:rsidRDefault="00B97A38" w:rsidP="00B97A38">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292E1B" w:rsidRPr="0086366B" w14:paraId="02476B62"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1842AC01" w14:textId="2E9EDA4C" w:rsidR="00292E1B" w:rsidRPr="00CB06E3" w:rsidRDefault="00292E1B" w:rsidP="00F36107">
            <w:pPr>
              <w:pStyle w:val="Def"/>
              <w:spacing w:before="0"/>
            </w:pPr>
            <w:r>
              <w:t>Methods</w:t>
            </w:r>
          </w:p>
        </w:tc>
        <w:tc>
          <w:tcPr>
            <w:tcW w:w="8346" w:type="dxa"/>
          </w:tcPr>
          <w:p w14:paraId="00635FB2" w14:textId="77777777" w:rsidR="00292E1B" w:rsidRPr="00292E1B" w:rsidRDefault="00292E1B" w:rsidP="00292E1B">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7F5ACEFB" w14:textId="77777777" w:rsidR="00292E1B" w:rsidRPr="00292E1B" w:rsidRDefault="00292E1B" w:rsidP="00292E1B">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714040D1" w14:textId="59C3708A" w:rsidR="00292E1B" w:rsidRPr="00EB3E62" w:rsidRDefault="00292E1B" w:rsidP="00292E1B">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292E1B" w:rsidRPr="0086366B" w14:paraId="6DC302D1"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8EF44A1" w14:textId="00F5B77D" w:rsidR="00292E1B" w:rsidRPr="00E32D88" w:rsidRDefault="00755630" w:rsidP="00F36107">
            <w:pPr>
              <w:pStyle w:val="Def"/>
              <w:spacing w:before="0"/>
            </w:pPr>
            <w:r>
              <w:t>Complex Properties</w:t>
            </w:r>
          </w:p>
        </w:tc>
        <w:tc>
          <w:tcPr>
            <w:tcW w:w="8346" w:type="dxa"/>
          </w:tcPr>
          <w:p w14:paraId="417EB931" w14:textId="77777777" w:rsidR="00755630" w:rsidRPr="00755630" w:rsidRDefault="00755630" w:rsidP="0075563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359359AE"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70E4299F"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7C1DA88D"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18D829BA"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37C58BD4"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309213E4"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6F11DD6E"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5E28868B" w14:textId="1B68A95E" w:rsidR="00292E1B" w:rsidRPr="00EB3E62" w:rsidRDefault="00755630" w:rsidP="0075563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292E1B" w:rsidRPr="0086366B" w14:paraId="11537130"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6D4FF0DA" w14:textId="7A91D7F2" w:rsidR="00292E1B" w:rsidRDefault="00457A8D" w:rsidP="00F36107">
            <w:pPr>
              <w:pStyle w:val="Def"/>
              <w:spacing w:before="0"/>
            </w:pPr>
            <w:r>
              <w:t>Dot operator</w:t>
            </w:r>
          </w:p>
        </w:tc>
        <w:tc>
          <w:tcPr>
            <w:tcW w:w="8346" w:type="dxa"/>
          </w:tcPr>
          <w:p w14:paraId="2825BF88" w14:textId="6BA8D0DA" w:rsidR="00292E1B" w:rsidRPr="00EB3E62" w:rsidRDefault="00457A8D"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292E1B" w:rsidRPr="0086366B" w14:paraId="77C9BB68"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4929E985" w14:textId="19E21BA0" w:rsidR="00292E1B" w:rsidRDefault="00252E37" w:rsidP="00F36107">
            <w:pPr>
              <w:pStyle w:val="Def"/>
              <w:spacing w:before="0"/>
            </w:pPr>
            <w:r>
              <w:t>Keys</w:t>
            </w:r>
          </w:p>
        </w:tc>
        <w:tc>
          <w:tcPr>
            <w:tcW w:w="8346" w:type="dxa"/>
          </w:tcPr>
          <w:p w14:paraId="05E29BF9" w14:textId="77777777" w:rsidR="00252E37" w:rsidRPr="00252E37" w:rsidRDefault="00252E37" w:rsidP="00252E3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67F07E29" w14:textId="618663F1" w:rsidR="00292E1B" w:rsidRPr="00EB3E62" w:rsidRDefault="00252E37" w:rsidP="00252E3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F96A1C" w:rsidRPr="0086366B" w14:paraId="34D7BAF9"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CC46E3A" w14:textId="501668D3" w:rsidR="00F96A1C" w:rsidRDefault="00F96A1C" w:rsidP="00F36107">
            <w:pPr>
              <w:pStyle w:val="Def"/>
              <w:spacing w:before="0"/>
            </w:pPr>
            <w:r>
              <w:t>Non-Enumerable Properties</w:t>
            </w:r>
          </w:p>
        </w:tc>
        <w:tc>
          <w:tcPr>
            <w:tcW w:w="8346" w:type="dxa"/>
          </w:tcPr>
          <w:p w14:paraId="6E23DB84" w14:textId="77777777" w:rsidR="00CE7D7C" w:rsidRPr="00CE7D7C" w:rsidRDefault="00CE7D7C" w:rsidP="00CE7D7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70A954C1" w14:textId="77777777" w:rsidR="00CE7D7C" w:rsidRPr="00CE7D7C" w:rsidRDefault="00CE7D7C" w:rsidP="00CE7D7C">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16C59452" w14:textId="2B256F6B" w:rsidR="00F96A1C" w:rsidRPr="00252E37" w:rsidRDefault="00CE7D7C" w:rsidP="00CE7D7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5864AF59" w14:textId="77A5A20E" w:rsidR="00730007" w:rsidRDefault="00730007" w:rsidP="00730007">
      <w:r>
        <w:t>A JavaScript object is essentially a</w:t>
      </w:r>
      <w:r w:rsidR="004E079F">
        <w:t xml:space="preserve"> collection of properties where each property associates a key with a value.</w:t>
      </w:r>
      <w:r w:rsidR="00EF0B02">
        <w:t xml:space="preserve"> The following </w:t>
      </w:r>
      <w:r w:rsidR="00E069C2">
        <w:t xml:space="preserve">defines an object using </w:t>
      </w:r>
      <w:r w:rsidR="006E47AC" w:rsidRPr="00D74EC5">
        <w:rPr>
          <w:rStyle w:val="Strong"/>
        </w:rPr>
        <w:t>literal format</w:t>
      </w:r>
    </w:p>
    <w:p w14:paraId="65DCDA5E" w14:textId="77777777" w:rsidR="00C200BC" w:rsidRPr="00C200BC" w:rsidRDefault="00C200BC" w:rsidP="00C200BC">
      <w:pPr>
        <w:pStyle w:val="SourceCode"/>
      </w:pPr>
      <w:r w:rsidRPr="00C200BC">
        <w:t>var name = {</w:t>
      </w:r>
    </w:p>
    <w:p w14:paraId="64B24427" w14:textId="77777777" w:rsidR="00C200BC" w:rsidRPr="00C200BC" w:rsidRDefault="00C200BC" w:rsidP="00C200BC">
      <w:pPr>
        <w:pStyle w:val="SourceCode"/>
      </w:pPr>
      <w:r w:rsidRPr="00C200BC">
        <w:t>    First : "Kenny",</w:t>
      </w:r>
    </w:p>
    <w:p w14:paraId="25ED8913" w14:textId="77777777" w:rsidR="00C200BC" w:rsidRPr="00C200BC" w:rsidRDefault="00C200BC" w:rsidP="00C200BC">
      <w:pPr>
        <w:pStyle w:val="SourceCode"/>
      </w:pPr>
      <w:r w:rsidRPr="00C200BC">
        <w:t>    Second: "Wilson" </w:t>
      </w:r>
    </w:p>
    <w:p w14:paraId="24B06FE0" w14:textId="5C80C012" w:rsidR="00C200BC" w:rsidRDefault="00C200BC" w:rsidP="00C200BC">
      <w:pPr>
        <w:pStyle w:val="SourceCode"/>
      </w:pPr>
      <w:r w:rsidRPr="00C200BC">
        <w:t>}</w:t>
      </w:r>
    </w:p>
    <w:p w14:paraId="525567E0" w14:textId="77777777" w:rsidR="0064173E" w:rsidRPr="00C200BC" w:rsidRDefault="0064173E" w:rsidP="00C200BC">
      <w:pPr>
        <w:pStyle w:val="SourceCode"/>
      </w:pPr>
    </w:p>
    <w:p w14:paraId="7489E4BE" w14:textId="56CAFA5B" w:rsidR="004E079F" w:rsidRDefault="0064173E" w:rsidP="00730007">
      <w:r>
        <w:t>We can also create objects as follows</w:t>
      </w:r>
      <w:r w:rsidR="005A0F1A">
        <w:t xml:space="preserve"> (literal format is preferred</w:t>
      </w:r>
      <w:r w:rsidR="00D31AC8">
        <w:t>)</w:t>
      </w:r>
    </w:p>
    <w:p w14:paraId="44CAD929" w14:textId="77777777" w:rsidR="005A0F1A" w:rsidRPr="005A0F1A" w:rsidRDefault="005A0F1A" w:rsidP="005A0F1A">
      <w:pPr>
        <w:pStyle w:val="SourceCode"/>
      </w:pPr>
      <w:r w:rsidRPr="005A0F1A">
        <w:t>var o1 = new Object();</w:t>
      </w:r>
    </w:p>
    <w:p w14:paraId="34F9D622" w14:textId="77777777" w:rsidR="005A0F1A" w:rsidRPr="005A0F1A" w:rsidRDefault="005A0F1A" w:rsidP="005A0F1A">
      <w:pPr>
        <w:pStyle w:val="SourceCode"/>
      </w:pPr>
      <w:r w:rsidRPr="005A0F1A">
        <w:t>o1.First = "Kenny";</w:t>
      </w:r>
    </w:p>
    <w:p w14:paraId="6F98A0D4" w14:textId="71FAA21E" w:rsidR="005A0F1A" w:rsidRDefault="005A0F1A" w:rsidP="005A0F1A">
      <w:pPr>
        <w:pStyle w:val="SourceCode"/>
      </w:pPr>
      <w:r w:rsidRPr="005A0F1A">
        <w:t>o1.Second = "Wilson";</w:t>
      </w:r>
    </w:p>
    <w:p w14:paraId="372A538F" w14:textId="6DD455C2" w:rsidR="00360319" w:rsidRDefault="00360319" w:rsidP="005A0F1A">
      <w:pPr>
        <w:pStyle w:val="SourceCode"/>
      </w:pPr>
    </w:p>
    <w:p w14:paraId="224283FF" w14:textId="4181F6EF" w:rsidR="00360319" w:rsidRDefault="00360319" w:rsidP="00360319">
      <w:r>
        <w:t>We can use a variable to initialise a property of an object. The property name is the variable name and the value is the variable value</w:t>
      </w:r>
      <w:r w:rsidR="00B24A16">
        <w:t>.</w:t>
      </w:r>
    </w:p>
    <w:p w14:paraId="52FE7F92" w14:textId="77777777" w:rsidR="00F46685" w:rsidRPr="00F46685" w:rsidRDefault="00F46685" w:rsidP="00F46685">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0870F2DD" w14:textId="77777777" w:rsidR="00F46685" w:rsidRPr="00F46685" w:rsidRDefault="00F46685" w:rsidP="00F46685">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7021AE32" w14:textId="7E60E64C" w:rsidR="00F46685" w:rsidRDefault="00F46685" w:rsidP="00F46685">
      <w:pPr>
        <w:pStyle w:val="SourceCode"/>
        <w:rPr>
          <w:rFonts w:eastAsia="Times New Roman"/>
          <w:lang w:val="sv-SE"/>
        </w:rPr>
      </w:pPr>
      <w:r w:rsidRPr="00F46685">
        <w:rPr>
          <w:rFonts w:eastAsia="Times New Roman"/>
          <w:lang w:val="sv-SE"/>
        </w:rPr>
        <w:t>console.log(o2);</w:t>
      </w:r>
    </w:p>
    <w:p w14:paraId="666FE66C" w14:textId="6DE79DF7" w:rsidR="00F46685" w:rsidRDefault="00F46685" w:rsidP="00F46685">
      <w:pPr>
        <w:pStyle w:val="SourceCode"/>
        <w:rPr>
          <w:rFonts w:eastAsia="Times New Roman"/>
          <w:lang w:val="sv-SE"/>
        </w:rPr>
      </w:pPr>
    </w:p>
    <w:p w14:paraId="69A3F9AD" w14:textId="69F7C341" w:rsidR="00F46685" w:rsidRPr="00B159C2" w:rsidRDefault="00F46685" w:rsidP="00F46685">
      <w:pPr>
        <w:pStyle w:val="SourceCode"/>
        <w:rPr>
          <w:rFonts w:eastAsia="Times New Roman"/>
        </w:rPr>
      </w:pPr>
      <w:r w:rsidRPr="00B159C2">
        <w:rPr>
          <w:rFonts w:eastAsia="Times New Roman"/>
        </w:rPr>
        <w:t xml:space="preserve">&gt;&gt; </w:t>
      </w:r>
      <w:r w:rsidR="000431C4" w:rsidRPr="00B159C2">
        <w:rPr>
          <w:rFonts w:eastAsia="Times New Roman"/>
        </w:rPr>
        <w:t>{x:2}</w:t>
      </w:r>
    </w:p>
    <w:p w14:paraId="31EB13C1" w14:textId="77777777" w:rsidR="00F46685" w:rsidRPr="00B159C2" w:rsidRDefault="00F46685" w:rsidP="00360319"/>
    <w:p w14:paraId="77DC644A" w14:textId="76012A4A" w:rsidR="00B24A16" w:rsidRDefault="00B24A16" w:rsidP="00360319">
      <w:r>
        <w:t>Properties can be complex.</w:t>
      </w:r>
    </w:p>
    <w:p w14:paraId="5EB49E0A" w14:textId="77777777" w:rsidR="009A583D" w:rsidRPr="009A583D" w:rsidRDefault="009A583D" w:rsidP="009A583D">
      <w:pPr>
        <w:pStyle w:val="SourceCode"/>
      </w:pPr>
      <w:r w:rsidRPr="009A583D">
        <w:t>var o3 = {</w:t>
      </w:r>
    </w:p>
    <w:p w14:paraId="521FBC19" w14:textId="77777777" w:rsidR="009A583D" w:rsidRPr="009A583D" w:rsidRDefault="009A583D" w:rsidP="009A583D">
      <w:pPr>
        <w:pStyle w:val="SourceCode"/>
      </w:pPr>
      <w:r w:rsidRPr="009A583D">
        <w:t>    Name :</w:t>
      </w:r>
    </w:p>
    <w:p w14:paraId="267FFC73" w14:textId="77777777" w:rsidR="009A583D" w:rsidRPr="009A583D" w:rsidRDefault="009A583D" w:rsidP="009A583D">
      <w:pPr>
        <w:pStyle w:val="SourceCode"/>
      </w:pPr>
      <w:r w:rsidRPr="009A583D">
        <w:t>    {</w:t>
      </w:r>
    </w:p>
    <w:p w14:paraId="17049ACD" w14:textId="77777777" w:rsidR="009A583D" w:rsidRPr="009A583D" w:rsidRDefault="009A583D" w:rsidP="009A583D">
      <w:pPr>
        <w:pStyle w:val="SourceCode"/>
      </w:pPr>
      <w:r w:rsidRPr="009A583D">
        <w:t>        FirsName: "Kenny",</w:t>
      </w:r>
    </w:p>
    <w:p w14:paraId="26B367D7" w14:textId="77777777" w:rsidR="009A583D" w:rsidRPr="009A583D" w:rsidRDefault="009A583D" w:rsidP="009A583D">
      <w:pPr>
        <w:pStyle w:val="SourceCode"/>
      </w:pPr>
      <w:r w:rsidRPr="009A583D">
        <w:t>        SecondName: "Wilson",</w:t>
      </w:r>
    </w:p>
    <w:p w14:paraId="4BA373E1" w14:textId="77777777" w:rsidR="009A583D" w:rsidRPr="009A583D" w:rsidRDefault="009A583D" w:rsidP="009A583D">
      <w:pPr>
        <w:pStyle w:val="SourceCode"/>
      </w:pPr>
      <w:r w:rsidRPr="009A583D">
        <w:t>    },</w:t>
      </w:r>
    </w:p>
    <w:p w14:paraId="58A1513C" w14:textId="77777777" w:rsidR="009A583D" w:rsidRPr="009A583D" w:rsidRDefault="009A583D" w:rsidP="009A583D">
      <w:pPr>
        <w:pStyle w:val="SourceCode"/>
      </w:pPr>
    </w:p>
    <w:p w14:paraId="3FB6441D" w14:textId="77777777" w:rsidR="009A583D" w:rsidRPr="009A583D" w:rsidRDefault="009A583D" w:rsidP="009A583D">
      <w:pPr>
        <w:pStyle w:val="SourceCode"/>
      </w:pPr>
      <w:r w:rsidRPr="009A583D">
        <w:t>    Age: 44</w:t>
      </w:r>
    </w:p>
    <w:p w14:paraId="4E5FD3CB" w14:textId="3B8D9305" w:rsidR="009A583D" w:rsidRDefault="009A583D" w:rsidP="009A583D">
      <w:pPr>
        <w:pStyle w:val="SourceCode"/>
      </w:pPr>
      <w:r w:rsidRPr="009A583D">
        <w:t>}</w:t>
      </w:r>
    </w:p>
    <w:p w14:paraId="414DF198" w14:textId="663A38B2" w:rsidR="00FC4368" w:rsidRDefault="00FC4368" w:rsidP="009A583D">
      <w:pPr>
        <w:pStyle w:val="SourceCode"/>
      </w:pPr>
    </w:p>
    <w:p w14:paraId="629DF4C1" w14:textId="68D683DF" w:rsidR="00FC4368" w:rsidRDefault="00FC4368" w:rsidP="00FC4368">
      <w:r>
        <w:t xml:space="preserve">Given an object we can access its properties use the ‘.’ operator or by using </w:t>
      </w:r>
      <w:r w:rsidR="00434616">
        <w:t xml:space="preserve">a string </w:t>
      </w:r>
      <w:r w:rsidR="00424CD8">
        <w:t>key.</w:t>
      </w:r>
    </w:p>
    <w:p w14:paraId="606879FD" w14:textId="77777777" w:rsidR="00806D74" w:rsidRPr="00806D74" w:rsidRDefault="00806D74" w:rsidP="00806D74">
      <w:pPr>
        <w:pStyle w:val="SourceCode"/>
      </w:pPr>
      <w:r w:rsidRPr="00806D74">
        <w:t>// Accessing using '.; operator</w:t>
      </w:r>
    </w:p>
    <w:p w14:paraId="231CCBB5" w14:textId="77777777" w:rsidR="00806D74" w:rsidRPr="00806D74" w:rsidRDefault="00806D74" w:rsidP="00806D74">
      <w:pPr>
        <w:pStyle w:val="SourceCode"/>
      </w:pPr>
      <w:r w:rsidRPr="00806D74">
        <w:t>console.log(o3.Name.FirsName);</w:t>
      </w:r>
    </w:p>
    <w:p w14:paraId="22BFAEB4" w14:textId="77777777" w:rsidR="00806D74" w:rsidRPr="00806D74" w:rsidRDefault="00806D74" w:rsidP="00806D74">
      <w:pPr>
        <w:pStyle w:val="SourceCode"/>
      </w:pPr>
    </w:p>
    <w:p w14:paraId="2E9E01F7" w14:textId="77777777" w:rsidR="00806D74" w:rsidRPr="00806D74" w:rsidRDefault="00806D74" w:rsidP="00806D74">
      <w:pPr>
        <w:pStyle w:val="SourceCode"/>
      </w:pPr>
      <w:r w:rsidRPr="00806D74">
        <w:t>// string keys= </w:t>
      </w:r>
    </w:p>
    <w:p w14:paraId="7EBE1AA6" w14:textId="77777777" w:rsidR="00806D74" w:rsidRPr="00806D74" w:rsidRDefault="00806D74" w:rsidP="00806D74">
      <w:pPr>
        <w:pStyle w:val="SourceCode"/>
      </w:pPr>
      <w:r w:rsidRPr="00806D74">
        <w:t>var key = "Name";</w:t>
      </w:r>
    </w:p>
    <w:p w14:paraId="5E113BCD" w14:textId="5D4B7533" w:rsidR="00806D74" w:rsidRDefault="00806D74" w:rsidP="00806D74">
      <w:pPr>
        <w:pStyle w:val="SourceCode"/>
      </w:pPr>
      <w:r w:rsidRPr="00806D74">
        <w:t>console.log(o3[key]["SecondName"]);</w:t>
      </w:r>
    </w:p>
    <w:p w14:paraId="32DC0164" w14:textId="77777777" w:rsidR="006A002D" w:rsidRPr="00806D74" w:rsidRDefault="006A002D" w:rsidP="00806D74">
      <w:pPr>
        <w:pStyle w:val="SourceCode"/>
      </w:pPr>
    </w:p>
    <w:p w14:paraId="39D7074A" w14:textId="77777777" w:rsidR="00B54F11" w:rsidRDefault="00B54F11">
      <w:pPr>
        <w:spacing w:after="160" w:line="259" w:lineRule="auto"/>
        <w:rPr>
          <w:rFonts w:asciiTheme="majorHAnsi" w:eastAsiaTheme="majorEastAsia" w:hAnsiTheme="majorHAnsi" w:cstheme="majorBidi"/>
          <w:b/>
          <w:iCs/>
          <w:smallCaps/>
          <w:color w:val="31378B" w:themeColor="text2"/>
          <w:szCs w:val="25"/>
        </w:rPr>
      </w:pPr>
      <w:r>
        <w:br w:type="page"/>
      </w:r>
    </w:p>
    <w:p w14:paraId="68533063" w14:textId="5F256D17" w:rsidR="00F812E5" w:rsidRDefault="004C77C4" w:rsidP="00F812E5">
      <w:pPr>
        <w:pStyle w:val="Heading4"/>
      </w:pPr>
      <w:r>
        <w:lastRenderedPageBreak/>
        <w:t>Methods</w:t>
      </w:r>
    </w:p>
    <w:p w14:paraId="1C0173B0" w14:textId="2805BF9D" w:rsidR="004C77C4" w:rsidRPr="004C77C4" w:rsidRDefault="004C77C4" w:rsidP="004C77C4">
      <w:r>
        <w:t xml:space="preserve">We can add functions to objects because functions are first </w:t>
      </w:r>
      <w:r w:rsidR="007D4010">
        <w:t>class objects</w:t>
      </w:r>
    </w:p>
    <w:p w14:paraId="2548AA7B" w14:textId="77777777" w:rsidR="00B54F11" w:rsidRDefault="00B54F11" w:rsidP="00B54F11">
      <w:pPr>
        <w:pStyle w:val="SourceCode"/>
        <w:ind w:left="0"/>
      </w:pPr>
    </w:p>
    <w:p w14:paraId="2A760D03" w14:textId="6FC0E701" w:rsidR="00565338" w:rsidRPr="00D53D47" w:rsidRDefault="00565338" w:rsidP="00B54F11">
      <w:pPr>
        <w:pStyle w:val="SourceCode"/>
        <w:ind w:left="0"/>
      </w:pPr>
      <w:r w:rsidRPr="00D53D47">
        <w:t>var o5 = {</w:t>
      </w:r>
    </w:p>
    <w:p w14:paraId="0DDE01D0" w14:textId="77777777" w:rsidR="00565338" w:rsidRPr="00D53D47" w:rsidRDefault="00565338" w:rsidP="00D53D47">
      <w:pPr>
        <w:pStyle w:val="SourceCode"/>
      </w:pPr>
      <w:r w:rsidRPr="00D53D47">
        <w:t>    print: function() {</w:t>
      </w:r>
    </w:p>
    <w:p w14:paraId="18F83440" w14:textId="77777777" w:rsidR="00565338" w:rsidRPr="00D53D47" w:rsidRDefault="00565338" w:rsidP="00D53D47">
      <w:pPr>
        <w:pStyle w:val="SourceCode"/>
      </w:pPr>
      <w:r w:rsidRPr="00D53D47">
        <w:t>        console.log("Hello World");</w:t>
      </w:r>
    </w:p>
    <w:p w14:paraId="04F92AC2" w14:textId="77777777" w:rsidR="00565338" w:rsidRPr="00D53D47" w:rsidRDefault="00565338" w:rsidP="00D53D47">
      <w:pPr>
        <w:pStyle w:val="SourceCode"/>
      </w:pPr>
      <w:r w:rsidRPr="00D53D47">
        <w:t>    }</w:t>
      </w:r>
    </w:p>
    <w:p w14:paraId="65EA0E18" w14:textId="77777777" w:rsidR="00565338" w:rsidRPr="00D53D47" w:rsidRDefault="00565338" w:rsidP="00D53D47">
      <w:pPr>
        <w:pStyle w:val="SourceCode"/>
      </w:pPr>
      <w:r w:rsidRPr="00D53D47">
        <w:t>}   </w:t>
      </w:r>
    </w:p>
    <w:p w14:paraId="5F2BA2B5" w14:textId="77777777" w:rsidR="00565338" w:rsidRPr="00D53D47" w:rsidRDefault="00565338" w:rsidP="00D53D47">
      <w:pPr>
        <w:pStyle w:val="SourceCode"/>
      </w:pPr>
    </w:p>
    <w:p w14:paraId="280DDA7D" w14:textId="77D5F031" w:rsidR="00565338" w:rsidRDefault="00565338" w:rsidP="00D53D47">
      <w:pPr>
        <w:pStyle w:val="SourceCode"/>
      </w:pPr>
      <w:r w:rsidRPr="00D53D47">
        <w:t>o5.print();</w:t>
      </w:r>
    </w:p>
    <w:p w14:paraId="656C8CCC" w14:textId="106257D6" w:rsidR="00B54F11" w:rsidRDefault="00B54F11" w:rsidP="00D53D47">
      <w:pPr>
        <w:pStyle w:val="SourceCode"/>
      </w:pPr>
    </w:p>
    <w:p w14:paraId="27D06B89" w14:textId="2E534131" w:rsidR="00B54F11" w:rsidRDefault="00B54F11" w:rsidP="00D53D47">
      <w:pPr>
        <w:pStyle w:val="SourceCode"/>
      </w:pPr>
      <w:r>
        <w:t>&gt;&gt; Hello World</w:t>
      </w:r>
    </w:p>
    <w:p w14:paraId="4AF8CA72" w14:textId="77777777" w:rsidR="00B159C2" w:rsidRPr="00D53D47" w:rsidRDefault="00B159C2" w:rsidP="00D53D47">
      <w:pPr>
        <w:pStyle w:val="SourceCode"/>
      </w:pPr>
    </w:p>
    <w:p w14:paraId="73238369" w14:textId="599D3AB2" w:rsidR="00660906" w:rsidRDefault="00660906" w:rsidP="00660906">
      <w:pPr>
        <w:pStyle w:val="Heading4"/>
      </w:pPr>
      <w:r>
        <w:t>This and the execution context</w:t>
      </w:r>
    </w:p>
    <w:p w14:paraId="7FE1937B" w14:textId="2E8EC8DF" w:rsidR="00660906" w:rsidRDefault="00660906" w:rsidP="00660906">
      <w:r>
        <w:t xml:space="preserve">In JavaScript this refers to an execution context. </w:t>
      </w:r>
      <w:r w:rsidR="001D5C2C">
        <w:t>It allows us to carry out the following.</w:t>
      </w:r>
    </w:p>
    <w:p w14:paraId="2CC40342" w14:textId="77777777" w:rsidR="00A818EB" w:rsidRPr="00176B1A" w:rsidRDefault="00A818EB" w:rsidP="00176B1A">
      <w:pPr>
        <w:pStyle w:val="SourceCode"/>
      </w:pPr>
      <w:r w:rsidRPr="00176B1A">
        <w:t>var o5 = {</w:t>
      </w:r>
    </w:p>
    <w:p w14:paraId="76BDC3E1" w14:textId="77777777" w:rsidR="00A818EB" w:rsidRPr="00176B1A" w:rsidRDefault="00A818EB" w:rsidP="00176B1A">
      <w:pPr>
        <w:pStyle w:val="SourceCode"/>
      </w:pPr>
      <w:r w:rsidRPr="00176B1A">
        <w:t>    name:"Kenny",</w:t>
      </w:r>
    </w:p>
    <w:p w14:paraId="691084D3" w14:textId="77777777" w:rsidR="00A818EB" w:rsidRPr="00176B1A" w:rsidRDefault="00A818EB" w:rsidP="00176B1A">
      <w:pPr>
        <w:pStyle w:val="SourceCode"/>
      </w:pPr>
      <w:r w:rsidRPr="00176B1A">
        <w:t>    print: function() {</w:t>
      </w:r>
    </w:p>
    <w:p w14:paraId="39C476AF" w14:textId="77777777" w:rsidR="00A818EB" w:rsidRPr="00176B1A" w:rsidRDefault="00A818EB" w:rsidP="00176B1A">
      <w:pPr>
        <w:pStyle w:val="SourceCode"/>
      </w:pPr>
      <w:r w:rsidRPr="00176B1A">
        <w:t>        console.log("Hello World " + this.name);</w:t>
      </w:r>
    </w:p>
    <w:p w14:paraId="4109DDDB" w14:textId="77777777" w:rsidR="00A818EB" w:rsidRPr="00176B1A" w:rsidRDefault="00A818EB" w:rsidP="00176B1A">
      <w:pPr>
        <w:pStyle w:val="SourceCode"/>
      </w:pPr>
      <w:r w:rsidRPr="00176B1A">
        <w:t>    }</w:t>
      </w:r>
    </w:p>
    <w:p w14:paraId="329102EF" w14:textId="77777777" w:rsidR="00A818EB" w:rsidRPr="00176B1A" w:rsidRDefault="00A818EB" w:rsidP="00176B1A">
      <w:pPr>
        <w:pStyle w:val="SourceCode"/>
      </w:pPr>
      <w:r w:rsidRPr="00176B1A">
        <w:t>}   </w:t>
      </w:r>
    </w:p>
    <w:p w14:paraId="002A65A4" w14:textId="77777777" w:rsidR="00A818EB" w:rsidRPr="00176B1A" w:rsidRDefault="00A818EB" w:rsidP="00176B1A">
      <w:pPr>
        <w:pStyle w:val="SourceCode"/>
      </w:pPr>
    </w:p>
    <w:p w14:paraId="7589FDBF" w14:textId="77777777" w:rsidR="00A818EB" w:rsidRPr="00176B1A" w:rsidRDefault="00A818EB" w:rsidP="00176B1A">
      <w:pPr>
        <w:pStyle w:val="SourceCode"/>
      </w:pPr>
      <w:r w:rsidRPr="00176B1A">
        <w:t>o5.print();</w:t>
      </w:r>
    </w:p>
    <w:p w14:paraId="49D878EE" w14:textId="77777777" w:rsidR="00A818EB" w:rsidRPr="00A818EB" w:rsidRDefault="00A818EB" w:rsidP="00A818EB">
      <w:pPr>
        <w:shd w:val="clear" w:color="auto" w:fill="FFFFFF"/>
        <w:spacing w:after="0" w:line="285" w:lineRule="atLeast"/>
        <w:rPr>
          <w:rFonts w:ascii="Consolas" w:eastAsia="Times New Roman" w:hAnsi="Consolas" w:cs="Times New Roman"/>
          <w:color w:val="000000"/>
          <w:sz w:val="21"/>
          <w:szCs w:val="21"/>
        </w:rPr>
      </w:pPr>
    </w:p>
    <w:p w14:paraId="36BCE476" w14:textId="2E056C39" w:rsidR="001D5C2C" w:rsidRDefault="006C4965" w:rsidP="006C4965">
      <w:pPr>
        <w:pStyle w:val="SourceCode"/>
      </w:pPr>
      <w:r>
        <w:t>&gt;&gt; Hello World Kenny</w:t>
      </w:r>
    </w:p>
    <w:p w14:paraId="21158739" w14:textId="69A8D9CC" w:rsidR="002A1AE7" w:rsidRDefault="002A1AE7" w:rsidP="006C4965">
      <w:pPr>
        <w:pStyle w:val="SourceCode"/>
      </w:pPr>
    </w:p>
    <w:p w14:paraId="0DB85A47" w14:textId="746C103C" w:rsidR="002A1AE7" w:rsidRDefault="002A1AE7" w:rsidP="006C4965">
      <w:pPr>
        <w:pStyle w:val="SourceCode"/>
      </w:pPr>
    </w:p>
    <w:p w14:paraId="70B7C1B5" w14:textId="548F3CF5" w:rsidR="002A1AE7" w:rsidRDefault="002A1AE7" w:rsidP="006C4965">
      <w:pPr>
        <w:pStyle w:val="SourceCode"/>
      </w:pPr>
      <w:r w:rsidRPr="00B159C2">
        <w:rPr>
          <w:rFonts w:ascii="Consolas" w:eastAsia="Times New Roman" w:hAnsi="Consolas" w:cs="Times New Roman"/>
          <w:color w:val="000000"/>
          <w:sz w:val="21"/>
          <w:szCs w:val="21"/>
        </w:rPr>
        <w:drawing>
          <wp:inline distT="0" distB="0" distL="0" distR="0" wp14:anchorId="162254C1" wp14:editId="3E1A2A1C">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395" cy="1097039"/>
                    </a:xfrm>
                    <a:prstGeom prst="rect">
                      <a:avLst/>
                    </a:prstGeom>
                  </pic:spPr>
                </pic:pic>
              </a:graphicData>
            </a:graphic>
          </wp:inline>
        </w:drawing>
      </w:r>
    </w:p>
    <w:p w14:paraId="4F78DA1D" w14:textId="706B9D49" w:rsidR="004B1008" w:rsidRDefault="004B1008" w:rsidP="00660906"/>
    <w:p w14:paraId="6B7DF4ED" w14:textId="777A9D80" w:rsidR="006C4965" w:rsidRDefault="006C4965" w:rsidP="00660906">
      <w:r>
        <w:t xml:space="preserve">We need to be careful. When invoked through </w:t>
      </w:r>
      <w:r w:rsidR="007F564D">
        <w:t xml:space="preserve">the o5 object using the ‘.’ Operator, this is defined to be the object o5. If we store the method in a variable as follows this becomes the global context. </w:t>
      </w:r>
    </w:p>
    <w:p w14:paraId="759FD778" w14:textId="77777777" w:rsidR="008F321E" w:rsidRPr="008F321E" w:rsidRDefault="008F321E" w:rsidP="008F321E">
      <w:pPr>
        <w:pStyle w:val="SourceCode"/>
        <w:rPr>
          <w:rFonts w:eastAsia="Times New Roman"/>
        </w:rPr>
      </w:pPr>
      <w:r w:rsidRPr="008F321E">
        <w:rPr>
          <w:rFonts w:eastAsia="Times New Roman"/>
          <w:color w:val="0000FF"/>
        </w:rPr>
        <w:t>var</w:t>
      </w:r>
      <w:r w:rsidRPr="008F321E">
        <w:rPr>
          <w:rFonts w:eastAsia="Times New Roman"/>
        </w:rPr>
        <w:t> o5 = {</w:t>
      </w:r>
    </w:p>
    <w:p w14:paraId="101A075D" w14:textId="77777777" w:rsidR="008F321E" w:rsidRPr="008F321E" w:rsidRDefault="008F321E" w:rsidP="008F321E">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1993C7F" w14:textId="77777777" w:rsidR="008F321E" w:rsidRPr="008F321E" w:rsidRDefault="008F321E" w:rsidP="008F321E">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7EB2B970" w14:textId="77777777" w:rsidR="008F321E" w:rsidRPr="008F321E" w:rsidRDefault="008F321E" w:rsidP="008F321E">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2980EDB5" w14:textId="77777777" w:rsidR="008F321E" w:rsidRPr="0039174C" w:rsidRDefault="008F321E" w:rsidP="008F321E">
      <w:pPr>
        <w:pStyle w:val="SourceCode"/>
        <w:rPr>
          <w:rFonts w:eastAsia="Times New Roman"/>
          <w:lang w:val="sv-SE"/>
        </w:rPr>
      </w:pPr>
      <w:r w:rsidRPr="008F321E">
        <w:rPr>
          <w:rFonts w:eastAsia="Times New Roman"/>
        </w:rPr>
        <w:t>    </w:t>
      </w:r>
      <w:r w:rsidRPr="0039174C">
        <w:rPr>
          <w:rFonts w:eastAsia="Times New Roman"/>
          <w:lang w:val="sv-SE"/>
        </w:rPr>
        <w:t>}</w:t>
      </w:r>
    </w:p>
    <w:p w14:paraId="522C0182" w14:textId="77777777" w:rsidR="008F321E" w:rsidRPr="0039174C" w:rsidRDefault="008F321E" w:rsidP="008F321E">
      <w:pPr>
        <w:pStyle w:val="SourceCode"/>
        <w:rPr>
          <w:rFonts w:eastAsia="Times New Roman"/>
          <w:lang w:val="sv-SE"/>
        </w:rPr>
      </w:pPr>
      <w:r w:rsidRPr="0039174C">
        <w:rPr>
          <w:rFonts w:eastAsia="Times New Roman"/>
          <w:lang w:val="sv-SE"/>
        </w:rPr>
        <w:t>}   </w:t>
      </w:r>
    </w:p>
    <w:p w14:paraId="7D42C060" w14:textId="77777777" w:rsidR="008F321E" w:rsidRPr="0039174C" w:rsidRDefault="008F321E" w:rsidP="008F321E">
      <w:pPr>
        <w:pStyle w:val="SourceCode"/>
        <w:rPr>
          <w:rFonts w:eastAsia="Times New Roman"/>
          <w:lang w:val="sv-SE"/>
        </w:rPr>
      </w:pPr>
    </w:p>
    <w:p w14:paraId="04DB0F26" w14:textId="77777777" w:rsidR="008F321E" w:rsidRPr="0039174C" w:rsidRDefault="008F321E" w:rsidP="008F321E">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62E0EA69" w14:textId="7DC76D9A" w:rsidR="008F321E" w:rsidRPr="0039174C" w:rsidRDefault="008F321E" w:rsidP="008F321E">
      <w:pPr>
        <w:pStyle w:val="SourceCode"/>
        <w:rPr>
          <w:rFonts w:eastAsia="Times New Roman"/>
          <w:lang w:val="sv-SE"/>
        </w:rPr>
      </w:pPr>
      <w:r w:rsidRPr="0039174C">
        <w:rPr>
          <w:rFonts w:eastAsia="Times New Roman"/>
          <w:lang w:val="sv-SE"/>
        </w:rPr>
        <w:t>f();</w:t>
      </w:r>
    </w:p>
    <w:p w14:paraId="22669FC5" w14:textId="560C0914" w:rsidR="008A557C" w:rsidRPr="0039174C" w:rsidRDefault="008A557C" w:rsidP="008F321E">
      <w:pPr>
        <w:pStyle w:val="SourceCode"/>
        <w:rPr>
          <w:rFonts w:eastAsia="Times New Roman"/>
          <w:lang w:val="sv-SE"/>
        </w:rPr>
      </w:pPr>
    </w:p>
    <w:p w14:paraId="26C52D2B" w14:textId="1194638F" w:rsidR="008A557C" w:rsidRPr="008F321E" w:rsidRDefault="008A557C" w:rsidP="008F321E">
      <w:pPr>
        <w:pStyle w:val="SourceCode"/>
        <w:rPr>
          <w:rFonts w:eastAsia="Times New Roman"/>
        </w:rPr>
      </w:pPr>
      <w:r>
        <w:rPr>
          <w:rFonts w:eastAsia="Times New Roman"/>
        </w:rPr>
        <w:t>&gt;&gt; Hello World undefined</w:t>
      </w:r>
    </w:p>
    <w:p w14:paraId="1F82ECCE" w14:textId="77777777" w:rsidR="008A557C" w:rsidRDefault="008A557C">
      <w:pPr>
        <w:spacing w:after="160" w:line="259" w:lineRule="auto"/>
        <w:rPr>
          <w:rFonts w:asciiTheme="majorHAnsi" w:eastAsiaTheme="majorEastAsia" w:hAnsiTheme="majorHAnsi" w:cstheme="majorBidi"/>
          <w:b/>
          <w:iCs/>
          <w:smallCaps/>
          <w:color w:val="31378B" w:themeColor="text2"/>
          <w:szCs w:val="25"/>
        </w:rPr>
      </w:pPr>
      <w:r>
        <w:br w:type="page"/>
      </w:r>
    </w:p>
    <w:p w14:paraId="510A51A0" w14:textId="7EF1DB9C" w:rsidR="008A557C" w:rsidRDefault="008A557C" w:rsidP="008A557C">
      <w:pPr>
        <w:pStyle w:val="Heading4"/>
      </w:pPr>
      <w:r>
        <w:lastRenderedPageBreak/>
        <w:t>Bind</w:t>
      </w:r>
    </w:p>
    <w:p w14:paraId="35F93FCC" w14:textId="39F771FC" w:rsidR="007F564D" w:rsidRDefault="008A557C" w:rsidP="00660906">
      <w:r>
        <w:t>To fix the problem mentioned in the previous section we can bind an execution context to a method</w:t>
      </w:r>
    </w:p>
    <w:p w14:paraId="6A1D61C4" w14:textId="77777777" w:rsidR="0039174C" w:rsidRPr="0039174C" w:rsidRDefault="0039174C" w:rsidP="0039174C">
      <w:pPr>
        <w:pStyle w:val="SourceCode"/>
      </w:pPr>
      <w:r w:rsidRPr="0039174C">
        <w:t>var o5 = {</w:t>
      </w:r>
    </w:p>
    <w:p w14:paraId="043C924C" w14:textId="77777777" w:rsidR="0039174C" w:rsidRPr="0039174C" w:rsidRDefault="0039174C" w:rsidP="0039174C">
      <w:pPr>
        <w:pStyle w:val="SourceCode"/>
      </w:pPr>
      <w:r w:rsidRPr="0039174C">
        <w:t>    name:"Kenny",</w:t>
      </w:r>
    </w:p>
    <w:p w14:paraId="22C5128D" w14:textId="77777777" w:rsidR="0039174C" w:rsidRPr="0039174C" w:rsidRDefault="0039174C" w:rsidP="0039174C">
      <w:pPr>
        <w:pStyle w:val="SourceCode"/>
      </w:pPr>
      <w:r w:rsidRPr="0039174C">
        <w:t>    print: function() {</w:t>
      </w:r>
    </w:p>
    <w:p w14:paraId="7D6573C0" w14:textId="77777777" w:rsidR="0039174C" w:rsidRPr="0039174C" w:rsidRDefault="0039174C" w:rsidP="0039174C">
      <w:pPr>
        <w:pStyle w:val="SourceCode"/>
      </w:pPr>
      <w:r w:rsidRPr="0039174C">
        <w:t>        console.log("Hello World " + this.name);</w:t>
      </w:r>
    </w:p>
    <w:p w14:paraId="3816865C" w14:textId="77777777" w:rsidR="0039174C" w:rsidRPr="00B159C2" w:rsidRDefault="0039174C" w:rsidP="0039174C">
      <w:pPr>
        <w:pStyle w:val="SourceCode"/>
        <w:rPr>
          <w:lang w:val="sv-SE"/>
        </w:rPr>
      </w:pPr>
      <w:r w:rsidRPr="0039174C">
        <w:t>    </w:t>
      </w:r>
      <w:r w:rsidRPr="00B159C2">
        <w:rPr>
          <w:lang w:val="sv-SE"/>
        </w:rPr>
        <w:t>}</w:t>
      </w:r>
    </w:p>
    <w:p w14:paraId="532D49C4" w14:textId="77777777" w:rsidR="0039174C" w:rsidRPr="00B159C2" w:rsidRDefault="0039174C" w:rsidP="0039174C">
      <w:pPr>
        <w:pStyle w:val="SourceCode"/>
        <w:rPr>
          <w:lang w:val="sv-SE"/>
        </w:rPr>
      </w:pPr>
      <w:r w:rsidRPr="00B159C2">
        <w:rPr>
          <w:lang w:val="sv-SE"/>
        </w:rPr>
        <w:t>}   </w:t>
      </w:r>
    </w:p>
    <w:p w14:paraId="0B73D5F3" w14:textId="77777777" w:rsidR="0039174C" w:rsidRPr="00B159C2" w:rsidRDefault="0039174C" w:rsidP="0039174C">
      <w:pPr>
        <w:pStyle w:val="SourceCode"/>
        <w:rPr>
          <w:lang w:val="sv-SE"/>
        </w:rPr>
      </w:pPr>
    </w:p>
    <w:p w14:paraId="75E37469" w14:textId="77777777" w:rsidR="0039174C" w:rsidRPr="00B159C2" w:rsidRDefault="0039174C" w:rsidP="0039174C">
      <w:pPr>
        <w:pStyle w:val="SourceCode"/>
        <w:rPr>
          <w:lang w:val="sv-SE"/>
        </w:rPr>
      </w:pPr>
      <w:r w:rsidRPr="00B159C2">
        <w:rPr>
          <w:lang w:val="sv-SE"/>
        </w:rPr>
        <w:t>var f = o5.print.bind(o5);</w:t>
      </w:r>
    </w:p>
    <w:p w14:paraId="31F5D5A2" w14:textId="402D8026" w:rsidR="0039174C" w:rsidRDefault="0039174C" w:rsidP="0039174C">
      <w:pPr>
        <w:pStyle w:val="SourceCode"/>
      </w:pPr>
      <w:r w:rsidRPr="0039174C">
        <w:t>f();</w:t>
      </w:r>
    </w:p>
    <w:p w14:paraId="2C9A128A" w14:textId="2DC5FEB7" w:rsidR="00147903" w:rsidRDefault="00147903" w:rsidP="0039174C">
      <w:pPr>
        <w:pStyle w:val="SourceCode"/>
      </w:pPr>
    </w:p>
    <w:p w14:paraId="1FC9905E" w14:textId="0BDBE234" w:rsidR="00147903" w:rsidRPr="0039174C" w:rsidRDefault="00147903" w:rsidP="0039174C">
      <w:pPr>
        <w:pStyle w:val="SourceCode"/>
      </w:pPr>
      <w:r>
        <w:t>&gt;&gt; Hello World Kenny</w:t>
      </w:r>
    </w:p>
    <w:p w14:paraId="650919FD" w14:textId="77777777" w:rsidR="00B10EDB" w:rsidRDefault="00B10EDB" w:rsidP="00B10EDB"/>
    <w:p w14:paraId="7EC0B71E" w14:textId="1BB30445" w:rsidR="00B10EDB" w:rsidRDefault="00B10EDB" w:rsidP="00B10EDB">
      <w:r>
        <w:t>A little mind bending is the following. Because the function f is taking the global execution context and because undeclared variables belong to the global context we get</w:t>
      </w:r>
    </w:p>
    <w:p w14:paraId="667AF90A" w14:textId="77777777" w:rsidR="003D4AA8" w:rsidRPr="003D4AA8" w:rsidRDefault="003D4AA8" w:rsidP="003D4AA8">
      <w:pPr>
        <w:pStyle w:val="SourceCode"/>
      </w:pPr>
      <w:r w:rsidRPr="003D4AA8">
        <w:t>var o5 = {</w:t>
      </w:r>
    </w:p>
    <w:p w14:paraId="16B0F1FE" w14:textId="77777777" w:rsidR="003D4AA8" w:rsidRPr="003D4AA8" w:rsidRDefault="003D4AA8" w:rsidP="003D4AA8">
      <w:pPr>
        <w:pStyle w:val="SourceCode"/>
      </w:pPr>
      <w:r w:rsidRPr="003D4AA8">
        <w:t>    name:"Kenny",</w:t>
      </w:r>
    </w:p>
    <w:p w14:paraId="1D404C55" w14:textId="77777777" w:rsidR="003D4AA8" w:rsidRPr="003D4AA8" w:rsidRDefault="003D4AA8" w:rsidP="003D4AA8">
      <w:pPr>
        <w:pStyle w:val="SourceCode"/>
      </w:pPr>
      <w:r w:rsidRPr="003D4AA8">
        <w:t>    print: function() {</w:t>
      </w:r>
    </w:p>
    <w:p w14:paraId="46BD0F0D" w14:textId="77777777" w:rsidR="003D4AA8" w:rsidRPr="003D4AA8" w:rsidRDefault="003D4AA8" w:rsidP="003D4AA8">
      <w:pPr>
        <w:pStyle w:val="SourceCode"/>
      </w:pPr>
      <w:r w:rsidRPr="003D4AA8">
        <w:t>        console.log("Hello World " + this.name);</w:t>
      </w:r>
    </w:p>
    <w:p w14:paraId="5DF74C13" w14:textId="77777777" w:rsidR="003D4AA8" w:rsidRPr="003D4AA8" w:rsidRDefault="003D4AA8" w:rsidP="003D4AA8">
      <w:pPr>
        <w:pStyle w:val="SourceCode"/>
      </w:pPr>
      <w:r w:rsidRPr="003D4AA8">
        <w:t>    }</w:t>
      </w:r>
    </w:p>
    <w:p w14:paraId="732E5362" w14:textId="77777777" w:rsidR="003D4AA8" w:rsidRPr="003D4AA8" w:rsidRDefault="003D4AA8" w:rsidP="003D4AA8">
      <w:pPr>
        <w:pStyle w:val="SourceCode"/>
      </w:pPr>
      <w:r w:rsidRPr="003D4AA8">
        <w:t>}   </w:t>
      </w:r>
    </w:p>
    <w:p w14:paraId="5341D8AD" w14:textId="77777777" w:rsidR="003D4AA8" w:rsidRPr="003D4AA8" w:rsidRDefault="003D4AA8" w:rsidP="003D4AA8">
      <w:pPr>
        <w:pStyle w:val="SourceCode"/>
      </w:pPr>
    </w:p>
    <w:p w14:paraId="20224B47" w14:textId="77777777" w:rsidR="003D4AA8" w:rsidRPr="003D4AA8" w:rsidRDefault="003D4AA8" w:rsidP="003D4AA8">
      <w:pPr>
        <w:pStyle w:val="SourceCode"/>
      </w:pPr>
      <w:r w:rsidRPr="003D4AA8">
        <w:t>name= "John";</w:t>
      </w:r>
    </w:p>
    <w:p w14:paraId="5EAEA1E2" w14:textId="77777777" w:rsidR="003D4AA8" w:rsidRPr="003D4AA8" w:rsidRDefault="003D4AA8" w:rsidP="003D4AA8">
      <w:pPr>
        <w:pStyle w:val="SourceCode"/>
      </w:pPr>
      <w:r w:rsidRPr="003D4AA8">
        <w:t>var f = o5.print;</w:t>
      </w:r>
    </w:p>
    <w:p w14:paraId="6C8532B1" w14:textId="77777777" w:rsidR="003D4AA8" w:rsidRPr="003D4AA8" w:rsidRDefault="003D4AA8" w:rsidP="003D4AA8">
      <w:pPr>
        <w:pStyle w:val="SourceCode"/>
      </w:pPr>
      <w:r w:rsidRPr="003D4AA8">
        <w:t>f();</w:t>
      </w:r>
    </w:p>
    <w:p w14:paraId="3DB7885C" w14:textId="11D5263A" w:rsidR="00B10EDB" w:rsidRDefault="00B10EDB" w:rsidP="00B10EDB"/>
    <w:p w14:paraId="39284162" w14:textId="3993E640" w:rsidR="003D4AA8" w:rsidRDefault="003D4AA8" w:rsidP="003D4AA8">
      <w:pPr>
        <w:pStyle w:val="SourceCode"/>
      </w:pPr>
      <w:r>
        <w:t>&gt;&gt; Hello World John</w:t>
      </w:r>
    </w:p>
    <w:p w14:paraId="64DC9FF8" w14:textId="77777777" w:rsidR="008A557C" w:rsidRPr="00660906" w:rsidRDefault="008A557C" w:rsidP="00660906"/>
    <w:p w14:paraId="2D9589A9" w14:textId="759CF528" w:rsidR="009E259B" w:rsidRDefault="009E259B">
      <w:pPr>
        <w:spacing w:after="160" w:line="259" w:lineRule="auto"/>
        <w:rPr>
          <w:rFonts w:asciiTheme="majorHAnsi" w:eastAsiaTheme="majorEastAsia" w:hAnsiTheme="majorHAnsi" w:cstheme="majorBidi"/>
          <w:b/>
          <w:iCs/>
          <w:smallCaps/>
          <w:color w:val="31378B" w:themeColor="text2"/>
          <w:szCs w:val="25"/>
        </w:rPr>
      </w:pPr>
    </w:p>
    <w:p w14:paraId="59C5B87B" w14:textId="77777777" w:rsidR="00EE615D" w:rsidRDefault="00EE615D" w:rsidP="00A96270">
      <w:pPr>
        <w:pStyle w:val="SourceCode"/>
      </w:pPr>
    </w:p>
    <w:p w14:paraId="6D7591C9" w14:textId="77777777" w:rsidR="00D96FE7" w:rsidRDefault="00D96FE7">
      <w:pPr>
        <w:spacing w:after="160" w:line="259" w:lineRule="auto"/>
        <w:rPr>
          <w:rFonts w:asciiTheme="majorHAnsi" w:eastAsiaTheme="majorEastAsia" w:hAnsiTheme="majorHAnsi" w:cstheme="majorBidi"/>
          <w:b/>
          <w:iCs/>
          <w:smallCaps/>
          <w:color w:val="31378B" w:themeColor="text2"/>
          <w:szCs w:val="25"/>
        </w:rPr>
      </w:pPr>
      <w:r>
        <w:br w:type="page"/>
      </w:r>
    </w:p>
    <w:p w14:paraId="78A0C55A" w14:textId="0AC759D9" w:rsidR="00484B57" w:rsidRPr="00484B57" w:rsidRDefault="0063373E" w:rsidP="00D96FE7">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1A48A3" w:rsidRPr="0086366B" w14:paraId="340EF14B"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5109D624" w14:textId="77777777" w:rsidR="001A48A3" w:rsidRDefault="001A48A3" w:rsidP="00F36107">
            <w:pPr>
              <w:pStyle w:val="Def"/>
              <w:spacing w:before="0"/>
            </w:pPr>
            <w:r>
              <w:t>Create Prototype</w:t>
            </w:r>
          </w:p>
        </w:tc>
        <w:tc>
          <w:tcPr>
            <w:tcW w:w="8346" w:type="dxa"/>
          </w:tcPr>
          <w:p w14:paraId="0168FF18" w14:textId="77777777" w:rsidR="001A48A3" w:rsidRPr="00CE7D7C"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1A48A3" w:rsidRPr="0086366B" w14:paraId="2AD43101"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4B9F37" w14:textId="77777777" w:rsidR="001A48A3" w:rsidRDefault="001A48A3" w:rsidP="00F36107">
            <w:pPr>
              <w:pStyle w:val="Def"/>
              <w:spacing w:before="0"/>
            </w:pPr>
            <w:r>
              <w:t>Add prototype method</w:t>
            </w:r>
          </w:p>
        </w:tc>
        <w:tc>
          <w:tcPr>
            <w:tcW w:w="8346" w:type="dxa"/>
          </w:tcPr>
          <w:p w14:paraId="3C27E592" w14:textId="77777777" w:rsidR="001A48A3" w:rsidRPr="00DC3B9C"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619EF970" w14:textId="77777777" w:rsidR="001A48A3" w:rsidRPr="00BE0184"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5D2415" w:rsidRPr="0086366B" w14:paraId="291C528F"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DF1F23A" w14:textId="49740C21" w:rsidR="005D2415" w:rsidRDefault="005D2415" w:rsidP="00F36107">
            <w:pPr>
              <w:pStyle w:val="Def"/>
              <w:spacing w:before="0"/>
            </w:pPr>
            <w:r>
              <w:t>Add Property</w:t>
            </w:r>
          </w:p>
        </w:tc>
        <w:tc>
          <w:tcPr>
            <w:tcW w:w="8346" w:type="dxa"/>
          </w:tcPr>
          <w:p w14:paraId="62B240C0" w14:textId="77777777" w:rsidR="005D2415" w:rsidRPr="005D2415" w:rsidRDefault="005D2415" w:rsidP="005D2415">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6B6B0101" w14:textId="77777777" w:rsidR="005D2415" w:rsidRPr="005D2415" w:rsidRDefault="005D2415" w:rsidP="005D2415">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03127BDA" w14:textId="77777777" w:rsidR="005D2415" w:rsidRPr="005D2415" w:rsidRDefault="005D2415" w:rsidP="005D2415">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75E68F82" w14:textId="772610AA" w:rsidR="005D2415" w:rsidRPr="00DC3B9C" w:rsidRDefault="005D2415" w:rsidP="005D2415">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772E2D06" w14:textId="445440C8" w:rsidR="002E016F" w:rsidRDefault="002E016F" w:rsidP="002E016F">
      <w:pPr>
        <w:pStyle w:val="Heading5"/>
      </w:pPr>
      <w:r>
        <w:t>The Default Prototype</w:t>
      </w:r>
    </w:p>
    <w:p w14:paraId="27DFB575" w14:textId="77777777" w:rsidR="009958EA" w:rsidRDefault="0063373E" w:rsidP="009958EA">
      <w:r>
        <w:t>JavaScript objects have prototypes. By default, all objects have Object.prototype as a prototype.</w:t>
      </w:r>
      <w:r w:rsidR="002E016F">
        <w:t xml:space="preserve"> </w:t>
      </w:r>
      <w:r w:rsidR="009958EA">
        <w:t xml:space="preserve">The default prototype Object.prototype defines a basic </w:t>
      </w:r>
      <w:r w:rsidR="009958EA" w:rsidRPr="001F4955">
        <w:rPr>
          <w:rStyle w:val="SourceCodeChar"/>
        </w:rPr>
        <w:t>toString</w:t>
      </w:r>
      <w:r w:rsidR="009958EA">
        <w:t xml:space="preserve"> method.</w:t>
      </w:r>
    </w:p>
    <w:p w14:paraId="27A39650" w14:textId="4C412285" w:rsidR="0063373E" w:rsidRDefault="0063373E" w:rsidP="0063373E"/>
    <w:p w14:paraId="1E88AE7D" w14:textId="77777777" w:rsidR="008A7ABD" w:rsidRPr="008A7ABD" w:rsidRDefault="008A7ABD" w:rsidP="008A7ABD">
      <w:pPr>
        <w:pStyle w:val="SourceCode"/>
      </w:pPr>
      <w:r w:rsidRPr="008A7ABD">
        <w:t>var o5 = {</w:t>
      </w:r>
    </w:p>
    <w:p w14:paraId="7C9AB092" w14:textId="77777777" w:rsidR="008A7ABD" w:rsidRPr="008A7ABD" w:rsidRDefault="008A7ABD" w:rsidP="008A7ABD">
      <w:pPr>
        <w:pStyle w:val="SourceCode"/>
      </w:pPr>
      <w:r w:rsidRPr="008A7ABD">
        <w:t>    name:"Kenny",</w:t>
      </w:r>
    </w:p>
    <w:p w14:paraId="5574D5F6" w14:textId="77777777" w:rsidR="008A7ABD" w:rsidRPr="008A7ABD" w:rsidRDefault="008A7ABD" w:rsidP="008A7ABD">
      <w:pPr>
        <w:pStyle w:val="SourceCode"/>
      </w:pPr>
      <w:r w:rsidRPr="008A7ABD">
        <w:t>}   </w:t>
      </w:r>
    </w:p>
    <w:p w14:paraId="7E412132" w14:textId="77777777" w:rsidR="008A7ABD" w:rsidRPr="008A7ABD" w:rsidRDefault="008A7ABD" w:rsidP="008A7ABD">
      <w:pPr>
        <w:shd w:val="clear" w:color="auto" w:fill="FFFFFF"/>
        <w:spacing w:after="0" w:line="285" w:lineRule="atLeast"/>
        <w:rPr>
          <w:rFonts w:ascii="Consolas" w:eastAsia="Times New Roman" w:hAnsi="Consolas" w:cs="Times New Roman"/>
          <w:color w:val="000000"/>
          <w:sz w:val="21"/>
          <w:szCs w:val="21"/>
        </w:rPr>
      </w:pPr>
    </w:p>
    <w:p w14:paraId="23A36B69" w14:textId="60E2130D" w:rsidR="008A7ABD" w:rsidRPr="008A7ABD" w:rsidRDefault="008A7ABD" w:rsidP="008A7ABD">
      <w:pPr>
        <w:pStyle w:val="SourceCode"/>
        <w:rPr>
          <w:rFonts w:eastAsia="Times New Roman"/>
        </w:rPr>
      </w:pPr>
      <w:r w:rsidRPr="008A7ABD">
        <w:rPr>
          <w:rFonts w:eastAsia="Times New Roman"/>
        </w:rPr>
        <w:t>console.log(o5</w:t>
      </w:r>
      <w:r w:rsidR="009958EA">
        <w:rPr>
          <w:rFonts w:eastAsia="Times New Roman"/>
        </w:rPr>
        <w:t>.toString()</w:t>
      </w:r>
      <w:r w:rsidRPr="008A7ABD">
        <w:rPr>
          <w:rFonts w:eastAsia="Times New Roman"/>
        </w:rPr>
        <w:t>);</w:t>
      </w:r>
    </w:p>
    <w:p w14:paraId="4F5C5284" w14:textId="77777777" w:rsidR="008A7ABD" w:rsidRPr="008A7ABD" w:rsidRDefault="008A7ABD" w:rsidP="008A7ABD">
      <w:pPr>
        <w:shd w:val="clear" w:color="auto" w:fill="FFFFFF"/>
        <w:spacing w:after="0" w:line="285" w:lineRule="atLeast"/>
        <w:rPr>
          <w:rFonts w:ascii="Consolas" w:eastAsia="Times New Roman" w:hAnsi="Consolas" w:cs="Times New Roman"/>
          <w:color w:val="000000"/>
          <w:sz w:val="21"/>
          <w:szCs w:val="21"/>
        </w:rPr>
      </w:pPr>
    </w:p>
    <w:p w14:paraId="6CE6B01D" w14:textId="54FB5FEF" w:rsidR="0063373E" w:rsidRDefault="0063373E" w:rsidP="0063373E">
      <w:pPr>
        <w:pStyle w:val="SourceCode"/>
      </w:pPr>
      <w:r w:rsidRPr="000D1A4D">
        <w:t>console.log(Object.prototype == Object.getPrototypeOf(o</w:t>
      </w:r>
      <w:r w:rsidR="003F4D62">
        <w:t>5</w:t>
      </w:r>
      <w:r w:rsidRPr="000D1A4D">
        <w:t>)); </w:t>
      </w:r>
    </w:p>
    <w:p w14:paraId="4A9C46EA" w14:textId="685958D8" w:rsidR="003F4D62" w:rsidRDefault="003F4D62" w:rsidP="0063373E">
      <w:pPr>
        <w:pStyle w:val="SourceCode"/>
      </w:pPr>
    </w:p>
    <w:p w14:paraId="46B24E81" w14:textId="799C119D" w:rsidR="003F4D62" w:rsidRDefault="003F4D62" w:rsidP="0063373E">
      <w:pPr>
        <w:pStyle w:val="SourceCode"/>
      </w:pPr>
      <w:r>
        <w:t xml:space="preserve">&gt;&gt; </w:t>
      </w:r>
      <w:r w:rsidR="009958EA">
        <w:t>[object Object]</w:t>
      </w:r>
    </w:p>
    <w:p w14:paraId="68F72476" w14:textId="0D9209C8" w:rsidR="003F4D62" w:rsidRDefault="003F4D62" w:rsidP="0063373E">
      <w:pPr>
        <w:pStyle w:val="SourceCode"/>
      </w:pPr>
      <w:r>
        <w:t>&gt;&gt; true</w:t>
      </w:r>
    </w:p>
    <w:p w14:paraId="0E5E4DC1" w14:textId="52D98EB3" w:rsidR="00ED1E9C" w:rsidRDefault="00ED1E9C" w:rsidP="0063373E">
      <w:pPr>
        <w:pStyle w:val="SourceCode"/>
      </w:pPr>
    </w:p>
    <w:p w14:paraId="7F443B98" w14:textId="39DA12B7" w:rsidR="00ED1E9C" w:rsidRDefault="00ED1E9C" w:rsidP="0063373E">
      <w:pPr>
        <w:pStyle w:val="SourceCode"/>
      </w:pPr>
      <w:r w:rsidRPr="00ED1E9C">
        <w:drawing>
          <wp:inline distT="0" distB="0" distL="0" distR="0" wp14:anchorId="7E0CBE09" wp14:editId="3EE046CE">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123" cy="1729196"/>
                    </a:xfrm>
                    <a:prstGeom prst="rect">
                      <a:avLst/>
                    </a:prstGeom>
                  </pic:spPr>
                </pic:pic>
              </a:graphicData>
            </a:graphic>
          </wp:inline>
        </w:drawing>
      </w:r>
    </w:p>
    <w:p w14:paraId="68FF2C6A" w14:textId="77777777" w:rsidR="0063373E" w:rsidRDefault="0063373E" w:rsidP="0063373E">
      <w:pPr>
        <w:pStyle w:val="SourceCode"/>
      </w:pPr>
    </w:p>
    <w:p w14:paraId="2057BD4B" w14:textId="783E6A66" w:rsidR="0063373E" w:rsidRDefault="0063373E" w:rsidP="0063373E">
      <w:r>
        <w:t xml:space="preserve">If we want an object with no </w:t>
      </w:r>
      <w:r w:rsidR="005306CC">
        <w:t>prototype,</w:t>
      </w:r>
      <w:r>
        <w:t xml:space="preserve"> we can do as follows.</w:t>
      </w:r>
    </w:p>
    <w:p w14:paraId="6105B777" w14:textId="77777777" w:rsidR="0063373E" w:rsidRPr="00D34312" w:rsidRDefault="0063373E" w:rsidP="0063373E">
      <w:pPr>
        <w:pStyle w:val="SourceCode"/>
      </w:pPr>
      <w:r w:rsidRPr="00D34312">
        <w:t>var pl =Object.create(null);</w:t>
      </w:r>
    </w:p>
    <w:p w14:paraId="335C4C8A" w14:textId="77777777" w:rsidR="0063373E" w:rsidRPr="00D34312" w:rsidRDefault="0063373E" w:rsidP="0063373E">
      <w:pPr>
        <w:pStyle w:val="SourceCode"/>
      </w:pPr>
      <w:r w:rsidRPr="00D34312">
        <w:t>console.log(Object.getPrototypeOf(pl)); </w:t>
      </w:r>
    </w:p>
    <w:p w14:paraId="76F10AB8" w14:textId="77777777" w:rsidR="0063373E" w:rsidRDefault="0063373E" w:rsidP="0063373E">
      <w:pPr>
        <w:pStyle w:val="SourceCode"/>
      </w:pPr>
    </w:p>
    <w:p w14:paraId="183524B7" w14:textId="77777777" w:rsidR="0063373E" w:rsidRDefault="0063373E" w:rsidP="0063373E">
      <w:pPr>
        <w:pStyle w:val="SourceCode"/>
      </w:pPr>
    </w:p>
    <w:p w14:paraId="49CE3B4D" w14:textId="77777777" w:rsidR="0063373E" w:rsidRPr="000D1A4D" w:rsidRDefault="0063373E" w:rsidP="0063373E">
      <w:r>
        <w:t>The prototype of Object.prototype is null</w:t>
      </w:r>
    </w:p>
    <w:p w14:paraId="3D2118F6" w14:textId="5DD9CCFE" w:rsidR="00C1059B" w:rsidRDefault="00C1059B" w:rsidP="00C1059B">
      <w:pPr>
        <w:pStyle w:val="Heading5"/>
      </w:pPr>
      <w:r>
        <w:lastRenderedPageBreak/>
        <w:t>Creating prototype</w:t>
      </w:r>
    </w:p>
    <w:p w14:paraId="0F7160BB" w14:textId="7CE5CBFD" w:rsidR="00C1059B" w:rsidRDefault="00C1059B" w:rsidP="00C1059B">
      <w:r>
        <w:t>The following code fragment shows how to create a common prototype</w:t>
      </w:r>
      <w:r w:rsidR="00046BEE">
        <w:t xml:space="preserve">. Note the importance of the execution context this. Each object uses provides its own execution context </w:t>
      </w:r>
      <w:r w:rsidR="00046BEE" w:rsidRPr="00DE3C7E">
        <w:rPr>
          <w:rStyle w:val="SourceCodeChar"/>
        </w:rPr>
        <w:t>this</w:t>
      </w:r>
      <w:r w:rsidR="00046BEE">
        <w:t xml:space="preserve"> so the prototype object executes on the correct context</w:t>
      </w:r>
    </w:p>
    <w:p w14:paraId="6CD86E61"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a = {</w:t>
      </w:r>
    </w:p>
    <w:p w14:paraId="460F7DCB" w14:textId="77777777" w:rsidR="00773E82" w:rsidRPr="00773E82" w:rsidRDefault="00773E82" w:rsidP="00773E8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5B59A6A4" w14:textId="77777777" w:rsidR="00773E82" w:rsidRPr="00773E82" w:rsidRDefault="00773E82" w:rsidP="00773E8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195ACFE0" w14:textId="77777777" w:rsidR="00773E82" w:rsidRPr="00773E82" w:rsidRDefault="00773E82" w:rsidP="00773E82">
      <w:pPr>
        <w:pStyle w:val="SourceCode"/>
        <w:rPr>
          <w:rFonts w:eastAsia="Times New Roman"/>
        </w:rPr>
      </w:pPr>
      <w:r w:rsidRPr="00773E82">
        <w:rPr>
          <w:rFonts w:eastAsia="Times New Roman"/>
        </w:rPr>
        <w:t>}   </w:t>
      </w:r>
    </w:p>
    <w:p w14:paraId="4BE5863D"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b = {</w:t>
      </w:r>
    </w:p>
    <w:p w14:paraId="3F5B9F09" w14:textId="77777777" w:rsidR="00773E82" w:rsidRPr="00773E82" w:rsidRDefault="00773E82" w:rsidP="00773E8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8F1040C" w14:textId="77777777" w:rsidR="00773E82" w:rsidRPr="00773E82" w:rsidRDefault="00773E82" w:rsidP="00773E8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13509CB" w14:textId="77777777" w:rsidR="00773E82" w:rsidRPr="00773E82" w:rsidRDefault="00773E82" w:rsidP="00773E82">
      <w:pPr>
        <w:pStyle w:val="SourceCode"/>
        <w:rPr>
          <w:rFonts w:eastAsia="Times New Roman"/>
        </w:rPr>
      </w:pPr>
      <w:r w:rsidRPr="00773E82">
        <w:rPr>
          <w:rFonts w:eastAsia="Times New Roman"/>
        </w:rPr>
        <w:t>}   </w:t>
      </w:r>
    </w:p>
    <w:p w14:paraId="3AC56486" w14:textId="77777777" w:rsidR="00773E82" w:rsidRPr="00773E82" w:rsidRDefault="00773E82" w:rsidP="00773E82">
      <w:pPr>
        <w:pStyle w:val="SourceCode"/>
        <w:rPr>
          <w:rFonts w:eastAsia="Times New Roman"/>
        </w:rPr>
      </w:pPr>
    </w:p>
    <w:p w14:paraId="41AE2FDD"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NameProto = {</w:t>
      </w:r>
    </w:p>
    <w:p w14:paraId="526EFA31" w14:textId="16FDF8AC" w:rsidR="00773E82" w:rsidRPr="00773E82" w:rsidRDefault="00773E82" w:rsidP="00773E82">
      <w:pPr>
        <w:pStyle w:val="SourceCode"/>
        <w:rPr>
          <w:rFonts w:eastAsia="Times New Roman"/>
        </w:rPr>
      </w:pPr>
      <w:r w:rsidRPr="00773E82">
        <w:rPr>
          <w:rFonts w:eastAsia="Times New Roman"/>
        </w:rPr>
        <w:t>    fullName</w:t>
      </w:r>
      <w:r w:rsidR="004269DA">
        <w:rPr>
          <w:rFonts w:eastAsia="Times New Roman"/>
        </w:rPr>
        <w:t>: function</w:t>
      </w:r>
      <w:r w:rsidRPr="00773E82">
        <w:rPr>
          <w:rFonts w:eastAsia="Times New Roman"/>
        </w:rPr>
        <w:t>() {</w:t>
      </w:r>
      <w:r w:rsidR="001E1C69">
        <w:rPr>
          <w:rFonts w:eastAsia="Times New Roman"/>
        </w:rPr>
        <w:t>x</w:t>
      </w:r>
    </w:p>
    <w:p w14:paraId="0680F987" w14:textId="77777777" w:rsidR="00773E82" w:rsidRPr="00773E82" w:rsidRDefault="00773E82" w:rsidP="00773E8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1CF16DB6" w14:textId="77777777" w:rsidR="00773E82" w:rsidRPr="00773E82" w:rsidRDefault="00773E82" w:rsidP="00773E82">
      <w:pPr>
        <w:pStyle w:val="SourceCode"/>
        <w:rPr>
          <w:rFonts w:eastAsia="Times New Roman"/>
        </w:rPr>
      </w:pPr>
      <w:r w:rsidRPr="00773E82">
        <w:rPr>
          <w:rFonts w:eastAsia="Times New Roman"/>
        </w:rPr>
        <w:t>    }   </w:t>
      </w:r>
    </w:p>
    <w:p w14:paraId="750AA566" w14:textId="77777777" w:rsidR="00773E82" w:rsidRPr="00773E82" w:rsidRDefault="00773E82" w:rsidP="00773E82">
      <w:pPr>
        <w:pStyle w:val="SourceCode"/>
        <w:rPr>
          <w:rFonts w:eastAsia="Times New Roman"/>
        </w:rPr>
      </w:pPr>
      <w:r w:rsidRPr="00773E82">
        <w:rPr>
          <w:rFonts w:eastAsia="Times New Roman"/>
        </w:rPr>
        <w:t>}</w:t>
      </w:r>
    </w:p>
    <w:p w14:paraId="3478226E" w14:textId="77777777" w:rsidR="00773E82" w:rsidRPr="00773E82" w:rsidRDefault="00773E82" w:rsidP="00773E82">
      <w:pPr>
        <w:pStyle w:val="SourceCode"/>
        <w:rPr>
          <w:rFonts w:eastAsia="Times New Roman"/>
        </w:rPr>
      </w:pPr>
    </w:p>
    <w:p w14:paraId="7FCDB0D8" w14:textId="77777777" w:rsidR="00773E82" w:rsidRPr="00773E82" w:rsidRDefault="00773E82" w:rsidP="00773E82">
      <w:pPr>
        <w:pStyle w:val="SourceCode"/>
        <w:rPr>
          <w:rFonts w:eastAsia="Times New Roman"/>
        </w:rPr>
      </w:pPr>
      <w:r w:rsidRPr="00773E82">
        <w:rPr>
          <w:rFonts w:eastAsia="Times New Roman"/>
        </w:rPr>
        <w:t>Object.setPrototypeOf(a,NameProto);</w:t>
      </w:r>
    </w:p>
    <w:p w14:paraId="11065B56" w14:textId="77777777" w:rsidR="00773E82" w:rsidRPr="00773E82" w:rsidRDefault="00773E82" w:rsidP="00773E82">
      <w:pPr>
        <w:pStyle w:val="SourceCode"/>
        <w:rPr>
          <w:rFonts w:eastAsia="Times New Roman"/>
        </w:rPr>
      </w:pPr>
      <w:r w:rsidRPr="00773E82">
        <w:rPr>
          <w:rFonts w:eastAsia="Times New Roman"/>
        </w:rPr>
        <w:t>Object.setPrototypeOf(b,NameProto);</w:t>
      </w:r>
    </w:p>
    <w:p w14:paraId="3BEAB84D" w14:textId="77777777" w:rsidR="00773E82" w:rsidRPr="00773E82" w:rsidRDefault="00773E82" w:rsidP="00773E82">
      <w:pPr>
        <w:pStyle w:val="SourceCode"/>
        <w:rPr>
          <w:rFonts w:eastAsia="Times New Roman"/>
        </w:rPr>
      </w:pPr>
    </w:p>
    <w:p w14:paraId="36AD3572" w14:textId="77777777" w:rsidR="00773E82" w:rsidRPr="00773E82" w:rsidRDefault="00773E82" w:rsidP="00773E82">
      <w:pPr>
        <w:pStyle w:val="SourceCode"/>
        <w:rPr>
          <w:rFonts w:eastAsia="Times New Roman"/>
        </w:rPr>
      </w:pPr>
      <w:r w:rsidRPr="00773E82">
        <w:rPr>
          <w:rFonts w:eastAsia="Times New Roman"/>
        </w:rPr>
        <w:t>console.log(a.fullName());</w:t>
      </w:r>
    </w:p>
    <w:p w14:paraId="2DE8173A" w14:textId="7C059124" w:rsidR="00773E82" w:rsidRDefault="00773E82" w:rsidP="00773E82">
      <w:pPr>
        <w:pStyle w:val="SourceCode"/>
        <w:rPr>
          <w:rFonts w:eastAsia="Times New Roman"/>
        </w:rPr>
      </w:pPr>
      <w:r w:rsidRPr="00773E82">
        <w:rPr>
          <w:rFonts w:eastAsia="Times New Roman"/>
        </w:rPr>
        <w:t>console.log(b.fullName());</w:t>
      </w:r>
    </w:p>
    <w:p w14:paraId="7C9E0949" w14:textId="55D7356C" w:rsidR="00B86705" w:rsidRDefault="00B86705" w:rsidP="00773E82">
      <w:pPr>
        <w:pStyle w:val="SourceCode"/>
        <w:rPr>
          <w:rFonts w:eastAsia="Times New Roman"/>
        </w:rPr>
      </w:pPr>
    </w:p>
    <w:p w14:paraId="3C294C79" w14:textId="21157468" w:rsidR="00B86705" w:rsidRDefault="00B86705" w:rsidP="00773E82">
      <w:pPr>
        <w:pStyle w:val="SourceCode"/>
        <w:rPr>
          <w:rFonts w:eastAsia="Times New Roman"/>
        </w:rPr>
      </w:pPr>
      <w:r>
        <w:rPr>
          <w:rFonts w:eastAsia="Times New Roman"/>
        </w:rPr>
        <w:t>&gt;&gt; Kenny Wilson</w:t>
      </w:r>
    </w:p>
    <w:p w14:paraId="4F1F6FF4" w14:textId="5E66BD67" w:rsidR="00B86705" w:rsidRDefault="00B86705" w:rsidP="00773E82">
      <w:pPr>
        <w:pStyle w:val="SourceCode"/>
        <w:rPr>
          <w:rFonts w:eastAsia="Times New Roman"/>
        </w:rPr>
      </w:pPr>
      <w:r>
        <w:rPr>
          <w:rFonts w:eastAsia="Times New Roman"/>
        </w:rPr>
        <w:t>&gt;&gt; John Smith</w:t>
      </w:r>
    </w:p>
    <w:p w14:paraId="267D0105" w14:textId="249CE62C" w:rsidR="00046BEE" w:rsidRDefault="00046BEE" w:rsidP="00773E82">
      <w:pPr>
        <w:pStyle w:val="SourceCode"/>
        <w:rPr>
          <w:rFonts w:eastAsia="Times New Roman"/>
        </w:rPr>
      </w:pPr>
    </w:p>
    <w:p w14:paraId="3236F928" w14:textId="105C5968" w:rsidR="00046BEE" w:rsidRDefault="00046BEE" w:rsidP="00773E82">
      <w:pPr>
        <w:pStyle w:val="SourceCode"/>
        <w:rPr>
          <w:rFonts w:eastAsia="Times New Roman"/>
        </w:rPr>
      </w:pPr>
      <w:r w:rsidRPr="00046BEE">
        <w:rPr>
          <w:rFonts w:eastAsia="Times New Roman"/>
        </w:rPr>
        <w:drawing>
          <wp:inline distT="0" distB="0" distL="0" distR="0" wp14:anchorId="41DE938B" wp14:editId="5E27C2D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8810"/>
                    </a:xfrm>
                    <a:prstGeom prst="rect">
                      <a:avLst/>
                    </a:prstGeom>
                  </pic:spPr>
                </pic:pic>
              </a:graphicData>
            </a:graphic>
          </wp:inline>
        </w:drawing>
      </w:r>
    </w:p>
    <w:p w14:paraId="2114DD86" w14:textId="3883126E" w:rsidR="00773E82" w:rsidRDefault="00773E82" w:rsidP="00773E82">
      <w:pPr>
        <w:pStyle w:val="SourceCode"/>
        <w:rPr>
          <w:rFonts w:eastAsia="Times New Roman"/>
        </w:rPr>
      </w:pPr>
    </w:p>
    <w:p w14:paraId="1766DB02" w14:textId="0EABE843" w:rsidR="00773E82" w:rsidRDefault="00773E82" w:rsidP="00773E82">
      <w:pPr>
        <w:pStyle w:val="SourceCode"/>
        <w:rPr>
          <w:rFonts w:eastAsia="Times New Roman"/>
        </w:rPr>
      </w:pPr>
    </w:p>
    <w:p w14:paraId="73FA18B2" w14:textId="77777777" w:rsidR="004269DA" w:rsidRPr="00773E82" w:rsidRDefault="004269DA" w:rsidP="00773E82">
      <w:pPr>
        <w:pStyle w:val="SourceCode"/>
        <w:rPr>
          <w:rFonts w:eastAsia="Times New Roman"/>
        </w:rPr>
      </w:pPr>
    </w:p>
    <w:p w14:paraId="78C4C7B8" w14:textId="77777777" w:rsidR="002B1C4F" w:rsidRPr="004A7A83" w:rsidRDefault="002B1C4F" w:rsidP="00E81A08">
      <w:pPr>
        <w:pStyle w:val="SourceCode"/>
      </w:pPr>
    </w:p>
    <w:p w14:paraId="75054782" w14:textId="5740D799" w:rsidR="002B1C4F" w:rsidRDefault="002B1C4F" w:rsidP="002B1C4F">
      <w:pPr>
        <w:pStyle w:val="Heading5"/>
      </w:pPr>
      <w:r>
        <w:lastRenderedPageBreak/>
        <w:t>Constructors</w:t>
      </w:r>
    </w:p>
    <w:p w14:paraId="6D9BF021" w14:textId="53E0574D" w:rsidR="002B1C4F" w:rsidRDefault="00783726" w:rsidP="002B1C4F">
      <w:r>
        <w:t xml:space="preserve">We can simplify the creation of objects using constructor functions. Constructor functions </w:t>
      </w:r>
      <w:r w:rsidR="005472A3">
        <w:t xml:space="preserve">create a </w:t>
      </w:r>
      <w:r w:rsidR="00A7356B">
        <w:t>new object, initialise it</w:t>
      </w:r>
      <w:r w:rsidR="00BA5046">
        <w:t>s properties and assign the new objects prototype.</w:t>
      </w:r>
      <w:r w:rsidR="00681240">
        <w:t xml:space="preserve"> The following achieves the same as the previous section with less code</w:t>
      </w:r>
    </w:p>
    <w:p w14:paraId="1C4D907A" w14:textId="77777777" w:rsidR="003617CF" w:rsidRPr="0004455E" w:rsidRDefault="003617CF" w:rsidP="0004455E">
      <w:pPr>
        <w:pStyle w:val="SourceCode"/>
      </w:pPr>
      <w:r w:rsidRPr="0004455E">
        <w:t>let Name = function(first,second)</w:t>
      </w:r>
    </w:p>
    <w:p w14:paraId="66AC5E14" w14:textId="77777777" w:rsidR="003617CF" w:rsidRPr="0004455E" w:rsidRDefault="003617CF" w:rsidP="0004455E">
      <w:pPr>
        <w:pStyle w:val="SourceCode"/>
      </w:pPr>
      <w:r w:rsidRPr="0004455E">
        <w:t>{</w:t>
      </w:r>
    </w:p>
    <w:p w14:paraId="7DA20339" w14:textId="77777777" w:rsidR="003617CF" w:rsidRPr="0004455E" w:rsidRDefault="003617CF" w:rsidP="0004455E">
      <w:pPr>
        <w:pStyle w:val="SourceCode"/>
      </w:pPr>
      <w:r w:rsidRPr="0004455E">
        <w:t>    this.firstName = first;</w:t>
      </w:r>
    </w:p>
    <w:p w14:paraId="4B62995E" w14:textId="77777777" w:rsidR="003617CF" w:rsidRPr="0004455E" w:rsidRDefault="003617CF" w:rsidP="0004455E">
      <w:pPr>
        <w:pStyle w:val="SourceCode"/>
      </w:pPr>
      <w:r w:rsidRPr="0004455E">
        <w:t>    this.secondName = second;</w:t>
      </w:r>
    </w:p>
    <w:p w14:paraId="20A28823" w14:textId="77777777" w:rsidR="003617CF" w:rsidRPr="0004455E" w:rsidRDefault="003617CF" w:rsidP="0004455E">
      <w:pPr>
        <w:pStyle w:val="SourceCode"/>
      </w:pPr>
      <w:r w:rsidRPr="0004455E">
        <w:t>}</w:t>
      </w:r>
    </w:p>
    <w:p w14:paraId="164D6A27" w14:textId="77777777" w:rsidR="003617CF" w:rsidRPr="0004455E" w:rsidRDefault="003617CF" w:rsidP="0004455E">
      <w:pPr>
        <w:pStyle w:val="SourceCode"/>
      </w:pPr>
    </w:p>
    <w:p w14:paraId="32EE1FED" w14:textId="77777777" w:rsidR="003617CF" w:rsidRPr="0004455E" w:rsidRDefault="003617CF" w:rsidP="0004455E">
      <w:pPr>
        <w:pStyle w:val="SourceCode"/>
      </w:pPr>
      <w:r w:rsidRPr="0004455E">
        <w:t>Name.prototype.fullName = function()</w:t>
      </w:r>
    </w:p>
    <w:p w14:paraId="744BA50E" w14:textId="77777777" w:rsidR="003617CF" w:rsidRPr="0004455E" w:rsidRDefault="003617CF" w:rsidP="0004455E">
      <w:pPr>
        <w:pStyle w:val="SourceCode"/>
      </w:pPr>
      <w:r w:rsidRPr="0004455E">
        <w:t>{</w:t>
      </w:r>
    </w:p>
    <w:p w14:paraId="150801C0" w14:textId="77777777" w:rsidR="003617CF" w:rsidRPr="0004455E" w:rsidRDefault="003617CF" w:rsidP="0004455E">
      <w:pPr>
        <w:pStyle w:val="SourceCode"/>
      </w:pPr>
      <w:r w:rsidRPr="0004455E">
        <w:t>    return this.firstName + " " + this.secondName;</w:t>
      </w:r>
    </w:p>
    <w:p w14:paraId="6F37D95F" w14:textId="77777777" w:rsidR="003617CF" w:rsidRPr="0004455E" w:rsidRDefault="003617CF" w:rsidP="0004455E">
      <w:pPr>
        <w:pStyle w:val="SourceCode"/>
      </w:pPr>
      <w:r w:rsidRPr="0004455E">
        <w:t>}</w:t>
      </w:r>
    </w:p>
    <w:p w14:paraId="4C9AFB4F" w14:textId="77777777" w:rsidR="003617CF" w:rsidRPr="0004455E" w:rsidRDefault="003617CF" w:rsidP="0004455E">
      <w:pPr>
        <w:pStyle w:val="SourceCode"/>
      </w:pPr>
    </w:p>
    <w:p w14:paraId="70A7F1D1" w14:textId="77777777" w:rsidR="003617CF" w:rsidRPr="0004455E" w:rsidRDefault="003617CF" w:rsidP="0004455E">
      <w:pPr>
        <w:pStyle w:val="SourceCode"/>
      </w:pPr>
      <w:r w:rsidRPr="0004455E">
        <w:t>var name = new Name('Kenny', 'Wilson');</w:t>
      </w:r>
    </w:p>
    <w:p w14:paraId="75F4E33F" w14:textId="73549231" w:rsidR="003617CF" w:rsidRDefault="003617CF" w:rsidP="0004455E">
      <w:pPr>
        <w:pStyle w:val="SourceCode"/>
      </w:pPr>
      <w:r w:rsidRPr="0004455E">
        <w:t>console.log(name.fullName());</w:t>
      </w:r>
    </w:p>
    <w:p w14:paraId="0E7968C0" w14:textId="62B44678" w:rsidR="0004455E" w:rsidRDefault="0004455E" w:rsidP="0004455E">
      <w:pPr>
        <w:pStyle w:val="SourceCode"/>
      </w:pPr>
    </w:p>
    <w:p w14:paraId="390056B1" w14:textId="0D6C9A90" w:rsidR="0004455E" w:rsidRDefault="0004455E" w:rsidP="0004455E">
      <w:pPr>
        <w:pStyle w:val="SourceCode"/>
      </w:pPr>
      <w:r>
        <w:t>&gt;&gt; Kenny Wilson</w:t>
      </w:r>
    </w:p>
    <w:p w14:paraId="1A722E1A" w14:textId="1B60E3DA" w:rsidR="0004455E" w:rsidRPr="0004455E" w:rsidRDefault="0004455E" w:rsidP="0004455E">
      <w:pPr>
        <w:pStyle w:val="SourceCode"/>
      </w:pPr>
      <w:r>
        <w:t>&gt;&gt; Sanna Wilson</w:t>
      </w:r>
    </w:p>
    <w:p w14:paraId="4EBEDFB2" w14:textId="77777777" w:rsidR="003617CF" w:rsidRPr="003617CF" w:rsidRDefault="003617CF" w:rsidP="003617CF">
      <w:pPr>
        <w:shd w:val="clear" w:color="auto" w:fill="FFFFFF"/>
        <w:spacing w:after="0" w:line="285" w:lineRule="atLeast"/>
        <w:rPr>
          <w:rFonts w:ascii="Consolas" w:eastAsia="Times New Roman" w:hAnsi="Consolas" w:cs="Times New Roman"/>
          <w:color w:val="000000"/>
          <w:sz w:val="21"/>
          <w:szCs w:val="21"/>
        </w:rPr>
      </w:pPr>
    </w:p>
    <w:p w14:paraId="6DB5600C" w14:textId="77777777" w:rsidR="00892F52" w:rsidRDefault="00892F52">
      <w:pPr>
        <w:spacing w:after="160" w:line="259" w:lineRule="auto"/>
        <w:rPr>
          <w:rFonts w:asciiTheme="majorHAnsi" w:eastAsiaTheme="majorEastAsia" w:hAnsiTheme="majorHAnsi" w:cstheme="majorBidi"/>
          <w:b/>
          <w:iCs/>
          <w:color w:val="7076CC" w:themeColor="text2" w:themeTint="99"/>
          <w:sz w:val="20"/>
          <w:szCs w:val="24"/>
        </w:rPr>
      </w:pPr>
      <w:r>
        <w:br w:type="page"/>
      </w:r>
    </w:p>
    <w:p w14:paraId="32A17F92" w14:textId="3E841F66" w:rsidR="00385711" w:rsidRDefault="00385711" w:rsidP="00385711">
      <w:pPr>
        <w:pStyle w:val="Heading5"/>
      </w:pPr>
      <w:r>
        <w:lastRenderedPageBreak/>
        <w:t>Chaining Constructors</w:t>
      </w:r>
    </w:p>
    <w:p w14:paraId="3D465FB5" w14:textId="1B272270" w:rsidR="00385711" w:rsidRDefault="00385711" w:rsidP="00385711">
      <w:r>
        <w:t>We need to be careful when chaining constructors</w:t>
      </w:r>
    </w:p>
    <w:p w14:paraId="6B29D806" w14:textId="77777777" w:rsidR="00892F52" w:rsidRPr="00892F52" w:rsidRDefault="00892F52" w:rsidP="00892F52">
      <w:pPr>
        <w:pStyle w:val="SourceCode"/>
      </w:pPr>
      <w:r w:rsidRPr="00892F52">
        <w:t>let Person = function(first,second)</w:t>
      </w:r>
    </w:p>
    <w:p w14:paraId="3F5148E1" w14:textId="77777777" w:rsidR="00892F52" w:rsidRPr="00892F52" w:rsidRDefault="00892F52" w:rsidP="00892F52">
      <w:pPr>
        <w:pStyle w:val="SourceCode"/>
      </w:pPr>
      <w:r w:rsidRPr="00892F52">
        <w:t>{</w:t>
      </w:r>
    </w:p>
    <w:p w14:paraId="2C65AC64" w14:textId="77777777" w:rsidR="00892F52" w:rsidRPr="00892F52" w:rsidRDefault="00892F52" w:rsidP="00892F52">
      <w:pPr>
        <w:pStyle w:val="SourceCode"/>
      </w:pPr>
      <w:r w:rsidRPr="00892F52">
        <w:t>    this.firstName = first;</w:t>
      </w:r>
    </w:p>
    <w:p w14:paraId="53934B33" w14:textId="77777777" w:rsidR="00892F52" w:rsidRPr="00892F52" w:rsidRDefault="00892F52" w:rsidP="00892F52">
      <w:pPr>
        <w:pStyle w:val="SourceCode"/>
      </w:pPr>
      <w:r w:rsidRPr="00892F52">
        <w:t>    this.secondName = second;</w:t>
      </w:r>
    </w:p>
    <w:p w14:paraId="54B8B952" w14:textId="77777777" w:rsidR="00892F52" w:rsidRPr="00892F52" w:rsidRDefault="00892F52" w:rsidP="00892F52">
      <w:pPr>
        <w:pStyle w:val="SourceCode"/>
      </w:pPr>
      <w:r w:rsidRPr="00892F52">
        <w:t>}</w:t>
      </w:r>
    </w:p>
    <w:p w14:paraId="4DAA57CE" w14:textId="77777777" w:rsidR="00892F52" w:rsidRPr="00892F52" w:rsidRDefault="00892F52" w:rsidP="00892F52">
      <w:pPr>
        <w:pStyle w:val="SourceCode"/>
      </w:pPr>
    </w:p>
    <w:p w14:paraId="1AF74B96" w14:textId="77777777" w:rsidR="00892F52" w:rsidRPr="00892F52" w:rsidRDefault="00892F52" w:rsidP="00892F52">
      <w:pPr>
        <w:pStyle w:val="SourceCode"/>
      </w:pPr>
      <w:r w:rsidRPr="00892F52">
        <w:t>Person.prototype.fullName = function()</w:t>
      </w:r>
    </w:p>
    <w:p w14:paraId="1C1B737D" w14:textId="77777777" w:rsidR="00892F52" w:rsidRPr="00892F52" w:rsidRDefault="00892F52" w:rsidP="00892F52">
      <w:pPr>
        <w:pStyle w:val="SourceCode"/>
      </w:pPr>
      <w:r w:rsidRPr="00892F52">
        <w:t>{</w:t>
      </w:r>
    </w:p>
    <w:p w14:paraId="642A4C83" w14:textId="77777777" w:rsidR="00892F52" w:rsidRPr="00892F52" w:rsidRDefault="00892F52" w:rsidP="00892F52">
      <w:pPr>
        <w:pStyle w:val="SourceCode"/>
      </w:pPr>
      <w:r w:rsidRPr="00892F52">
        <w:t>    return this.firstName + " " + this.secondName;</w:t>
      </w:r>
    </w:p>
    <w:p w14:paraId="45C63015" w14:textId="77777777" w:rsidR="00892F52" w:rsidRPr="00892F52" w:rsidRDefault="00892F52" w:rsidP="00892F52">
      <w:pPr>
        <w:pStyle w:val="SourceCode"/>
      </w:pPr>
      <w:r w:rsidRPr="00892F52">
        <w:t>}</w:t>
      </w:r>
    </w:p>
    <w:p w14:paraId="5F2F5E15" w14:textId="77777777" w:rsidR="00892F52" w:rsidRPr="00892F52" w:rsidRDefault="00892F52" w:rsidP="00892F52">
      <w:pPr>
        <w:pStyle w:val="SourceCode"/>
      </w:pPr>
    </w:p>
    <w:p w14:paraId="37393E45" w14:textId="77777777" w:rsidR="00892F52" w:rsidRPr="00892F52" w:rsidRDefault="00892F52" w:rsidP="00892F52">
      <w:pPr>
        <w:pStyle w:val="SourceCode"/>
      </w:pPr>
      <w:r w:rsidRPr="00892F52">
        <w:t>let Employee = function(first,second,salary)</w:t>
      </w:r>
    </w:p>
    <w:p w14:paraId="2A16B376" w14:textId="77777777" w:rsidR="00892F52" w:rsidRPr="00892F52" w:rsidRDefault="00892F52" w:rsidP="00892F52">
      <w:pPr>
        <w:pStyle w:val="SourceCode"/>
      </w:pPr>
      <w:r w:rsidRPr="00892F52">
        <w:t>{</w:t>
      </w:r>
    </w:p>
    <w:p w14:paraId="43EF79E7" w14:textId="77777777" w:rsidR="00892F52" w:rsidRPr="009C30FA" w:rsidRDefault="00892F52" w:rsidP="00892F52">
      <w:pPr>
        <w:pStyle w:val="SourceCode"/>
        <w:rPr>
          <w:b/>
          <w:bCs/>
        </w:rPr>
      </w:pPr>
      <w:r w:rsidRPr="00892F52">
        <w:t>    </w:t>
      </w:r>
      <w:r w:rsidRPr="009C30FA">
        <w:rPr>
          <w:b/>
          <w:bCs/>
        </w:rPr>
        <w:t>Person.call(this,first,second);</w:t>
      </w:r>
    </w:p>
    <w:p w14:paraId="55246A0F" w14:textId="77777777" w:rsidR="00892F52" w:rsidRPr="00892F52" w:rsidRDefault="00892F52" w:rsidP="00892F52">
      <w:pPr>
        <w:pStyle w:val="SourceCode"/>
      </w:pPr>
      <w:r w:rsidRPr="00892F52">
        <w:t>    this.salary = salary;</w:t>
      </w:r>
    </w:p>
    <w:p w14:paraId="7105A4CD" w14:textId="77777777" w:rsidR="00892F52" w:rsidRPr="00892F52" w:rsidRDefault="00892F52" w:rsidP="00892F52">
      <w:pPr>
        <w:pStyle w:val="SourceCode"/>
      </w:pPr>
      <w:r w:rsidRPr="00892F52">
        <w:t>}</w:t>
      </w:r>
    </w:p>
    <w:p w14:paraId="00904722" w14:textId="77777777" w:rsidR="00892F52" w:rsidRPr="00892F52" w:rsidRDefault="00892F52" w:rsidP="00892F52">
      <w:pPr>
        <w:pStyle w:val="SourceCode"/>
      </w:pPr>
    </w:p>
    <w:p w14:paraId="3A05A42A" w14:textId="77777777" w:rsidR="00892F52" w:rsidRPr="009C30FA" w:rsidRDefault="00892F52" w:rsidP="00892F52">
      <w:pPr>
        <w:pStyle w:val="SourceCode"/>
        <w:rPr>
          <w:b/>
          <w:bCs/>
        </w:rPr>
      </w:pPr>
      <w:r w:rsidRPr="009C30FA">
        <w:rPr>
          <w:b/>
          <w:bCs/>
        </w:rPr>
        <w:t>Object.setPrototypeOf(Employee.prototype,Person.prototype);</w:t>
      </w:r>
    </w:p>
    <w:p w14:paraId="0577BDAC" w14:textId="77777777" w:rsidR="00892F52" w:rsidRPr="00892F52" w:rsidRDefault="00892F52" w:rsidP="00892F52">
      <w:pPr>
        <w:pStyle w:val="SourceCode"/>
      </w:pPr>
      <w:r w:rsidRPr="00892F52">
        <w:t>Employee.prototype.tax = function () {return this.salary * 0.4};</w:t>
      </w:r>
    </w:p>
    <w:p w14:paraId="5DB42954" w14:textId="77777777" w:rsidR="00892F52" w:rsidRPr="00892F52" w:rsidRDefault="00892F52" w:rsidP="00892F52">
      <w:pPr>
        <w:pStyle w:val="SourceCode"/>
      </w:pPr>
    </w:p>
    <w:p w14:paraId="63A25E0B" w14:textId="77777777" w:rsidR="00892F52" w:rsidRPr="00892F52" w:rsidRDefault="00892F52" w:rsidP="00892F52">
      <w:pPr>
        <w:pStyle w:val="SourceCode"/>
      </w:pPr>
      <w:r w:rsidRPr="00892F52">
        <w:t> var emp = new Employee('Kenny', 'Wilson',100000);</w:t>
      </w:r>
    </w:p>
    <w:p w14:paraId="66FEC6BA" w14:textId="77777777" w:rsidR="00892F52" w:rsidRPr="00892F52" w:rsidRDefault="00892F52" w:rsidP="00892F52">
      <w:pPr>
        <w:pStyle w:val="SourceCode"/>
      </w:pPr>
      <w:r w:rsidRPr="00892F52">
        <w:t> console.log(emp.fullName());</w:t>
      </w:r>
    </w:p>
    <w:p w14:paraId="571ABBA4" w14:textId="77D2E233" w:rsidR="00892F52" w:rsidRDefault="00892F52" w:rsidP="00892F52">
      <w:pPr>
        <w:pStyle w:val="SourceCode"/>
      </w:pPr>
      <w:r w:rsidRPr="00892F52">
        <w:t> console.log(emp.tax());</w:t>
      </w:r>
    </w:p>
    <w:p w14:paraId="703CB224" w14:textId="638AF368" w:rsidR="005924D0" w:rsidRDefault="005924D0" w:rsidP="00892F52">
      <w:pPr>
        <w:pStyle w:val="SourceCode"/>
      </w:pPr>
    </w:p>
    <w:p w14:paraId="64A8BF03" w14:textId="6E20044B" w:rsidR="005924D0" w:rsidRDefault="005924D0" w:rsidP="00892F52">
      <w:pPr>
        <w:pStyle w:val="SourceCode"/>
      </w:pPr>
      <w:r>
        <w:t>&gt;&gt; Kenny Wilson</w:t>
      </w:r>
    </w:p>
    <w:p w14:paraId="40525C1D" w14:textId="5E900500" w:rsidR="00C14270" w:rsidRDefault="005924D0" w:rsidP="00BA77ED">
      <w:pPr>
        <w:pStyle w:val="SourceCode"/>
      </w:pPr>
      <w:r>
        <w:t>&gt;&gt; 40000</w:t>
      </w:r>
    </w:p>
    <w:p w14:paraId="561CB7CD" w14:textId="77777777" w:rsidR="00BA77ED" w:rsidRDefault="00BA77ED" w:rsidP="00BA77ED">
      <w:pPr>
        <w:pStyle w:val="SourceCode"/>
      </w:pPr>
    </w:p>
    <w:p w14:paraId="0B8D1015" w14:textId="540C4E8D" w:rsidR="008D2D9A" w:rsidRDefault="008D2D9A" w:rsidP="008D2D9A">
      <w:r w:rsidRPr="008D2D9A">
        <w:rPr>
          <w:noProof/>
        </w:rPr>
        <w:drawing>
          <wp:inline distT="0" distB="0" distL="0" distR="0" wp14:anchorId="772E6BE2" wp14:editId="11FC528C">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3804" cy="3863901"/>
                    </a:xfrm>
                    <a:prstGeom prst="rect">
                      <a:avLst/>
                    </a:prstGeom>
                  </pic:spPr>
                </pic:pic>
              </a:graphicData>
            </a:graphic>
          </wp:inline>
        </w:drawing>
      </w:r>
    </w:p>
    <w:p w14:paraId="73BF1E44" w14:textId="77777777" w:rsidR="008D2D9A" w:rsidRPr="008D2D9A" w:rsidRDefault="008D2D9A" w:rsidP="008D2D9A"/>
    <w:p w14:paraId="1AFBB004" w14:textId="7BA35D62" w:rsidR="00C14270" w:rsidRDefault="00C14270" w:rsidP="00C14270">
      <w:pPr>
        <w:pStyle w:val="Heading5"/>
      </w:pPr>
      <w:r>
        <w:lastRenderedPageBreak/>
        <w:t>Overridden methods</w:t>
      </w:r>
    </w:p>
    <w:p w14:paraId="45426566" w14:textId="04F170E5" w:rsidR="00C14270" w:rsidRDefault="00C14270" w:rsidP="00C14270">
      <w:r>
        <w:t xml:space="preserve">When we override a </w:t>
      </w:r>
      <w:r w:rsidR="00D136AE">
        <w:t>method,</w:t>
      </w:r>
      <w:r>
        <w:t xml:space="preserve"> we might want the overridden method to be called from the new method. </w:t>
      </w:r>
    </w:p>
    <w:p w14:paraId="37B9CD11" w14:textId="77777777" w:rsidR="00570349" w:rsidRPr="00570349" w:rsidRDefault="00570349" w:rsidP="00570349">
      <w:pPr>
        <w:pStyle w:val="SourceCode"/>
      </w:pPr>
      <w:r w:rsidRPr="00570349">
        <w:t>Employee.prototype.fullName = function() {</w:t>
      </w:r>
    </w:p>
    <w:p w14:paraId="6DFCD739" w14:textId="77777777" w:rsidR="00570349" w:rsidRPr="00570349" w:rsidRDefault="00570349" w:rsidP="00570349">
      <w:pPr>
        <w:pStyle w:val="SourceCode"/>
      </w:pPr>
      <w:r w:rsidRPr="00570349">
        <w:t>    let base = Person.prototype.fullName.call(this);</w:t>
      </w:r>
    </w:p>
    <w:p w14:paraId="17D99295" w14:textId="77777777" w:rsidR="00570349" w:rsidRPr="00570349" w:rsidRDefault="00570349" w:rsidP="00570349">
      <w:pPr>
        <w:pStyle w:val="SourceCode"/>
      </w:pPr>
      <w:r w:rsidRPr="00570349">
        <w:t>    return base + " " +  this.salary;</w:t>
      </w:r>
    </w:p>
    <w:p w14:paraId="10D90EC3" w14:textId="77777777" w:rsidR="00570349" w:rsidRPr="00570349" w:rsidRDefault="00570349" w:rsidP="00570349">
      <w:pPr>
        <w:pStyle w:val="SourceCode"/>
      </w:pPr>
      <w:r w:rsidRPr="00570349">
        <w:t>}</w:t>
      </w:r>
    </w:p>
    <w:p w14:paraId="7217FDE4" w14:textId="77777777" w:rsidR="00570349" w:rsidRPr="00570349" w:rsidRDefault="00570349" w:rsidP="00570349">
      <w:pPr>
        <w:pStyle w:val="SourceCode"/>
      </w:pPr>
    </w:p>
    <w:p w14:paraId="1D7416BB" w14:textId="77777777" w:rsidR="00570349" w:rsidRPr="00570349" w:rsidRDefault="00570349" w:rsidP="00570349">
      <w:pPr>
        <w:pStyle w:val="SourceCode"/>
      </w:pPr>
      <w:r w:rsidRPr="00570349">
        <w:t> var emp = new Employee('Kenny', 'Wilson',100000);</w:t>
      </w:r>
    </w:p>
    <w:p w14:paraId="0998C400" w14:textId="77777777" w:rsidR="00570349" w:rsidRPr="00570349" w:rsidRDefault="00570349" w:rsidP="00570349">
      <w:pPr>
        <w:pStyle w:val="SourceCode"/>
      </w:pPr>
      <w:r w:rsidRPr="00570349">
        <w:t> console.log(emp.fullName());</w:t>
      </w:r>
    </w:p>
    <w:p w14:paraId="44A3F317" w14:textId="3AFAA06A" w:rsidR="00570349" w:rsidRDefault="00570349" w:rsidP="00570349">
      <w:pPr>
        <w:pStyle w:val="SourceCode"/>
      </w:pPr>
      <w:r w:rsidRPr="00570349">
        <w:t> console.log(emp.tax());</w:t>
      </w:r>
    </w:p>
    <w:p w14:paraId="3BE8C57F" w14:textId="6BED5B72" w:rsidR="00570349" w:rsidRDefault="00570349" w:rsidP="00570349">
      <w:pPr>
        <w:pStyle w:val="SourceCode"/>
      </w:pPr>
    </w:p>
    <w:p w14:paraId="0BDA1B1B" w14:textId="436A9B7D" w:rsidR="00570349" w:rsidRDefault="00570349" w:rsidP="00570349">
      <w:pPr>
        <w:pStyle w:val="SourceCode"/>
      </w:pPr>
      <w:r>
        <w:t xml:space="preserve">&gt;&gt; Kenny Wilson </w:t>
      </w:r>
      <w:r w:rsidR="009B2885">
        <w:t>100000</w:t>
      </w:r>
    </w:p>
    <w:p w14:paraId="6BDBE885" w14:textId="2F42D598" w:rsidR="009B2885" w:rsidRDefault="009B2885" w:rsidP="00570349">
      <w:pPr>
        <w:pStyle w:val="SourceCode"/>
      </w:pPr>
      <w:r>
        <w:t>&gt;&gt; 40000</w:t>
      </w:r>
    </w:p>
    <w:p w14:paraId="32090282" w14:textId="1EB20A59" w:rsidR="00B2177A" w:rsidRDefault="00B2177A" w:rsidP="00570349">
      <w:pPr>
        <w:pStyle w:val="SourceCode"/>
      </w:pPr>
    </w:p>
    <w:p w14:paraId="2F43B8FF" w14:textId="4C6855E5" w:rsidR="00B2177A" w:rsidRDefault="00B2177A" w:rsidP="00570349">
      <w:pPr>
        <w:pStyle w:val="SourceCode"/>
      </w:pPr>
      <w:r w:rsidRPr="00B2177A">
        <w:drawing>
          <wp:inline distT="0" distB="0" distL="0" distR="0" wp14:anchorId="59B41E50" wp14:editId="3D1F3A91">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0102" cy="3211270"/>
                    </a:xfrm>
                    <a:prstGeom prst="rect">
                      <a:avLst/>
                    </a:prstGeom>
                  </pic:spPr>
                </pic:pic>
              </a:graphicData>
            </a:graphic>
          </wp:inline>
        </w:drawing>
      </w:r>
    </w:p>
    <w:p w14:paraId="022BAA29" w14:textId="77777777" w:rsidR="00D136AE" w:rsidRPr="00570349" w:rsidRDefault="00D136AE" w:rsidP="00570349">
      <w:pPr>
        <w:pStyle w:val="SourceCode"/>
      </w:pPr>
    </w:p>
    <w:p w14:paraId="74C2062A" w14:textId="77777777" w:rsidR="002D0203" w:rsidRDefault="00D136AE" w:rsidP="00D136AE">
      <w:pPr>
        <w:pStyle w:val="Heading5"/>
      </w:pPr>
      <w:r>
        <w:t>Instanceof</w:t>
      </w:r>
    </w:p>
    <w:p w14:paraId="6660D6DB" w14:textId="77777777" w:rsidR="002D0203" w:rsidRPr="002D0203" w:rsidRDefault="002D0203" w:rsidP="002D0203">
      <w:pPr>
        <w:pStyle w:val="SourceCode"/>
      </w:pPr>
      <w:r w:rsidRPr="002D0203">
        <w:t>var emp = new Employee('Kenny', 'Wilson',100000);</w:t>
      </w:r>
    </w:p>
    <w:p w14:paraId="2C1F7384" w14:textId="77777777" w:rsidR="002D0203" w:rsidRPr="002D0203" w:rsidRDefault="002D0203" w:rsidP="002D0203">
      <w:pPr>
        <w:pStyle w:val="SourceCode"/>
      </w:pPr>
      <w:r w:rsidRPr="002D0203">
        <w:t>console.log(emp instanceof Person);</w:t>
      </w:r>
    </w:p>
    <w:p w14:paraId="4D9F4E44" w14:textId="37F2F7DD" w:rsidR="002D0203" w:rsidRDefault="002D0203" w:rsidP="002D0203">
      <w:pPr>
        <w:pStyle w:val="SourceCode"/>
      </w:pPr>
      <w:r w:rsidRPr="002D0203">
        <w:t>console.log(emp instanceof Object);</w:t>
      </w:r>
    </w:p>
    <w:p w14:paraId="7F1B98AC" w14:textId="60BCF1F2" w:rsidR="002D0203" w:rsidRDefault="002D0203" w:rsidP="002D0203">
      <w:pPr>
        <w:pStyle w:val="SourceCode"/>
      </w:pPr>
    </w:p>
    <w:p w14:paraId="4B9ACDAB" w14:textId="012907B0" w:rsidR="002D0203" w:rsidRDefault="002D0203" w:rsidP="002D0203">
      <w:pPr>
        <w:pStyle w:val="SourceCode"/>
      </w:pPr>
      <w:r>
        <w:t>&gt;&gt; true</w:t>
      </w:r>
    </w:p>
    <w:p w14:paraId="1E18AA08" w14:textId="3104BAD7" w:rsidR="002D0203" w:rsidRDefault="002D0203" w:rsidP="002D0203">
      <w:pPr>
        <w:pStyle w:val="SourceCode"/>
      </w:pPr>
      <w:r>
        <w:t>&gt;&gt; true</w:t>
      </w:r>
    </w:p>
    <w:p w14:paraId="7DBFCE04" w14:textId="77777777" w:rsidR="00453E56" w:rsidRDefault="00453E56">
      <w:pPr>
        <w:spacing w:after="160" w:line="259" w:lineRule="auto"/>
        <w:rPr>
          <w:rFonts w:asciiTheme="majorHAnsi" w:eastAsiaTheme="majorEastAsia" w:hAnsiTheme="majorHAnsi" w:cstheme="majorBidi"/>
          <w:b/>
          <w:iCs/>
          <w:color w:val="7076CC" w:themeColor="text2" w:themeTint="99"/>
          <w:sz w:val="20"/>
          <w:szCs w:val="24"/>
        </w:rPr>
      </w:pPr>
      <w:r>
        <w:br w:type="page"/>
      </w:r>
    </w:p>
    <w:p w14:paraId="6C186155" w14:textId="31929FEF" w:rsidR="00453E56" w:rsidRDefault="00453E56" w:rsidP="00453E56">
      <w:pPr>
        <w:pStyle w:val="Heading5"/>
      </w:pPr>
      <w:r>
        <w:lastRenderedPageBreak/>
        <w:t>Static Properties</w:t>
      </w:r>
      <w:r w:rsidR="001A4EB0">
        <w:t xml:space="preserve"> and methods</w:t>
      </w:r>
    </w:p>
    <w:p w14:paraId="610E6066" w14:textId="6BE1D74A" w:rsidR="001A4EB0" w:rsidRPr="001A4EB0" w:rsidRDefault="001A4EB0" w:rsidP="001A4EB0">
      <w:r>
        <w:t>The following code shows how to create a static method.</w:t>
      </w:r>
      <w:r w:rsidR="00B67817">
        <w:t xml:space="preserve"> Essentially as a method on the constructor object</w:t>
      </w:r>
      <w:r w:rsidR="0040635C">
        <w:t>.</w:t>
      </w:r>
    </w:p>
    <w:p w14:paraId="16C6C654" w14:textId="77777777" w:rsidR="00D4616C" w:rsidRPr="00D4616C" w:rsidRDefault="00D4616C" w:rsidP="00D4616C">
      <w:pPr>
        <w:pStyle w:val="SourceCode"/>
      </w:pPr>
      <w:r w:rsidRPr="00D4616C">
        <w:t>let Name = function(first, second)</w:t>
      </w:r>
    </w:p>
    <w:p w14:paraId="62B34B65" w14:textId="77777777" w:rsidR="00D4616C" w:rsidRPr="00D4616C" w:rsidRDefault="00D4616C" w:rsidP="00D4616C">
      <w:pPr>
        <w:pStyle w:val="SourceCode"/>
      </w:pPr>
      <w:r w:rsidRPr="00D4616C">
        <w:t>{</w:t>
      </w:r>
    </w:p>
    <w:p w14:paraId="13605B74" w14:textId="77777777" w:rsidR="00D4616C" w:rsidRPr="00D4616C" w:rsidRDefault="00D4616C" w:rsidP="00D4616C">
      <w:pPr>
        <w:pStyle w:val="SourceCode"/>
      </w:pPr>
      <w:r w:rsidRPr="00D4616C">
        <w:t xml:space="preserve">    this.first = first;</w:t>
      </w:r>
    </w:p>
    <w:p w14:paraId="72A12AFC" w14:textId="77777777" w:rsidR="00D4616C" w:rsidRPr="00D4616C" w:rsidRDefault="00D4616C" w:rsidP="00D4616C">
      <w:pPr>
        <w:pStyle w:val="SourceCode"/>
      </w:pPr>
      <w:r w:rsidRPr="00D4616C">
        <w:t xml:space="preserve">    this.second = second;</w:t>
      </w:r>
    </w:p>
    <w:p w14:paraId="2BFAE814" w14:textId="77777777" w:rsidR="00D4616C" w:rsidRPr="00D4616C" w:rsidRDefault="00D4616C" w:rsidP="00D4616C">
      <w:pPr>
        <w:pStyle w:val="SourceCode"/>
      </w:pPr>
    </w:p>
    <w:p w14:paraId="53A61BB5" w14:textId="77777777" w:rsidR="00D4616C" w:rsidRPr="00D4616C" w:rsidRDefault="00D4616C" w:rsidP="00D4616C">
      <w:pPr>
        <w:pStyle w:val="SourceCode"/>
      </w:pPr>
      <w:r w:rsidRPr="00D4616C">
        <w:t xml:space="preserve">    Name.count = Name.count+1;</w:t>
      </w:r>
    </w:p>
    <w:p w14:paraId="2681E3CB" w14:textId="77777777" w:rsidR="00D4616C" w:rsidRPr="00D4616C" w:rsidRDefault="00D4616C" w:rsidP="00D4616C">
      <w:pPr>
        <w:pStyle w:val="SourceCode"/>
      </w:pPr>
      <w:r w:rsidRPr="00D4616C">
        <w:t>}</w:t>
      </w:r>
    </w:p>
    <w:p w14:paraId="600CB1F2" w14:textId="77777777" w:rsidR="00D4616C" w:rsidRPr="00D4616C" w:rsidRDefault="00D4616C" w:rsidP="00D4616C">
      <w:pPr>
        <w:pStyle w:val="SourceCode"/>
      </w:pPr>
    </w:p>
    <w:p w14:paraId="62136A87" w14:textId="77777777" w:rsidR="00D4616C" w:rsidRPr="00D4616C" w:rsidRDefault="00D4616C" w:rsidP="00D4616C">
      <w:pPr>
        <w:pStyle w:val="SourceCode"/>
      </w:pPr>
      <w:r w:rsidRPr="00D4616C">
        <w:t>Name.prototype.fullName = function() {</w:t>
      </w:r>
    </w:p>
    <w:p w14:paraId="1DEAA02D" w14:textId="77777777" w:rsidR="00D4616C" w:rsidRPr="00D4616C" w:rsidRDefault="00D4616C" w:rsidP="00D4616C">
      <w:pPr>
        <w:pStyle w:val="SourceCode"/>
      </w:pPr>
      <w:r w:rsidRPr="00D4616C">
        <w:t xml:space="preserve">    return this.first + " " + this.second;</w:t>
      </w:r>
    </w:p>
    <w:p w14:paraId="4D0F9DBD" w14:textId="77777777" w:rsidR="00D4616C" w:rsidRPr="00D4616C" w:rsidRDefault="00D4616C" w:rsidP="00D4616C">
      <w:pPr>
        <w:pStyle w:val="SourceCode"/>
      </w:pPr>
      <w:r w:rsidRPr="00D4616C">
        <w:t>}</w:t>
      </w:r>
    </w:p>
    <w:p w14:paraId="6B2328C2" w14:textId="77777777" w:rsidR="00D4616C" w:rsidRPr="00D4616C" w:rsidRDefault="00D4616C" w:rsidP="00D4616C">
      <w:pPr>
        <w:pStyle w:val="SourceCode"/>
      </w:pPr>
    </w:p>
    <w:p w14:paraId="3EDF9728" w14:textId="77777777" w:rsidR="00D4616C" w:rsidRPr="00D4616C" w:rsidRDefault="00D4616C" w:rsidP="00D4616C">
      <w:pPr>
        <w:pStyle w:val="SourceCode"/>
      </w:pPr>
      <w:r w:rsidRPr="00D4616C">
        <w:t>// Add a static variable to the Name type</w:t>
      </w:r>
    </w:p>
    <w:p w14:paraId="22B6BCF7" w14:textId="77777777" w:rsidR="00D4616C" w:rsidRPr="00D4616C" w:rsidRDefault="00D4616C" w:rsidP="00D4616C">
      <w:pPr>
        <w:pStyle w:val="SourceCode"/>
      </w:pPr>
      <w:r w:rsidRPr="00D4616C">
        <w:t>Name.count = 0;</w:t>
      </w:r>
    </w:p>
    <w:p w14:paraId="577C04A1" w14:textId="77777777" w:rsidR="00D4616C" w:rsidRPr="00D4616C" w:rsidRDefault="00D4616C" w:rsidP="00D4616C">
      <w:pPr>
        <w:pStyle w:val="SourceCode"/>
      </w:pPr>
    </w:p>
    <w:p w14:paraId="4BCA7778" w14:textId="77777777" w:rsidR="00D4616C" w:rsidRPr="00D4616C" w:rsidRDefault="00D4616C" w:rsidP="00D4616C">
      <w:pPr>
        <w:pStyle w:val="SourceCode"/>
      </w:pPr>
      <w:r w:rsidRPr="00D4616C">
        <w:t>// Add a static method</w:t>
      </w:r>
    </w:p>
    <w:p w14:paraId="31560E69" w14:textId="77777777" w:rsidR="00D4616C" w:rsidRPr="00D4616C" w:rsidRDefault="00D4616C" w:rsidP="00D4616C">
      <w:pPr>
        <w:pStyle w:val="SourceCode"/>
      </w:pPr>
      <w:r w:rsidRPr="00D4616C">
        <w:t>Name.printCount = function() {</w:t>
      </w:r>
    </w:p>
    <w:p w14:paraId="4D73A77D" w14:textId="77777777" w:rsidR="00D4616C" w:rsidRPr="00D4616C" w:rsidRDefault="00D4616C" w:rsidP="00D4616C">
      <w:pPr>
        <w:pStyle w:val="SourceCode"/>
      </w:pPr>
      <w:r w:rsidRPr="00D4616C">
        <w:t xml:space="preserve">    console.log("Count is " +Name.count);</w:t>
      </w:r>
    </w:p>
    <w:p w14:paraId="68ED3BFA" w14:textId="77777777" w:rsidR="00D4616C" w:rsidRPr="00D4616C" w:rsidRDefault="00D4616C" w:rsidP="00D4616C">
      <w:pPr>
        <w:pStyle w:val="SourceCode"/>
      </w:pPr>
      <w:r w:rsidRPr="00D4616C">
        <w:t>}</w:t>
      </w:r>
    </w:p>
    <w:p w14:paraId="029DAB5C" w14:textId="77777777" w:rsidR="00D4616C" w:rsidRPr="00D4616C" w:rsidRDefault="00D4616C" w:rsidP="00D4616C">
      <w:pPr>
        <w:pStyle w:val="SourceCode"/>
      </w:pPr>
    </w:p>
    <w:p w14:paraId="346C69F3" w14:textId="5497C341" w:rsidR="00453E56" w:rsidRDefault="00D4616C" w:rsidP="00D4616C">
      <w:pPr>
        <w:pStyle w:val="SourceCode"/>
      </w:pPr>
      <w:r w:rsidRPr="00D4616C">
        <w:t>console.log(Name);</w:t>
      </w:r>
    </w:p>
    <w:p w14:paraId="5D2A8767" w14:textId="43995EBF" w:rsidR="00D4616C" w:rsidRDefault="00D4616C" w:rsidP="00D4616C">
      <w:pPr>
        <w:pStyle w:val="SourceCode"/>
      </w:pPr>
    </w:p>
    <w:p w14:paraId="6DD4A78A" w14:textId="454C2D3D" w:rsidR="00D4616C" w:rsidRDefault="00D4616C" w:rsidP="00D4616C">
      <w:pPr>
        <w:pStyle w:val="SourceCode"/>
      </w:pPr>
      <w:r>
        <w:t>&gt;&gt;</w:t>
      </w:r>
      <w:r w:rsidRPr="00D4616C">
        <w:t xml:space="preserve"> [Function: Name] { count: 2, printCount: [Function] }</w:t>
      </w:r>
    </w:p>
    <w:p w14:paraId="16705235" w14:textId="455F5D1E" w:rsidR="00D4616C" w:rsidRDefault="00D4616C" w:rsidP="00D4616C">
      <w:pPr>
        <w:pStyle w:val="SourceCode"/>
      </w:pPr>
    </w:p>
    <w:p w14:paraId="76841239" w14:textId="43BC1C1A" w:rsidR="00D4616C" w:rsidRDefault="00D4616C" w:rsidP="00D4616C">
      <w:pPr>
        <w:pStyle w:val="SourceCode"/>
      </w:pPr>
    </w:p>
    <w:p w14:paraId="228EF3FA" w14:textId="61329230" w:rsidR="00D4616C" w:rsidRDefault="00D4616C" w:rsidP="00D4616C">
      <w:pPr>
        <w:pStyle w:val="SourceCode"/>
      </w:pPr>
    </w:p>
    <w:p w14:paraId="6C1F2981" w14:textId="0FCB7A30" w:rsidR="00D4616C" w:rsidRDefault="00D4616C" w:rsidP="00D4616C">
      <w:pPr>
        <w:pStyle w:val="SourceCode"/>
      </w:pPr>
      <w:r w:rsidRPr="00D4616C">
        <w:drawing>
          <wp:inline distT="0" distB="0" distL="0" distR="0" wp14:anchorId="0C1B43E1" wp14:editId="4C5F1D68">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737" cy="1651467"/>
                    </a:xfrm>
                    <a:prstGeom prst="rect">
                      <a:avLst/>
                    </a:prstGeom>
                  </pic:spPr>
                </pic:pic>
              </a:graphicData>
            </a:graphic>
          </wp:inline>
        </w:drawing>
      </w:r>
    </w:p>
    <w:p w14:paraId="3E2E5B19" w14:textId="1369B4BD" w:rsidR="00D4616C" w:rsidRDefault="00D4616C" w:rsidP="00D4616C">
      <w:pPr>
        <w:pStyle w:val="SourceCode"/>
      </w:pPr>
    </w:p>
    <w:p w14:paraId="59477B4B" w14:textId="2651D4C6" w:rsidR="00D4616C" w:rsidRDefault="00D4616C" w:rsidP="00D4616C">
      <w:pPr>
        <w:pStyle w:val="SourceCode"/>
      </w:pPr>
    </w:p>
    <w:p w14:paraId="2C5C7251" w14:textId="719A64B7" w:rsidR="00D4616C" w:rsidRDefault="00D4616C" w:rsidP="00D4616C">
      <w:pPr>
        <w:pStyle w:val="SourceCode"/>
      </w:pPr>
    </w:p>
    <w:p w14:paraId="4B16B1C6" w14:textId="40AEC4FB" w:rsidR="00D4616C" w:rsidRDefault="00D4616C" w:rsidP="00D4616C">
      <w:pPr>
        <w:pStyle w:val="SourceCode"/>
      </w:pPr>
    </w:p>
    <w:p w14:paraId="0BC7B90A" w14:textId="08125EAC" w:rsidR="00D4616C" w:rsidRDefault="00D4616C" w:rsidP="00D4616C">
      <w:pPr>
        <w:pStyle w:val="SourceCode"/>
      </w:pPr>
    </w:p>
    <w:p w14:paraId="105FF65C" w14:textId="77777777" w:rsidR="00982226" w:rsidRDefault="00184F4E" w:rsidP="00982226">
      <w:r>
        <w:br w:type="page"/>
      </w:r>
    </w:p>
    <w:p w14:paraId="1F240720" w14:textId="5B247DBF" w:rsidR="00982226" w:rsidRDefault="00982226" w:rsidP="00982226">
      <w:pPr>
        <w:pStyle w:val="Heading5"/>
      </w:pPr>
      <w:r>
        <w:lastRenderedPageBreak/>
        <w:t>Getters and Setters</w:t>
      </w:r>
    </w:p>
    <w:p w14:paraId="46F7A56E" w14:textId="4C7AD401" w:rsidR="00982226" w:rsidRDefault="00982226" w:rsidP="00982226">
      <w:r>
        <w:t>We can create getters and setters as follows</w:t>
      </w:r>
    </w:p>
    <w:p w14:paraId="25924681" w14:textId="77777777" w:rsidR="00982226" w:rsidRPr="00A96270" w:rsidRDefault="00982226" w:rsidP="00982226">
      <w:pPr>
        <w:pStyle w:val="SourceCode"/>
      </w:pPr>
      <w:r w:rsidRPr="00A96270">
        <w:t>Object.defineProperty(Car.prototype,"length", {</w:t>
      </w:r>
    </w:p>
    <w:p w14:paraId="77A778A9" w14:textId="77777777" w:rsidR="00982226" w:rsidRPr="00A96270" w:rsidRDefault="00982226" w:rsidP="00982226">
      <w:pPr>
        <w:pStyle w:val="SourceCode"/>
      </w:pPr>
      <w:r w:rsidRPr="00A96270">
        <w:t>    get: function() {return this._length;},</w:t>
      </w:r>
    </w:p>
    <w:p w14:paraId="6ECCD544" w14:textId="77777777" w:rsidR="00982226" w:rsidRPr="00A96270" w:rsidRDefault="00982226" w:rsidP="00982226">
      <w:pPr>
        <w:pStyle w:val="SourceCode"/>
      </w:pPr>
      <w:r w:rsidRPr="00A96270">
        <w:t>    set: function(length) {this._length=length;}</w:t>
      </w:r>
    </w:p>
    <w:p w14:paraId="431E84DE" w14:textId="77777777" w:rsidR="00982226" w:rsidRPr="00A96270" w:rsidRDefault="00982226" w:rsidP="00982226">
      <w:pPr>
        <w:pStyle w:val="SourceCode"/>
      </w:pPr>
      <w:r w:rsidRPr="00A96270">
        <w:t>});</w:t>
      </w:r>
    </w:p>
    <w:p w14:paraId="04DC1989" w14:textId="77777777" w:rsidR="00982226" w:rsidRPr="00A96270" w:rsidRDefault="00982226" w:rsidP="00982226">
      <w:pPr>
        <w:pStyle w:val="SourceCode"/>
      </w:pPr>
      <w:r w:rsidRPr="00A96270">
        <w:t>car.length = 100;</w:t>
      </w:r>
    </w:p>
    <w:p w14:paraId="0ACC4AEE" w14:textId="77777777" w:rsidR="00982226" w:rsidRDefault="00982226" w:rsidP="00982226">
      <w:pPr>
        <w:pStyle w:val="SourceCode"/>
      </w:pPr>
      <w:r w:rsidRPr="00A96270">
        <w:t>console.log(car.length);</w:t>
      </w:r>
    </w:p>
    <w:p w14:paraId="7E475F68" w14:textId="5A633BBD" w:rsidR="00184F4E" w:rsidRDefault="00184F4E">
      <w:pPr>
        <w:spacing w:after="160" w:line="259" w:lineRule="auto"/>
        <w:rPr>
          <w:rFonts w:asciiTheme="majorHAnsi" w:eastAsiaTheme="majorEastAsia" w:hAnsiTheme="majorHAnsi" w:cstheme="majorBidi"/>
          <w:color w:val="31378B" w:themeColor="text2"/>
          <w:sz w:val="28"/>
          <w:szCs w:val="26"/>
        </w:rPr>
      </w:pPr>
    </w:p>
    <w:p w14:paraId="2FB84DDE" w14:textId="77777777" w:rsidR="0028455C" w:rsidRDefault="0028455C">
      <w:pPr>
        <w:spacing w:after="160" w:line="259" w:lineRule="auto"/>
        <w:rPr>
          <w:rFonts w:asciiTheme="majorHAnsi" w:eastAsiaTheme="majorEastAsia" w:hAnsiTheme="majorHAnsi" w:cstheme="majorBidi"/>
          <w:color w:val="31378B" w:themeColor="text2"/>
          <w:sz w:val="28"/>
          <w:szCs w:val="26"/>
        </w:rPr>
      </w:pPr>
      <w:r>
        <w:br w:type="page"/>
      </w:r>
    </w:p>
    <w:p w14:paraId="2D39AE4B" w14:textId="22A1AEB6" w:rsidR="00184F4E" w:rsidRDefault="00184F4E" w:rsidP="00184F4E">
      <w:pPr>
        <w:pStyle w:val="Heading3"/>
      </w:pPr>
      <w:bookmarkStart w:id="21" w:name="_Iterators,_Iterables_and"/>
      <w:bookmarkStart w:id="22" w:name="_Toc44265516"/>
      <w:bookmarkEnd w:id="21"/>
      <w:r>
        <w:lastRenderedPageBreak/>
        <w:t>Iterators</w:t>
      </w:r>
      <w:r w:rsidR="00F01B98">
        <w:t xml:space="preserve">, </w:t>
      </w:r>
      <w:r w:rsidR="00E479C3">
        <w:t>Iterables</w:t>
      </w:r>
      <w:r>
        <w:t xml:space="preserve"> and Generators</w:t>
      </w:r>
      <w:bookmarkEnd w:id="22"/>
    </w:p>
    <w:p w14:paraId="0AB9AFA4" w14:textId="27DE9702" w:rsidR="00B329B4" w:rsidRDefault="00B329B4" w:rsidP="00B329B4">
      <w:pPr>
        <w:pStyle w:val="Heading4"/>
      </w:pPr>
      <w:r>
        <w:t>Iterator</w:t>
      </w:r>
    </w:p>
    <w:p w14:paraId="16CAC97F" w14:textId="3F13005D" w:rsidR="00D46B9C" w:rsidRDefault="00D46B9C" w:rsidP="00B329B4">
      <w:r>
        <w:t xml:space="preserve">An iterator is an object that contains a method called next that returns objects with two properties as follows. Done indicates if the sequence is finished and value gives the value if the sequence is not complete. </w:t>
      </w:r>
    </w:p>
    <w:p w14:paraId="02F9E25B" w14:textId="6C7CDD23" w:rsidR="00D46B9C" w:rsidRDefault="00D46B9C" w:rsidP="00957BF5">
      <w:pPr>
        <w:pStyle w:val="SourceCode"/>
      </w:pPr>
      <w:r w:rsidRPr="00BB1952">
        <w:t>{done:false,value:this.count}</w:t>
      </w:r>
    </w:p>
    <w:p w14:paraId="0D3C72B7" w14:textId="77777777" w:rsidR="00957BF5" w:rsidRDefault="00957BF5" w:rsidP="00957BF5">
      <w:pPr>
        <w:pStyle w:val="SourceCode"/>
      </w:pPr>
    </w:p>
    <w:p w14:paraId="603BADE5" w14:textId="110185C7" w:rsidR="00A8313E" w:rsidRDefault="00A8313E" w:rsidP="00B329B4">
      <w:r>
        <w:t>Consider the following example</w:t>
      </w:r>
    </w:p>
    <w:p w14:paraId="42923402" w14:textId="77777777" w:rsidR="007276C5" w:rsidRPr="007276C5" w:rsidRDefault="007276C5" w:rsidP="007276C5">
      <w:pPr>
        <w:pStyle w:val="SourceCode"/>
      </w:pPr>
      <w:r w:rsidRPr="007276C5">
        <w:t>let iterator = {</w:t>
      </w:r>
    </w:p>
    <w:p w14:paraId="7DE1F92E" w14:textId="77777777" w:rsidR="007276C5" w:rsidRPr="007276C5" w:rsidRDefault="007276C5" w:rsidP="007276C5">
      <w:pPr>
        <w:pStyle w:val="SourceCode"/>
      </w:pPr>
    </w:p>
    <w:p w14:paraId="61214C59" w14:textId="77777777" w:rsidR="007276C5" w:rsidRPr="007276C5" w:rsidRDefault="007276C5" w:rsidP="007276C5">
      <w:pPr>
        <w:pStyle w:val="SourceCode"/>
      </w:pPr>
      <w:r w:rsidRPr="007276C5">
        <w:t>    count:0,</w:t>
      </w:r>
    </w:p>
    <w:p w14:paraId="557AEF3D" w14:textId="77777777" w:rsidR="007276C5" w:rsidRPr="007276C5" w:rsidRDefault="007276C5" w:rsidP="007276C5">
      <w:pPr>
        <w:pStyle w:val="SourceCode"/>
      </w:pPr>
    </w:p>
    <w:p w14:paraId="6838C921" w14:textId="77777777" w:rsidR="007276C5" w:rsidRPr="007276C5" w:rsidRDefault="007276C5" w:rsidP="007276C5">
      <w:pPr>
        <w:pStyle w:val="SourceCode"/>
      </w:pPr>
      <w:r w:rsidRPr="007276C5">
        <w:t>    next: function(){</w:t>
      </w:r>
    </w:p>
    <w:p w14:paraId="6588EC40" w14:textId="77777777" w:rsidR="007276C5" w:rsidRPr="007276C5" w:rsidRDefault="007276C5" w:rsidP="007276C5">
      <w:pPr>
        <w:pStyle w:val="SourceCode"/>
      </w:pPr>
    </w:p>
    <w:p w14:paraId="50DC375A" w14:textId="77777777" w:rsidR="007276C5" w:rsidRPr="007276C5" w:rsidRDefault="007276C5" w:rsidP="007276C5">
      <w:pPr>
        <w:pStyle w:val="SourceCode"/>
      </w:pPr>
      <w:r w:rsidRPr="007276C5">
        <w:t>        let res = (this.count &lt; 2) ? </w:t>
      </w:r>
    </w:p>
    <w:p w14:paraId="2B446B50" w14:textId="77777777" w:rsidR="007276C5" w:rsidRPr="007276C5" w:rsidRDefault="007276C5" w:rsidP="007276C5">
      <w:pPr>
        <w:pStyle w:val="SourceCode"/>
      </w:pPr>
      <w:r w:rsidRPr="007276C5">
        <w:t>        {done:false,value:this.count} :</w:t>
      </w:r>
    </w:p>
    <w:p w14:paraId="7AD599F3" w14:textId="77777777" w:rsidR="007276C5" w:rsidRPr="007276C5" w:rsidRDefault="007276C5" w:rsidP="007276C5">
      <w:pPr>
        <w:pStyle w:val="SourceCode"/>
      </w:pPr>
      <w:r w:rsidRPr="007276C5">
        <w:t>        {done: true,value:undefined }</w:t>
      </w:r>
    </w:p>
    <w:p w14:paraId="6F8000D3" w14:textId="77777777" w:rsidR="007276C5" w:rsidRPr="007276C5" w:rsidRDefault="007276C5" w:rsidP="007276C5">
      <w:pPr>
        <w:pStyle w:val="SourceCode"/>
      </w:pPr>
    </w:p>
    <w:p w14:paraId="1CACA11B" w14:textId="77777777" w:rsidR="007276C5" w:rsidRPr="007276C5" w:rsidRDefault="007276C5" w:rsidP="007276C5">
      <w:pPr>
        <w:pStyle w:val="SourceCode"/>
      </w:pPr>
      <w:r w:rsidRPr="007276C5">
        <w:t>        this.count = this.count+1;</w:t>
      </w:r>
    </w:p>
    <w:p w14:paraId="25AD456D" w14:textId="77777777" w:rsidR="007276C5" w:rsidRPr="007276C5" w:rsidRDefault="007276C5" w:rsidP="007276C5">
      <w:pPr>
        <w:pStyle w:val="SourceCode"/>
      </w:pPr>
      <w:r w:rsidRPr="007276C5">
        <w:t>        return res;</w:t>
      </w:r>
    </w:p>
    <w:p w14:paraId="034D3E6B" w14:textId="77777777" w:rsidR="007276C5" w:rsidRPr="007276C5" w:rsidRDefault="007276C5" w:rsidP="007276C5">
      <w:pPr>
        <w:pStyle w:val="SourceCode"/>
      </w:pPr>
      <w:r w:rsidRPr="007276C5">
        <w:t>    }</w:t>
      </w:r>
    </w:p>
    <w:p w14:paraId="45603DDA" w14:textId="77777777" w:rsidR="007276C5" w:rsidRPr="007276C5" w:rsidRDefault="007276C5" w:rsidP="007276C5">
      <w:pPr>
        <w:pStyle w:val="SourceCode"/>
      </w:pPr>
      <w:r w:rsidRPr="007276C5">
        <w:t>}</w:t>
      </w:r>
    </w:p>
    <w:p w14:paraId="1831A9C5" w14:textId="77777777" w:rsidR="007276C5" w:rsidRPr="007276C5" w:rsidRDefault="007276C5" w:rsidP="007276C5">
      <w:pPr>
        <w:pStyle w:val="SourceCode"/>
      </w:pPr>
    </w:p>
    <w:p w14:paraId="444A9F51" w14:textId="77777777" w:rsidR="007276C5" w:rsidRPr="007276C5" w:rsidRDefault="007276C5" w:rsidP="007276C5">
      <w:pPr>
        <w:pStyle w:val="SourceCode"/>
      </w:pPr>
      <w:r w:rsidRPr="007276C5">
        <w:t> console.log(iterator.next()); </w:t>
      </w:r>
    </w:p>
    <w:p w14:paraId="7DCEBB77" w14:textId="77777777" w:rsidR="007276C5" w:rsidRPr="007276C5" w:rsidRDefault="007276C5" w:rsidP="007276C5">
      <w:pPr>
        <w:pStyle w:val="SourceCode"/>
      </w:pPr>
      <w:r w:rsidRPr="007276C5">
        <w:t> console.log(iterator.next()); </w:t>
      </w:r>
    </w:p>
    <w:p w14:paraId="7EFACAA6" w14:textId="44547E53" w:rsidR="007276C5" w:rsidRDefault="007276C5" w:rsidP="007276C5">
      <w:pPr>
        <w:pStyle w:val="SourceCode"/>
      </w:pPr>
      <w:r w:rsidRPr="007276C5">
        <w:t> console.log(iterator.next()); </w:t>
      </w:r>
    </w:p>
    <w:p w14:paraId="787F141C" w14:textId="3E336DD5" w:rsidR="007276C5" w:rsidRDefault="007276C5" w:rsidP="007276C5">
      <w:pPr>
        <w:pStyle w:val="SourceCode"/>
      </w:pPr>
    </w:p>
    <w:p w14:paraId="6BBF4BD7" w14:textId="6C7C049E" w:rsidR="007276C5" w:rsidRPr="007276C5" w:rsidRDefault="007276C5" w:rsidP="007276C5">
      <w:pPr>
        <w:pStyle w:val="SourceCode"/>
      </w:pPr>
      <w:r>
        <w:t xml:space="preserve">&gt;&gt; </w:t>
      </w:r>
      <w:r w:rsidRPr="007276C5">
        <w:t>{ done: false, value: 0 }</w:t>
      </w:r>
    </w:p>
    <w:p w14:paraId="24CD664D" w14:textId="5C19BF93" w:rsidR="007276C5" w:rsidRPr="007276C5" w:rsidRDefault="007276C5" w:rsidP="007276C5">
      <w:pPr>
        <w:pStyle w:val="SourceCode"/>
      </w:pPr>
      <w:r>
        <w:t xml:space="preserve">&gt;&gt; </w:t>
      </w:r>
      <w:r w:rsidRPr="007276C5">
        <w:t>{ done: false, value: 1 }</w:t>
      </w:r>
    </w:p>
    <w:p w14:paraId="304399F9" w14:textId="7F89FFEA" w:rsidR="00E479C3" w:rsidRDefault="007276C5" w:rsidP="0091656D">
      <w:pPr>
        <w:pStyle w:val="SourceCode"/>
      </w:pPr>
      <w:r>
        <w:t xml:space="preserve">&gt;&gt; </w:t>
      </w:r>
      <w:r w:rsidRPr="007276C5">
        <w:t>{ done: true, value: undefined }</w:t>
      </w:r>
    </w:p>
    <w:p w14:paraId="63798FB1" w14:textId="77777777" w:rsidR="0091656D" w:rsidRDefault="0091656D">
      <w:pPr>
        <w:spacing w:after="160" w:line="259" w:lineRule="auto"/>
        <w:rPr>
          <w:rFonts w:asciiTheme="majorHAnsi" w:eastAsiaTheme="majorEastAsia" w:hAnsiTheme="majorHAnsi" w:cstheme="majorBidi"/>
          <w:b/>
          <w:iCs/>
          <w:smallCaps/>
          <w:color w:val="31378B" w:themeColor="text2"/>
          <w:szCs w:val="25"/>
        </w:rPr>
      </w:pPr>
      <w:r>
        <w:br w:type="page"/>
      </w:r>
    </w:p>
    <w:p w14:paraId="31C090E8" w14:textId="6C2BB2DC" w:rsidR="00E479C3" w:rsidRDefault="00E479C3" w:rsidP="00E479C3">
      <w:pPr>
        <w:pStyle w:val="Heading4"/>
      </w:pPr>
      <w:r>
        <w:lastRenderedPageBreak/>
        <w:t>Iterable</w:t>
      </w:r>
    </w:p>
    <w:p w14:paraId="2540FB0C" w14:textId="3FEECF7D" w:rsidR="00E479C3" w:rsidRDefault="00B12ED5" w:rsidP="00E479C3">
      <w:r>
        <w:t xml:space="preserve">An iterable is an object that can produce an iterator. </w:t>
      </w:r>
      <w:r w:rsidR="00BD6FD4">
        <w:t xml:space="preserve">The following shows the relationship between an iterator and an </w:t>
      </w:r>
      <w:r w:rsidR="00F86060">
        <w:t>iterable</w:t>
      </w:r>
      <w:r w:rsidR="00BD6FD4">
        <w:t xml:space="preserve">. </w:t>
      </w:r>
      <w:r w:rsidR="00BF0306">
        <w:t xml:space="preserve">Not how the spread operator can consume an iterable. </w:t>
      </w:r>
    </w:p>
    <w:p w14:paraId="4F4C8D5B" w14:textId="77777777" w:rsidR="0091656D" w:rsidRPr="0091656D" w:rsidRDefault="0091656D" w:rsidP="0091656D">
      <w:pPr>
        <w:pStyle w:val="SourceCode"/>
      </w:pPr>
      <w:r w:rsidRPr="0091656D">
        <w:t>let iterator = {</w:t>
      </w:r>
    </w:p>
    <w:p w14:paraId="46D7BDC4" w14:textId="77777777" w:rsidR="0091656D" w:rsidRPr="0091656D" w:rsidRDefault="0091656D" w:rsidP="0091656D">
      <w:pPr>
        <w:pStyle w:val="SourceCode"/>
      </w:pPr>
    </w:p>
    <w:p w14:paraId="5D97DCA5" w14:textId="77777777" w:rsidR="0091656D" w:rsidRPr="0091656D" w:rsidRDefault="0091656D" w:rsidP="0091656D">
      <w:pPr>
        <w:pStyle w:val="SourceCode"/>
      </w:pPr>
      <w:r w:rsidRPr="0091656D">
        <w:t>    count:0,</w:t>
      </w:r>
    </w:p>
    <w:p w14:paraId="25F89AFB" w14:textId="77777777" w:rsidR="0091656D" w:rsidRPr="0091656D" w:rsidRDefault="0091656D" w:rsidP="0091656D">
      <w:pPr>
        <w:pStyle w:val="SourceCode"/>
      </w:pPr>
    </w:p>
    <w:p w14:paraId="4D5E5E62" w14:textId="77777777" w:rsidR="0091656D" w:rsidRPr="0091656D" w:rsidRDefault="0091656D" w:rsidP="0091656D">
      <w:pPr>
        <w:pStyle w:val="SourceCode"/>
      </w:pPr>
      <w:r w:rsidRPr="0091656D">
        <w:t>    next: function(){</w:t>
      </w:r>
    </w:p>
    <w:p w14:paraId="3857AF37" w14:textId="77777777" w:rsidR="0091656D" w:rsidRPr="0091656D" w:rsidRDefault="0091656D" w:rsidP="0091656D">
      <w:pPr>
        <w:pStyle w:val="SourceCode"/>
      </w:pPr>
    </w:p>
    <w:p w14:paraId="16E9B41D" w14:textId="77777777" w:rsidR="0091656D" w:rsidRPr="0091656D" w:rsidRDefault="0091656D" w:rsidP="0091656D">
      <w:pPr>
        <w:pStyle w:val="SourceCode"/>
      </w:pPr>
      <w:r w:rsidRPr="0091656D">
        <w:t>        let res = (this.count &lt; 2) ? </w:t>
      </w:r>
    </w:p>
    <w:p w14:paraId="1EAF7BED" w14:textId="77777777" w:rsidR="0091656D" w:rsidRPr="0091656D" w:rsidRDefault="0091656D" w:rsidP="0091656D">
      <w:pPr>
        <w:pStyle w:val="SourceCode"/>
      </w:pPr>
      <w:r w:rsidRPr="0091656D">
        <w:t>        {done:false,value:this.count} :</w:t>
      </w:r>
    </w:p>
    <w:p w14:paraId="4D320033" w14:textId="77777777" w:rsidR="0091656D" w:rsidRPr="0091656D" w:rsidRDefault="0091656D" w:rsidP="0091656D">
      <w:pPr>
        <w:pStyle w:val="SourceCode"/>
      </w:pPr>
      <w:r w:rsidRPr="0091656D">
        <w:t>        {done: true,value:undefined }</w:t>
      </w:r>
    </w:p>
    <w:p w14:paraId="123E7AD9" w14:textId="77777777" w:rsidR="0091656D" w:rsidRPr="0091656D" w:rsidRDefault="0091656D" w:rsidP="0091656D">
      <w:pPr>
        <w:pStyle w:val="SourceCode"/>
      </w:pPr>
    </w:p>
    <w:p w14:paraId="01FB93E7" w14:textId="77777777" w:rsidR="0091656D" w:rsidRPr="0091656D" w:rsidRDefault="0091656D" w:rsidP="0091656D">
      <w:pPr>
        <w:pStyle w:val="SourceCode"/>
      </w:pPr>
      <w:r w:rsidRPr="0091656D">
        <w:t>        this.count = this.count+1;</w:t>
      </w:r>
    </w:p>
    <w:p w14:paraId="2B65B9D2" w14:textId="77777777" w:rsidR="0091656D" w:rsidRPr="0091656D" w:rsidRDefault="0091656D" w:rsidP="0091656D">
      <w:pPr>
        <w:pStyle w:val="SourceCode"/>
      </w:pPr>
      <w:r w:rsidRPr="0091656D">
        <w:t>        return res;</w:t>
      </w:r>
    </w:p>
    <w:p w14:paraId="789669E8" w14:textId="77777777" w:rsidR="0091656D" w:rsidRPr="0091656D" w:rsidRDefault="0091656D" w:rsidP="0091656D">
      <w:pPr>
        <w:pStyle w:val="SourceCode"/>
      </w:pPr>
      <w:r w:rsidRPr="0091656D">
        <w:t>    }</w:t>
      </w:r>
    </w:p>
    <w:p w14:paraId="3D69D81A" w14:textId="77777777" w:rsidR="0091656D" w:rsidRPr="0091656D" w:rsidRDefault="0091656D" w:rsidP="0091656D">
      <w:pPr>
        <w:pStyle w:val="SourceCode"/>
      </w:pPr>
      <w:r w:rsidRPr="0091656D">
        <w:t>}</w:t>
      </w:r>
    </w:p>
    <w:p w14:paraId="209429CD" w14:textId="77777777" w:rsidR="0091656D" w:rsidRPr="0091656D" w:rsidRDefault="0091656D" w:rsidP="0091656D">
      <w:pPr>
        <w:pStyle w:val="SourceCode"/>
      </w:pPr>
    </w:p>
    <w:p w14:paraId="6F145478" w14:textId="77777777" w:rsidR="0091656D" w:rsidRPr="0091656D" w:rsidRDefault="0091656D" w:rsidP="0091656D">
      <w:pPr>
        <w:pStyle w:val="SourceCode"/>
      </w:pPr>
      <w:r w:rsidRPr="0091656D">
        <w:t> let iterable = {</w:t>
      </w:r>
    </w:p>
    <w:p w14:paraId="79F965DE" w14:textId="77777777" w:rsidR="0091656D" w:rsidRPr="0091656D" w:rsidRDefault="0091656D" w:rsidP="0091656D">
      <w:pPr>
        <w:pStyle w:val="SourceCode"/>
      </w:pPr>
      <w:r w:rsidRPr="0091656D">
        <w:t>    [Symbol.iterator]: function() { return iterator; }</w:t>
      </w:r>
    </w:p>
    <w:p w14:paraId="6FC5F39A" w14:textId="77777777" w:rsidR="0091656D" w:rsidRPr="0091656D" w:rsidRDefault="0091656D" w:rsidP="0091656D">
      <w:pPr>
        <w:pStyle w:val="SourceCode"/>
      </w:pPr>
      <w:r w:rsidRPr="0091656D">
        <w:t> }</w:t>
      </w:r>
    </w:p>
    <w:p w14:paraId="181F41D3" w14:textId="77777777" w:rsidR="0091656D" w:rsidRPr="0091656D" w:rsidRDefault="0091656D" w:rsidP="0091656D">
      <w:pPr>
        <w:pStyle w:val="SourceCode"/>
      </w:pPr>
    </w:p>
    <w:p w14:paraId="022CFE45" w14:textId="498A5730" w:rsidR="0091656D" w:rsidRDefault="0091656D" w:rsidP="0091656D">
      <w:pPr>
        <w:pStyle w:val="SourceCode"/>
      </w:pPr>
      <w:r w:rsidRPr="0091656D">
        <w:t>console.log(...iterable);</w:t>
      </w:r>
    </w:p>
    <w:p w14:paraId="5B3F96C4" w14:textId="3187BE3D" w:rsidR="0091656D" w:rsidRDefault="0091656D" w:rsidP="0091656D">
      <w:pPr>
        <w:pStyle w:val="SourceCode"/>
      </w:pPr>
    </w:p>
    <w:p w14:paraId="3F99E641" w14:textId="34CBA723" w:rsidR="0091656D" w:rsidRDefault="0091656D" w:rsidP="0091656D">
      <w:pPr>
        <w:pStyle w:val="SourceCode"/>
      </w:pPr>
      <w:r>
        <w:t>&gt;&gt; 0 1</w:t>
      </w:r>
    </w:p>
    <w:p w14:paraId="03D7C20F" w14:textId="073C72D9" w:rsidR="0091656D" w:rsidRDefault="0091656D" w:rsidP="0091656D">
      <w:pPr>
        <w:pStyle w:val="SourceCode"/>
      </w:pPr>
    </w:p>
    <w:p w14:paraId="76475EF1" w14:textId="14E26583" w:rsidR="00C12CD8" w:rsidRDefault="00A4675B" w:rsidP="00C12CD8">
      <w:pPr>
        <w:pStyle w:val="Heading4"/>
      </w:pPr>
      <w:r>
        <w:t>Putting it together</w:t>
      </w:r>
    </w:p>
    <w:p w14:paraId="184A1738" w14:textId="0EA5D57E" w:rsidR="00C12CD8" w:rsidRDefault="00C12CD8" w:rsidP="00C12CD8">
      <w:r>
        <w:t>An iterable can be consumed by the spread operator</w:t>
      </w:r>
      <w:r w:rsidR="00F37556">
        <w:t>. The following shows all three parts; iterator, iterable and consumer</w:t>
      </w:r>
    </w:p>
    <w:p w14:paraId="03C56DE0" w14:textId="77777777" w:rsidR="00DA7E72" w:rsidRPr="00DA7E72" w:rsidRDefault="00DA7E72" w:rsidP="00DA7E72">
      <w:pPr>
        <w:pStyle w:val="SourceCode"/>
      </w:pPr>
      <w:r w:rsidRPr="00DA7E72">
        <w:t>// Iterator</w:t>
      </w:r>
    </w:p>
    <w:p w14:paraId="4814CF9D" w14:textId="77777777" w:rsidR="00DA7E72" w:rsidRPr="00DA7E72" w:rsidRDefault="00DA7E72" w:rsidP="00DA7E72">
      <w:pPr>
        <w:pStyle w:val="SourceCode"/>
      </w:pPr>
      <w:r w:rsidRPr="00DA7E72">
        <w:t>let Iterator = function(count) {</w:t>
      </w:r>
    </w:p>
    <w:p w14:paraId="616D9E70" w14:textId="77777777" w:rsidR="00DA7E72" w:rsidRPr="00DA7E72" w:rsidRDefault="00DA7E72" w:rsidP="00DA7E72">
      <w:pPr>
        <w:pStyle w:val="SourceCode"/>
      </w:pPr>
      <w:r w:rsidRPr="00DA7E72">
        <w:t>    this.count = count;</w:t>
      </w:r>
    </w:p>
    <w:p w14:paraId="456417D0" w14:textId="77777777" w:rsidR="00DA7E72" w:rsidRPr="00DA7E72" w:rsidRDefault="00DA7E72" w:rsidP="00DA7E72">
      <w:pPr>
        <w:pStyle w:val="SourceCode"/>
      </w:pPr>
    </w:p>
    <w:p w14:paraId="2BF25A55" w14:textId="77777777" w:rsidR="00DA7E72" w:rsidRPr="00DA7E72" w:rsidRDefault="00DA7E72" w:rsidP="00DA7E72">
      <w:pPr>
        <w:pStyle w:val="SourceCode"/>
      </w:pPr>
      <w:r w:rsidRPr="00DA7E72">
        <w:t>    this.next = function() {</w:t>
      </w:r>
    </w:p>
    <w:p w14:paraId="0B804B92" w14:textId="77777777" w:rsidR="00DA7E72" w:rsidRPr="00DA7E72" w:rsidRDefault="00DA7E72" w:rsidP="00DA7E72">
      <w:pPr>
        <w:pStyle w:val="SourceCode"/>
      </w:pPr>
      <w:r w:rsidRPr="00DA7E72">
        <w:t>        let res = (this.count &gt;=0) ? </w:t>
      </w:r>
    </w:p>
    <w:p w14:paraId="53DFC79A" w14:textId="77777777" w:rsidR="00DA7E72" w:rsidRPr="00DA7E72" w:rsidRDefault="00DA7E72" w:rsidP="00DA7E72">
      <w:pPr>
        <w:pStyle w:val="SourceCode"/>
      </w:pPr>
      <w:r w:rsidRPr="00DA7E72">
        <w:t>        {done:false,value:this.count} :</w:t>
      </w:r>
    </w:p>
    <w:p w14:paraId="4AF93530" w14:textId="77777777" w:rsidR="00DA7E72" w:rsidRPr="00DA7E72" w:rsidRDefault="00DA7E72" w:rsidP="00DA7E72">
      <w:pPr>
        <w:pStyle w:val="SourceCode"/>
      </w:pPr>
      <w:r w:rsidRPr="00DA7E72">
        <w:t>        {done: true,value:undefined }</w:t>
      </w:r>
    </w:p>
    <w:p w14:paraId="557A4EE6" w14:textId="77777777" w:rsidR="00DA7E72" w:rsidRPr="00DA7E72" w:rsidRDefault="00DA7E72" w:rsidP="00DA7E72">
      <w:pPr>
        <w:pStyle w:val="SourceCode"/>
      </w:pPr>
      <w:r w:rsidRPr="00DA7E72">
        <w:t>    </w:t>
      </w:r>
    </w:p>
    <w:p w14:paraId="5031ACF0" w14:textId="77777777" w:rsidR="00DA7E72" w:rsidRPr="00DA7E72" w:rsidRDefault="00DA7E72" w:rsidP="00DA7E72">
      <w:pPr>
        <w:pStyle w:val="SourceCode"/>
      </w:pPr>
      <w:r w:rsidRPr="00DA7E72">
        <w:t>        this.count = this.count-1;</w:t>
      </w:r>
    </w:p>
    <w:p w14:paraId="1CC455CC" w14:textId="77777777" w:rsidR="00DA7E72" w:rsidRPr="00DA7E72" w:rsidRDefault="00DA7E72" w:rsidP="00DA7E72">
      <w:pPr>
        <w:pStyle w:val="SourceCode"/>
      </w:pPr>
      <w:r w:rsidRPr="00DA7E72">
        <w:t>        return res;</w:t>
      </w:r>
    </w:p>
    <w:p w14:paraId="331C2816" w14:textId="77777777" w:rsidR="00DA7E72" w:rsidRPr="00DA7E72" w:rsidRDefault="00DA7E72" w:rsidP="00DA7E72">
      <w:pPr>
        <w:pStyle w:val="SourceCode"/>
      </w:pPr>
      <w:r w:rsidRPr="00DA7E72">
        <w:t>    }</w:t>
      </w:r>
    </w:p>
    <w:p w14:paraId="5A3A9794" w14:textId="77777777" w:rsidR="00DA7E72" w:rsidRPr="00DA7E72" w:rsidRDefault="00DA7E72" w:rsidP="00DA7E72">
      <w:pPr>
        <w:pStyle w:val="SourceCode"/>
      </w:pPr>
      <w:r w:rsidRPr="00DA7E72">
        <w:t>}</w:t>
      </w:r>
    </w:p>
    <w:p w14:paraId="14D5DC77" w14:textId="77777777" w:rsidR="00DA7E72" w:rsidRPr="00DA7E72" w:rsidRDefault="00DA7E72" w:rsidP="00DA7E72">
      <w:pPr>
        <w:pStyle w:val="SourceCode"/>
      </w:pPr>
    </w:p>
    <w:p w14:paraId="6B777095" w14:textId="77777777" w:rsidR="00DA7E72" w:rsidRPr="00DA7E72" w:rsidRDefault="00DA7E72" w:rsidP="00DA7E72">
      <w:pPr>
        <w:pStyle w:val="SourceCode"/>
      </w:pPr>
      <w:r w:rsidRPr="00DA7E72">
        <w:t>// Iterable</w:t>
      </w:r>
    </w:p>
    <w:p w14:paraId="6026FC89" w14:textId="77777777" w:rsidR="00DA7E72" w:rsidRPr="00DA7E72" w:rsidRDefault="00DA7E72" w:rsidP="00DA7E72">
      <w:pPr>
        <w:pStyle w:val="SourceCode"/>
      </w:pPr>
      <w:r w:rsidRPr="00DA7E72">
        <w:t>let Iterable = function(count) {</w:t>
      </w:r>
    </w:p>
    <w:p w14:paraId="52B31013" w14:textId="77777777" w:rsidR="00DA7E72" w:rsidRPr="00DA7E72" w:rsidRDefault="00DA7E72" w:rsidP="00DA7E72">
      <w:pPr>
        <w:pStyle w:val="SourceCode"/>
      </w:pPr>
      <w:r w:rsidRPr="00DA7E72">
        <w:t>    this.count = count;</w:t>
      </w:r>
    </w:p>
    <w:p w14:paraId="3A7C8FDB" w14:textId="77777777" w:rsidR="00DA7E72" w:rsidRPr="00DA7E72" w:rsidRDefault="00DA7E72" w:rsidP="00DA7E72">
      <w:pPr>
        <w:pStyle w:val="SourceCode"/>
      </w:pPr>
    </w:p>
    <w:p w14:paraId="57A78E10" w14:textId="77777777" w:rsidR="00DA7E72" w:rsidRPr="00DA7E72" w:rsidRDefault="00DA7E72" w:rsidP="00DA7E72">
      <w:pPr>
        <w:pStyle w:val="SourceCode"/>
      </w:pPr>
      <w:r w:rsidRPr="00DA7E72">
        <w:t>    this[Symbol.iterator] = function() {</w:t>
      </w:r>
    </w:p>
    <w:p w14:paraId="5201DCEB" w14:textId="77777777" w:rsidR="00DA7E72" w:rsidRPr="00DA7E72" w:rsidRDefault="00DA7E72" w:rsidP="00DA7E72">
      <w:pPr>
        <w:pStyle w:val="SourceCode"/>
      </w:pPr>
      <w:r w:rsidRPr="00DA7E72">
        <w:t>        return new Iterator(this.count);</w:t>
      </w:r>
    </w:p>
    <w:p w14:paraId="2C850CCC" w14:textId="77777777" w:rsidR="00DA7E72" w:rsidRPr="00DA7E72" w:rsidRDefault="00DA7E72" w:rsidP="00DA7E72">
      <w:pPr>
        <w:pStyle w:val="SourceCode"/>
      </w:pPr>
      <w:r w:rsidRPr="00DA7E72">
        <w:t>    }</w:t>
      </w:r>
    </w:p>
    <w:p w14:paraId="0748B765" w14:textId="77777777" w:rsidR="00DA7E72" w:rsidRPr="00DA7E72" w:rsidRDefault="00DA7E72" w:rsidP="00DA7E72">
      <w:pPr>
        <w:pStyle w:val="SourceCode"/>
      </w:pPr>
      <w:r w:rsidRPr="00DA7E72">
        <w:t>}</w:t>
      </w:r>
    </w:p>
    <w:p w14:paraId="0BB04389" w14:textId="77777777" w:rsidR="00DA7E72" w:rsidRPr="00DA7E72" w:rsidRDefault="00DA7E72" w:rsidP="00DA7E72">
      <w:pPr>
        <w:pStyle w:val="SourceCode"/>
      </w:pPr>
    </w:p>
    <w:p w14:paraId="041B87D6" w14:textId="77777777" w:rsidR="00DA7E72" w:rsidRPr="00DA7E72" w:rsidRDefault="00DA7E72" w:rsidP="00DA7E72">
      <w:pPr>
        <w:pStyle w:val="SourceCode"/>
      </w:pPr>
      <w:r w:rsidRPr="00DA7E72">
        <w:t>// Consumer of Iterable</w:t>
      </w:r>
    </w:p>
    <w:p w14:paraId="0AFBFE45" w14:textId="16BEEB92" w:rsidR="00F37556" w:rsidRDefault="00DA7E72" w:rsidP="00DA7E72">
      <w:pPr>
        <w:pStyle w:val="SourceCode"/>
      </w:pPr>
      <w:r w:rsidRPr="00DA7E72">
        <w:t>console.log(... new Iterable(2));</w:t>
      </w:r>
    </w:p>
    <w:p w14:paraId="1CDDD6FB" w14:textId="4C5D1114" w:rsidR="001538C8" w:rsidRDefault="001538C8" w:rsidP="001538C8">
      <w:pPr>
        <w:pStyle w:val="Heading4"/>
      </w:pPr>
      <w:r>
        <w:lastRenderedPageBreak/>
        <w:t xml:space="preserve">Generating </w:t>
      </w:r>
      <w:r w:rsidR="00957B15">
        <w:t>Iterable</w:t>
      </w:r>
    </w:p>
    <w:p w14:paraId="2A05556B" w14:textId="3C840ADA" w:rsidR="00A01FF7" w:rsidRDefault="00A01FF7" w:rsidP="001538C8">
      <w:r>
        <w:t xml:space="preserve">The Language has support for generating </w:t>
      </w:r>
      <w:r w:rsidR="00A4675B">
        <w:t>Iterable</w:t>
      </w:r>
      <w:r w:rsidR="00123FBD">
        <w:t>.</w:t>
      </w:r>
      <w:r w:rsidR="004F0B0D">
        <w:t xml:space="preserve"> </w:t>
      </w:r>
    </w:p>
    <w:p w14:paraId="07B9E962" w14:textId="77777777" w:rsidR="004F0B0D" w:rsidRPr="0072729B" w:rsidRDefault="004F0B0D" w:rsidP="0072729B">
      <w:pPr>
        <w:pStyle w:val="SourceCode"/>
      </w:pPr>
      <w:r w:rsidRPr="0072729B">
        <w:t>let Iterable = function(count) {</w:t>
      </w:r>
    </w:p>
    <w:p w14:paraId="023B06E2" w14:textId="77777777" w:rsidR="004F0B0D" w:rsidRPr="0072729B" w:rsidRDefault="004F0B0D" w:rsidP="0072729B">
      <w:pPr>
        <w:pStyle w:val="SourceCode"/>
      </w:pPr>
      <w:r w:rsidRPr="0072729B">
        <w:t>    this.count = count;</w:t>
      </w:r>
    </w:p>
    <w:p w14:paraId="2D83BB02" w14:textId="77777777" w:rsidR="004F0B0D" w:rsidRPr="0072729B" w:rsidRDefault="004F0B0D" w:rsidP="0072729B">
      <w:pPr>
        <w:pStyle w:val="SourceCode"/>
      </w:pPr>
    </w:p>
    <w:p w14:paraId="31AA0A54" w14:textId="77777777" w:rsidR="004F0B0D" w:rsidRPr="0072729B" w:rsidRDefault="004F0B0D" w:rsidP="0072729B">
      <w:pPr>
        <w:pStyle w:val="SourceCode"/>
      </w:pPr>
      <w:r w:rsidRPr="0072729B">
        <w:t>    this[Symbol.iterator] = </w:t>
      </w:r>
      <w:r w:rsidRPr="0072729B">
        <w:rPr>
          <w:rStyle w:val="SourceCodeStrongChar"/>
        </w:rPr>
        <w:t>function*</w:t>
      </w:r>
      <w:r w:rsidRPr="0072729B">
        <w:t> () {</w:t>
      </w:r>
    </w:p>
    <w:p w14:paraId="635B17BF" w14:textId="77777777" w:rsidR="004F0B0D" w:rsidRPr="0072729B" w:rsidRDefault="004F0B0D" w:rsidP="0072729B">
      <w:pPr>
        <w:pStyle w:val="SourceCode"/>
      </w:pPr>
    </w:p>
    <w:p w14:paraId="38AAF56B" w14:textId="77777777" w:rsidR="004F0B0D" w:rsidRPr="0072729B" w:rsidRDefault="004F0B0D" w:rsidP="0072729B">
      <w:pPr>
        <w:pStyle w:val="SourceCode"/>
      </w:pPr>
      <w:r w:rsidRPr="0072729B">
        <w:t>        while (this.count &gt;0)</w:t>
      </w:r>
    </w:p>
    <w:p w14:paraId="1195ED74" w14:textId="77777777" w:rsidR="004F0B0D" w:rsidRPr="0072729B" w:rsidRDefault="004F0B0D" w:rsidP="0072729B">
      <w:pPr>
        <w:pStyle w:val="SourceCode"/>
      </w:pPr>
      <w:r w:rsidRPr="0072729B">
        <w:t>        {</w:t>
      </w:r>
    </w:p>
    <w:p w14:paraId="3FC33DFA" w14:textId="77777777" w:rsidR="004F0B0D" w:rsidRPr="0072729B" w:rsidRDefault="004F0B0D" w:rsidP="0072729B">
      <w:pPr>
        <w:pStyle w:val="SourceCode"/>
      </w:pPr>
      <w:r w:rsidRPr="0072729B">
        <w:t>            </w:t>
      </w:r>
      <w:r w:rsidRPr="0072729B">
        <w:rPr>
          <w:rStyle w:val="SourceCodeStrongChar"/>
        </w:rPr>
        <w:t>yield</w:t>
      </w:r>
      <w:r w:rsidRPr="0072729B">
        <w:t> this.count;</w:t>
      </w:r>
    </w:p>
    <w:p w14:paraId="402D7A8F" w14:textId="77777777" w:rsidR="004F0B0D" w:rsidRPr="0072729B" w:rsidRDefault="004F0B0D" w:rsidP="0072729B">
      <w:pPr>
        <w:pStyle w:val="SourceCode"/>
      </w:pPr>
      <w:r w:rsidRPr="0072729B">
        <w:t>            this.count = this.count-1;</w:t>
      </w:r>
    </w:p>
    <w:p w14:paraId="2BC39884" w14:textId="77777777" w:rsidR="004F0B0D" w:rsidRPr="0072729B" w:rsidRDefault="004F0B0D" w:rsidP="0072729B">
      <w:pPr>
        <w:pStyle w:val="SourceCode"/>
      </w:pPr>
      <w:r w:rsidRPr="0072729B">
        <w:t>        }</w:t>
      </w:r>
    </w:p>
    <w:p w14:paraId="09BECE42" w14:textId="77777777" w:rsidR="004F0B0D" w:rsidRPr="0072729B" w:rsidRDefault="004F0B0D" w:rsidP="0072729B">
      <w:pPr>
        <w:pStyle w:val="SourceCode"/>
      </w:pPr>
      <w:r w:rsidRPr="0072729B">
        <w:t>    }</w:t>
      </w:r>
    </w:p>
    <w:p w14:paraId="77FB6655" w14:textId="7E48FEA1" w:rsidR="004F0B0D" w:rsidRPr="0072729B" w:rsidRDefault="004F0B0D" w:rsidP="0072729B">
      <w:pPr>
        <w:pStyle w:val="SourceCode"/>
      </w:pPr>
      <w:r w:rsidRPr="0072729B">
        <w:t>}</w:t>
      </w:r>
    </w:p>
    <w:p w14:paraId="515D505C" w14:textId="03E0CC97" w:rsidR="0072729B" w:rsidRDefault="0072729B" w:rsidP="004F0B0D">
      <w:pPr>
        <w:pStyle w:val="SourceCode"/>
        <w:rPr>
          <w:rFonts w:eastAsia="Times New Roman"/>
        </w:rPr>
      </w:pPr>
    </w:p>
    <w:p w14:paraId="6215774C" w14:textId="007B7F52" w:rsidR="0072729B" w:rsidRPr="004F0B0D" w:rsidRDefault="0072729B" w:rsidP="0072729B">
      <w:pPr>
        <w:pStyle w:val="SourceCode"/>
        <w:ind w:left="0"/>
        <w:rPr>
          <w:rFonts w:eastAsia="Times New Roman"/>
        </w:rPr>
      </w:pPr>
    </w:p>
    <w:p w14:paraId="06A2B61F" w14:textId="5265D436" w:rsidR="00A4675B" w:rsidRDefault="00A4675B" w:rsidP="00A4675B">
      <w:pPr>
        <w:pStyle w:val="Heading4"/>
      </w:pPr>
      <w:r>
        <w:t>Iterable Types</w:t>
      </w:r>
    </w:p>
    <w:p w14:paraId="278B09EA" w14:textId="7A70C2F6" w:rsidR="00A4675B" w:rsidRDefault="00A4675B" w:rsidP="00A4675B">
      <w:r>
        <w:t>The following language types are all iterable</w:t>
      </w:r>
    </w:p>
    <w:p w14:paraId="52F4485C" w14:textId="00CE1C5A" w:rsidR="00A4675B" w:rsidRDefault="00F73C6E" w:rsidP="00F73C6E">
      <w:pPr>
        <w:pStyle w:val="ListBullet"/>
      </w:pPr>
      <w:r>
        <w:t>String</w:t>
      </w:r>
    </w:p>
    <w:p w14:paraId="7E2259D8" w14:textId="7A3F623E" w:rsidR="00F73C6E" w:rsidRDefault="00F73C6E" w:rsidP="00F73C6E">
      <w:pPr>
        <w:pStyle w:val="ListBullet"/>
      </w:pPr>
      <w:r>
        <w:t>Array</w:t>
      </w:r>
    </w:p>
    <w:p w14:paraId="6CA8DF54" w14:textId="00A456E0" w:rsidR="00F73C6E" w:rsidRDefault="00F73C6E" w:rsidP="00F73C6E">
      <w:pPr>
        <w:pStyle w:val="ListBullet"/>
      </w:pPr>
      <w:r>
        <w:t>TypedArray</w:t>
      </w:r>
    </w:p>
    <w:p w14:paraId="3BA588FF" w14:textId="29F41E35" w:rsidR="00F73C6E" w:rsidRDefault="00F73C6E" w:rsidP="00F73C6E">
      <w:pPr>
        <w:pStyle w:val="ListBullet"/>
      </w:pPr>
      <w:r>
        <w:t>Map</w:t>
      </w:r>
    </w:p>
    <w:p w14:paraId="15378E54" w14:textId="46863014" w:rsidR="00F73C6E" w:rsidRDefault="00F73C6E" w:rsidP="00F73C6E">
      <w:pPr>
        <w:pStyle w:val="ListBullet"/>
      </w:pPr>
      <w:r>
        <w:t>Set</w:t>
      </w:r>
    </w:p>
    <w:p w14:paraId="185877AE" w14:textId="4BA1AFAE" w:rsidR="0044145D" w:rsidRDefault="0044145D" w:rsidP="0044145D">
      <w:pPr>
        <w:pStyle w:val="Heading4"/>
      </w:pPr>
      <w:r>
        <w:t xml:space="preserve">Consuming </w:t>
      </w:r>
      <w:r w:rsidR="00013393">
        <w:t>Syntax</w:t>
      </w:r>
    </w:p>
    <w:p w14:paraId="7359D2B8" w14:textId="5D19141D" w:rsidR="0044145D" w:rsidRDefault="0044145D" w:rsidP="0044145D">
      <w:pPr>
        <w:pStyle w:val="Heading5"/>
      </w:pPr>
      <w:r>
        <w:t>For Of</w:t>
      </w:r>
    </w:p>
    <w:p w14:paraId="51B9C6A5" w14:textId="77777777" w:rsidR="0044145D" w:rsidRPr="0044145D" w:rsidRDefault="0044145D" w:rsidP="0044145D">
      <w:pPr>
        <w:pStyle w:val="SourceCode"/>
      </w:pPr>
      <w:r w:rsidRPr="0044145D">
        <w:t>for(let a of [1,2,3])</w:t>
      </w:r>
    </w:p>
    <w:p w14:paraId="5F069017" w14:textId="166126B6" w:rsidR="0044145D" w:rsidRDefault="0044145D" w:rsidP="0044145D">
      <w:pPr>
        <w:pStyle w:val="SourceCode"/>
      </w:pPr>
      <w:r w:rsidRPr="0044145D">
        <w:t>    console.log(a*2);</w:t>
      </w:r>
    </w:p>
    <w:p w14:paraId="1BCD2C8D" w14:textId="77777777" w:rsidR="0044145D" w:rsidRDefault="0044145D" w:rsidP="0044145D">
      <w:pPr>
        <w:pStyle w:val="SourceCode"/>
      </w:pPr>
    </w:p>
    <w:p w14:paraId="2816C0A0" w14:textId="0E00F33B" w:rsidR="0044145D" w:rsidRDefault="0044145D" w:rsidP="0044145D">
      <w:pPr>
        <w:pStyle w:val="SourceCode"/>
      </w:pPr>
      <w:r>
        <w:t>&gt;&gt; 2</w:t>
      </w:r>
    </w:p>
    <w:p w14:paraId="557FE730" w14:textId="09A89F38" w:rsidR="0044145D" w:rsidRDefault="0044145D" w:rsidP="0044145D">
      <w:pPr>
        <w:pStyle w:val="SourceCode"/>
      </w:pPr>
      <w:r>
        <w:t>&gt;&gt; 4</w:t>
      </w:r>
    </w:p>
    <w:p w14:paraId="24F0E3BD" w14:textId="66308046" w:rsidR="0044145D" w:rsidRDefault="0044145D" w:rsidP="0044145D">
      <w:pPr>
        <w:pStyle w:val="SourceCode"/>
      </w:pPr>
      <w:r>
        <w:t>&gt;&gt; 6</w:t>
      </w:r>
    </w:p>
    <w:p w14:paraId="6DB5E38E" w14:textId="77777777" w:rsidR="0044145D" w:rsidRPr="0044145D" w:rsidRDefault="0044145D" w:rsidP="0044145D">
      <w:pPr>
        <w:pStyle w:val="SourceCode"/>
      </w:pPr>
    </w:p>
    <w:p w14:paraId="21DC6A76" w14:textId="5B8EA113" w:rsidR="0044145D" w:rsidRDefault="0044145D" w:rsidP="0044145D">
      <w:pPr>
        <w:pStyle w:val="Heading5"/>
      </w:pPr>
      <w:r>
        <w:t>Spread</w:t>
      </w:r>
    </w:p>
    <w:p w14:paraId="3AD66A08" w14:textId="3B754EDC" w:rsidR="0044145D" w:rsidRDefault="0044145D" w:rsidP="0044145D">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1E5F291D" w14:textId="43B8F32F" w:rsidR="0044145D" w:rsidRDefault="0044145D" w:rsidP="0044145D">
      <w:pPr>
        <w:pStyle w:val="SourceCode"/>
        <w:rPr>
          <w:rFonts w:eastAsia="Times New Roman"/>
        </w:rPr>
      </w:pPr>
    </w:p>
    <w:p w14:paraId="29562E03" w14:textId="0DBCEAE7" w:rsidR="0044145D" w:rsidRDefault="0044145D" w:rsidP="0044145D">
      <w:pPr>
        <w:pStyle w:val="SourceCode"/>
        <w:rPr>
          <w:rFonts w:eastAsia="Times New Roman"/>
        </w:rPr>
      </w:pPr>
      <w:r>
        <w:rPr>
          <w:rFonts w:eastAsia="Times New Roman"/>
        </w:rPr>
        <w:t>&gt;&gt; 1 2 3</w:t>
      </w:r>
    </w:p>
    <w:p w14:paraId="238C45C2" w14:textId="77777777" w:rsidR="00747B45" w:rsidRPr="0044145D" w:rsidRDefault="00747B45" w:rsidP="0044145D">
      <w:pPr>
        <w:pStyle w:val="SourceCode"/>
        <w:rPr>
          <w:rFonts w:eastAsia="Times New Roman"/>
        </w:rPr>
      </w:pPr>
    </w:p>
    <w:p w14:paraId="5C1B439A" w14:textId="77777777" w:rsidR="00D57D7A" w:rsidRDefault="00D57D7A">
      <w:pPr>
        <w:spacing w:after="160" w:line="259" w:lineRule="auto"/>
        <w:rPr>
          <w:rFonts w:asciiTheme="majorHAnsi" w:eastAsiaTheme="majorEastAsia" w:hAnsiTheme="majorHAnsi" w:cstheme="majorBidi"/>
          <w:b/>
          <w:iCs/>
          <w:color w:val="7076CC" w:themeColor="text2" w:themeTint="99"/>
          <w:sz w:val="20"/>
          <w:szCs w:val="24"/>
        </w:rPr>
      </w:pPr>
      <w:r>
        <w:br w:type="page"/>
      </w:r>
    </w:p>
    <w:p w14:paraId="104B9530" w14:textId="0DF3C6B8" w:rsidR="00747B45" w:rsidRDefault="00747B45" w:rsidP="00747B45">
      <w:pPr>
        <w:pStyle w:val="Heading5"/>
      </w:pPr>
      <w:r>
        <w:lastRenderedPageBreak/>
        <w:t xml:space="preserve">Destructuring Assignment </w:t>
      </w:r>
    </w:p>
    <w:p w14:paraId="042113B3" w14:textId="77777777" w:rsidR="00747B45" w:rsidRPr="00747B45" w:rsidRDefault="00747B45" w:rsidP="00747B45">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3FD7FA4" w14:textId="0B2A3F1C" w:rsidR="00747B45" w:rsidRDefault="00747B45" w:rsidP="00747B45">
      <w:pPr>
        <w:pStyle w:val="SourceCode"/>
        <w:rPr>
          <w:rFonts w:eastAsia="Times New Roman"/>
        </w:rPr>
      </w:pPr>
      <w:r w:rsidRPr="00747B45">
        <w:rPr>
          <w:rFonts w:eastAsia="Times New Roman"/>
        </w:rPr>
        <w:t>console.log(a);</w:t>
      </w:r>
    </w:p>
    <w:p w14:paraId="6EC3C4D3" w14:textId="6762C092" w:rsidR="001430D1" w:rsidRDefault="001430D1" w:rsidP="00747B45">
      <w:pPr>
        <w:pStyle w:val="SourceCode"/>
        <w:rPr>
          <w:rFonts w:eastAsia="Times New Roman"/>
        </w:rPr>
      </w:pPr>
    </w:p>
    <w:p w14:paraId="52828CDC" w14:textId="067816BF" w:rsidR="001430D1" w:rsidRDefault="001430D1" w:rsidP="00747B45">
      <w:pPr>
        <w:pStyle w:val="SourceCode"/>
        <w:rPr>
          <w:rFonts w:eastAsia="Times New Roman"/>
        </w:rPr>
      </w:pPr>
      <w:r>
        <w:rPr>
          <w:rFonts w:eastAsia="Times New Roman"/>
        </w:rPr>
        <w:t>&gt;&gt; a</w:t>
      </w:r>
    </w:p>
    <w:p w14:paraId="480D4D7E" w14:textId="4162A5C7" w:rsidR="001430D1" w:rsidRDefault="001430D1" w:rsidP="00747B45">
      <w:pPr>
        <w:pStyle w:val="SourceCode"/>
        <w:rPr>
          <w:rFonts w:eastAsia="Times New Roman"/>
        </w:rPr>
      </w:pPr>
    </w:p>
    <w:p w14:paraId="007E9651" w14:textId="5C00C926" w:rsidR="001430D1" w:rsidRDefault="001430D1" w:rsidP="00F4038A">
      <w:pPr>
        <w:pStyle w:val="SourceCode"/>
        <w:ind w:left="0"/>
      </w:pPr>
    </w:p>
    <w:p w14:paraId="7A3ED355" w14:textId="1290F35C" w:rsidR="00F4038A" w:rsidRDefault="00F4038A" w:rsidP="00F4038A">
      <w:pPr>
        <w:pStyle w:val="Heading5"/>
      </w:pPr>
      <w:r>
        <w:t>Yield*</w:t>
      </w:r>
    </w:p>
    <w:p w14:paraId="016724D1" w14:textId="77777777" w:rsidR="00672D95" w:rsidRPr="00672D95" w:rsidRDefault="00672D95" w:rsidP="00672D95">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FC107C" w14:textId="77777777" w:rsidR="00672D95" w:rsidRPr="00672D95" w:rsidRDefault="00672D95" w:rsidP="00672D95">
      <w:pPr>
        <w:pStyle w:val="SourceCode"/>
        <w:rPr>
          <w:rFonts w:eastAsia="Times New Roman"/>
          <w:color w:val="000000"/>
        </w:rPr>
      </w:pPr>
      <w:r w:rsidRPr="00672D95">
        <w:rPr>
          <w:rFonts w:eastAsia="Times New Roman"/>
          <w:color w:val="000000"/>
        </w:rPr>
        <w:t>{</w:t>
      </w:r>
    </w:p>
    <w:p w14:paraId="1D11457C" w14:textId="77777777" w:rsidR="00672D95" w:rsidRPr="00672D95" w:rsidRDefault="00672D95" w:rsidP="00672D95">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3AA35C5F" w14:textId="77777777" w:rsidR="00672D95" w:rsidRPr="00672D95" w:rsidRDefault="00672D95" w:rsidP="00672D95">
      <w:pPr>
        <w:pStyle w:val="SourceCode"/>
        <w:rPr>
          <w:rFonts w:eastAsia="Times New Roman"/>
          <w:color w:val="000000"/>
        </w:rPr>
      </w:pPr>
      <w:r w:rsidRPr="00672D95">
        <w:rPr>
          <w:rFonts w:eastAsia="Times New Roman"/>
          <w:color w:val="000000"/>
        </w:rPr>
        <w:t>}</w:t>
      </w:r>
    </w:p>
    <w:p w14:paraId="281B7670" w14:textId="77777777" w:rsidR="00672D95" w:rsidRPr="00672D95" w:rsidRDefault="00672D95" w:rsidP="00672D95">
      <w:pPr>
        <w:pStyle w:val="SourceCode"/>
        <w:rPr>
          <w:rFonts w:eastAsia="Times New Roman"/>
          <w:color w:val="000000"/>
        </w:rPr>
      </w:pPr>
    </w:p>
    <w:p w14:paraId="409B7CEE" w14:textId="3A962C81" w:rsidR="00672D95" w:rsidRDefault="00672D95" w:rsidP="00672D95">
      <w:pPr>
        <w:pStyle w:val="SourceCode"/>
        <w:rPr>
          <w:rFonts w:eastAsia="Times New Roman"/>
          <w:color w:val="000000"/>
        </w:rPr>
      </w:pPr>
      <w:r w:rsidRPr="00672D95">
        <w:rPr>
          <w:rFonts w:eastAsia="Times New Roman"/>
          <w:color w:val="000000"/>
        </w:rPr>
        <w:t>console.log(...f());</w:t>
      </w:r>
    </w:p>
    <w:p w14:paraId="2E362C34" w14:textId="6F4A8A79" w:rsidR="00672D95" w:rsidRDefault="00672D95" w:rsidP="00672D95">
      <w:pPr>
        <w:pStyle w:val="SourceCode"/>
        <w:rPr>
          <w:rFonts w:eastAsia="Times New Roman"/>
          <w:color w:val="000000"/>
        </w:rPr>
      </w:pPr>
    </w:p>
    <w:p w14:paraId="19AF3E05" w14:textId="4141181F" w:rsidR="00672D95" w:rsidRPr="00672D95" w:rsidRDefault="00672D95" w:rsidP="00672D95">
      <w:pPr>
        <w:pStyle w:val="SourceCode"/>
        <w:rPr>
          <w:rFonts w:eastAsia="Times New Roman"/>
          <w:color w:val="000000"/>
        </w:rPr>
      </w:pPr>
      <w:r>
        <w:rPr>
          <w:rFonts w:eastAsia="Times New Roman"/>
          <w:color w:val="000000"/>
        </w:rPr>
        <w:t>&gt;&gt; 1 2 3</w:t>
      </w:r>
    </w:p>
    <w:p w14:paraId="7E4DC378" w14:textId="77777777" w:rsidR="00784D57" w:rsidRDefault="00784D57">
      <w:pPr>
        <w:spacing w:after="160" w:line="259" w:lineRule="auto"/>
        <w:rPr>
          <w:rFonts w:asciiTheme="majorHAnsi" w:eastAsiaTheme="majorEastAsia" w:hAnsiTheme="majorHAnsi" w:cstheme="majorBidi"/>
          <w:color w:val="31378B" w:themeColor="text2"/>
          <w:sz w:val="28"/>
          <w:szCs w:val="26"/>
        </w:rPr>
      </w:pPr>
      <w:r>
        <w:br w:type="page"/>
      </w:r>
    </w:p>
    <w:p w14:paraId="1CDF9C37" w14:textId="0CF71783" w:rsidR="00784D57" w:rsidRDefault="00784D57" w:rsidP="00784D57">
      <w:pPr>
        <w:pStyle w:val="Heading3"/>
      </w:pPr>
      <w:bookmarkStart w:id="23" w:name="_For_in"/>
      <w:bookmarkStart w:id="24" w:name="_Toc44265517"/>
      <w:bookmarkEnd w:id="23"/>
      <w:r>
        <w:lastRenderedPageBreak/>
        <w:t>For in</w:t>
      </w:r>
      <w:bookmarkEnd w:id="24"/>
    </w:p>
    <w:p w14:paraId="49789D4E" w14:textId="77777777" w:rsidR="00784D57" w:rsidRPr="00A97FEC" w:rsidRDefault="00784D57" w:rsidP="00784D57">
      <w:r>
        <w:t>The for in construct iterates all enumerable properties. When we add properties to an object by just assigning to them, they are by default enumerable.</w:t>
      </w:r>
    </w:p>
    <w:p w14:paraId="3337A36F" w14:textId="77777777" w:rsidR="00784D57" w:rsidRPr="005E73A0" w:rsidRDefault="00784D57" w:rsidP="00784D57">
      <w:pPr>
        <w:pStyle w:val="SourceCode"/>
      </w:pPr>
      <w:r w:rsidRPr="005E73A0">
        <w:t>var a = {</w:t>
      </w:r>
    </w:p>
    <w:p w14:paraId="7885BAF4" w14:textId="77777777" w:rsidR="00784D57" w:rsidRPr="005E73A0" w:rsidRDefault="00784D57" w:rsidP="00784D57">
      <w:pPr>
        <w:pStyle w:val="SourceCode"/>
      </w:pPr>
      <w:r w:rsidRPr="005E73A0">
        <w:t>    first : "k",</w:t>
      </w:r>
    </w:p>
    <w:p w14:paraId="3D62167B" w14:textId="77777777" w:rsidR="00784D57" w:rsidRPr="005E73A0" w:rsidRDefault="00784D57" w:rsidP="00784D57">
      <w:pPr>
        <w:pStyle w:val="SourceCode"/>
      </w:pPr>
      <w:r w:rsidRPr="005E73A0">
        <w:t>    second: "w"</w:t>
      </w:r>
    </w:p>
    <w:p w14:paraId="77053FA0" w14:textId="77777777" w:rsidR="00784D57" w:rsidRPr="005E73A0" w:rsidRDefault="00784D57" w:rsidP="00784D57">
      <w:pPr>
        <w:pStyle w:val="SourceCode"/>
      </w:pPr>
      <w:r w:rsidRPr="005E73A0">
        <w:t>}</w:t>
      </w:r>
    </w:p>
    <w:p w14:paraId="1F66E040" w14:textId="77777777" w:rsidR="00784D57" w:rsidRPr="005E73A0" w:rsidRDefault="00784D57" w:rsidP="00784D57">
      <w:pPr>
        <w:pStyle w:val="SourceCode"/>
      </w:pPr>
    </w:p>
    <w:p w14:paraId="48B5CC4B" w14:textId="77777777" w:rsidR="00784D57" w:rsidRPr="005E73A0" w:rsidRDefault="00784D57" w:rsidP="00784D57">
      <w:pPr>
        <w:pStyle w:val="SourceCode"/>
      </w:pPr>
      <w:r w:rsidRPr="005E73A0">
        <w:t>for (var name in a) {</w:t>
      </w:r>
    </w:p>
    <w:p w14:paraId="016B394F" w14:textId="77777777" w:rsidR="00784D57" w:rsidRPr="005E73A0" w:rsidRDefault="00784D57" w:rsidP="00784D57">
      <w:pPr>
        <w:pStyle w:val="SourceCode"/>
      </w:pPr>
      <w:r w:rsidRPr="005E73A0">
        <w:t>    console.log(name);</w:t>
      </w:r>
    </w:p>
    <w:p w14:paraId="098239EF" w14:textId="77777777" w:rsidR="00784D57" w:rsidRPr="005E73A0" w:rsidRDefault="00784D57" w:rsidP="00784D57">
      <w:pPr>
        <w:pStyle w:val="SourceCode"/>
      </w:pPr>
      <w:r w:rsidRPr="005E73A0">
        <w:t>}</w:t>
      </w:r>
    </w:p>
    <w:p w14:paraId="63F53C12" w14:textId="77777777" w:rsidR="00784D57" w:rsidRDefault="00784D57" w:rsidP="00784D57">
      <w:pPr>
        <w:pStyle w:val="SourceCode"/>
        <w:rPr>
          <w:rFonts w:eastAsia="Times New Roman"/>
        </w:rPr>
      </w:pPr>
    </w:p>
    <w:p w14:paraId="520E775C" w14:textId="77777777" w:rsidR="00784D57" w:rsidRDefault="00784D57" w:rsidP="00784D57">
      <w:pPr>
        <w:pStyle w:val="SourceCode"/>
        <w:rPr>
          <w:rFonts w:eastAsia="Times New Roman"/>
        </w:rPr>
      </w:pPr>
      <w:r>
        <w:rPr>
          <w:rFonts w:eastAsia="Times New Roman"/>
        </w:rPr>
        <w:t>&gt;&gt; first</w:t>
      </w:r>
    </w:p>
    <w:p w14:paraId="1005ED79" w14:textId="77777777" w:rsidR="00784D57" w:rsidRPr="005E73A0" w:rsidRDefault="00784D57" w:rsidP="00784D57">
      <w:pPr>
        <w:pStyle w:val="SourceCode"/>
        <w:rPr>
          <w:rFonts w:eastAsia="Times New Roman"/>
        </w:rPr>
      </w:pPr>
      <w:r>
        <w:rPr>
          <w:rFonts w:eastAsia="Times New Roman"/>
        </w:rPr>
        <w:t>&gt;&gt; second</w:t>
      </w:r>
    </w:p>
    <w:p w14:paraId="4E7407C2" w14:textId="77777777" w:rsidR="00784D57" w:rsidRDefault="00784D57" w:rsidP="00784D57"/>
    <w:p w14:paraId="545A7E48" w14:textId="77777777" w:rsidR="00784D57" w:rsidRDefault="00784D57" w:rsidP="00784D57">
      <w:r>
        <w:t xml:space="preserve">If we want non-enumerable properties, we can use the </w:t>
      </w:r>
      <w:r w:rsidRPr="00103BC1">
        <w:rPr>
          <w:rStyle w:val="SourceCodeChar"/>
        </w:rPr>
        <w:t>Object.defineProperty</w:t>
      </w:r>
      <w:r>
        <w:t xml:space="preserve"> method. </w:t>
      </w:r>
    </w:p>
    <w:p w14:paraId="2EAB8412" w14:textId="77777777" w:rsidR="00784D57" w:rsidRPr="004704B4" w:rsidRDefault="00784D57" w:rsidP="00784D57">
      <w:pPr>
        <w:pStyle w:val="SourceCode"/>
      </w:pPr>
      <w:r w:rsidRPr="004704B4">
        <w:t>var a = {</w:t>
      </w:r>
    </w:p>
    <w:p w14:paraId="04F6804F" w14:textId="77777777" w:rsidR="00784D57" w:rsidRPr="004704B4" w:rsidRDefault="00784D57" w:rsidP="00784D57">
      <w:pPr>
        <w:pStyle w:val="SourceCode"/>
      </w:pPr>
      <w:r w:rsidRPr="004704B4">
        <w:t>    first : "k",</w:t>
      </w:r>
    </w:p>
    <w:p w14:paraId="7FA4FB09" w14:textId="77777777" w:rsidR="00784D57" w:rsidRPr="004704B4" w:rsidRDefault="00784D57" w:rsidP="00784D57">
      <w:pPr>
        <w:pStyle w:val="SourceCode"/>
      </w:pPr>
      <w:r w:rsidRPr="004704B4">
        <w:t>    second: "w"</w:t>
      </w:r>
    </w:p>
    <w:p w14:paraId="773F8C24" w14:textId="77777777" w:rsidR="00784D57" w:rsidRPr="004704B4" w:rsidRDefault="00784D57" w:rsidP="00784D57">
      <w:pPr>
        <w:pStyle w:val="SourceCode"/>
      </w:pPr>
      <w:r w:rsidRPr="004704B4">
        <w:t>}</w:t>
      </w:r>
    </w:p>
    <w:p w14:paraId="5BF0354A" w14:textId="77777777" w:rsidR="00784D57" w:rsidRPr="004704B4" w:rsidRDefault="00784D57" w:rsidP="00784D57">
      <w:pPr>
        <w:pStyle w:val="SourceCode"/>
      </w:pPr>
    </w:p>
    <w:p w14:paraId="29394D99" w14:textId="77777777" w:rsidR="00784D57" w:rsidRPr="004704B4" w:rsidRDefault="00784D57" w:rsidP="00784D57">
      <w:pPr>
        <w:pStyle w:val="SourceCode"/>
      </w:pPr>
      <w:r w:rsidRPr="004704B4">
        <w:t>Object.defineProperty(Object.prototype,</w:t>
      </w:r>
    </w:p>
    <w:p w14:paraId="1662A7C6" w14:textId="77777777" w:rsidR="00784D57" w:rsidRPr="004704B4" w:rsidRDefault="00784D57" w:rsidP="00784D57">
      <w:pPr>
        <w:pStyle w:val="SourceCode"/>
      </w:pPr>
      <w:r w:rsidRPr="004704B4">
        <w:t>    "notshown", </w:t>
      </w:r>
    </w:p>
    <w:p w14:paraId="61CB0B74" w14:textId="77777777" w:rsidR="00784D57" w:rsidRPr="004704B4" w:rsidRDefault="00784D57" w:rsidP="00784D57">
      <w:pPr>
        <w:pStyle w:val="SourceCode"/>
      </w:pPr>
      <w:r w:rsidRPr="004704B4">
        <w:t>    {enumerable:false,value:"good"});</w:t>
      </w:r>
    </w:p>
    <w:p w14:paraId="458347A4" w14:textId="77777777" w:rsidR="00784D57" w:rsidRPr="004704B4" w:rsidRDefault="00784D57" w:rsidP="00784D57">
      <w:pPr>
        <w:pStyle w:val="SourceCode"/>
      </w:pPr>
    </w:p>
    <w:p w14:paraId="58604B00" w14:textId="77777777" w:rsidR="00784D57" w:rsidRPr="004704B4" w:rsidRDefault="00784D57" w:rsidP="00784D57">
      <w:pPr>
        <w:pStyle w:val="SourceCode"/>
      </w:pPr>
      <w:r w:rsidRPr="004704B4">
        <w:t>for (var name in a) {</w:t>
      </w:r>
    </w:p>
    <w:p w14:paraId="012A1279" w14:textId="77777777" w:rsidR="00784D57" w:rsidRPr="004704B4" w:rsidRDefault="00784D57" w:rsidP="00784D57">
      <w:pPr>
        <w:pStyle w:val="SourceCode"/>
      </w:pPr>
      <w:r w:rsidRPr="004704B4">
        <w:t>    console.log(name);</w:t>
      </w:r>
    </w:p>
    <w:p w14:paraId="46136CC5" w14:textId="77777777" w:rsidR="00784D57" w:rsidRPr="004704B4" w:rsidRDefault="00784D57" w:rsidP="00784D57">
      <w:pPr>
        <w:pStyle w:val="SourceCode"/>
      </w:pPr>
      <w:r w:rsidRPr="004704B4">
        <w:t>}</w:t>
      </w:r>
    </w:p>
    <w:p w14:paraId="72409FF9" w14:textId="77777777" w:rsidR="00784D57" w:rsidRDefault="00784D57" w:rsidP="00784D57"/>
    <w:p w14:paraId="34461A07" w14:textId="77777777" w:rsidR="00784D57" w:rsidRDefault="00784D57" w:rsidP="00784D57">
      <w:pPr>
        <w:pStyle w:val="SourceCode"/>
        <w:rPr>
          <w:rFonts w:eastAsia="Times New Roman"/>
        </w:rPr>
      </w:pPr>
      <w:r>
        <w:rPr>
          <w:rFonts w:eastAsia="Times New Roman"/>
        </w:rPr>
        <w:t>&gt;&gt; first</w:t>
      </w:r>
    </w:p>
    <w:p w14:paraId="00616114" w14:textId="77777777" w:rsidR="00784D57" w:rsidRPr="005E73A0" w:rsidRDefault="00784D57" w:rsidP="00784D57">
      <w:pPr>
        <w:pStyle w:val="SourceCode"/>
        <w:rPr>
          <w:rFonts w:eastAsia="Times New Roman"/>
        </w:rPr>
      </w:pPr>
      <w:r>
        <w:rPr>
          <w:rFonts w:eastAsia="Times New Roman"/>
        </w:rPr>
        <w:t>&gt;&gt; second</w:t>
      </w:r>
    </w:p>
    <w:p w14:paraId="32D5EA46" w14:textId="77777777" w:rsidR="00784D57" w:rsidRDefault="00784D57" w:rsidP="00784D57"/>
    <w:p w14:paraId="53894723" w14:textId="77777777" w:rsidR="00784D57" w:rsidRDefault="00784D57" w:rsidP="00784D57">
      <w:r>
        <w:t xml:space="preserve">If we want to test whether a property is on the object itself and not coming from one of its prototypes, we can use </w:t>
      </w:r>
      <w:r w:rsidRPr="006F7A2F">
        <w:rPr>
          <w:rStyle w:val="SourceCodeChar"/>
        </w:rPr>
        <w:t>hasOwnProperty</w:t>
      </w:r>
    </w:p>
    <w:p w14:paraId="547AEB6C" w14:textId="77777777" w:rsidR="00784D57" w:rsidRPr="00851C4A" w:rsidRDefault="00784D57" w:rsidP="00784D57">
      <w:pPr>
        <w:pStyle w:val="SourceCode"/>
      </w:pPr>
      <w:r w:rsidRPr="00851C4A">
        <w:t>var a = {</w:t>
      </w:r>
    </w:p>
    <w:p w14:paraId="0AA662AF" w14:textId="77777777" w:rsidR="00784D57" w:rsidRPr="00851C4A" w:rsidRDefault="00784D57" w:rsidP="00784D57">
      <w:pPr>
        <w:pStyle w:val="SourceCode"/>
      </w:pPr>
      <w:r w:rsidRPr="00851C4A">
        <w:t>    first : "k",</w:t>
      </w:r>
    </w:p>
    <w:p w14:paraId="2C247BE3" w14:textId="77777777" w:rsidR="00784D57" w:rsidRPr="00851C4A" w:rsidRDefault="00784D57" w:rsidP="00784D57">
      <w:pPr>
        <w:pStyle w:val="SourceCode"/>
      </w:pPr>
      <w:r w:rsidRPr="00851C4A">
        <w:t>    second: "w"</w:t>
      </w:r>
    </w:p>
    <w:p w14:paraId="0EB182AB" w14:textId="77777777" w:rsidR="00784D57" w:rsidRPr="00851C4A" w:rsidRDefault="00784D57" w:rsidP="00784D57">
      <w:pPr>
        <w:pStyle w:val="SourceCode"/>
      </w:pPr>
      <w:r w:rsidRPr="00851C4A">
        <w:t>}</w:t>
      </w:r>
    </w:p>
    <w:p w14:paraId="4AEE8D5F" w14:textId="77777777" w:rsidR="00784D57" w:rsidRPr="00851C4A" w:rsidRDefault="00784D57" w:rsidP="00784D57">
      <w:pPr>
        <w:pStyle w:val="SourceCode"/>
      </w:pPr>
    </w:p>
    <w:p w14:paraId="3CB258A4" w14:textId="77777777" w:rsidR="00784D57" w:rsidRPr="00851C4A" w:rsidRDefault="00784D57" w:rsidP="00784D57">
      <w:pPr>
        <w:pStyle w:val="SourceCode"/>
      </w:pPr>
      <w:r w:rsidRPr="00851C4A">
        <w:t>console.log(a.hasOwnProperty("first"));</w:t>
      </w:r>
    </w:p>
    <w:p w14:paraId="20FF7155" w14:textId="77777777" w:rsidR="00784D57" w:rsidRDefault="00784D57" w:rsidP="00784D57">
      <w:pPr>
        <w:pStyle w:val="SourceCode"/>
      </w:pPr>
      <w:r w:rsidRPr="00851C4A">
        <w:t>console.log(a.hasOwnProperty("toString"));</w:t>
      </w:r>
    </w:p>
    <w:p w14:paraId="02AB96FC" w14:textId="77777777" w:rsidR="00784D57" w:rsidRPr="00851C4A" w:rsidRDefault="00784D57" w:rsidP="00784D57">
      <w:pPr>
        <w:pStyle w:val="SourceCode"/>
      </w:pPr>
    </w:p>
    <w:p w14:paraId="0BCBF181" w14:textId="77777777" w:rsidR="00784D57" w:rsidRDefault="00784D57" w:rsidP="00784D57">
      <w:pPr>
        <w:pStyle w:val="SourceCode"/>
        <w:rPr>
          <w:rFonts w:eastAsia="Times New Roman"/>
        </w:rPr>
      </w:pPr>
      <w:r>
        <w:rPr>
          <w:rFonts w:eastAsia="Times New Roman"/>
        </w:rPr>
        <w:t>&gt;&gt; true</w:t>
      </w:r>
    </w:p>
    <w:p w14:paraId="29FC9EEF" w14:textId="77777777" w:rsidR="00784D57" w:rsidRPr="005E73A0" w:rsidRDefault="00784D57" w:rsidP="00784D57">
      <w:pPr>
        <w:pStyle w:val="SourceCode"/>
        <w:rPr>
          <w:rFonts w:eastAsia="Times New Roman"/>
        </w:rPr>
      </w:pPr>
      <w:r>
        <w:rPr>
          <w:rFonts w:eastAsia="Times New Roman"/>
        </w:rPr>
        <w:t>&gt;&gt; false</w:t>
      </w:r>
    </w:p>
    <w:p w14:paraId="6BDC809C" w14:textId="3F79F852" w:rsidR="00E479C3" w:rsidRPr="00784D57" w:rsidRDefault="00784D57" w:rsidP="00784D57">
      <w:pPr>
        <w:spacing w:after="160" w:line="259" w:lineRule="auto"/>
        <w:rPr>
          <w:rFonts w:asciiTheme="majorHAnsi" w:eastAsiaTheme="majorEastAsia" w:hAnsiTheme="majorHAnsi" w:cstheme="majorBidi"/>
          <w:b/>
          <w:iCs/>
          <w:smallCaps/>
          <w:color w:val="31378B" w:themeColor="text2"/>
          <w:szCs w:val="25"/>
        </w:rPr>
      </w:pPr>
      <w:r>
        <w:br w:type="page"/>
      </w:r>
    </w:p>
    <w:p w14:paraId="3A2A09DE" w14:textId="595CFC41" w:rsidR="00C37D0A" w:rsidRDefault="00C37D0A" w:rsidP="00C37D0A">
      <w:pPr>
        <w:pStyle w:val="Heading3"/>
      </w:pPr>
      <w:r>
        <w:lastRenderedPageBreak/>
        <w:t>Exceptions</w:t>
      </w:r>
    </w:p>
    <w:p w14:paraId="5F462147" w14:textId="23DEE83E" w:rsidR="00C37D0A" w:rsidRPr="00C37D0A" w:rsidRDefault="00956064" w:rsidP="00C37D0A">
      <w:r w:rsidRPr="00956064">
        <w:t>throw {message: 'a'};</w:t>
      </w:r>
    </w:p>
    <w:p w14:paraId="63898D03" w14:textId="00CC73E4" w:rsidR="00E479C3" w:rsidRPr="00E479C3" w:rsidRDefault="00E479C3" w:rsidP="00E479C3"/>
    <w:p w14:paraId="43C69C24" w14:textId="3560D8A3" w:rsidR="00D4616C" w:rsidRDefault="00D4616C" w:rsidP="00D4616C">
      <w:pPr>
        <w:pStyle w:val="SourceCode"/>
      </w:pPr>
    </w:p>
    <w:p w14:paraId="5F63AA99" w14:textId="0D949111" w:rsidR="00D4616C" w:rsidRDefault="00D4616C" w:rsidP="00D4616C">
      <w:pPr>
        <w:pStyle w:val="SourceCode"/>
      </w:pPr>
    </w:p>
    <w:p w14:paraId="178DF8B8" w14:textId="3C8B5F85" w:rsidR="00D4616C" w:rsidRDefault="00D4616C" w:rsidP="00D4616C">
      <w:pPr>
        <w:pStyle w:val="SourceCode"/>
      </w:pPr>
    </w:p>
    <w:p w14:paraId="49DC3F64" w14:textId="6459A20E" w:rsidR="00D4616C" w:rsidRDefault="00D4616C" w:rsidP="00D4616C">
      <w:pPr>
        <w:pStyle w:val="SourceCode"/>
      </w:pPr>
    </w:p>
    <w:p w14:paraId="30F12672" w14:textId="2E5CC38C" w:rsidR="00D4616C" w:rsidRDefault="00D4616C" w:rsidP="00D4616C">
      <w:pPr>
        <w:pStyle w:val="SourceCode"/>
      </w:pPr>
    </w:p>
    <w:p w14:paraId="37C6AD6C" w14:textId="5BF7E0B9" w:rsidR="00D4616C" w:rsidRDefault="00D4616C" w:rsidP="00D4616C">
      <w:pPr>
        <w:pStyle w:val="SourceCode"/>
      </w:pPr>
    </w:p>
    <w:p w14:paraId="4F7506E7" w14:textId="5796A2C2" w:rsidR="00D4616C" w:rsidRDefault="00D4616C" w:rsidP="00D4616C">
      <w:pPr>
        <w:pStyle w:val="SourceCode"/>
      </w:pPr>
    </w:p>
    <w:p w14:paraId="48EEDA52" w14:textId="0E3A6092" w:rsidR="00D4616C" w:rsidRDefault="00D4616C" w:rsidP="00D4616C">
      <w:pPr>
        <w:pStyle w:val="SourceCode"/>
      </w:pPr>
    </w:p>
    <w:p w14:paraId="70978047" w14:textId="7F210951" w:rsidR="00D4616C" w:rsidRDefault="00D4616C" w:rsidP="00D4616C">
      <w:pPr>
        <w:pStyle w:val="SourceCode"/>
      </w:pPr>
    </w:p>
    <w:p w14:paraId="316F6D6D" w14:textId="1AC5B1F6" w:rsidR="00D4616C" w:rsidRDefault="00D4616C" w:rsidP="00D4616C">
      <w:pPr>
        <w:pStyle w:val="SourceCode"/>
      </w:pPr>
    </w:p>
    <w:p w14:paraId="2D48E929" w14:textId="6125859C" w:rsidR="00D4616C" w:rsidRDefault="00D4616C" w:rsidP="00D4616C">
      <w:pPr>
        <w:pStyle w:val="SourceCode"/>
      </w:pPr>
    </w:p>
    <w:p w14:paraId="7783A8F4" w14:textId="10F59F71" w:rsidR="00D4616C" w:rsidRDefault="00D4616C" w:rsidP="00D4616C">
      <w:pPr>
        <w:pStyle w:val="SourceCode"/>
      </w:pPr>
    </w:p>
    <w:p w14:paraId="063928EB" w14:textId="59E378FD" w:rsidR="00D4616C" w:rsidRDefault="00D4616C" w:rsidP="00D4616C">
      <w:pPr>
        <w:pStyle w:val="SourceCode"/>
        <w:ind w:left="0"/>
      </w:pPr>
    </w:p>
    <w:p w14:paraId="06A575E7" w14:textId="14A8D94A" w:rsidR="00D4616C" w:rsidRDefault="00D4616C" w:rsidP="00D4616C">
      <w:pPr>
        <w:pStyle w:val="SourceCode"/>
      </w:pPr>
    </w:p>
    <w:p w14:paraId="2CA4B277" w14:textId="77777777" w:rsidR="00D4616C" w:rsidRDefault="00D4616C" w:rsidP="00D4616C">
      <w:pPr>
        <w:pStyle w:val="SourceCode"/>
      </w:pPr>
    </w:p>
    <w:p w14:paraId="0FDBAF49" w14:textId="77777777" w:rsidR="00D4616C" w:rsidRPr="00453E56" w:rsidRDefault="00D4616C" w:rsidP="00D4616C">
      <w:pPr>
        <w:pStyle w:val="SourceCode"/>
        <w:ind w:left="0"/>
      </w:pPr>
    </w:p>
    <w:p w14:paraId="3BFB28C0" w14:textId="58BAD768" w:rsidR="00EF570B" w:rsidRDefault="00EF570B">
      <w:pPr>
        <w:spacing w:after="160" w:line="259" w:lineRule="auto"/>
      </w:pPr>
      <w:r>
        <w:br w:type="page"/>
      </w:r>
    </w:p>
    <w:p w14:paraId="7A8016FD" w14:textId="77777777" w:rsidR="00D4616C" w:rsidRDefault="00D4616C">
      <w:pPr>
        <w:spacing w:after="160" w:line="259" w:lineRule="auto"/>
        <w:rPr>
          <w:rFonts w:asciiTheme="majorHAnsi" w:eastAsiaTheme="majorEastAsia" w:hAnsiTheme="majorHAnsi" w:cstheme="majorBidi"/>
          <w:color w:val="31378B" w:themeColor="text2"/>
          <w:sz w:val="28"/>
          <w:szCs w:val="26"/>
        </w:rPr>
      </w:pPr>
    </w:p>
    <w:p w14:paraId="17E471B7" w14:textId="77777777" w:rsidR="00784D57" w:rsidRDefault="00784D57">
      <w:pPr>
        <w:spacing w:after="160" w:line="259" w:lineRule="auto"/>
        <w:rPr>
          <w:rFonts w:asciiTheme="majorHAnsi" w:eastAsiaTheme="majorEastAsia" w:hAnsiTheme="majorHAnsi" w:cstheme="majorBidi"/>
          <w:color w:val="31378B" w:themeColor="text2"/>
          <w:sz w:val="32"/>
          <w:szCs w:val="28"/>
        </w:rPr>
      </w:pPr>
      <w:r>
        <w:br w:type="page"/>
      </w:r>
    </w:p>
    <w:p w14:paraId="68D0086C" w14:textId="10E8E4FC" w:rsidR="00BD7E53" w:rsidRDefault="00BD7E53" w:rsidP="00784D57">
      <w:pPr>
        <w:pStyle w:val="Heading2"/>
      </w:pPr>
      <w:bookmarkStart w:id="25" w:name="_Toc44265518"/>
      <w:r>
        <w:lastRenderedPageBreak/>
        <w:t>Classes</w:t>
      </w:r>
      <w:bookmarkEnd w:id="25"/>
    </w:p>
    <w:p w14:paraId="51A54AA6" w14:textId="19726136" w:rsidR="00851232" w:rsidRDefault="007D0449" w:rsidP="00851232">
      <w:pPr>
        <w:pStyle w:val="Heading3"/>
      </w:pPr>
      <w:bookmarkStart w:id="26" w:name="_Basics"/>
      <w:bookmarkStart w:id="27" w:name="_Toc44265519"/>
      <w:bookmarkEnd w:id="26"/>
      <w:r>
        <w:t>Basics</w:t>
      </w:r>
      <w:bookmarkEnd w:id="27"/>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33CE8D3B" w14:textId="77777777" w:rsidR="00990E77" w:rsidRDefault="00990E77">
      <w:pPr>
        <w:spacing w:after="160" w:line="259" w:lineRule="auto"/>
        <w:rPr>
          <w:rFonts w:asciiTheme="majorHAnsi" w:eastAsiaTheme="majorEastAsia" w:hAnsiTheme="majorHAnsi" w:cstheme="majorBidi"/>
          <w:color w:val="31378B" w:themeColor="text2"/>
          <w:sz w:val="32"/>
          <w:szCs w:val="28"/>
        </w:rPr>
      </w:pPr>
      <w:r>
        <w:br w:type="page"/>
      </w:r>
    </w:p>
    <w:p w14:paraId="21D4D8C7" w14:textId="24F9BF12" w:rsidR="00990E77" w:rsidRDefault="00990E77" w:rsidP="00990E77">
      <w:pPr>
        <w:pStyle w:val="Heading2"/>
      </w:pPr>
      <w:r>
        <w:lastRenderedPageBreak/>
        <w:t>Debugging</w:t>
      </w:r>
    </w:p>
    <w:p w14:paraId="1C23CC3D" w14:textId="4BF98E6B" w:rsidR="00990E77" w:rsidRPr="00C21C53" w:rsidRDefault="00FD504D" w:rsidP="00990E77">
      <w:r>
        <w:t>File/Preferences/Ke</w:t>
      </w:r>
      <w:r w:rsidR="000323BA">
        <w:t>yboard Shortcuts</w:t>
      </w:r>
    </w:p>
    <w:p w14:paraId="3F12AC90" w14:textId="77777777" w:rsidR="0004387B" w:rsidRPr="00990E77" w:rsidRDefault="0004387B" w:rsidP="00990E77"/>
    <w:p w14:paraId="165CFA98" w14:textId="77777777" w:rsidR="00DB497C" w:rsidRDefault="00DB497C">
      <w:pPr>
        <w:spacing w:after="160" w:line="259" w:lineRule="auto"/>
      </w:pPr>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spacing w:after="160" w:line="259" w:lineRule="auto"/>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28" w:name="_Collections"/>
      <w:bookmarkStart w:id="29" w:name="_Toc44265520"/>
      <w:bookmarkEnd w:id="28"/>
      <w:r>
        <w:lastRenderedPageBreak/>
        <w:t>Collections</w:t>
      </w:r>
      <w:bookmarkEnd w:id="29"/>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0" w:name="_Modules"/>
      <w:bookmarkStart w:id="31" w:name="_Toc44265521"/>
      <w:bookmarkEnd w:id="30"/>
      <w:r>
        <w:lastRenderedPageBreak/>
        <w:t>Modules</w:t>
      </w:r>
      <w:bookmarkEnd w:id="31"/>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2E83284B"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5E765B">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1F9449F2" w:rsidR="0051444F" w:rsidRDefault="0051444F" w:rsidP="001F3C41">
      <w:pPr>
        <w:pStyle w:val="CodeExampleCode"/>
      </w:pPr>
      <w:r>
        <w:t xml:space="preserve">Listing </w:t>
      </w:r>
      <w:r w:rsidR="005A1D40">
        <w:fldChar w:fldCharType="begin"/>
      </w:r>
      <w:r w:rsidR="005A1D40">
        <w:instrText xml:space="preserve"> SEQ Listing \* ARABIC </w:instrText>
      </w:r>
      <w:r w:rsidR="005A1D40">
        <w:fldChar w:fldCharType="separate"/>
      </w:r>
      <w:r w:rsidR="005E765B">
        <w:rPr>
          <w:noProof/>
        </w:rPr>
        <w:t>4</w:t>
      </w:r>
      <w:r w:rsidR="005A1D40">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spacing w:after="160" w:line="259" w:lineRule="auto"/>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2"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30357D52" w14:textId="77777777" w:rsidR="008A58AE" w:rsidRDefault="008A58AE" w:rsidP="008A58AE">
      <w:pPr>
        <w:pStyle w:val="Heading4"/>
      </w:pPr>
      <w:r>
        <w:t>DOM AND JS</w:t>
      </w:r>
    </w:p>
    <w:p w14:paraId="0EAEAC18" w14:textId="77777777" w:rsidR="00E6224C" w:rsidRPr="008A58AE" w:rsidRDefault="00613131" w:rsidP="00E92455">
      <w:pPr>
        <w:rPr>
          <w:rFonts w:eastAsiaTheme="majorEastAsia"/>
          <w:szCs w:val="25"/>
        </w:rPr>
      </w:pPr>
      <w:r>
        <w:br w:type="page"/>
      </w:r>
    </w:p>
    <w:tbl>
      <w:tblPr>
        <w:tblStyle w:val="ColumnHeaderTableStyle"/>
        <w:tblW w:w="5258" w:type="dxa"/>
        <w:tblInd w:w="5" w:type="dxa"/>
        <w:tblLook w:val="04A0" w:firstRow="1" w:lastRow="0" w:firstColumn="1" w:lastColumn="0" w:noHBand="0" w:noVBand="1"/>
      </w:tblPr>
      <w:tblGrid>
        <w:gridCol w:w="2629"/>
        <w:gridCol w:w="2629"/>
      </w:tblGrid>
      <w:tr w:rsidR="00BC27C8" w14:paraId="2C69A3D9" w14:textId="5C99D11B" w:rsidTr="00BC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9" w:type="dxa"/>
          </w:tcPr>
          <w:p w14:paraId="5E0CBC0E" w14:textId="77777777" w:rsidR="00BC27C8" w:rsidRDefault="00BC27C8" w:rsidP="005907B2">
            <w:r>
              <w:lastRenderedPageBreak/>
              <w:t>Name</w:t>
            </w:r>
          </w:p>
        </w:tc>
        <w:tc>
          <w:tcPr>
            <w:tcW w:w="2629" w:type="dxa"/>
          </w:tcPr>
          <w:p w14:paraId="13F7DC3E" w14:textId="77777777" w:rsidR="00BC27C8" w:rsidRDefault="00BC27C8" w:rsidP="005907B2">
            <w:pPr>
              <w:cnfStyle w:val="100000000000" w:firstRow="1" w:lastRow="0" w:firstColumn="0" w:lastColumn="0" w:oddVBand="0" w:evenVBand="0" w:oddHBand="0" w:evenHBand="0" w:firstRowFirstColumn="0" w:firstRowLastColumn="0" w:lastRowFirstColumn="0" w:lastRowLastColumn="0"/>
            </w:pPr>
          </w:p>
        </w:tc>
      </w:tr>
      <w:tr w:rsidR="00BC27C8" w:rsidRPr="00F9542A" w14:paraId="5E0B6339" w14:textId="639022CB" w:rsidTr="00BC27C8">
        <w:tc>
          <w:tcPr>
            <w:cnfStyle w:val="001000000000" w:firstRow="0" w:lastRow="0" w:firstColumn="1" w:lastColumn="0" w:oddVBand="0" w:evenVBand="0" w:oddHBand="0" w:evenHBand="0" w:firstRowFirstColumn="0" w:firstRowLastColumn="0" w:lastRowFirstColumn="0" w:lastRowLastColumn="0"/>
            <w:tcW w:w="2629" w:type="dxa"/>
          </w:tcPr>
          <w:p w14:paraId="6BBF73BA" w14:textId="552DFD94" w:rsidR="00BC27C8" w:rsidRDefault="00BC27C8" w:rsidP="005907B2">
            <w:r>
              <w:t>getElementById</w:t>
            </w:r>
          </w:p>
        </w:tc>
        <w:tc>
          <w:tcPr>
            <w:tcW w:w="2629" w:type="dxa"/>
          </w:tcPr>
          <w:p w14:paraId="2B93C174" w14:textId="5737E40A"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9DC9C11" w14:textId="681C252E" w:rsidTr="00BC27C8">
        <w:tc>
          <w:tcPr>
            <w:cnfStyle w:val="001000000000" w:firstRow="0" w:lastRow="0" w:firstColumn="1" w:lastColumn="0" w:oddVBand="0" w:evenVBand="0" w:oddHBand="0" w:evenHBand="0" w:firstRowFirstColumn="0" w:firstRowLastColumn="0" w:lastRowFirstColumn="0" w:lastRowLastColumn="0"/>
            <w:tcW w:w="2629" w:type="dxa"/>
          </w:tcPr>
          <w:p w14:paraId="75EA5865" w14:textId="6D902E63" w:rsidR="00BC27C8" w:rsidRDefault="00BC27C8" w:rsidP="005907B2">
            <w:r>
              <w:t>querySelector</w:t>
            </w:r>
          </w:p>
        </w:tc>
        <w:tc>
          <w:tcPr>
            <w:tcW w:w="2629" w:type="dxa"/>
          </w:tcPr>
          <w:p w14:paraId="1ACB34F3"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25ACE9E" w14:textId="53F8DFF4" w:rsidTr="00BC27C8">
        <w:tc>
          <w:tcPr>
            <w:cnfStyle w:val="001000000000" w:firstRow="0" w:lastRow="0" w:firstColumn="1" w:lastColumn="0" w:oddVBand="0" w:evenVBand="0" w:oddHBand="0" w:evenHBand="0" w:firstRowFirstColumn="0" w:firstRowLastColumn="0" w:lastRowFirstColumn="0" w:lastRowLastColumn="0"/>
            <w:tcW w:w="2629" w:type="dxa"/>
          </w:tcPr>
          <w:p w14:paraId="0EF83FDA" w14:textId="581A13C7" w:rsidR="00BC27C8" w:rsidRDefault="00BC27C8" w:rsidP="005907B2">
            <w:r>
              <w:t>getElementsByTagName</w:t>
            </w:r>
          </w:p>
        </w:tc>
        <w:tc>
          <w:tcPr>
            <w:tcW w:w="2629" w:type="dxa"/>
          </w:tcPr>
          <w:p w14:paraId="0DB479E2"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3E9A696C" w14:textId="29958582" w:rsidTr="00BC27C8">
        <w:tc>
          <w:tcPr>
            <w:cnfStyle w:val="001000000000" w:firstRow="0" w:lastRow="0" w:firstColumn="1" w:lastColumn="0" w:oddVBand="0" w:evenVBand="0" w:oddHBand="0" w:evenHBand="0" w:firstRowFirstColumn="0" w:firstRowLastColumn="0" w:lastRowFirstColumn="0" w:lastRowLastColumn="0"/>
            <w:tcW w:w="2629" w:type="dxa"/>
          </w:tcPr>
          <w:p w14:paraId="4DB8301A" w14:textId="1A198FA0" w:rsidR="00BC27C8" w:rsidRDefault="00BC27C8" w:rsidP="005907B2">
            <w:r>
              <w:t>querySelectorAll</w:t>
            </w:r>
          </w:p>
        </w:tc>
        <w:tc>
          <w:tcPr>
            <w:tcW w:w="2629" w:type="dxa"/>
          </w:tcPr>
          <w:p w14:paraId="682F90C9" w14:textId="3CC91006"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bl>
    <w:p w14:paraId="1FA6B119" w14:textId="7BC6A4D6" w:rsidR="00613131" w:rsidRPr="008A58AE" w:rsidRDefault="00613131" w:rsidP="00E92455">
      <w:pPr>
        <w:rPr>
          <w:rFonts w:eastAsiaTheme="majorEastAsia"/>
          <w:szCs w:val="25"/>
        </w:rPr>
      </w:pPr>
    </w:p>
    <w:p w14:paraId="36D96A68" w14:textId="64EE28F8"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77777777" w:rsidR="001D6F9D" w:rsidRDefault="00613131" w:rsidP="00613131">
      <w:r>
        <w:t xml:space="preserve">Notice also when we select the </w:t>
      </w:r>
      <w:r w:rsidR="00F8523D">
        <w:t xml:space="preserve">document we get a view of the html in the console. </w:t>
      </w:r>
      <w:r w:rsidR="002B1FC6">
        <w:t xml:space="preserve"> And again we can select sub-nodes in this document to see the actual rendered object on the web page. </w:t>
      </w:r>
    </w:p>
    <w:p w14:paraId="5FA6084B" w14:textId="522CAE14" w:rsidR="00613131" w:rsidRDefault="001D6F9D" w:rsidP="00613131">
      <w:r>
        <w:rPr>
          <w:noProof/>
        </w:rPr>
        <w:lastRenderedPageBreak/>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pPr>
        <w:spacing w:after="160" w:line="259" w:lineRule="auto"/>
      </w:pPr>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0560"/>
                    </a:xfrm>
                    <a:prstGeom prst="rect">
                      <a:avLst/>
                    </a:prstGeom>
                  </pic:spPr>
                </pic:pic>
              </a:graphicData>
            </a:graphic>
          </wp:inline>
        </w:drawing>
      </w:r>
    </w:p>
    <w:p w14:paraId="3CB4ED68" w14:textId="1584CBB3" w:rsidR="001D6F9D" w:rsidRDefault="00FC5204" w:rsidP="00D86AA7">
      <w:r>
        <w:t>When we have select</w:t>
      </w:r>
      <w:r w:rsidR="00216B58">
        <w:t>ed</w:t>
      </w:r>
      <w:r>
        <w:t xml:space="preserve"> </w:t>
      </w:r>
      <w:r w:rsidR="008308FA">
        <w:t xml:space="preserve">a node in the Element tab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7A0E2908" w14:textId="77777777" w:rsidR="00386D8D" w:rsidRDefault="00386D8D" w:rsidP="00A9139E"/>
    <w:p w14:paraId="751D122B" w14:textId="08993EE2" w:rsidR="00A9139E" w:rsidRDefault="00A9139E" w:rsidP="00A9139E">
      <w:r>
        <w:t>Prompt – browser</w:t>
      </w:r>
      <w:r w:rsidR="00B53C84">
        <w:t xml:space="preserve"> </w:t>
      </w:r>
      <w:r>
        <w:t>ask user to enter a value</w:t>
      </w:r>
    </w:p>
    <w:p w14:paraId="62C35439" w14:textId="690C0254" w:rsidR="00B53C84" w:rsidRDefault="00B53C84" w:rsidP="00A9139E">
      <w:r>
        <w:t>isNaN – check if a number is NaN</w:t>
      </w:r>
    </w:p>
    <w:p w14:paraId="0CC22DF4" w14:textId="2660D061" w:rsidR="00B53C84" w:rsidRDefault="00425405" w:rsidP="00A9139E">
      <w:r>
        <w:t>! – converts truth to negative</w:t>
      </w:r>
    </w:p>
    <w:p w14:paraId="6B26ED15" w14:textId="6AB2B732" w:rsidR="00425405" w:rsidRDefault="008F0A32" w:rsidP="00A9139E">
      <w:r>
        <w:t>!! – convert a value co-ercable to truth to actual boolean</w:t>
      </w:r>
    </w:p>
    <w:p w14:paraId="652AF17F" w14:textId="5C635143" w:rsidR="008F0A32" w:rsidRPr="00A9139E" w:rsidRDefault="00CB276D" w:rsidP="00A9139E">
      <w:r>
        <w:lastRenderedPageBreak/>
        <w:t>|| can be used to provide a default value</w:t>
      </w:r>
    </w:p>
    <w:p w14:paraId="369936BB" w14:textId="5FA7DCAA" w:rsidR="00FE7D80" w:rsidRPr="00FE7D80" w:rsidRDefault="00FE7D80" w:rsidP="00FE7D80"/>
    <w:tbl>
      <w:tblPr>
        <w:tblStyle w:val="ColumnHeaderTableStyle"/>
        <w:tblW w:w="0" w:type="auto"/>
        <w:tblInd w:w="5" w:type="dxa"/>
        <w:tblLook w:val="04A0" w:firstRow="1" w:lastRow="0" w:firstColumn="1" w:lastColumn="0" w:noHBand="0" w:noVBand="1"/>
      </w:tblPr>
      <w:tblGrid>
        <w:gridCol w:w="2315"/>
        <w:gridCol w:w="3245"/>
      </w:tblGrid>
      <w:tr w:rsidR="003A6A0D" w14:paraId="0E9DE52D" w14:textId="77777777" w:rsidTr="003A6A0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315" w:type="dxa"/>
          </w:tcPr>
          <w:p w14:paraId="7073CBF3" w14:textId="77777777" w:rsidR="003A6A0D" w:rsidRDefault="003A6A0D" w:rsidP="00842CB0">
            <w:r>
              <w:t>Name</w:t>
            </w:r>
          </w:p>
        </w:tc>
        <w:tc>
          <w:tcPr>
            <w:tcW w:w="3245" w:type="dxa"/>
          </w:tcPr>
          <w:p w14:paraId="368EA3E7" w14:textId="77777777" w:rsidR="003A6A0D" w:rsidRDefault="003A6A0D" w:rsidP="00842CB0">
            <w:pPr>
              <w:cnfStyle w:val="100000000000" w:firstRow="1" w:lastRow="0" w:firstColumn="0" w:lastColumn="0" w:oddVBand="0" w:evenVBand="0" w:oddHBand="0" w:evenHBand="0" w:firstRowFirstColumn="0" w:firstRowLastColumn="0" w:lastRowFirstColumn="0" w:lastRowLastColumn="0"/>
            </w:pPr>
          </w:p>
        </w:tc>
      </w:tr>
      <w:tr w:rsidR="003A6A0D" w:rsidRPr="00041B8B" w14:paraId="7938A80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5A6DA119" w14:textId="7D6B71BA" w:rsidR="003A6A0D" w:rsidRDefault="003A6A0D" w:rsidP="00842CB0">
            <w:r>
              <w:t>Prompt</w:t>
            </w:r>
          </w:p>
        </w:tc>
        <w:tc>
          <w:tcPr>
            <w:tcW w:w="3245" w:type="dxa"/>
          </w:tcPr>
          <w:p w14:paraId="38D8101E" w14:textId="09B7FA9D" w:rsidR="003A6A0D" w:rsidRDefault="00A9139E"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Di</w:t>
            </w:r>
          </w:p>
        </w:tc>
      </w:tr>
      <w:tr w:rsidR="003A6A0D" w14:paraId="55AB835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0D940D10" w14:textId="77777777" w:rsidR="003A6A0D" w:rsidRDefault="003A6A0D" w:rsidP="00842CB0">
            <w:r>
              <w:t>Non-zero number</w:t>
            </w:r>
          </w:p>
        </w:tc>
        <w:tc>
          <w:tcPr>
            <w:tcW w:w="3245" w:type="dxa"/>
          </w:tcPr>
          <w:p w14:paraId="20DFCDC1"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r w:rsidR="003A6A0D" w14:paraId="4D036524"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2FDB8531" w14:textId="77777777" w:rsidR="003A6A0D" w:rsidRDefault="003A6A0D" w:rsidP="00842CB0">
            <w:r>
              <w:t>Undefined</w:t>
            </w:r>
          </w:p>
        </w:tc>
        <w:tc>
          <w:tcPr>
            <w:tcW w:w="3245" w:type="dxa"/>
          </w:tcPr>
          <w:p w14:paraId="3620088F"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FC212D5" w14:textId="77777777" w:rsidR="008B7581" w:rsidRPr="008B7581" w:rsidRDefault="008B7581" w:rsidP="008B7581"/>
    <w:p w14:paraId="1D477340" w14:textId="77777777" w:rsidR="008B7581" w:rsidRDefault="008B7581" w:rsidP="00186977">
      <w:pPr>
        <w:pStyle w:val="QuestionSection"/>
      </w:pPr>
    </w:p>
    <w:p w14:paraId="4432F775" w14:textId="77777777" w:rsidR="00FE122E" w:rsidRDefault="00FE122E">
      <w:pPr>
        <w:spacing w:after="160" w:line="259" w:lineRule="auto"/>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32"/>
    </w:p>
    <w:p w14:paraId="2B4CE9DB" w14:textId="66AD18D5" w:rsidR="00C54531" w:rsidRDefault="00C54531" w:rsidP="00C54531">
      <w:pPr>
        <w:pStyle w:val="Heading3"/>
      </w:pPr>
      <w:bookmarkStart w:id="33" w:name="_Toc44265523"/>
      <w:r>
        <w:t>Type</w:t>
      </w:r>
      <w:bookmarkEnd w:id="33"/>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What are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4" w:name="_Toc44265524"/>
      <w:r>
        <w:t>Variables and scop</w:t>
      </w:r>
      <w:r w:rsidR="00736816">
        <w:t>e</w:t>
      </w:r>
      <w:bookmarkEnd w:id="34"/>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r>
        <w:t>let,var,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r w:rsidRPr="009D0241">
        <w:t>ReferenceError: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Declared variables are declared as if the statement was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r>
        <w:t>ReferenceError: mylex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spacing w:after="160" w:line="259" w:lineRule="auto"/>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5" w:name="_Toc44265525"/>
      <w:r>
        <w:lastRenderedPageBreak/>
        <w:t>Closures</w:t>
      </w:r>
      <w:bookmarkEnd w:id="35"/>
    </w:p>
    <w:p w14:paraId="0817F8E8" w14:textId="7F339891" w:rsidR="00F07EFA" w:rsidRDefault="006C63CC" w:rsidP="00F07EFA">
      <w:pPr>
        <w:pStyle w:val="QuestionSubSection"/>
      </w:pPr>
      <w:bookmarkStart w:id="36" w:name="_Toc44265526"/>
      <w:r>
        <w:t>Equality</w:t>
      </w:r>
      <w:bookmarkEnd w:id="36"/>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spacing w:after="160" w:line="259" w:lineRule="auto"/>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37" w:name="_Toc44265527"/>
      <w:r>
        <w:lastRenderedPageBreak/>
        <w:t>F</w:t>
      </w:r>
      <w:r w:rsidR="00B52039">
        <w:t>unctions</w:t>
      </w:r>
      <w:bookmarkEnd w:id="37"/>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it definition in the file. This is because it is treated as though the definition is at the beginning of the file. </w:t>
      </w:r>
    </w:p>
    <w:p w14:paraId="353E6BC0" w14:textId="77777777" w:rsidR="00B36F7A" w:rsidRDefault="00B36F7A">
      <w:pPr>
        <w:spacing w:after="160" w:line="259" w:lineRule="auto"/>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38" w:name="_Toc44265528"/>
      <w:r>
        <w:lastRenderedPageBreak/>
        <w:t>Objects</w:t>
      </w:r>
      <w:bookmarkEnd w:id="38"/>
    </w:p>
    <w:p w14:paraId="140C13C8" w14:textId="77777777" w:rsidR="00646E80" w:rsidRDefault="00646E80">
      <w:pPr>
        <w:spacing w:after="160" w:line="259" w:lineRule="auto"/>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defined. So this is not defined when it is invoked.</w:t>
      </w:r>
    </w:p>
    <w:p w14:paraId="2202C892" w14:textId="77777777" w:rsidR="00646E80" w:rsidRPr="00646E80" w:rsidRDefault="00646E80" w:rsidP="00646E80">
      <w:pPr>
        <w:pStyle w:val="Answer"/>
      </w:pPr>
    </w:p>
    <w:p w14:paraId="42932A16" w14:textId="77777777" w:rsidR="003B7DAC" w:rsidRDefault="003B7DAC">
      <w:pPr>
        <w:spacing w:after="160" w:line="259" w:lineRule="auto"/>
        <w:rPr>
          <w:rFonts w:asciiTheme="majorHAnsi" w:eastAsiaTheme="majorEastAsia" w:hAnsiTheme="majorHAnsi" w:cstheme="majorBidi"/>
          <w:color w:val="31378B" w:themeColor="text2"/>
          <w:sz w:val="32"/>
          <w:szCs w:val="28"/>
        </w:rPr>
      </w:pPr>
      <w:r>
        <w:br w:type="page"/>
      </w:r>
    </w:p>
    <w:p w14:paraId="1084C9A5" w14:textId="254028D9" w:rsidR="005E05B2" w:rsidRDefault="00E3387C" w:rsidP="00E1641F">
      <w:pPr>
        <w:pStyle w:val="Heading2"/>
      </w:pPr>
      <w:bookmarkStart w:id="39" w:name="_Toc44265529"/>
      <w:r>
        <w:lastRenderedPageBreak/>
        <w:t>JavaScript and the DOM</w:t>
      </w:r>
      <w:bookmarkEnd w:id="39"/>
    </w:p>
    <w:p w14:paraId="296BE5B3" w14:textId="2728CBBA" w:rsidR="005D4B4A" w:rsidRDefault="005D4B4A" w:rsidP="005D4B4A">
      <w:r>
        <w:t xml:space="preserve">The query selector methods take any valid </w:t>
      </w:r>
      <w:r w:rsidR="00C27580">
        <w:t xml:space="preserve">CSS selector including pseudo selector. It is very powerful. </w:t>
      </w:r>
    </w:p>
    <w:p w14:paraId="631C5A36" w14:textId="57D38EB0" w:rsidR="007405E7" w:rsidRPr="005D4B4A" w:rsidRDefault="005B3AEE" w:rsidP="005B3AEE">
      <w:pPr>
        <w:pStyle w:val="Heading3"/>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597E9E" w14:paraId="51838EC9" w14:textId="77777777" w:rsidTr="00E1641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991ABD5" w14:textId="18E8C5E1" w:rsidR="00597E9E" w:rsidRDefault="00597E9E" w:rsidP="002F34D5">
            <w:r>
              <w:t>Function</w:t>
            </w:r>
          </w:p>
        </w:tc>
        <w:tc>
          <w:tcPr>
            <w:tcW w:w="4844" w:type="dxa"/>
          </w:tcPr>
          <w:p w14:paraId="66A4311B" w14:textId="525573F7" w:rsidR="00597E9E" w:rsidRDefault="00597E9E" w:rsidP="002F34D5">
            <w:pPr>
              <w:cnfStyle w:val="100000000000" w:firstRow="1" w:lastRow="0" w:firstColumn="0" w:lastColumn="0" w:oddVBand="0" w:evenVBand="0" w:oddHBand="0" w:evenHBand="0" w:firstRowFirstColumn="0" w:firstRowLastColumn="0" w:lastRowFirstColumn="0" w:lastRowLastColumn="0"/>
            </w:pPr>
            <w:r>
              <w:t>Descrip</w:t>
            </w:r>
            <w:r w:rsidR="00A4419E">
              <w:t>tion</w:t>
            </w:r>
          </w:p>
        </w:tc>
      </w:tr>
      <w:tr w:rsidR="00597E9E" w:rsidRPr="00167511" w14:paraId="28515F12"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F09900F" w14:textId="301288EF" w:rsidR="00597E9E" w:rsidRPr="00583A2E" w:rsidRDefault="008E5F95" w:rsidP="00583A2E">
            <w:pPr>
              <w:pStyle w:val="SourceCode"/>
              <w:ind w:left="0"/>
            </w:pPr>
            <w:r w:rsidRPr="00583A2E">
              <w:t>element.</w:t>
            </w:r>
            <w:r w:rsidR="00597E9E" w:rsidRPr="00583A2E">
              <w:t>querySelector</w:t>
            </w:r>
            <w:r w:rsidRPr="00583A2E">
              <w:t>(</w:t>
            </w:r>
            <w:r w:rsidR="00583A2E" w:rsidRPr="00583A2E">
              <w:t>“h1”</w:t>
            </w:r>
            <w:r w:rsidRPr="00583A2E">
              <w:t>)</w:t>
            </w:r>
          </w:p>
        </w:tc>
        <w:tc>
          <w:tcPr>
            <w:tcW w:w="4844" w:type="dxa"/>
          </w:tcPr>
          <w:p w14:paraId="4D11E937" w14:textId="7990DB61" w:rsidR="00597E9E" w:rsidRDefault="00597E9E" w:rsidP="002F34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Get the first </w:t>
            </w:r>
            <w:r w:rsidR="00E1641F">
              <w:rPr>
                <w:rFonts w:ascii="Times New Roman" w:eastAsia="Times New Roman" w:hAnsi="Times New Roman" w:cs="Times New Roman"/>
                <w:i/>
              </w:rPr>
              <w:t>descendent</w:t>
            </w:r>
            <w:r w:rsidR="00583A2E">
              <w:rPr>
                <w:rFonts w:ascii="Times New Roman" w:eastAsia="Times New Roman" w:hAnsi="Times New Roman" w:cs="Times New Roman"/>
                <w:i/>
              </w:rPr>
              <w:t xml:space="preserve"> of</w:t>
            </w:r>
            <w:r>
              <w:rPr>
                <w:rFonts w:ascii="Times New Roman" w:eastAsia="Times New Roman" w:hAnsi="Times New Roman" w:cs="Times New Roman"/>
                <w:i/>
              </w:rPr>
              <w:t xml:space="preserve"> </w:t>
            </w:r>
            <w:r w:rsidR="007447E3">
              <w:rPr>
                <w:rFonts w:ascii="Times New Roman" w:eastAsia="Times New Roman" w:hAnsi="Times New Roman" w:cs="Times New Roman"/>
                <w:i/>
              </w:rPr>
              <w:t>this elemen</w:t>
            </w:r>
            <w:r w:rsidR="00583A2E">
              <w:rPr>
                <w:rFonts w:ascii="Times New Roman" w:eastAsia="Times New Roman" w:hAnsi="Times New Roman" w:cs="Times New Roman"/>
                <w:i/>
              </w:rPr>
              <w:t>t whose tag is “h1”</w:t>
            </w:r>
          </w:p>
        </w:tc>
      </w:tr>
      <w:tr w:rsidR="00313E32" w14:paraId="1BB70806"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4B90E67" w14:textId="3BFA4A9F" w:rsidR="00313E32" w:rsidRDefault="00313E32" w:rsidP="004043B9">
            <w:pPr>
              <w:pStyle w:val="SourceCode"/>
              <w:ind w:left="0"/>
            </w:pPr>
            <w:r w:rsidRPr="00583A2E">
              <w:t>element.querySelector(“</w:t>
            </w:r>
            <w:r w:rsidR="005954EB" w:rsidRPr="005954EB">
              <w:t>#myId</w:t>
            </w:r>
            <w:r w:rsidRPr="00583A2E">
              <w:t>”)</w:t>
            </w:r>
          </w:p>
        </w:tc>
        <w:tc>
          <w:tcPr>
            <w:tcW w:w="4844" w:type="dxa"/>
          </w:tcPr>
          <w:p w14:paraId="1FE13DDC" w14:textId="061062E9" w:rsidR="00313E32" w:rsidRDefault="00313E32" w:rsidP="00313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 xml:space="preserve">Get the first </w:t>
            </w:r>
            <w:r w:rsidR="00E1641F">
              <w:rPr>
                <w:rFonts w:ascii="Times New Roman" w:eastAsia="Times New Roman" w:hAnsi="Times New Roman" w:cs="Times New Roman"/>
                <w:i/>
              </w:rPr>
              <w:t xml:space="preserve">descendent </w:t>
            </w:r>
            <w:r>
              <w:rPr>
                <w:rFonts w:ascii="Times New Roman" w:eastAsia="Times New Roman" w:hAnsi="Times New Roman" w:cs="Times New Roman"/>
                <w:i/>
              </w:rPr>
              <w:t xml:space="preserve">of this element whose </w:t>
            </w:r>
            <w:r w:rsidR="005954EB">
              <w:rPr>
                <w:rFonts w:ascii="Times New Roman" w:eastAsia="Times New Roman" w:hAnsi="Times New Roman" w:cs="Times New Roman"/>
                <w:i/>
              </w:rPr>
              <w:t>id</w:t>
            </w:r>
            <w:r>
              <w:rPr>
                <w:rFonts w:ascii="Times New Roman" w:eastAsia="Times New Roman" w:hAnsi="Times New Roman" w:cs="Times New Roman"/>
                <w:i/>
              </w:rPr>
              <w:t xml:space="preserve"> is “</w:t>
            </w:r>
            <w:r w:rsidR="005954EB">
              <w:rPr>
                <w:rFonts w:ascii="Times New Roman" w:eastAsia="Times New Roman" w:hAnsi="Times New Roman" w:cs="Times New Roman"/>
                <w:i/>
              </w:rPr>
              <w:t>myId</w:t>
            </w:r>
            <w:r>
              <w:rPr>
                <w:rFonts w:ascii="Times New Roman" w:eastAsia="Times New Roman" w:hAnsi="Times New Roman" w:cs="Times New Roman"/>
                <w:i/>
              </w:rPr>
              <w:t>”</w:t>
            </w:r>
          </w:p>
        </w:tc>
      </w:tr>
      <w:tr w:rsidR="00132A7F" w14:paraId="61DA4F0E"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6102900" w14:textId="20BAF905" w:rsidR="00132A7F" w:rsidRPr="00583A2E" w:rsidRDefault="00132A7F" w:rsidP="00132A7F">
            <w:pPr>
              <w:pStyle w:val="SourceCode"/>
              <w:ind w:left="0"/>
            </w:pPr>
            <w:r w:rsidRPr="00583A2E">
              <w:t>element.querySelector(“</w:t>
            </w:r>
            <w:r>
              <w:t>.</w:t>
            </w:r>
            <w:r w:rsidRPr="005954EB">
              <w:t>my</w:t>
            </w:r>
            <w:r>
              <w:t>Class</w:t>
            </w:r>
            <w:r w:rsidRPr="00583A2E">
              <w:t>”)</w:t>
            </w:r>
          </w:p>
        </w:tc>
        <w:tc>
          <w:tcPr>
            <w:tcW w:w="4844" w:type="dxa"/>
          </w:tcPr>
          <w:p w14:paraId="7501D1CB" w14:textId="2D6E7D92" w:rsidR="00E1641F" w:rsidRDefault="00132A7F" w:rsidP="00132A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Get the first </w:t>
            </w:r>
            <w:r w:rsidR="00E1641F">
              <w:rPr>
                <w:rFonts w:ascii="Times New Roman" w:eastAsia="Times New Roman" w:hAnsi="Times New Roman" w:cs="Times New Roman"/>
                <w:i/>
              </w:rPr>
              <w:t xml:space="preserve">descendent </w:t>
            </w:r>
            <w:r>
              <w:rPr>
                <w:rFonts w:ascii="Times New Roman" w:eastAsia="Times New Roman" w:hAnsi="Times New Roman" w:cs="Times New Roman"/>
                <w:i/>
              </w:rPr>
              <w:t>of this element whose class is “myClass”</w:t>
            </w:r>
          </w:p>
        </w:tc>
      </w:tr>
      <w:tr w:rsidR="00E1641F" w14:paraId="3F3EEEEC"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B7E44D" w14:textId="7D544A34" w:rsidR="00E1641F" w:rsidRPr="00583A2E" w:rsidRDefault="00E1641F" w:rsidP="00E1641F">
            <w:pPr>
              <w:pStyle w:val="SourceCode"/>
              <w:ind w:left="0"/>
            </w:pPr>
            <w:r w:rsidRPr="00583A2E">
              <w:t>element.querySelector</w:t>
            </w:r>
            <w:r>
              <w:t>All</w:t>
            </w:r>
            <w:r w:rsidRPr="00583A2E">
              <w:t>(“h1”)</w:t>
            </w:r>
          </w:p>
        </w:tc>
        <w:tc>
          <w:tcPr>
            <w:tcW w:w="4844" w:type="dxa"/>
          </w:tcPr>
          <w:p w14:paraId="0ABE3D36" w14:textId="544BB18A" w:rsidR="00E1641F" w:rsidRDefault="00E1641F" w:rsidP="00E164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E1641F" w14:paraId="50426F91"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2C736E" w14:textId="78CD0A2B" w:rsidR="00E1641F" w:rsidRPr="00583A2E" w:rsidRDefault="00E1641F" w:rsidP="00E1641F">
            <w:pPr>
              <w:pStyle w:val="SourceCode"/>
              <w:ind w:left="0"/>
            </w:pPr>
            <w:r w:rsidRPr="00583A2E">
              <w:t>element.querySelector(“</w:t>
            </w:r>
            <w:r w:rsidRPr="005954EB">
              <w:t>#myId</w:t>
            </w:r>
            <w:r w:rsidRPr="00583A2E">
              <w:t>”)</w:t>
            </w:r>
          </w:p>
        </w:tc>
        <w:tc>
          <w:tcPr>
            <w:tcW w:w="4844" w:type="dxa"/>
          </w:tcPr>
          <w:p w14:paraId="4D54FB88" w14:textId="24727D04" w:rsidR="00E1641F" w:rsidRDefault="0058154E" w:rsidP="00E164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“myId”</w:t>
            </w:r>
            <w:r w:rsidR="00D6172B">
              <w:rPr>
                <w:rFonts w:ascii="Times New Roman" w:eastAsia="Times New Roman" w:hAnsi="Times New Roman" w:cs="Times New Roman"/>
                <w:i/>
              </w:rPr>
              <w:t xml:space="preserve"> or an empty list if no element has such an Id.</w:t>
            </w:r>
          </w:p>
        </w:tc>
      </w:tr>
      <w:tr w:rsidR="00E1641F" w14:paraId="3B10038F"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A91C53A" w14:textId="04A0691F" w:rsidR="00E1641F" w:rsidRPr="00583A2E" w:rsidRDefault="00E1641F" w:rsidP="00E1641F">
            <w:pPr>
              <w:pStyle w:val="SourceCode"/>
              <w:ind w:left="0"/>
            </w:pPr>
            <w:r w:rsidRPr="00583A2E">
              <w:t>element.querySelector(“</w:t>
            </w:r>
            <w:r>
              <w:t>.</w:t>
            </w:r>
            <w:r w:rsidRPr="005954EB">
              <w:t>my</w:t>
            </w:r>
            <w:r>
              <w:t>Class</w:t>
            </w:r>
            <w:r w:rsidRPr="00583A2E">
              <w:t>”)</w:t>
            </w:r>
          </w:p>
        </w:tc>
        <w:tc>
          <w:tcPr>
            <w:tcW w:w="4844" w:type="dxa"/>
          </w:tcPr>
          <w:p w14:paraId="05482069" w14:textId="2A42AAFD" w:rsidR="00E1641F" w:rsidRDefault="008E3272" w:rsidP="00E164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“myClass”</w:t>
            </w:r>
          </w:p>
        </w:tc>
      </w:tr>
      <w:tr w:rsidR="00E1641F" w14:paraId="22A586AE" w14:textId="77777777" w:rsidTr="00E1641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D512214" w14:textId="77777777" w:rsidR="00E1641F" w:rsidRPr="00583A2E" w:rsidRDefault="00E1641F" w:rsidP="00E1641F">
            <w:pPr>
              <w:pStyle w:val="SourceCode"/>
              <w:ind w:left="0"/>
            </w:pPr>
          </w:p>
        </w:tc>
        <w:tc>
          <w:tcPr>
            <w:tcW w:w="4844" w:type="dxa"/>
          </w:tcPr>
          <w:p w14:paraId="1C9531D5" w14:textId="77777777" w:rsidR="00E1641F" w:rsidRDefault="00E1641F" w:rsidP="00E164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74F49B2B" w14:textId="7C788FD8" w:rsidR="00303F42" w:rsidRDefault="00CB7C94" w:rsidP="00CB7C94">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w:t>
      </w:r>
      <w:r w:rsidR="005735B1">
        <w:rPr>
          <w:rFonts w:eastAsiaTheme="majorEastAsia"/>
        </w:rPr>
        <w:t xml:space="preserve">method. If we use the </w:t>
      </w:r>
      <w:r w:rsidR="005735B1" w:rsidRPr="005735B1">
        <w:rPr>
          <w:rStyle w:val="SourceCodeChar"/>
        </w:rPr>
        <w:t>getElementsByTagName</w:t>
      </w:r>
      <w:r w:rsidR="005735B1">
        <w:rPr>
          <w:rFonts w:eastAsiaTheme="majorEastAsia"/>
        </w:rPr>
        <w:t xml:space="preserve"> or </w:t>
      </w:r>
      <w:r w:rsidR="005735B1" w:rsidRPr="005735B1">
        <w:rPr>
          <w:rStyle w:val="SourceCodeChar"/>
        </w:rPr>
        <w:t>getElementsByClassName</w:t>
      </w:r>
      <w:r w:rsidR="005735B1">
        <w:rPr>
          <w:rFonts w:eastAsiaTheme="majorEastAsia"/>
        </w:rPr>
        <w:t xml:space="preserve"> these return live lists. If add or remove elements to the DOM they will be reflected in these lists. </w:t>
      </w:r>
    </w:p>
    <w:p w14:paraId="38334383" w14:textId="21B1BDC0" w:rsidR="00215BE5" w:rsidRDefault="00215BE5">
      <w:pPr>
        <w:spacing w:after="160" w:line="259" w:lineRule="auto"/>
        <w:rPr>
          <w:rFonts w:eastAsiaTheme="majorEastAsia"/>
        </w:rPr>
      </w:pPr>
      <w:r>
        <w:rPr>
          <w:rFonts w:eastAsiaTheme="majorEastAsia"/>
        </w:rPr>
        <w:br w:type="page"/>
      </w:r>
    </w:p>
    <w:p w14:paraId="25897810" w14:textId="42559CC1" w:rsidR="00CE415A" w:rsidRDefault="00CE415A" w:rsidP="00CE415A">
      <w:pPr>
        <w:pStyle w:val="Heading3"/>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CE415A" w14:paraId="2D174E21" w14:textId="77777777" w:rsidTr="008F0DE7">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5CFC5BF" w14:textId="77777777" w:rsidR="00CE415A" w:rsidRDefault="00CE415A" w:rsidP="008F0DE7">
            <w:r>
              <w:t>Function</w:t>
            </w:r>
          </w:p>
        </w:tc>
        <w:tc>
          <w:tcPr>
            <w:tcW w:w="4844" w:type="dxa"/>
          </w:tcPr>
          <w:p w14:paraId="2EE1F240" w14:textId="77777777" w:rsidR="00CE415A" w:rsidRDefault="00CE415A" w:rsidP="008F0DE7">
            <w:pPr>
              <w:cnfStyle w:val="100000000000" w:firstRow="1" w:lastRow="0" w:firstColumn="0" w:lastColumn="0" w:oddVBand="0" w:evenVBand="0" w:oddHBand="0" w:evenHBand="0" w:firstRowFirstColumn="0" w:firstRowLastColumn="0" w:lastRowFirstColumn="0" w:lastRowLastColumn="0"/>
            </w:pPr>
            <w:r>
              <w:t>Description</w:t>
            </w:r>
          </w:p>
        </w:tc>
      </w:tr>
      <w:tr w:rsidR="00CE415A" w14:paraId="642EC7F8"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21D0966" w14:textId="454965B5" w:rsidR="00CE415A" w:rsidRPr="00583A2E" w:rsidRDefault="00CE415A" w:rsidP="008F0DE7">
            <w:pPr>
              <w:pStyle w:val="SourceCode"/>
              <w:ind w:left="0"/>
            </w:pPr>
            <w:r w:rsidRPr="00583A2E">
              <w:t>element.</w:t>
            </w:r>
            <w:r w:rsidR="00387F39">
              <w:t>children</w:t>
            </w:r>
          </w:p>
        </w:tc>
        <w:tc>
          <w:tcPr>
            <w:tcW w:w="4844" w:type="dxa"/>
          </w:tcPr>
          <w:p w14:paraId="5EFE7DD9" w14:textId="5A5F45D6" w:rsidR="00CE415A" w:rsidRDefault="00674F68"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CE415A" w14:paraId="070AC2D9"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1BA62A3" w14:textId="0A7ED5FA" w:rsidR="00CE415A" w:rsidRDefault="00674F68" w:rsidP="008F0DE7">
            <w:pPr>
              <w:pStyle w:val="SourceCode"/>
              <w:ind w:left="0"/>
            </w:pPr>
            <w:r>
              <w:t>element.</w:t>
            </w:r>
            <w:r w:rsidR="00B8329D">
              <w:t>childNodes</w:t>
            </w:r>
          </w:p>
        </w:tc>
        <w:tc>
          <w:tcPr>
            <w:tcW w:w="4844" w:type="dxa"/>
          </w:tcPr>
          <w:p w14:paraId="1666F67C" w14:textId="506D7116" w:rsidR="00CE415A" w:rsidRDefault="00B8329D"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CE415A" w14:paraId="329B98DD"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2E1C377" w14:textId="08C9346F" w:rsidR="00CE415A" w:rsidRPr="00583A2E" w:rsidRDefault="003B4ADD" w:rsidP="008F0DE7">
            <w:pPr>
              <w:pStyle w:val="SourceCode"/>
              <w:ind w:left="0"/>
            </w:pPr>
            <w:r>
              <w:t>e</w:t>
            </w:r>
            <w:r w:rsidR="00CA6480">
              <w:t>lement.</w:t>
            </w:r>
            <w:r w:rsidR="007702F3">
              <w:t>firstChild</w:t>
            </w:r>
          </w:p>
        </w:tc>
        <w:tc>
          <w:tcPr>
            <w:tcW w:w="4844" w:type="dxa"/>
          </w:tcPr>
          <w:p w14:paraId="6A1494C1" w14:textId="391F56E9" w:rsidR="00CE415A" w:rsidRDefault="007702F3"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423A71" w14:paraId="35C16221"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A6AC7AF" w14:textId="5594647E" w:rsidR="00423A71" w:rsidRDefault="003B4ADD" w:rsidP="008F0DE7">
            <w:pPr>
              <w:pStyle w:val="SourceCode"/>
              <w:ind w:left="0"/>
            </w:pPr>
            <w:r>
              <w:t>e</w:t>
            </w:r>
            <w:r w:rsidR="00423A71">
              <w:t>lement.firstElementChild</w:t>
            </w:r>
          </w:p>
        </w:tc>
        <w:tc>
          <w:tcPr>
            <w:tcW w:w="4844" w:type="dxa"/>
          </w:tcPr>
          <w:p w14:paraId="6D7B7EEE" w14:textId="200FC548" w:rsidR="00423A71" w:rsidRDefault="00423A71"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B4ADD" w14:paraId="2DFD947B"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EC240EB" w14:textId="3EDFDCE2" w:rsidR="003B4ADD" w:rsidRDefault="00156DAC" w:rsidP="008F0DE7">
            <w:pPr>
              <w:pStyle w:val="SourceCode"/>
              <w:ind w:left="0"/>
            </w:pPr>
            <w:r>
              <w:t>Element.parentElement</w:t>
            </w:r>
          </w:p>
        </w:tc>
        <w:tc>
          <w:tcPr>
            <w:tcW w:w="4844" w:type="dxa"/>
          </w:tcPr>
          <w:p w14:paraId="5D415242" w14:textId="5A1A7EEA" w:rsidR="003B4ADD" w:rsidRDefault="00156DAC"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661EA8" w14:paraId="59429D1B"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B409B1A" w14:textId="563E4E8F" w:rsidR="00661EA8" w:rsidRDefault="00661EA8" w:rsidP="008F0DE7">
            <w:pPr>
              <w:pStyle w:val="SourceCode"/>
              <w:ind w:left="0"/>
            </w:pPr>
            <w:r>
              <w:t>Element.nextSibling</w:t>
            </w:r>
          </w:p>
        </w:tc>
        <w:tc>
          <w:tcPr>
            <w:tcW w:w="4844" w:type="dxa"/>
          </w:tcPr>
          <w:p w14:paraId="088B0B71" w14:textId="04097025" w:rsidR="00661EA8" w:rsidRDefault="00661EA8"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661EA8" w14:paraId="58B2BC3C"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AE95AB5" w14:textId="46DBCED4" w:rsidR="00661EA8" w:rsidRDefault="00661EA8" w:rsidP="008F0DE7">
            <w:pPr>
              <w:pStyle w:val="SourceCode"/>
              <w:ind w:left="0"/>
            </w:pPr>
            <w:r>
              <w:t>Element.next</w:t>
            </w:r>
            <w:r w:rsidR="003D683C">
              <w:t>Element</w:t>
            </w:r>
            <w:r>
              <w:t>Sibling</w:t>
            </w:r>
          </w:p>
        </w:tc>
        <w:tc>
          <w:tcPr>
            <w:tcW w:w="4844" w:type="dxa"/>
          </w:tcPr>
          <w:p w14:paraId="6549BBB3" w14:textId="1F43201D" w:rsidR="00661EA8" w:rsidRDefault="003D683C"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D683C" w14:paraId="69BF17A2"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316A153" w14:textId="7D9D2B3F" w:rsidR="003D683C" w:rsidRDefault="00061ED9" w:rsidP="008F0DE7">
            <w:pPr>
              <w:pStyle w:val="SourceCode"/>
              <w:ind w:left="0"/>
            </w:pPr>
            <w:r>
              <w:t>Element.previousSibling</w:t>
            </w:r>
          </w:p>
        </w:tc>
        <w:tc>
          <w:tcPr>
            <w:tcW w:w="4844" w:type="dxa"/>
          </w:tcPr>
          <w:p w14:paraId="4637E7A9" w14:textId="02713A53" w:rsidR="003D683C" w:rsidRDefault="00061ED9"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061ED9" w14:paraId="3246E64B"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482F969" w14:textId="16994380" w:rsidR="00061ED9" w:rsidRDefault="00061ED9" w:rsidP="008F0DE7">
            <w:pPr>
              <w:pStyle w:val="SourceCode"/>
              <w:ind w:left="0"/>
            </w:pPr>
            <w:r>
              <w:t>Element.</w:t>
            </w:r>
            <w:r w:rsidR="00C912CC">
              <w:t>previousElementSibling</w:t>
            </w:r>
          </w:p>
        </w:tc>
        <w:tc>
          <w:tcPr>
            <w:tcW w:w="4844" w:type="dxa"/>
          </w:tcPr>
          <w:p w14:paraId="2FA6EFB6" w14:textId="16C2B812" w:rsidR="00061ED9" w:rsidRDefault="00C912CC"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DA74832" w14:textId="77777777" w:rsidR="00CE415A" w:rsidRDefault="00CE415A" w:rsidP="00431668">
      <w:pPr>
        <w:pStyle w:val="Heading3"/>
      </w:pPr>
    </w:p>
    <w:p w14:paraId="72ED136F" w14:textId="77777777" w:rsidR="000B2DC4" w:rsidRDefault="000B2DC4">
      <w:pPr>
        <w:spacing w:after="160" w:line="259" w:lineRule="auto"/>
        <w:rPr>
          <w:rFonts w:asciiTheme="majorHAnsi" w:eastAsiaTheme="majorEastAsia" w:hAnsiTheme="majorHAnsi" w:cstheme="majorBidi"/>
          <w:color w:val="31378B" w:themeColor="text2"/>
          <w:sz w:val="28"/>
          <w:szCs w:val="26"/>
        </w:rPr>
      </w:pPr>
      <w:r>
        <w:br w:type="page"/>
      </w:r>
    </w:p>
    <w:p w14:paraId="765F8E9F" w14:textId="65E08F79" w:rsidR="00431668" w:rsidRDefault="00431668" w:rsidP="00431668">
      <w:pPr>
        <w:pStyle w:val="Heading3"/>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993A07" w14:paraId="38FC533F" w14:textId="77777777" w:rsidTr="00993A07">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353D621" w14:textId="77777777" w:rsidR="00E5564E" w:rsidRDefault="00E5564E" w:rsidP="008F0DE7">
            <w:r>
              <w:t>Function</w:t>
            </w:r>
          </w:p>
        </w:tc>
        <w:tc>
          <w:tcPr>
            <w:tcW w:w="2203" w:type="dxa"/>
          </w:tcPr>
          <w:p w14:paraId="424A571A" w14:textId="77777777" w:rsidR="00E5564E" w:rsidRDefault="00E5564E" w:rsidP="008F0DE7">
            <w:pPr>
              <w:cnfStyle w:val="100000000000" w:firstRow="1" w:lastRow="0" w:firstColumn="0" w:lastColumn="0" w:oddVBand="0" w:evenVBand="0" w:oddHBand="0" w:evenHBand="0" w:firstRowFirstColumn="0" w:firstRowLastColumn="0" w:lastRowFirstColumn="0" w:lastRowLastColumn="0"/>
            </w:pPr>
            <w:r>
              <w:t>Description</w:t>
            </w:r>
          </w:p>
        </w:tc>
      </w:tr>
      <w:tr w:rsidR="00993A07" w14:paraId="783A9065"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4312575A" w14:textId="3384EA0B" w:rsidR="00E5564E" w:rsidRPr="00583A2E" w:rsidRDefault="00E5564E" w:rsidP="008F0DE7">
            <w:pPr>
              <w:pStyle w:val="SourceCode"/>
              <w:ind w:left="0"/>
            </w:pPr>
            <w:r w:rsidRPr="00583A2E">
              <w:t>element.</w:t>
            </w:r>
            <w:r w:rsidR="00FB0E3A">
              <w:t>textContent = “Hello”</w:t>
            </w:r>
          </w:p>
        </w:tc>
        <w:tc>
          <w:tcPr>
            <w:tcW w:w="2203" w:type="dxa"/>
          </w:tcPr>
          <w:p w14:paraId="31ADEBC4" w14:textId="2EF574C3" w:rsidR="00E5564E" w:rsidRDefault="00FB0E3A"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w:t>
            </w:r>
            <w:r w:rsidR="00C73292">
              <w:rPr>
                <w:rFonts w:ascii="Times New Roman" w:eastAsia="Times New Roman" w:hAnsi="Times New Roman" w:cs="Times New Roman"/>
                <w:i/>
              </w:rPr>
              <w:t>nt of a node</w:t>
            </w:r>
          </w:p>
        </w:tc>
      </w:tr>
      <w:tr w:rsidR="00993A07" w14:paraId="7AC3D734"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C27CDB" w14:textId="101DF813" w:rsidR="00E5564E" w:rsidRDefault="00E5564E" w:rsidP="008F0DE7">
            <w:pPr>
              <w:pStyle w:val="SourceCode"/>
              <w:ind w:left="0"/>
            </w:pPr>
            <w:r w:rsidRPr="00583A2E">
              <w:t>element.</w:t>
            </w:r>
            <w:r w:rsidR="00C73292">
              <w:t>className = “class1 class2”</w:t>
            </w:r>
          </w:p>
        </w:tc>
        <w:tc>
          <w:tcPr>
            <w:tcW w:w="2203" w:type="dxa"/>
          </w:tcPr>
          <w:p w14:paraId="353CDBAA" w14:textId="08B20581" w:rsidR="00E5564E" w:rsidRDefault="00C73292"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702A9C" w14:paraId="3ACA9AD5"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CC46A5D" w14:textId="54831555" w:rsidR="00702A9C" w:rsidRPr="00583A2E" w:rsidRDefault="00702A9C" w:rsidP="008F0DE7">
            <w:pPr>
              <w:pStyle w:val="SourceCode"/>
              <w:ind w:left="0"/>
            </w:pPr>
            <w:r w:rsidRPr="00583A2E">
              <w:t>element.</w:t>
            </w:r>
            <w:r w:rsidR="0010153F">
              <w:t>style.backgroundColor</w:t>
            </w:r>
            <w:r>
              <w:t xml:space="preserve"> = “</w:t>
            </w:r>
            <w:r w:rsidR="0010153F">
              <w:t>red</w:t>
            </w:r>
            <w:r>
              <w:t>”</w:t>
            </w:r>
          </w:p>
        </w:tc>
        <w:tc>
          <w:tcPr>
            <w:tcW w:w="2203" w:type="dxa"/>
          </w:tcPr>
          <w:p w14:paraId="56314255" w14:textId="39F9A53B" w:rsidR="00702A9C" w:rsidRDefault="0010153F"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2415F4" w14:paraId="36DBB475"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21732DB3" w14:textId="5FBAB7E1" w:rsidR="002415F4" w:rsidRPr="00583A2E" w:rsidRDefault="009D789F" w:rsidP="008F0DE7">
            <w:pPr>
              <w:pStyle w:val="SourceCode"/>
              <w:ind w:left="0"/>
            </w:pPr>
            <w:r>
              <w:t>Element.</w:t>
            </w:r>
            <w:r w:rsidR="00342B94">
              <w:t>innerHtml</w:t>
            </w:r>
            <w:r w:rsidR="006B1064">
              <w:t xml:space="preserve"> = “&lt;h1&gt;Different&lt;h1&gt;”</w:t>
            </w:r>
          </w:p>
        </w:tc>
        <w:tc>
          <w:tcPr>
            <w:tcW w:w="2203" w:type="dxa"/>
          </w:tcPr>
          <w:p w14:paraId="5AACEBB7" w14:textId="5E39100C" w:rsidR="002415F4" w:rsidRDefault="0007451B"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0A5323" w14:paraId="61909DAB"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0276A38" w14:textId="2D901C91" w:rsidR="000A5323" w:rsidRDefault="007D1A91" w:rsidP="008F0DE7">
            <w:pPr>
              <w:pStyle w:val="SourceCode"/>
              <w:ind w:left="0"/>
            </w:pPr>
            <w:r>
              <w:t>Element.insertAdjacentHtml</w:t>
            </w:r>
            <w:r w:rsidR="006B1064">
              <w:t>(‘beforeend’,’</w:t>
            </w:r>
            <w:r w:rsidR="00B32C73">
              <w:t>&lt;h1&gt;Mode&lt;/h1&gt;’</w:t>
            </w:r>
          </w:p>
        </w:tc>
        <w:tc>
          <w:tcPr>
            <w:tcW w:w="2203" w:type="dxa"/>
          </w:tcPr>
          <w:p w14:paraId="03229A93" w14:textId="4EA12B51" w:rsidR="000A5323" w:rsidRDefault="008E7C80"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Add new html just </w:t>
            </w:r>
            <w:r w:rsidR="009C34B6">
              <w:rPr>
                <w:rFonts w:ascii="Times New Roman" w:eastAsia="Times New Roman" w:hAnsi="Times New Roman" w:cs="Times New Roman"/>
                <w:i/>
              </w:rPr>
              <w:t>after</w:t>
            </w:r>
            <w:r>
              <w:rPr>
                <w:rFonts w:ascii="Times New Roman" w:eastAsia="Times New Roman" w:hAnsi="Times New Roman" w:cs="Times New Roman"/>
                <w:i/>
              </w:rPr>
              <w:t xml:space="preserve"> </w:t>
            </w:r>
            <w:r w:rsidR="009C34B6">
              <w:rPr>
                <w:rFonts w:ascii="Times New Roman" w:eastAsia="Times New Roman" w:hAnsi="Times New Roman" w:cs="Times New Roman"/>
                <w:i/>
              </w:rPr>
              <w:t>its last child</w:t>
            </w:r>
          </w:p>
        </w:tc>
      </w:tr>
      <w:tr w:rsidR="008E7C80" w14:paraId="25144450"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20A722F1" w14:textId="7E1CEA51" w:rsidR="008E7C80" w:rsidRDefault="008E7C80" w:rsidP="008F0DE7">
            <w:pPr>
              <w:pStyle w:val="SourceCode"/>
              <w:ind w:left="0"/>
            </w:pPr>
            <w:r>
              <w:t>Element.insertAdjacentHtml(‘</w:t>
            </w:r>
            <w:r w:rsidR="009C34B6">
              <w:t>afterb</w:t>
            </w:r>
            <w:r w:rsidR="00EA1811">
              <w:t>egin</w:t>
            </w:r>
            <w:r>
              <w:t>,’&lt;h1&gt;Mode&lt;/h1&gt;’</w:t>
            </w:r>
          </w:p>
        </w:tc>
        <w:tc>
          <w:tcPr>
            <w:tcW w:w="2203" w:type="dxa"/>
          </w:tcPr>
          <w:p w14:paraId="46F44BFF" w14:textId="3078A878" w:rsidR="008E7C80" w:rsidRDefault="009C34B6"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EA1811" w14:paraId="130F3DC4"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0EAD78E" w14:textId="5C46B3D4" w:rsidR="00EA1811" w:rsidRDefault="00EA1811" w:rsidP="00EA1811">
            <w:pPr>
              <w:pStyle w:val="SourceCode"/>
              <w:ind w:left="0"/>
            </w:pPr>
            <w:r>
              <w:t>Element.insertAdjacentHtml(‘</w:t>
            </w:r>
            <w:r w:rsidR="00993A07">
              <w:t>beforebegin</w:t>
            </w:r>
            <w:r>
              <w:t>,’&lt;h1&gt;Mode&lt;/h1&gt;’</w:t>
            </w:r>
          </w:p>
        </w:tc>
        <w:tc>
          <w:tcPr>
            <w:tcW w:w="2203" w:type="dxa"/>
          </w:tcPr>
          <w:p w14:paraId="1C5C1145" w14:textId="13130D3D" w:rsidR="00EA1811" w:rsidRDefault="00993A07"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993A07" w14:paraId="7DF2066F" w14:textId="77777777" w:rsidTr="00993A07">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B025508" w14:textId="01D79754" w:rsidR="00993A07" w:rsidRDefault="00993A07" w:rsidP="008F0DE7">
            <w:pPr>
              <w:pStyle w:val="SourceCode"/>
              <w:ind w:left="0"/>
            </w:pPr>
            <w:r>
              <w:t>Element.insertAdjacentHtml(‘afterend,’&lt;h1&gt;Mode&lt;/h1&gt;’</w:t>
            </w:r>
          </w:p>
        </w:tc>
        <w:tc>
          <w:tcPr>
            <w:tcW w:w="2323" w:type="dxa"/>
            <w:gridSpan w:val="2"/>
          </w:tcPr>
          <w:p w14:paraId="6384EFD7" w14:textId="5C2A6E73" w:rsidR="00993A07" w:rsidRDefault="00993A07" w:rsidP="008F0D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993A07" w14:paraId="6087F125"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F9F6A8A" w14:textId="767903CF" w:rsidR="00993A07" w:rsidRDefault="00BD2C5C" w:rsidP="00EA1811">
            <w:pPr>
              <w:pStyle w:val="SourceCode"/>
              <w:ind w:left="0"/>
            </w:pPr>
            <w:r>
              <w:t>Document.createElement</w:t>
            </w:r>
          </w:p>
        </w:tc>
        <w:tc>
          <w:tcPr>
            <w:tcW w:w="2203" w:type="dxa"/>
          </w:tcPr>
          <w:p w14:paraId="51C7294B" w14:textId="1CF414DD" w:rsidR="00993A07" w:rsidRDefault="00160ED3"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160ED3" w14:paraId="0B71C0FB"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2806DEA0" w14:textId="464F4DA1" w:rsidR="00160ED3" w:rsidRDefault="00160ED3" w:rsidP="00EA1811">
            <w:pPr>
              <w:pStyle w:val="SourceCode"/>
              <w:ind w:left="0"/>
            </w:pPr>
            <w:r>
              <w:t>Element.append</w:t>
            </w:r>
            <w:r w:rsidR="00571A40">
              <w:t>Child(element)</w:t>
            </w:r>
          </w:p>
        </w:tc>
        <w:tc>
          <w:tcPr>
            <w:tcW w:w="2203" w:type="dxa"/>
          </w:tcPr>
          <w:p w14:paraId="2A975A59" w14:textId="6FBD8344" w:rsidR="00160ED3" w:rsidRDefault="00571A40"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0E0C9E" w14:paraId="4DCCAF52"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F0EAEDC" w14:textId="5B328636" w:rsidR="000E0C9E" w:rsidRDefault="000E0C9E" w:rsidP="00EA1811">
            <w:pPr>
              <w:pStyle w:val="SourceCode"/>
              <w:ind w:left="0"/>
            </w:pPr>
            <w:r>
              <w:lastRenderedPageBreak/>
              <w:t>Element.append</w:t>
            </w:r>
          </w:p>
        </w:tc>
        <w:tc>
          <w:tcPr>
            <w:tcW w:w="2203" w:type="dxa"/>
          </w:tcPr>
          <w:p w14:paraId="1156E645" w14:textId="71F686D8" w:rsidR="000E0C9E" w:rsidRDefault="00C93322"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More flexible than appendChild but not supported by IE</w:t>
            </w:r>
          </w:p>
        </w:tc>
      </w:tr>
      <w:tr w:rsidR="00C93322" w14:paraId="7AE28C8A"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4BC1852" w14:textId="324BBC31" w:rsidR="00C93322" w:rsidRDefault="00C93322" w:rsidP="00EA1811">
            <w:pPr>
              <w:pStyle w:val="SourceCode"/>
              <w:ind w:left="0"/>
            </w:pPr>
            <w:r>
              <w:t>Element.prependChild(element)</w:t>
            </w:r>
          </w:p>
        </w:tc>
        <w:tc>
          <w:tcPr>
            <w:tcW w:w="2203" w:type="dxa"/>
          </w:tcPr>
          <w:p w14:paraId="4EFDD509" w14:textId="56582B86" w:rsidR="00C93322" w:rsidRDefault="00C93322"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w:t>
            </w:r>
            <w:r w:rsidR="00B23923">
              <w:rPr>
                <w:rFonts w:ascii="Times New Roman" w:eastAsia="Times New Roman" w:hAnsi="Times New Roman" w:cs="Times New Roman"/>
                <w:i/>
              </w:rPr>
              <w:t>. Not supported by EI</w:t>
            </w:r>
          </w:p>
        </w:tc>
      </w:tr>
      <w:tr w:rsidR="00D40C56" w14:paraId="4CC0C928"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2989D9FD" w14:textId="63B0F9C7" w:rsidR="00D40C56" w:rsidRDefault="00D40C56" w:rsidP="00EA1811">
            <w:pPr>
              <w:pStyle w:val="SourceCode"/>
              <w:ind w:left="0"/>
            </w:pPr>
            <w:r>
              <w:t>Element.cloneNode</w:t>
            </w:r>
          </w:p>
        </w:tc>
        <w:tc>
          <w:tcPr>
            <w:tcW w:w="2203" w:type="dxa"/>
          </w:tcPr>
          <w:p w14:paraId="287C89D7" w14:textId="331530F8" w:rsidR="00D40C56" w:rsidRDefault="00D40C56"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D40C56" w14:paraId="63BF2D8F" w14:textId="77777777" w:rsidTr="00993A07">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D85B775" w14:textId="077822DD" w:rsidR="00D40C56" w:rsidRDefault="00AC1DE9" w:rsidP="00EA1811">
            <w:pPr>
              <w:pStyle w:val="SourceCode"/>
              <w:ind w:left="0"/>
            </w:pPr>
            <w:r>
              <w:t xml:space="preserve">List.remove </w:t>
            </w:r>
          </w:p>
        </w:tc>
        <w:tc>
          <w:tcPr>
            <w:tcW w:w="2203" w:type="dxa"/>
          </w:tcPr>
          <w:p w14:paraId="2DDBC91D" w14:textId="414DBCA3" w:rsidR="00D40C56" w:rsidRDefault="004D5EDC" w:rsidP="00EA18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793F7136" w14:textId="7D3E49D3" w:rsidR="00431668" w:rsidRDefault="00244D82" w:rsidP="00431668">
      <w:pPr>
        <w:rPr>
          <w:rFonts w:eastAsiaTheme="majorEastAsia"/>
        </w:rPr>
      </w:pPr>
      <w:r>
        <w:rPr>
          <w:rFonts w:eastAsiaTheme="majorEastAsia"/>
        </w:rPr>
        <w:t xml:space="preserve">If we want to add a existing element somewhere else in the DOM it will be moved and not cloned. </w:t>
      </w:r>
    </w:p>
    <w:p w14:paraId="59A32E7E" w14:textId="77777777" w:rsidR="00244D82" w:rsidRPr="00431668" w:rsidRDefault="00244D82" w:rsidP="00431668"/>
    <w:p w14:paraId="5D9EEEB3" w14:textId="78DE313F" w:rsidR="004933D3" w:rsidRDefault="004933D3" w:rsidP="004933D3">
      <w:pPr>
        <w:pStyle w:val="Heading3"/>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4933D3" w14:paraId="0B3889CD" w14:textId="77777777" w:rsidTr="008F0DE7">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538385F" w14:textId="77777777" w:rsidR="004933D3" w:rsidRDefault="004933D3" w:rsidP="008F0DE7">
            <w:r>
              <w:t>Function</w:t>
            </w:r>
          </w:p>
        </w:tc>
        <w:tc>
          <w:tcPr>
            <w:tcW w:w="4844" w:type="dxa"/>
          </w:tcPr>
          <w:p w14:paraId="48D76B34" w14:textId="77777777" w:rsidR="004933D3" w:rsidRDefault="004933D3" w:rsidP="008F0DE7">
            <w:pPr>
              <w:cnfStyle w:val="100000000000" w:firstRow="1" w:lastRow="0" w:firstColumn="0" w:lastColumn="0" w:oddVBand="0" w:evenVBand="0" w:oddHBand="0" w:evenHBand="0" w:firstRowFirstColumn="0" w:firstRowLastColumn="0" w:lastRowFirstColumn="0" w:lastRowLastColumn="0"/>
            </w:pPr>
            <w:r>
              <w:t>Description</w:t>
            </w:r>
          </w:p>
        </w:tc>
      </w:tr>
      <w:tr w:rsidR="006A3F0E" w14:paraId="177846AE"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30B4422" w14:textId="0049C021" w:rsidR="006A3F0E" w:rsidRPr="00583A2E" w:rsidRDefault="006A3F0E" w:rsidP="006A3F0E">
            <w:pPr>
              <w:pStyle w:val="SourceCode"/>
              <w:ind w:left="0"/>
            </w:pPr>
            <w:r w:rsidRPr="00583A2E">
              <w:t>element.</w:t>
            </w:r>
            <w:r>
              <w:t>style.backgroundColor = “red”</w:t>
            </w:r>
          </w:p>
        </w:tc>
        <w:tc>
          <w:tcPr>
            <w:tcW w:w="4844" w:type="dxa"/>
          </w:tcPr>
          <w:p w14:paraId="32418AD8" w14:textId="7D9BC1A8" w:rsidR="006A3F0E" w:rsidRDefault="006A3F0E" w:rsidP="006A3F0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9A2E5F" w14:paraId="65F013B8"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C5D882D" w14:textId="0D1F834C" w:rsidR="009A2E5F" w:rsidRPr="00583A2E" w:rsidRDefault="009A2E5F" w:rsidP="009A2E5F">
            <w:pPr>
              <w:pStyle w:val="SourceCode"/>
              <w:ind w:left="0"/>
            </w:pPr>
            <w:r w:rsidRPr="00583A2E">
              <w:t>element.</w:t>
            </w:r>
            <w:r>
              <w:t>className = “class1 class2”</w:t>
            </w:r>
          </w:p>
        </w:tc>
        <w:tc>
          <w:tcPr>
            <w:tcW w:w="4844" w:type="dxa"/>
          </w:tcPr>
          <w:p w14:paraId="0B3E091B" w14:textId="0CFCB7E7" w:rsidR="009A2E5F" w:rsidRDefault="009A2E5F" w:rsidP="009A2E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9A2E5F" w14:paraId="2ABA7AF7"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C807B2" w14:textId="7B87FCFC" w:rsidR="009A2E5F" w:rsidRPr="00583A2E" w:rsidRDefault="009A2E5F" w:rsidP="009A2E5F">
            <w:pPr>
              <w:pStyle w:val="SourceCode"/>
              <w:ind w:left="0"/>
            </w:pPr>
            <w:r>
              <w:t>Element.</w:t>
            </w:r>
            <w:r w:rsidR="00AE4133">
              <w:t>classLis</w:t>
            </w:r>
            <w:r w:rsidR="004367AE">
              <w:t>t.add(“class”)</w:t>
            </w:r>
          </w:p>
        </w:tc>
        <w:tc>
          <w:tcPr>
            <w:tcW w:w="4844" w:type="dxa"/>
          </w:tcPr>
          <w:p w14:paraId="2FDC1FBE" w14:textId="66AEEFA6" w:rsidR="009A2E5F" w:rsidRDefault="004367AE" w:rsidP="009A2E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4367AE" w14:paraId="75CACC41"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1FF24B6" w14:textId="36893015" w:rsidR="004367AE" w:rsidRDefault="004367AE" w:rsidP="009A2E5F">
            <w:pPr>
              <w:pStyle w:val="SourceCode"/>
              <w:ind w:left="0"/>
            </w:pPr>
            <w:r>
              <w:t>Element.classList.remove(“class”)</w:t>
            </w:r>
          </w:p>
        </w:tc>
        <w:tc>
          <w:tcPr>
            <w:tcW w:w="4844" w:type="dxa"/>
          </w:tcPr>
          <w:p w14:paraId="74302365" w14:textId="600E923F" w:rsidR="004367AE" w:rsidRDefault="004367AE" w:rsidP="009A2E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4367AE" w14:paraId="7654EAD8" w14:textId="77777777" w:rsidTr="008F0DE7">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CA56616" w14:textId="04DA3F4C" w:rsidR="004367AE" w:rsidRDefault="004367AE" w:rsidP="009A2E5F">
            <w:pPr>
              <w:pStyle w:val="SourceCode"/>
              <w:ind w:left="0"/>
            </w:pPr>
            <w:r>
              <w:t>Element.classList.toggle(“class”)</w:t>
            </w:r>
          </w:p>
        </w:tc>
        <w:tc>
          <w:tcPr>
            <w:tcW w:w="4844" w:type="dxa"/>
          </w:tcPr>
          <w:p w14:paraId="404A1D5A" w14:textId="11E66CA4" w:rsidR="004367AE" w:rsidRDefault="004367AE" w:rsidP="009A2E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3AC93B54" w14:textId="77777777" w:rsidR="00215BE5" w:rsidRDefault="00215BE5" w:rsidP="00CB7C94">
      <w:pPr>
        <w:rPr>
          <w:rFonts w:eastAsiaTheme="majorEastAsia"/>
        </w:rPr>
      </w:pPr>
    </w:p>
    <w:p w14:paraId="22B5E008" w14:textId="77F41FAF" w:rsidR="00303F42" w:rsidRDefault="000128D9" w:rsidP="00303F42">
      <w:pPr>
        <w:pStyle w:val="Heading2"/>
      </w:pPr>
      <w:r>
        <w:lastRenderedPageBreak/>
        <w:t>J</w:t>
      </w:r>
      <w:r w:rsidR="00303F42">
        <w:t>avaScript Playground Setup (VSCode)</w:t>
      </w:r>
    </w:p>
    <w:p w14:paraId="6B707774" w14:textId="7DC64F99" w:rsidR="000128D9" w:rsidRDefault="00407F1C" w:rsidP="00407F1C">
      <w:pPr>
        <w:pStyle w:val="Heading3"/>
      </w:pPr>
      <w:r>
        <w:t>Run and debug single file</w:t>
      </w:r>
    </w:p>
    <w:p w14:paraId="3BE89D90" w14:textId="6280D3CE" w:rsidR="00407F1C" w:rsidRPr="009254DE" w:rsidRDefault="00407F1C" w:rsidP="00407F1C">
      <w:pPr>
        <w:rPr>
          <w:rStyle w:val="SourceCodeChar"/>
        </w:rPr>
      </w:pPr>
      <w:r>
        <w:t xml:space="preserve">The following combination of </w:t>
      </w:r>
      <w:r w:rsidR="009254DE" w:rsidRPr="009254DE">
        <w:rPr>
          <w:rStyle w:val="SourceCodeChar"/>
        </w:rPr>
        <w:t>.vscode/launch.json</w:t>
      </w:r>
      <w:r w:rsidR="009254DE">
        <w:t xml:space="preserve"> and </w:t>
      </w:r>
      <w:r w:rsidR="009254DE" w:rsidRPr="009254DE">
        <w:rPr>
          <w:rStyle w:val="SourceCodeChar"/>
        </w:rPr>
        <w:t xml:space="preserve">jsconfig.json </w:t>
      </w:r>
      <w:r w:rsidR="009254DE">
        <w:t xml:space="preserve">enables us to run or debug the current file in VSCode using </w:t>
      </w:r>
      <w:r w:rsidR="009254DE" w:rsidRPr="009254DE">
        <w:rPr>
          <w:rStyle w:val="SourceCodeChar"/>
        </w:rPr>
        <w:t>Ctrl F5</w:t>
      </w:r>
      <w:r w:rsidR="009254DE">
        <w:rPr>
          <w:rStyle w:val="SourceCodeChar"/>
        </w:rPr>
        <w:t xml:space="preserve"> and F5 </w:t>
      </w:r>
      <w:r w:rsidR="009254DE">
        <w:t>respectively</w:t>
      </w:r>
    </w:p>
    <w:p w14:paraId="0AED1376" w14:textId="598B0CB9" w:rsidR="000B6CF4" w:rsidRPr="0012645D" w:rsidRDefault="00F55AC8" w:rsidP="0012645D">
      <w:pPr>
        <w:pStyle w:val="CodeExampleCode"/>
      </w:pPr>
      <w:r w:rsidRPr="0012645D">
        <w:t>.vscode/launch</w:t>
      </w:r>
      <w:r w:rsidR="00C44A64" w:rsidRPr="0012645D">
        <w:t>.</w:t>
      </w:r>
      <w:r w:rsidRPr="0012645D">
        <w:t>json</w:t>
      </w:r>
    </w:p>
    <w:p w14:paraId="12BB544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w:t>
      </w:r>
    </w:p>
    <w:p w14:paraId="379C4E08"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Use IntelliSense to learn about possible attributes.</w:t>
      </w:r>
    </w:p>
    <w:p w14:paraId="026A4B86"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Hover to view descriptions of existing attributes.</w:t>
      </w:r>
    </w:p>
    <w:p w14:paraId="42DFF326"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For more information, visit: https://go.microsoft.com/fwlink/?linkid=830387</w:t>
      </w:r>
    </w:p>
    <w:p w14:paraId="247FDDBD"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"version"</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"0.2.0"</w:t>
      </w:r>
      <w:r w:rsidRPr="00F55AC8">
        <w:rPr>
          <w:rFonts w:ascii="Consolas" w:eastAsia="Times New Roman" w:hAnsi="Consolas" w:cs="Times New Roman"/>
          <w:color w:val="000000"/>
          <w:sz w:val="21"/>
          <w:szCs w:val="21"/>
        </w:rPr>
        <w:t>,</w:t>
      </w:r>
    </w:p>
    <w:p w14:paraId="586A597A"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"configurations"</w:t>
      </w:r>
      <w:r w:rsidRPr="00F55AC8">
        <w:rPr>
          <w:rFonts w:ascii="Consolas" w:eastAsia="Times New Roman" w:hAnsi="Consolas" w:cs="Times New Roman"/>
          <w:color w:val="000000"/>
          <w:sz w:val="21"/>
          <w:szCs w:val="21"/>
        </w:rPr>
        <w:t>: [</w:t>
      </w:r>
    </w:p>
    <w:p w14:paraId="02F7718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69CB9B4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"type"</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"node"</w:t>
      </w:r>
      <w:r w:rsidRPr="00F55AC8">
        <w:rPr>
          <w:rFonts w:ascii="Consolas" w:eastAsia="Times New Roman" w:hAnsi="Consolas" w:cs="Times New Roman"/>
          <w:color w:val="000000"/>
          <w:sz w:val="21"/>
          <w:szCs w:val="21"/>
        </w:rPr>
        <w:t>,</w:t>
      </w:r>
    </w:p>
    <w:p w14:paraId="43105B45"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"request"</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"launch"</w:t>
      </w:r>
      <w:r w:rsidRPr="00F55AC8">
        <w:rPr>
          <w:rFonts w:ascii="Consolas" w:eastAsia="Times New Roman" w:hAnsi="Consolas" w:cs="Times New Roman"/>
          <w:color w:val="000000"/>
          <w:sz w:val="21"/>
          <w:szCs w:val="21"/>
        </w:rPr>
        <w:t>,</w:t>
      </w:r>
    </w:p>
    <w:p w14:paraId="658A2F32"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"name"</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"Launch Program"</w:t>
      </w:r>
      <w:r w:rsidRPr="00F55AC8">
        <w:rPr>
          <w:rFonts w:ascii="Consolas" w:eastAsia="Times New Roman" w:hAnsi="Consolas" w:cs="Times New Roman"/>
          <w:color w:val="000000"/>
          <w:sz w:val="21"/>
          <w:szCs w:val="21"/>
        </w:rPr>
        <w:t>,</w:t>
      </w:r>
    </w:p>
    <w:p w14:paraId="014175CC"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"skipFiles"</w:t>
      </w:r>
      <w:r w:rsidRPr="00F55AC8">
        <w:rPr>
          <w:rFonts w:ascii="Consolas" w:eastAsia="Times New Roman" w:hAnsi="Consolas" w:cs="Times New Roman"/>
          <w:color w:val="000000"/>
          <w:sz w:val="21"/>
          <w:szCs w:val="21"/>
        </w:rPr>
        <w:t>: [</w:t>
      </w:r>
    </w:p>
    <w:p w14:paraId="4750C469"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"&lt;node_internals&gt;/**"</w:t>
      </w:r>
    </w:p>
    <w:p w14:paraId="008BDDE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10CD4349"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"program"</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"${file}"</w:t>
      </w:r>
    </w:p>
    <w:p w14:paraId="2D9B02DE"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2EC9B83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0BAD8CC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w:t>
      </w:r>
    </w:p>
    <w:p w14:paraId="7EEE8E73" w14:textId="4320D591" w:rsidR="00F55AC8" w:rsidRDefault="00F55AC8" w:rsidP="000B6CF4">
      <w:pPr>
        <w:pStyle w:val="CodeExampleCode"/>
      </w:pPr>
    </w:p>
    <w:p w14:paraId="733B16F2" w14:textId="55602C5D" w:rsidR="00D35C27" w:rsidRDefault="003F2F1A" w:rsidP="00D35C27">
      <w:pPr>
        <w:pStyle w:val="CodeExampleCode"/>
      </w:pPr>
      <w:r>
        <w:t>j</w:t>
      </w:r>
      <w:r w:rsidR="00D35C27">
        <w:t>sconfig.json</w:t>
      </w:r>
    </w:p>
    <w:p w14:paraId="55C542A5"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w:t>
      </w:r>
    </w:p>
    <w:p w14:paraId="0B9A9BA5"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"compilerOptions"</w:t>
      </w:r>
      <w:r w:rsidRPr="00D35C27">
        <w:rPr>
          <w:rFonts w:ascii="Consolas" w:eastAsia="Times New Roman" w:hAnsi="Consolas" w:cs="Times New Roman"/>
          <w:color w:val="000000"/>
          <w:sz w:val="21"/>
          <w:szCs w:val="21"/>
        </w:rPr>
        <w:t>: {</w:t>
      </w:r>
    </w:p>
    <w:p w14:paraId="4551CB67"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"module"</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"commonjs"</w:t>
      </w:r>
      <w:r w:rsidRPr="00D35C27">
        <w:rPr>
          <w:rFonts w:ascii="Consolas" w:eastAsia="Times New Roman" w:hAnsi="Consolas" w:cs="Times New Roman"/>
          <w:color w:val="000000"/>
          <w:sz w:val="21"/>
          <w:szCs w:val="21"/>
        </w:rPr>
        <w:t>,</w:t>
      </w:r>
    </w:p>
    <w:p w14:paraId="6DF50CAD"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"target"</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"es2015"</w:t>
      </w:r>
    </w:p>
    <w:p w14:paraId="6CF43604"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p>
    <w:p w14:paraId="6FC92A51"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"exclude"</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"node_modules"</w:t>
      </w:r>
      <w:r w:rsidRPr="00D35C27">
        <w:rPr>
          <w:rFonts w:ascii="Consolas" w:eastAsia="Times New Roman" w:hAnsi="Consolas" w:cs="Times New Roman"/>
          <w:color w:val="000000"/>
          <w:sz w:val="21"/>
          <w:szCs w:val="21"/>
        </w:rPr>
        <w:t>]</w:t>
      </w:r>
    </w:p>
    <w:p w14:paraId="136950CD"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w:t>
      </w:r>
    </w:p>
    <w:p w14:paraId="4A4D8730" w14:textId="44D30E78" w:rsidR="00D35C27" w:rsidRDefault="00D35C27" w:rsidP="00D35C27">
      <w:pPr>
        <w:shd w:val="clear" w:color="auto" w:fill="FFFFFF"/>
        <w:spacing w:line="285" w:lineRule="atLeast"/>
        <w:rPr>
          <w:rFonts w:ascii="Consolas" w:eastAsia="Times New Roman" w:hAnsi="Consolas" w:cs="Times New Roman"/>
          <w:color w:val="000000"/>
          <w:sz w:val="21"/>
          <w:szCs w:val="21"/>
        </w:rPr>
      </w:pPr>
    </w:p>
    <w:p w14:paraId="26D604F2" w14:textId="77777777" w:rsidR="001F7527" w:rsidRDefault="001F7527">
      <w:pPr>
        <w:spacing w:after="160" w:line="259" w:lineRule="auto"/>
        <w:rPr>
          <w:rFonts w:asciiTheme="majorHAnsi" w:eastAsiaTheme="majorEastAsia" w:hAnsiTheme="majorHAnsi" w:cstheme="majorBidi"/>
          <w:color w:val="31378B" w:themeColor="text2"/>
          <w:sz w:val="28"/>
          <w:szCs w:val="26"/>
        </w:rPr>
      </w:pPr>
      <w:r>
        <w:br w:type="page"/>
      </w:r>
    </w:p>
    <w:p w14:paraId="54FDDE60" w14:textId="672F90E1" w:rsidR="008C7073" w:rsidRDefault="008C7073" w:rsidP="008C7073">
      <w:pPr>
        <w:pStyle w:val="Heading3"/>
      </w:pPr>
      <w:r>
        <w:lastRenderedPageBreak/>
        <w:t xml:space="preserve">Running files on filewatch </w:t>
      </w:r>
    </w:p>
    <w:p w14:paraId="7D2890A8" w14:textId="2A5A0FFE" w:rsidR="00916E3F" w:rsidRDefault="00916E3F" w:rsidP="00916E3F">
      <w:r>
        <w:t xml:space="preserve">We can install an npm package code nodemon. </w:t>
      </w:r>
    </w:p>
    <w:p w14:paraId="5C243DDE" w14:textId="00B89155" w:rsidR="00CF3B75" w:rsidRDefault="001F7527" w:rsidP="00CF3B75">
      <w:pPr>
        <w:pStyle w:val="SourceCode"/>
      </w:pPr>
      <w:r>
        <w:t>n</w:t>
      </w:r>
      <w:r w:rsidR="00CF3B75">
        <w:t xml:space="preserve">pm </w:t>
      </w:r>
      <w:r>
        <w:t>instal nodemon</w:t>
      </w:r>
    </w:p>
    <w:p w14:paraId="43AC2C7E" w14:textId="3F33A39C" w:rsidR="001F7527" w:rsidRDefault="001F7527" w:rsidP="00CF3B75">
      <w:pPr>
        <w:pStyle w:val="SourceCode"/>
      </w:pPr>
    </w:p>
    <w:p w14:paraId="7AE2BB12" w14:textId="77777777" w:rsidR="001F7527" w:rsidRDefault="001F7527" w:rsidP="001F7527">
      <w:r>
        <w:t xml:space="preserve">We can then get it to watch our file by running </w:t>
      </w:r>
    </w:p>
    <w:p w14:paraId="23871CCD" w14:textId="7F82F9C6" w:rsidR="001F7527" w:rsidRDefault="007F0450" w:rsidP="00290766">
      <w:pPr>
        <w:pStyle w:val="SourceCode"/>
      </w:pPr>
      <w:r>
        <w:t>npx nodemon &lt;file.js&gt;</w:t>
      </w:r>
    </w:p>
    <w:p w14:paraId="3B1861B4" w14:textId="77777777" w:rsidR="001F7527" w:rsidRDefault="001F7527" w:rsidP="00CF3B75">
      <w:pPr>
        <w:pStyle w:val="SourceCode"/>
      </w:pPr>
    </w:p>
    <w:p w14:paraId="364805F8" w14:textId="77777777" w:rsidR="001F7527" w:rsidRPr="00916E3F" w:rsidRDefault="001F7527" w:rsidP="00CF3B75">
      <w:pPr>
        <w:pStyle w:val="SourceCode"/>
      </w:pPr>
    </w:p>
    <w:p w14:paraId="6FDEE4D6" w14:textId="77777777" w:rsidR="008C7073" w:rsidRPr="00D35C27" w:rsidRDefault="008C7073" w:rsidP="00D35C27">
      <w:pPr>
        <w:shd w:val="clear" w:color="auto" w:fill="FFFFFF"/>
        <w:spacing w:line="285" w:lineRule="atLeast"/>
        <w:rPr>
          <w:rFonts w:ascii="Consolas" w:eastAsia="Times New Roman" w:hAnsi="Consolas" w:cs="Times New Roman"/>
          <w:color w:val="000000"/>
          <w:sz w:val="21"/>
          <w:szCs w:val="21"/>
        </w:rPr>
      </w:pPr>
    </w:p>
    <w:p w14:paraId="7104BF3A" w14:textId="77777777" w:rsidR="00D35C27" w:rsidRDefault="00D35C27" w:rsidP="00D35C27">
      <w:pPr>
        <w:pStyle w:val="CodeExampleCode"/>
      </w:pPr>
    </w:p>
    <w:p w14:paraId="5DADE51B" w14:textId="77777777" w:rsidR="00D35C27" w:rsidRDefault="00D35C27" w:rsidP="000B6CF4">
      <w:pPr>
        <w:pStyle w:val="CodeExampleCode"/>
      </w:pPr>
    </w:p>
    <w:p w14:paraId="679B8285" w14:textId="77777777" w:rsidR="00F55AC8" w:rsidRPr="000B6CF4" w:rsidRDefault="00F55AC8" w:rsidP="000B6CF4">
      <w:pPr>
        <w:pStyle w:val="CodeExampleCode"/>
      </w:pPr>
    </w:p>
    <w:p w14:paraId="00784545" w14:textId="77777777" w:rsidR="00303F42" w:rsidRPr="00303F42" w:rsidRDefault="00303F42" w:rsidP="00303F42"/>
    <w:p w14:paraId="3A4D96A7" w14:textId="77777777" w:rsidR="00E3387C" w:rsidRPr="00E3387C" w:rsidRDefault="00E3387C" w:rsidP="00E3387C"/>
    <w:p w14:paraId="5A2A4F88" w14:textId="77777777" w:rsidR="003E79BB" w:rsidRPr="003E79BB" w:rsidRDefault="003E79BB" w:rsidP="00CC7C6D">
      <w:pPr>
        <w:pStyle w:val="Def"/>
        <w:rPr>
          <w:lang w:val="en-US"/>
        </w:rPr>
      </w:pPr>
    </w:p>
    <w:p w14:paraId="4BE834DD" w14:textId="77777777" w:rsidR="00C061DA" w:rsidRDefault="00C061DA" w:rsidP="00C061DA">
      <w:pPr>
        <w:pStyle w:val="Def"/>
      </w:pPr>
    </w:p>
    <w:p w14:paraId="3ED80EC7" w14:textId="77777777" w:rsidR="00F6688F" w:rsidRPr="00E86586" w:rsidRDefault="00F6688F" w:rsidP="00F6688F">
      <w:pPr>
        <w:pStyle w:val="SourceCode"/>
        <w:rPr>
          <w:lang w:val="en-US"/>
        </w:rPr>
      </w:pPr>
    </w:p>
    <w:p w14:paraId="02BCD821" w14:textId="45E35103" w:rsidR="00EC57A3" w:rsidRDefault="00EC57A3" w:rsidP="00015CDA">
      <w:pPr>
        <w:pStyle w:val="Heading2"/>
      </w:pPr>
    </w:p>
    <w:sectPr w:rsidR="00EC57A3">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03580" w14:textId="77777777" w:rsidR="001978C5" w:rsidRDefault="001978C5" w:rsidP="00DC0620">
      <w:r>
        <w:separator/>
      </w:r>
    </w:p>
  </w:endnote>
  <w:endnote w:type="continuationSeparator" w:id="0">
    <w:p w14:paraId="18973AEC" w14:textId="77777777" w:rsidR="001978C5" w:rsidRDefault="001978C5" w:rsidP="00DC0620">
      <w:r>
        <w:continuationSeparator/>
      </w:r>
    </w:p>
  </w:endnote>
  <w:endnote w:type="continuationNotice" w:id="1">
    <w:p w14:paraId="594C1887" w14:textId="77777777" w:rsidR="001978C5" w:rsidRDefault="001978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8C873" w14:textId="77777777" w:rsidR="001978C5" w:rsidRDefault="001978C5" w:rsidP="00DC0620">
      <w:r>
        <w:separator/>
      </w:r>
    </w:p>
  </w:footnote>
  <w:footnote w:type="continuationSeparator" w:id="0">
    <w:p w14:paraId="03FA6769" w14:textId="77777777" w:rsidR="001978C5" w:rsidRDefault="001978C5" w:rsidP="00DC0620">
      <w:r>
        <w:continuationSeparator/>
      </w:r>
    </w:p>
  </w:footnote>
  <w:footnote w:type="continuationNotice" w:id="1">
    <w:p w14:paraId="05310513" w14:textId="77777777" w:rsidR="001978C5" w:rsidRDefault="001978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B097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72D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E68B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7094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40AE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93E"/>
    <w:rsid w:val="00121AD6"/>
    <w:rsid w:val="001226C6"/>
    <w:rsid w:val="001227FA"/>
    <w:rsid w:val="0012289F"/>
    <w:rsid w:val="001229FB"/>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8A"/>
    <w:rsid w:val="001A250C"/>
    <w:rsid w:val="001A2E50"/>
    <w:rsid w:val="001A3688"/>
    <w:rsid w:val="001A375F"/>
    <w:rsid w:val="001A3BF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66A"/>
    <w:rsid w:val="00337B6F"/>
    <w:rsid w:val="00340692"/>
    <w:rsid w:val="0034171F"/>
    <w:rsid w:val="00341CBD"/>
    <w:rsid w:val="00342B94"/>
    <w:rsid w:val="0034352B"/>
    <w:rsid w:val="0034366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9BB"/>
    <w:rsid w:val="003E7B37"/>
    <w:rsid w:val="003F01A0"/>
    <w:rsid w:val="003F11CA"/>
    <w:rsid w:val="003F23A4"/>
    <w:rsid w:val="003F2F1A"/>
    <w:rsid w:val="003F3106"/>
    <w:rsid w:val="003F3B5D"/>
    <w:rsid w:val="003F3E2F"/>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60B1C"/>
    <w:rsid w:val="00561809"/>
    <w:rsid w:val="005623DE"/>
    <w:rsid w:val="005625F4"/>
    <w:rsid w:val="00563FBF"/>
    <w:rsid w:val="005652B0"/>
    <w:rsid w:val="00565338"/>
    <w:rsid w:val="0056536C"/>
    <w:rsid w:val="00565C04"/>
    <w:rsid w:val="00565CB7"/>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F1C"/>
    <w:rsid w:val="0062537E"/>
    <w:rsid w:val="00625689"/>
    <w:rsid w:val="00625779"/>
    <w:rsid w:val="006257AB"/>
    <w:rsid w:val="00630282"/>
    <w:rsid w:val="006303F6"/>
    <w:rsid w:val="00631112"/>
    <w:rsid w:val="006316BC"/>
    <w:rsid w:val="00631910"/>
    <w:rsid w:val="00631A7C"/>
    <w:rsid w:val="00631E49"/>
    <w:rsid w:val="00632250"/>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9D3"/>
    <w:rsid w:val="006D0FA6"/>
    <w:rsid w:val="006D128F"/>
    <w:rsid w:val="006D13DC"/>
    <w:rsid w:val="006D1AAE"/>
    <w:rsid w:val="006D29C8"/>
    <w:rsid w:val="006D6CB0"/>
    <w:rsid w:val="006D7F28"/>
    <w:rsid w:val="006E0C2C"/>
    <w:rsid w:val="006E1310"/>
    <w:rsid w:val="006E2217"/>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4C6"/>
    <w:rsid w:val="007104F3"/>
    <w:rsid w:val="00710762"/>
    <w:rsid w:val="00710E8A"/>
    <w:rsid w:val="007116B4"/>
    <w:rsid w:val="0071188B"/>
    <w:rsid w:val="00711F99"/>
    <w:rsid w:val="00711FB6"/>
    <w:rsid w:val="00712BFC"/>
    <w:rsid w:val="00712CD5"/>
    <w:rsid w:val="00713433"/>
    <w:rsid w:val="0071468F"/>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52F2"/>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8DD"/>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EA6"/>
    <w:rsid w:val="00AE6077"/>
    <w:rsid w:val="00AE6BFF"/>
    <w:rsid w:val="00AE719A"/>
    <w:rsid w:val="00AE73E7"/>
    <w:rsid w:val="00AE790E"/>
    <w:rsid w:val="00AF012D"/>
    <w:rsid w:val="00AF0981"/>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CE8"/>
    <w:rsid w:val="00B94FE4"/>
    <w:rsid w:val="00B95407"/>
    <w:rsid w:val="00B954CC"/>
    <w:rsid w:val="00B96302"/>
    <w:rsid w:val="00B96AA0"/>
    <w:rsid w:val="00B97A38"/>
    <w:rsid w:val="00BA0231"/>
    <w:rsid w:val="00BA073B"/>
    <w:rsid w:val="00BA09FB"/>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FA9"/>
    <w:rsid w:val="00BB4F60"/>
    <w:rsid w:val="00BB5278"/>
    <w:rsid w:val="00BB54B0"/>
    <w:rsid w:val="00BB5B5A"/>
    <w:rsid w:val="00BB5CE2"/>
    <w:rsid w:val="00BB6AD1"/>
    <w:rsid w:val="00BB762B"/>
    <w:rsid w:val="00BB784B"/>
    <w:rsid w:val="00BC1117"/>
    <w:rsid w:val="00BC177C"/>
    <w:rsid w:val="00BC17F5"/>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6110"/>
    <w:rsid w:val="00E762CA"/>
    <w:rsid w:val="00E77BAF"/>
    <w:rsid w:val="00E81A08"/>
    <w:rsid w:val="00E81C62"/>
    <w:rsid w:val="00E820F8"/>
    <w:rsid w:val="00E82702"/>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DD"/>
    <w:rsid w:val="00EF4127"/>
    <w:rsid w:val="00EF433C"/>
    <w:rsid w:val="00EF4377"/>
    <w:rsid w:val="00EF50E5"/>
    <w:rsid w:val="00EF570B"/>
    <w:rsid w:val="00EF5F80"/>
    <w:rsid w:val="00EF61AF"/>
    <w:rsid w:val="00EF655D"/>
    <w:rsid w:val="00EF72FC"/>
    <w:rsid w:val="00EF759D"/>
    <w:rsid w:val="00EF79DD"/>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CC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550CC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50CC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50CC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50CC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50CC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550CC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50CC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50CC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50CC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50CC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50CC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0CC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50CC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50CC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50CC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50CC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550CC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50CC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50CC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50CC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50CCC"/>
    <w:rPr>
      <w:rFonts w:cs="Times New Roman"/>
      <w:color w:val="0000FF"/>
      <w:u w:val="single"/>
    </w:rPr>
  </w:style>
  <w:style w:type="character" w:styleId="FollowedHyperlink">
    <w:name w:val="FollowedHyperlink"/>
    <w:basedOn w:val="DefaultParagraphFont"/>
    <w:uiPriority w:val="99"/>
    <w:rsid w:val="00550CCC"/>
    <w:rPr>
      <w:rFonts w:cs="Times New Roman"/>
      <w:color w:val="606420"/>
      <w:u w:val="single"/>
    </w:rPr>
  </w:style>
  <w:style w:type="character" w:styleId="PageNumber">
    <w:name w:val="page number"/>
    <w:basedOn w:val="DefaultParagraphFont"/>
    <w:uiPriority w:val="99"/>
    <w:rsid w:val="00550CCC"/>
    <w:rPr>
      <w:rFonts w:cs="Times New Roman"/>
    </w:rPr>
  </w:style>
  <w:style w:type="character" w:styleId="UnresolvedMention">
    <w:name w:val="Unresolved Mention"/>
    <w:basedOn w:val="DefaultParagraphFont"/>
    <w:uiPriority w:val="99"/>
    <w:semiHidden/>
    <w:unhideWhenUsed/>
    <w:rsid w:val="00550CCC"/>
    <w:rPr>
      <w:color w:val="808080"/>
      <w:shd w:val="clear" w:color="auto" w:fill="E6E6E6"/>
    </w:rPr>
  </w:style>
  <w:style w:type="paragraph" w:customStyle="1" w:styleId="StyleGuideSubsection">
    <w:name w:val="Style Guide Subsection"/>
    <w:basedOn w:val="StyleGuideSection"/>
    <w:next w:val="Normal"/>
    <w:autoRedefine/>
    <w:qFormat/>
    <w:rsid w:val="00550CCC"/>
    <w:pPr>
      <w:pBdr>
        <w:top w:val="none" w:sz="0" w:space="0" w:color="auto"/>
      </w:pBdr>
    </w:pPr>
    <w:rPr>
      <w:smallCaps/>
      <w:sz w:val="24"/>
    </w:rPr>
  </w:style>
  <w:style w:type="paragraph" w:customStyle="1" w:styleId="Command">
    <w:name w:val="Command"/>
    <w:basedOn w:val="Normal"/>
    <w:link w:val="CommandChar"/>
    <w:qFormat/>
    <w:rsid w:val="00550CCC"/>
    <w:pPr>
      <w:spacing w:line="240" w:lineRule="auto"/>
      <w:ind w:left="284"/>
    </w:pPr>
    <w:rPr>
      <w:rFonts w:ascii="Courier New" w:hAnsi="Courier New"/>
      <w:sz w:val="20"/>
    </w:rPr>
  </w:style>
  <w:style w:type="paragraph" w:customStyle="1" w:styleId="CodeHeading">
    <w:name w:val="Code Heading"/>
    <w:basedOn w:val="Normal"/>
    <w:uiPriority w:val="99"/>
    <w:rsid w:val="00550CC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50CCC"/>
    <w:pPr>
      <w:jc w:val="both"/>
    </w:pPr>
    <w:rPr>
      <w:rFonts w:ascii="Courier New" w:hAnsi="Courier New"/>
      <w:noProof/>
      <w:sz w:val="20"/>
    </w:rPr>
  </w:style>
  <w:style w:type="character" w:styleId="PlaceholderText">
    <w:name w:val="Placeholder Text"/>
    <w:basedOn w:val="DefaultParagraphFont"/>
    <w:uiPriority w:val="99"/>
    <w:semiHidden/>
    <w:rsid w:val="00550CCC"/>
    <w:rPr>
      <w:color w:val="808080"/>
    </w:rPr>
  </w:style>
  <w:style w:type="paragraph" w:styleId="HTMLPreformatted">
    <w:name w:val="HTML Preformatted"/>
    <w:basedOn w:val="Normal"/>
    <w:link w:val="HTMLPreformattedChar"/>
    <w:uiPriority w:val="99"/>
    <w:semiHidden/>
    <w:unhideWhenUsed/>
    <w:rsid w:val="00550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50CC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550CCC"/>
    <w:rPr>
      <w:b/>
    </w:rPr>
  </w:style>
  <w:style w:type="numbering" w:customStyle="1" w:styleId="KennysListStyles">
    <w:name w:val="KennysListStyles"/>
    <w:uiPriority w:val="99"/>
    <w:rsid w:val="00550CCC"/>
    <w:pPr>
      <w:numPr>
        <w:numId w:val="1"/>
      </w:numPr>
    </w:pPr>
  </w:style>
  <w:style w:type="paragraph" w:customStyle="1" w:styleId="Question">
    <w:name w:val="Question"/>
    <w:basedOn w:val="Normal"/>
    <w:next w:val="Answer"/>
    <w:qFormat/>
    <w:rsid w:val="00550CCC"/>
    <w:rPr>
      <w:b/>
    </w:rPr>
  </w:style>
  <w:style w:type="paragraph" w:customStyle="1" w:styleId="Answer">
    <w:name w:val="Answer"/>
    <w:basedOn w:val="Normal"/>
    <w:qFormat/>
    <w:rsid w:val="00550CCC"/>
    <w:pPr>
      <w:spacing w:line="240" w:lineRule="auto"/>
    </w:pPr>
    <w:rPr>
      <w:i/>
    </w:rPr>
  </w:style>
  <w:style w:type="paragraph" w:customStyle="1" w:styleId="ChapterHeading">
    <w:name w:val="Chapter Heading"/>
    <w:basedOn w:val="Heading1"/>
    <w:qFormat/>
    <w:rsid w:val="00550CCC"/>
    <w:pPr>
      <w:numPr>
        <w:numId w:val="6"/>
      </w:numPr>
      <w:spacing w:before="200" w:after="100"/>
      <w:ind w:left="357" w:hanging="357"/>
    </w:pPr>
    <w:rPr>
      <w:sz w:val="40"/>
    </w:rPr>
  </w:style>
  <w:style w:type="table" w:styleId="TableGrid">
    <w:name w:val="Table Grid"/>
    <w:basedOn w:val="TableNormal"/>
    <w:uiPriority w:val="59"/>
    <w:rsid w:val="00550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50CCC"/>
    <w:pPr>
      <w:numPr>
        <w:numId w:val="2"/>
      </w:numPr>
    </w:pPr>
  </w:style>
  <w:style w:type="paragraph" w:customStyle="1" w:styleId="QuestionSection">
    <w:name w:val="Question Section"/>
    <w:basedOn w:val="Heading2"/>
    <w:qFormat/>
    <w:rsid w:val="00550CCC"/>
    <w:rPr>
      <w:b/>
      <w:color w:val="403152" w:themeColor="accent4" w:themeShade="80"/>
    </w:rPr>
  </w:style>
  <w:style w:type="paragraph" w:customStyle="1" w:styleId="TableCaption">
    <w:name w:val="Table Caption"/>
    <w:basedOn w:val="Normal"/>
    <w:qFormat/>
    <w:rsid w:val="00550CCC"/>
    <w:rPr>
      <w:smallCaps/>
    </w:rPr>
  </w:style>
  <w:style w:type="paragraph" w:customStyle="1" w:styleId="SourceCodeCaption">
    <w:name w:val="Source Code Caption"/>
    <w:basedOn w:val="Normal"/>
    <w:rsid w:val="00550CCC"/>
    <w:pPr>
      <w:spacing w:after="0" w:line="240" w:lineRule="auto"/>
    </w:pPr>
    <w:rPr>
      <w:rFonts w:ascii="Arial" w:hAnsi="Arial"/>
      <w:noProof/>
    </w:rPr>
  </w:style>
  <w:style w:type="paragraph" w:customStyle="1" w:styleId="CodeListing">
    <w:name w:val="Code Listing"/>
    <w:basedOn w:val="Normal"/>
    <w:qFormat/>
    <w:rsid w:val="00550CC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50CCC"/>
    <w:pPr>
      <w:spacing w:before="120"/>
      <w:ind w:left="720" w:right="720"/>
      <w:jc w:val="center"/>
    </w:pPr>
    <w:rPr>
      <w:i/>
      <w:iCs/>
    </w:rPr>
  </w:style>
  <w:style w:type="character" w:customStyle="1" w:styleId="QuoteChar">
    <w:name w:val="Quote Char"/>
    <w:basedOn w:val="DefaultParagraphFont"/>
    <w:link w:val="Quote"/>
    <w:uiPriority w:val="29"/>
    <w:rsid w:val="00550CCC"/>
    <w:rPr>
      <w:rFonts w:eastAsiaTheme="minorEastAsia"/>
      <w:i/>
      <w:iCs/>
      <w:color w:val="000000" w:themeColor="text1"/>
      <w:sz w:val="24"/>
      <w:lang w:eastAsia="en-GB"/>
    </w:rPr>
  </w:style>
  <w:style w:type="paragraph" w:styleId="Caption">
    <w:name w:val="caption"/>
    <w:basedOn w:val="Normal"/>
    <w:next w:val="Normal"/>
    <w:uiPriority w:val="35"/>
    <w:unhideWhenUsed/>
    <w:qFormat/>
    <w:rsid w:val="00550CC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50CCC"/>
    <w:rPr>
      <w:b/>
      <w:smallCaps/>
    </w:rPr>
  </w:style>
  <w:style w:type="paragraph" w:customStyle="1" w:styleId="NumberedList">
    <w:name w:val="Numbered List"/>
    <w:basedOn w:val="Normal"/>
    <w:qFormat/>
    <w:rsid w:val="00550CCC"/>
    <w:pPr>
      <w:numPr>
        <w:numId w:val="3"/>
      </w:numPr>
      <w:contextualSpacing/>
    </w:pPr>
    <w:rPr>
      <w:b/>
      <w:i/>
    </w:rPr>
  </w:style>
  <w:style w:type="paragraph" w:customStyle="1" w:styleId="ListNumberHeader">
    <w:name w:val="List Number Header"/>
    <w:basedOn w:val="Normal"/>
    <w:next w:val="ListNumber"/>
    <w:qFormat/>
    <w:rsid w:val="00550CCC"/>
    <w:pPr>
      <w:ind w:left="357" w:hanging="357"/>
      <w:contextualSpacing/>
    </w:pPr>
    <w:rPr>
      <w:b/>
      <w:smallCaps/>
    </w:rPr>
  </w:style>
  <w:style w:type="paragraph" w:styleId="ListBullet">
    <w:name w:val="List Bullet"/>
    <w:basedOn w:val="Normal"/>
    <w:uiPriority w:val="99"/>
    <w:unhideWhenUsed/>
    <w:rsid w:val="00550CCC"/>
    <w:pPr>
      <w:numPr>
        <w:numId w:val="4"/>
      </w:numPr>
      <w:contextualSpacing/>
    </w:pPr>
  </w:style>
  <w:style w:type="paragraph" w:customStyle="1" w:styleId="NumberedBullet">
    <w:name w:val="Numbered Bullet"/>
    <w:basedOn w:val="NumberedList"/>
    <w:rsid w:val="00550CCC"/>
  </w:style>
  <w:style w:type="paragraph" w:styleId="ListNumber">
    <w:name w:val="List Number"/>
    <w:basedOn w:val="Normal"/>
    <w:uiPriority w:val="99"/>
    <w:unhideWhenUsed/>
    <w:rsid w:val="00550CCC"/>
    <w:pPr>
      <w:numPr>
        <w:numId w:val="5"/>
      </w:numPr>
      <w:contextualSpacing/>
    </w:pPr>
  </w:style>
  <w:style w:type="table" w:customStyle="1" w:styleId="RowAndColumnStyle">
    <w:name w:val="RowAndColumnStyle"/>
    <w:basedOn w:val="TableNormal"/>
    <w:uiPriority w:val="99"/>
    <w:rsid w:val="00550CC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50CC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50CCC"/>
    <w:rPr>
      <w:rFonts w:eastAsiaTheme="minorEastAsia"/>
      <w:lang w:eastAsia="en-GB"/>
    </w:rPr>
    <w:tblPr/>
  </w:style>
  <w:style w:type="paragraph" w:customStyle="1" w:styleId="CommandOutput">
    <w:name w:val="Command Output"/>
    <w:basedOn w:val="Normal"/>
    <w:qFormat/>
    <w:rsid w:val="00550CCC"/>
    <w:pPr>
      <w:spacing w:after="0" w:line="240" w:lineRule="auto"/>
      <w:ind w:left="284"/>
    </w:pPr>
    <w:rPr>
      <w:rFonts w:ascii="Courier New" w:hAnsi="Courier New"/>
      <w:noProof/>
      <w:sz w:val="20"/>
    </w:rPr>
  </w:style>
  <w:style w:type="character" w:styleId="Emphasis">
    <w:name w:val="Emphasis"/>
    <w:basedOn w:val="DefaultParagraphFont"/>
    <w:uiPriority w:val="20"/>
    <w:qFormat/>
    <w:rsid w:val="00550CCC"/>
    <w:rPr>
      <w:i/>
      <w:iCs/>
    </w:rPr>
  </w:style>
  <w:style w:type="character" w:styleId="IntenseEmphasis">
    <w:name w:val="Intense Emphasis"/>
    <w:basedOn w:val="DefaultParagraphFont"/>
    <w:uiPriority w:val="21"/>
    <w:qFormat/>
    <w:rsid w:val="00550CCC"/>
    <w:rPr>
      <w:b w:val="0"/>
      <w:bCs w:val="0"/>
      <w:i/>
      <w:iCs/>
      <w:color w:val="00B0F0" w:themeColor="accent1"/>
    </w:rPr>
  </w:style>
  <w:style w:type="paragraph" w:customStyle="1" w:styleId="Intro">
    <w:name w:val="Intro"/>
    <w:basedOn w:val="Normal"/>
    <w:next w:val="Normal"/>
    <w:qFormat/>
    <w:rsid w:val="00550CCC"/>
    <w:pPr>
      <w:spacing w:before="240"/>
    </w:pPr>
    <w:rPr>
      <w:sz w:val="28"/>
      <w:lang w:eastAsia="fi-FI"/>
    </w:rPr>
  </w:style>
  <w:style w:type="paragraph" w:customStyle="1" w:styleId="StyleGuideSection">
    <w:name w:val="Style Guide Section"/>
    <w:basedOn w:val="Normal"/>
    <w:next w:val="Normal"/>
    <w:autoRedefine/>
    <w:qFormat/>
    <w:rsid w:val="00550CC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50CC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50CCC"/>
    <w:rPr>
      <w:rFonts w:eastAsiaTheme="minorEastAsia"/>
      <w:color w:val="31378B" w:themeColor="text2"/>
      <w:sz w:val="32"/>
      <w:lang w:eastAsia="en-GB"/>
    </w:rPr>
  </w:style>
  <w:style w:type="paragraph" w:styleId="Footer">
    <w:name w:val="footer"/>
    <w:basedOn w:val="Normal"/>
    <w:link w:val="FooterChar"/>
    <w:uiPriority w:val="99"/>
    <w:unhideWhenUsed/>
    <w:rsid w:val="00550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CCC"/>
    <w:rPr>
      <w:rFonts w:eastAsiaTheme="minorEastAsia"/>
      <w:color w:val="000000" w:themeColor="text1"/>
      <w:sz w:val="24"/>
      <w:lang w:eastAsia="en-GB"/>
    </w:rPr>
  </w:style>
  <w:style w:type="paragraph" w:customStyle="1" w:styleId="QuestionSubSection">
    <w:name w:val="Question Sub Section"/>
    <w:basedOn w:val="Heading3"/>
    <w:qFormat/>
    <w:rsid w:val="00550CCC"/>
    <w:rPr>
      <w:smallCaps/>
    </w:rPr>
  </w:style>
  <w:style w:type="paragraph" w:customStyle="1" w:styleId="TableCellNormal">
    <w:name w:val="Table Cell Normal"/>
    <w:basedOn w:val="Normal"/>
    <w:qFormat/>
    <w:rsid w:val="00550CCC"/>
    <w:pPr>
      <w:spacing w:before="120" w:after="120" w:line="240" w:lineRule="auto"/>
    </w:pPr>
  </w:style>
  <w:style w:type="paragraph" w:customStyle="1" w:styleId="Strong1">
    <w:name w:val="Strong1"/>
    <w:basedOn w:val="Normal"/>
    <w:next w:val="BodyText"/>
    <w:link w:val="strongChar"/>
    <w:qFormat/>
    <w:rsid w:val="00550CCC"/>
    <w:rPr>
      <w:b/>
      <w:lang w:eastAsia="fi-FI"/>
    </w:rPr>
  </w:style>
  <w:style w:type="paragraph" w:customStyle="1" w:styleId="Emphasis1">
    <w:name w:val="Emphasis1"/>
    <w:basedOn w:val="Normal"/>
    <w:next w:val="BodyText"/>
    <w:link w:val="emphasisChar"/>
    <w:qFormat/>
    <w:rsid w:val="00550CCC"/>
    <w:rPr>
      <w:i/>
      <w:lang w:eastAsia="fi-FI"/>
    </w:rPr>
  </w:style>
  <w:style w:type="paragraph" w:styleId="BodyText">
    <w:name w:val="Body Text"/>
    <w:aliases w:val="b"/>
    <w:basedOn w:val="Normal"/>
    <w:link w:val="BodyTextChar"/>
    <w:unhideWhenUsed/>
    <w:rsid w:val="00550CCC"/>
    <w:pPr>
      <w:spacing w:after="120"/>
    </w:pPr>
  </w:style>
  <w:style w:type="character" w:customStyle="1" w:styleId="BodyTextChar">
    <w:name w:val="Body Text Char"/>
    <w:aliases w:val="b Char"/>
    <w:basedOn w:val="DefaultParagraphFont"/>
    <w:link w:val="BodyText"/>
    <w:rsid w:val="00550CCC"/>
    <w:rPr>
      <w:rFonts w:eastAsiaTheme="minorEastAsia"/>
      <w:color w:val="000000" w:themeColor="text1"/>
      <w:sz w:val="24"/>
      <w:lang w:eastAsia="en-GB"/>
    </w:rPr>
  </w:style>
  <w:style w:type="character" w:customStyle="1" w:styleId="strongChar">
    <w:name w:val="strong Char"/>
    <w:basedOn w:val="DefaultParagraphFont"/>
    <w:link w:val="Strong1"/>
    <w:rsid w:val="00550CCC"/>
    <w:rPr>
      <w:rFonts w:eastAsiaTheme="minorEastAsia"/>
      <w:b/>
      <w:color w:val="000000" w:themeColor="text1"/>
      <w:sz w:val="24"/>
      <w:lang w:eastAsia="fi-FI"/>
    </w:rPr>
  </w:style>
  <w:style w:type="character" w:customStyle="1" w:styleId="PathChar">
    <w:name w:val="Path Char"/>
    <w:basedOn w:val="BodyTextChar"/>
    <w:link w:val="Path"/>
    <w:rsid w:val="00550CC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50CC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50CCC"/>
    <w:rPr>
      <w:i/>
      <w:iCs/>
    </w:rPr>
  </w:style>
  <w:style w:type="character" w:customStyle="1" w:styleId="CommandChar">
    <w:name w:val="Command Char"/>
    <w:basedOn w:val="DefaultParagraphFont"/>
    <w:link w:val="Command"/>
    <w:rsid w:val="00550CC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50CC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50CC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50CC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50CC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50CCC"/>
    <w:pPr>
      <w:numPr>
        <w:numId w:val="0"/>
      </w:numPr>
      <w:spacing w:after="0"/>
      <w:ind w:left="357" w:hanging="357"/>
      <w:jc w:val="right"/>
    </w:pPr>
    <w:rPr>
      <w:lang w:eastAsia="fi-FI"/>
    </w:rPr>
  </w:style>
  <w:style w:type="paragraph" w:customStyle="1" w:styleId="SubTitle">
    <w:name w:val="Sub Title"/>
    <w:basedOn w:val="Heading1"/>
    <w:qFormat/>
    <w:rsid w:val="00550CC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50CCC"/>
    <w:pPr>
      <w:spacing w:after="0"/>
      <w:ind w:left="924" w:hanging="357"/>
    </w:pPr>
  </w:style>
  <w:style w:type="paragraph" w:customStyle="1" w:styleId="a">
    <w:name w:val="`"/>
    <w:basedOn w:val="Normal"/>
    <w:qFormat/>
    <w:rsid w:val="00550CCC"/>
    <w:pPr>
      <w:pBdr>
        <w:bottom w:val="single" w:sz="4" w:space="1" w:color="auto"/>
      </w:pBdr>
    </w:pPr>
  </w:style>
  <w:style w:type="paragraph" w:customStyle="1" w:styleId="ContainsHeader">
    <w:name w:val="Contains Header"/>
    <w:basedOn w:val="ListBulletHeader"/>
    <w:qFormat/>
    <w:rsid w:val="00550CCC"/>
    <w:pPr>
      <w:pBdr>
        <w:top w:val="single" w:sz="4" w:space="12" w:color="auto"/>
      </w:pBdr>
      <w:spacing w:before="240" w:after="120"/>
    </w:pPr>
  </w:style>
  <w:style w:type="paragraph" w:customStyle="1" w:styleId="ContainsEnd">
    <w:name w:val="Contains End"/>
    <w:basedOn w:val="Normal"/>
    <w:qFormat/>
    <w:rsid w:val="00550CCC"/>
    <w:pPr>
      <w:pBdr>
        <w:bottom w:val="single" w:sz="4" w:space="1" w:color="auto"/>
      </w:pBdr>
      <w:spacing w:after="0" w:line="240" w:lineRule="auto"/>
    </w:pPr>
  </w:style>
  <w:style w:type="paragraph" w:customStyle="1" w:styleId="QuoteCallOut">
    <w:name w:val="Quote CallOut"/>
    <w:basedOn w:val="Normal"/>
    <w:qFormat/>
    <w:rsid w:val="00550CC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50CCC"/>
    <w:rPr>
      <w:b/>
      <w:smallCaps/>
    </w:rPr>
  </w:style>
  <w:style w:type="table" w:customStyle="1" w:styleId="SimpleDefinition">
    <w:name w:val="SimpleDefinition"/>
    <w:basedOn w:val="TableNormal"/>
    <w:uiPriority w:val="99"/>
    <w:rsid w:val="00550CC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50CC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50CCC"/>
    <w:rPr>
      <w:i w:val="0"/>
      <w:color w:val="auto"/>
    </w:rPr>
  </w:style>
  <w:style w:type="paragraph" w:customStyle="1" w:styleId="TableHeader">
    <w:name w:val="Table Header"/>
    <w:basedOn w:val="ListBulletHeader"/>
    <w:qFormat/>
    <w:rsid w:val="00550CC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50CC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550CCC"/>
    <w:rPr>
      <w:color w:val="7F7F7F" w:themeColor="text1" w:themeTint="80"/>
    </w:rPr>
  </w:style>
  <w:style w:type="paragraph" w:customStyle="1" w:styleId="AppendiceSection">
    <w:name w:val="Appendice Section"/>
    <w:basedOn w:val="Normal"/>
    <w:next w:val="Heading1"/>
    <w:qFormat/>
    <w:rsid w:val="00550CCC"/>
    <w:rPr>
      <w:rFonts w:asciiTheme="majorHAnsi" w:hAnsiTheme="majorHAnsi"/>
      <w:color w:val="31378B" w:themeColor="text2"/>
      <w:sz w:val="32"/>
      <w:lang w:eastAsia="fi-FI"/>
    </w:rPr>
  </w:style>
  <w:style w:type="paragraph" w:customStyle="1" w:styleId="Appendice">
    <w:name w:val="Appendice"/>
    <w:basedOn w:val="Heading2"/>
    <w:qFormat/>
    <w:rsid w:val="00550CCC"/>
    <w:rPr>
      <w:sz w:val="28"/>
      <w:lang w:eastAsia="fi-FI"/>
    </w:rPr>
  </w:style>
  <w:style w:type="paragraph" w:customStyle="1" w:styleId="QuestionEsoteric">
    <w:name w:val="Question Esoteric"/>
    <w:basedOn w:val="Normal"/>
    <w:qFormat/>
    <w:rsid w:val="00550CCC"/>
    <w:rPr>
      <w:color w:val="4BACC6" w:themeColor="accent5"/>
    </w:rPr>
  </w:style>
  <w:style w:type="paragraph" w:customStyle="1" w:styleId="ToDoSection">
    <w:name w:val="ToDo Section"/>
    <w:basedOn w:val="Heading1"/>
    <w:qFormat/>
    <w:rsid w:val="00550CCC"/>
  </w:style>
  <w:style w:type="paragraph" w:customStyle="1" w:styleId="ToDoQuestionHeader">
    <w:name w:val="ToDo Question Header"/>
    <w:basedOn w:val="Question"/>
    <w:qFormat/>
    <w:rsid w:val="00550CCC"/>
  </w:style>
  <w:style w:type="paragraph" w:customStyle="1" w:styleId="ToDoDetails">
    <w:name w:val="ToDoDetails"/>
    <w:basedOn w:val="Normal"/>
    <w:qFormat/>
    <w:rsid w:val="00550CCC"/>
  </w:style>
  <w:style w:type="paragraph" w:customStyle="1" w:styleId="CodeExampleCode">
    <w:name w:val="Code Example Code"/>
    <w:basedOn w:val="Normal"/>
    <w:rsid w:val="00550CC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50CCC"/>
    <w:pPr>
      <w:spacing w:after="160" w:line="240" w:lineRule="auto"/>
    </w:pPr>
    <w:rPr>
      <w:b/>
      <w:color w:val="auto"/>
      <w:lang w:eastAsia="fi-FI"/>
    </w:rPr>
  </w:style>
  <w:style w:type="paragraph" w:customStyle="1" w:styleId="CodeExampleRuntime">
    <w:name w:val="Code Example Runtime"/>
    <w:basedOn w:val="Normal"/>
    <w:qFormat/>
    <w:rsid w:val="00550CC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50CC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50CCC"/>
  </w:style>
  <w:style w:type="paragraph" w:customStyle="1" w:styleId="questionsubsection2">
    <w:name w:val="question sub section 2"/>
    <w:basedOn w:val="Heading4"/>
    <w:qFormat/>
    <w:rsid w:val="00550CCC"/>
  </w:style>
  <w:style w:type="paragraph" w:customStyle="1" w:styleId="ListBulletHeader2">
    <w:name w:val="List Bullet Header 2"/>
    <w:basedOn w:val="Normal"/>
    <w:next w:val="ListBullet"/>
    <w:qFormat/>
    <w:rsid w:val="00550CC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550CCC"/>
    <w:rPr>
      <w:color w:val="31378B" w:themeColor="text2"/>
    </w:rPr>
  </w:style>
  <w:style w:type="character" w:customStyle="1" w:styleId="CodeExampleHeadingChar">
    <w:name w:val="Code Example Heading Char"/>
    <w:basedOn w:val="DefaultParagraphFont"/>
    <w:link w:val="CodeExampleHeading"/>
    <w:rsid w:val="00550CCC"/>
    <w:rPr>
      <w:rFonts w:eastAsiaTheme="minorEastAsia"/>
      <w:b/>
      <w:smallCaps/>
      <w:color w:val="31378B" w:themeColor="text2"/>
      <w:sz w:val="28"/>
      <w:lang w:eastAsia="fi-FI"/>
    </w:rPr>
  </w:style>
  <w:style w:type="character" w:customStyle="1" w:styleId="DefChar">
    <w:name w:val="Def Char"/>
    <w:basedOn w:val="CodeExampleHeadingChar"/>
    <w:link w:val="Def"/>
    <w:rsid w:val="00550CC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550CCC"/>
    <w:rPr>
      <w:color w:val="00B0F0" w:themeColor="accent1"/>
    </w:rPr>
  </w:style>
  <w:style w:type="paragraph" w:customStyle="1" w:styleId="TutorialStepText">
    <w:name w:val="Tutorial Step Text"/>
    <w:basedOn w:val="Normal"/>
    <w:qFormat/>
    <w:rsid w:val="00550CCC"/>
    <w:pPr>
      <w:ind w:left="480"/>
    </w:pPr>
  </w:style>
  <w:style w:type="paragraph" w:customStyle="1" w:styleId="Keyword">
    <w:name w:val="Keyword"/>
    <w:basedOn w:val="Strong1"/>
    <w:link w:val="KeywordChar"/>
    <w:qFormat/>
    <w:rsid w:val="00550CCC"/>
    <w:rPr>
      <w:b w:val="0"/>
      <w:color w:val="31378B" w:themeColor="text2"/>
    </w:rPr>
  </w:style>
  <w:style w:type="character" w:customStyle="1" w:styleId="KeywordChar">
    <w:name w:val="Keyword Char"/>
    <w:basedOn w:val="strongChar"/>
    <w:link w:val="Keyword"/>
    <w:rsid w:val="00550CCC"/>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eastAsia="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nodejs/nodejs-debugg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60DF4"/>
    <w:rsid w:val="00111711"/>
    <w:rsid w:val="001141F8"/>
    <w:rsid w:val="00190D90"/>
    <w:rsid w:val="001C7B1C"/>
    <w:rsid w:val="00383A63"/>
    <w:rsid w:val="005514C6"/>
    <w:rsid w:val="005E46DD"/>
    <w:rsid w:val="0074317F"/>
    <w:rsid w:val="00806985"/>
    <w:rsid w:val="008626EC"/>
    <w:rsid w:val="00B032DA"/>
    <w:rsid w:val="00B26DF6"/>
    <w:rsid w:val="00C723C6"/>
    <w:rsid w:val="00CD72E8"/>
    <w:rsid w:val="00D95909"/>
    <w:rsid w:val="00DB3932"/>
    <w:rsid w:val="00EF3434"/>
    <w:rsid w:val="00F30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 w:type="paragraph" w:customStyle="1" w:styleId="2C52FB8959D543C88A14B98BCFB8A4AA">
    <w:name w:val="2C52FB8959D543C88A14B98BCFB8A4AA"/>
    <w:rsid w:val="00B26DF6"/>
  </w:style>
  <w:style w:type="paragraph" w:customStyle="1" w:styleId="82BE22EEE48C46FF9A797AB550700C28">
    <w:name w:val="82BE22EEE48C46FF9A797AB550700C28"/>
    <w:rsid w:val="00B26DF6"/>
  </w:style>
  <w:style w:type="paragraph" w:customStyle="1" w:styleId="D44B4DCB0762456288B5DC795CBC9B93">
    <w:name w:val="D44B4DCB0762456288B5DC795CBC9B93"/>
    <w:rsid w:val="00B2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2009</TotalTime>
  <Pages>77</Pages>
  <Words>6238</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425</cp:revision>
  <cp:lastPrinted>2020-09-30T08:25:00Z</cp:lastPrinted>
  <dcterms:created xsi:type="dcterms:W3CDTF">2020-06-26T07:12:00Z</dcterms:created>
  <dcterms:modified xsi:type="dcterms:W3CDTF">2020-10-01T07:19:00Z</dcterms:modified>
</cp:coreProperties>
</file>