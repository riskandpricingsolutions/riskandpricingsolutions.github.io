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25AFCB35" w:rsidR="00CE23AA" w:rsidRDefault="00836F81" w:rsidP="00CF63A0">
      <w:pPr>
        <w:pStyle w:val="DocumentTitle"/>
      </w:pPr>
      <w:bookmarkStart w:id="0" w:name="_GoBack"/>
      <w:bookmarkEnd w:id="0"/>
      <w:r>
        <w:t>Algorithms</w:t>
      </w:r>
    </w:p>
    <w:p w14:paraId="6664033A" w14:textId="05168ED1" w:rsidR="008A6E9C" w:rsidRDefault="00836F81" w:rsidP="00714EFC">
      <w:pPr>
        <w:pStyle w:val="SubTitle"/>
      </w:pPr>
      <w:r>
        <w:t xml:space="preserve">And data structures </w:t>
      </w:r>
    </w:p>
    <w:p w14:paraId="69A95E87" w14:textId="77777777" w:rsidR="00633377" w:rsidRDefault="00633377" w:rsidP="00BF3844"/>
    <w:p w14:paraId="2FE5CDA6" w14:textId="77777777" w:rsidR="0002390B" w:rsidRDefault="0002390B" w:rsidP="0002390B">
      <w:pPr>
        <w:pStyle w:val="Heading2"/>
      </w:pPr>
      <w:r>
        <w:t>Analysis of Algorithms</w:t>
      </w:r>
    </w:p>
    <w:p w14:paraId="1F506E94" w14:textId="3333AEE7" w:rsidR="00BF3844" w:rsidRDefault="00BF3844" w:rsidP="00BF3844">
      <w:r>
        <w:t xml:space="preserve">When we analyse an </w:t>
      </w:r>
      <w:r w:rsidR="003F5119">
        <w:t>algorithm,</w:t>
      </w:r>
      <w:r>
        <w:t xml:space="preserve"> we want to know </w:t>
      </w:r>
    </w:p>
    <w:p w14:paraId="6BAEECF8" w14:textId="77777777" w:rsidR="00BF3844" w:rsidRDefault="00BF3844" w:rsidP="00BF3844">
      <w:pPr>
        <w:pStyle w:val="ListBullet"/>
      </w:pPr>
      <w:r>
        <w:t>Execution time</w:t>
      </w:r>
    </w:p>
    <w:p w14:paraId="67AE2864" w14:textId="3EBFC7D5" w:rsidR="00BF3844" w:rsidRDefault="00BF3844" w:rsidP="00BF3844">
      <w:pPr>
        <w:pStyle w:val="ListBullet"/>
      </w:pPr>
      <w:r>
        <w:t>Memory use</w:t>
      </w:r>
    </w:p>
    <w:p w14:paraId="66B43F5C" w14:textId="07E42FF8" w:rsidR="00141185" w:rsidRDefault="00CB5E8C" w:rsidP="00141185">
      <w:r>
        <w:t>Typically,</w:t>
      </w:r>
      <w:r w:rsidR="0004239B">
        <w:t xml:space="preserve"> we want to know how space and time requirements increase with </w:t>
      </w:r>
      <w:r w:rsidR="00F52E87">
        <w:t xml:space="preserve">the size of the input. </w:t>
      </w:r>
      <w:r>
        <w:t>Ideally,</w:t>
      </w:r>
      <w:r w:rsidR="00141185">
        <w:t xml:space="preserve"> we would like our algorithm</w:t>
      </w:r>
      <w:r w:rsidR="0004239B">
        <w:t>’s space requirements to be a constant factor</w:t>
      </w:r>
      <w:r w:rsidR="00F52E87">
        <w:t xml:space="preserve"> of the input size and the execution time to be </w:t>
      </w:r>
      <w:r w:rsidR="003F5119">
        <w:t>independent</w:t>
      </w:r>
      <w:r w:rsidR="00F52E87">
        <w:t xml:space="preserve"> of the input size. </w:t>
      </w:r>
    </w:p>
    <w:p w14:paraId="745B9229" w14:textId="17020408" w:rsidR="009833DA" w:rsidRDefault="009833DA" w:rsidP="00141185">
      <w:r>
        <w:t xml:space="preserve">When we </w:t>
      </w:r>
      <w:r w:rsidR="003F5119">
        <w:t>analyse</w:t>
      </w:r>
      <w:r>
        <w:t xml:space="preserve"> the </w:t>
      </w:r>
      <w:r w:rsidR="00D47E01">
        <w:t xml:space="preserve">execution time of an </w:t>
      </w:r>
      <w:r w:rsidR="00CB5E8C">
        <w:t>algorithm,</w:t>
      </w:r>
      <w:r w:rsidR="00D47E01">
        <w:t xml:space="preserve"> we can determine the total time requirements by considering two factors </w:t>
      </w:r>
    </w:p>
    <w:p w14:paraId="72B88002" w14:textId="6D759D8A" w:rsidR="00D47E01" w:rsidRDefault="00D47E01" w:rsidP="00D47E01">
      <w:pPr>
        <w:pStyle w:val="ListBullet"/>
      </w:pPr>
      <w:r>
        <w:t xml:space="preserve">Time taken to execute each statement </w:t>
      </w:r>
    </w:p>
    <w:p w14:paraId="78ECE61F" w14:textId="05CAD264" w:rsidR="00D47E01" w:rsidRDefault="003F5119" w:rsidP="002617CE">
      <w:pPr>
        <w:pStyle w:val="ListBullet"/>
      </w:pPr>
      <w:r>
        <w:t>Frequency</w:t>
      </w:r>
      <w:r w:rsidR="00D47E01">
        <w:t xml:space="preserve"> of execution of each statement. </w:t>
      </w:r>
    </w:p>
    <w:p w14:paraId="026F240E" w14:textId="301DE370" w:rsidR="000B2171" w:rsidRDefault="007070EF" w:rsidP="00BF3844">
      <w:r>
        <w:t xml:space="preserve">By multiplying the two items together for each statement and summing we get the total cost of executing a given piece of code. </w:t>
      </w:r>
      <w:r w:rsidR="00BF3844">
        <w:t xml:space="preserve">While the former is determined by the compiler, the OS and the machine the latter is a function of the code or algorithm itself.   </w:t>
      </w:r>
      <w:r w:rsidR="00BA7A4B">
        <w:t xml:space="preserve">By focussing on the latter we can determine the general execution time characteristic of an </w:t>
      </w:r>
      <w:r w:rsidR="003F5119">
        <w:t>algorithm</w:t>
      </w:r>
      <w:r w:rsidR="006E1864">
        <w:t xml:space="preserve"> irrespective of the language it is implements in or the machine it runs on. In cases where the </w:t>
      </w:r>
      <w:r w:rsidR="00732BEE">
        <w:t>frequency</w:t>
      </w:r>
      <w:r w:rsidR="006E1864">
        <w:t xml:space="preserve"> of execution</w:t>
      </w:r>
      <w:r w:rsidR="00732BEE">
        <w:t xml:space="preserve"> give us a complex expression such as  </w:t>
      </w:r>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+4n-3</m:t>
        </m:r>
      </m:oMath>
      <w:r w:rsidR="000B2171">
        <w:t xml:space="preserve"> While it possible to calculate such an expression in many practical situations it is not </w:t>
      </w:r>
      <w:r w:rsidR="003F5119">
        <w:t>worth</w:t>
      </w:r>
      <w:r w:rsidR="000B2171">
        <w:t xml:space="preserve"> the effort. The </w:t>
      </w:r>
      <w:r w:rsidR="00507627">
        <w:t>multiplicative constants and lower order terms are insignificant compared to the input size.</w:t>
      </w:r>
      <w:r w:rsidR="00AF06CE">
        <w:t xml:space="preserve"> If the input size is sufficiently </w:t>
      </w:r>
      <w:r w:rsidR="003F5119">
        <w:t>large,</w:t>
      </w:r>
      <w:r w:rsidR="00AF06CE">
        <w:t xml:space="preserve"> we </w:t>
      </w:r>
      <w:r w:rsidR="00A409A8">
        <w:t xml:space="preserve">can focus on the </w:t>
      </w:r>
      <w:r w:rsidR="00A409A8" w:rsidRPr="00A409A8">
        <w:rPr>
          <w:rStyle w:val="Strong"/>
        </w:rPr>
        <w:t>order of growth</w:t>
      </w:r>
      <w:r w:rsidR="00A409A8">
        <w:t xml:space="preserve"> of </w:t>
      </w:r>
      <w:r w:rsidR="003F5119">
        <w:t>the running</w:t>
      </w:r>
      <w:r w:rsidR="00A409A8">
        <w:t xml:space="preserve"> time</w:t>
      </w:r>
      <w:r w:rsidR="00E70576">
        <w:t xml:space="preserve">. When we study the </w:t>
      </w:r>
      <w:r w:rsidR="003F5119">
        <w:t>asymptotic</w:t>
      </w:r>
      <w:r w:rsidR="00E70576">
        <w:t xml:space="preserve"> efficiency of an </w:t>
      </w:r>
      <w:r w:rsidR="003F5119">
        <w:t>algorithm,</w:t>
      </w:r>
      <w:r w:rsidR="00E70576">
        <w:t xml:space="preserve"> we </w:t>
      </w:r>
      <w:r w:rsidR="00210608">
        <w:t xml:space="preserve">are looking at how the running time increases with the input size in the limit as the </w:t>
      </w:r>
      <w:r w:rsidR="00C71637">
        <w:t>input size increases.</w:t>
      </w:r>
    </w:p>
    <w:p w14:paraId="7B3E3BCE" w14:textId="1D894F77" w:rsidR="00C73D27" w:rsidRDefault="00C73D27" w:rsidP="00BF3844"/>
    <w:p w14:paraId="37BA4500" w14:textId="02154BE9" w:rsidR="00C73D27" w:rsidRDefault="005B1359" w:rsidP="00BF3844">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:there exists positive constants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such that </m:t>
                  </m:r>
                </m:e>
                <m:e>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for all n ≥</m:t>
                  </m:r>
                  <m:sSub>
                    <m:sSubPr>
                      <m:ctrlPr>
                        <w:rPr>
                          <w:rFonts w:ascii="Cambria Math" w:hAnsi="Cambria Math"/>
                          <w:i/>
                        </w:rPr>
                      </m:ctrlPr>
                    </m:sSubPr>
                    <m:e>
                      <m:r>
                        <w:rPr>
                          <w:rFonts w:ascii="Cambria Math" w:hAnsi="Cambria Math"/>
                        </w:rPr>
                        <m:t>n</m:t>
                      </m:r>
                    </m:e>
                    <m:sub>
                      <m:r>
                        <w:rPr>
                          <w:rFonts w:ascii="Cambria Math" w:hAnsi="Cambria Math"/>
                        </w:rPr>
                        <m:t>0</m:t>
                      </m:r>
                    </m:sub>
                  </m:sSub>
                </m:e>
              </m:eqArr>
            </m:e>
          </m:d>
        </m:oMath>
      </m:oMathPara>
    </w:p>
    <w:p w14:paraId="2B1FEE4C" w14:textId="77777777" w:rsidR="00A65BF6" w:rsidRDefault="00A65BF6" w:rsidP="00BF3844"/>
    <w:p w14:paraId="76AFCE51" w14:textId="33F0775D" w:rsidR="000B2171" w:rsidRDefault="0076273F" w:rsidP="00BF3844">
      <m:oMath>
        <m:r>
          <w:rPr>
            <w:rFonts w:ascii="Cambria Math" w:hAnsi="Cambria Math"/>
          </w:rPr>
          <m:t>g</m:t>
        </m:r>
        <m:d>
          <m:dPr>
            <m:ctrlPr>
              <w:rPr>
                <w:rFonts w:ascii="Cambria Math" w:hAnsi="Cambria Math"/>
                <w:i/>
              </w:rPr>
            </m:ctrlPr>
          </m:dPr>
          <m:e>
            <m:r>
              <w:rPr>
                <w:rFonts w:ascii="Cambria Math" w:hAnsi="Cambria Math"/>
              </w:rPr>
              <m:t>n</m:t>
            </m:r>
          </m:e>
        </m:d>
      </m:oMath>
      <w:r>
        <w:t xml:space="preserve"> is an asymototically tight bound for </w:t>
      </w:r>
      <m:oMath>
        <m:r>
          <w:rPr>
            <w:rFonts w:ascii="Cambria Math" w:hAnsi="Cambria Math"/>
          </w:rPr>
          <m:t>f</m:t>
        </m:r>
        <m:d>
          <m:dPr>
            <m:ctrlPr>
              <w:rPr>
                <w:rFonts w:ascii="Cambria Math" w:hAnsi="Cambria Math"/>
                <w:i/>
              </w:rPr>
            </m:ctrlPr>
          </m:dPr>
          <m:e>
            <m:r>
              <w:rPr>
                <w:rFonts w:ascii="Cambria Math" w:hAnsi="Cambria Math"/>
              </w:rPr>
              <m:t>n</m:t>
            </m:r>
          </m:e>
        </m:d>
      </m:oMath>
    </w:p>
    <w:p w14:paraId="57B56C13" w14:textId="77777777" w:rsidR="004925D7" w:rsidRDefault="004925D7">
      <w:pPr>
        <w:spacing w:after="160" w:line="259" w:lineRule="auto"/>
      </w:pPr>
      <w:r>
        <w:lastRenderedPageBreak/>
        <w:br w:type="page"/>
      </w:r>
    </w:p>
    <w:p w14:paraId="4E6E8670" w14:textId="2773B551" w:rsidR="00BF3844" w:rsidRDefault="004925D7" w:rsidP="00BF3844">
      <w:r>
        <w:lastRenderedPageBreak/>
        <w:t>W</w:t>
      </w:r>
      <w:r w:rsidR="00732BEE">
        <w:t xml:space="preserve">e ignore the </w:t>
      </w:r>
      <w:r w:rsidR="00C63257">
        <w:t>lower order terms using the following notation</w:t>
      </w:r>
    </w:p>
    <w:p w14:paraId="057D5C00" w14:textId="54D9643F" w:rsidR="00BF3844" w:rsidRPr="00075388" w:rsidRDefault="00BF3844" w:rsidP="00BF3844">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m:t>
              </m:r>
            </m:e>
          </m:d>
        </m:oMath>
      </m:oMathPara>
    </w:p>
    <w:p w14:paraId="32E7B3C8" w14:textId="350422D3" w:rsidR="00075388" w:rsidRDefault="00075388" w:rsidP="00BF3844">
      <w:r>
        <w:t>Which means</w:t>
      </w:r>
    </w:p>
    <w:p w14:paraId="0CA5AE08" w14:textId="38136F27" w:rsidR="00BF3844" w:rsidRPr="00075388" w:rsidRDefault="00916563" w:rsidP="00075388">
      <m:oMathPara>
        <m:oMath>
          <m:sSub>
            <m:sSubPr>
              <m:ctrlPr>
                <w:rPr>
                  <w:rFonts w:ascii="Cambria Math" w:hAnsi="Cambria Math"/>
                  <w:i/>
                </w:rPr>
              </m:ctrlPr>
            </m:sSubPr>
            <m:e>
              <m:r>
                <w:rPr>
                  <w:rFonts w:ascii="Cambria Math" w:hAnsi="Cambria Math"/>
                </w:rPr>
                <m:t>lim</m:t>
              </m:r>
            </m:e>
            <m:sub>
              <m:r>
                <w:rPr>
                  <w:rFonts w:ascii="Cambria Math" w:hAnsi="Cambria Math"/>
                </w:rPr>
                <m:t>N→∞</m:t>
              </m:r>
            </m:sub>
          </m:sSub>
          <m:f>
            <m:fPr>
              <m:ctrlPr>
                <w:rPr>
                  <w:rFonts w:ascii="Cambria Math" w:hAnsi="Cambria Math"/>
                  <w:i/>
                </w:rPr>
              </m:ctrlPr>
            </m:fPr>
            <m:num>
              <m:r>
                <w:rPr>
                  <w:rFonts w:ascii="Cambria Math" w:hAnsi="Cambria Math"/>
                </w:rPr>
                <m:t>f(n)</m:t>
              </m:r>
            </m:num>
            <m:den>
              <m:r>
                <w:rPr>
                  <w:rFonts w:ascii="Cambria Math" w:hAnsi="Cambria Math"/>
                </w:rPr>
                <m:t>g(n)</m:t>
              </m:r>
            </m:den>
          </m:f>
          <m:r>
            <w:rPr>
              <w:rFonts w:ascii="Cambria Math" w:hAnsi="Cambria Math"/>
            </w:rPr>
            <m:t>=1</m:t>
          </m:r>
        </m:oMath>
      </m:oMathPara>
    </w:p>
    <w:p w14:paraId="117EC039" w14:textId="63355BF4" w:rsidR="00587336" w:rsidRDefault="00075388" w:rsidP="005E24EA">
      <w:r>
        <w:t xml:space="preserve">We talk about the order of growth of the algorithm </w:t>
      </w:r>
      <w:r w:rsidR="00E84AAD">
        <w:t>as the input size N grows. The following table shows some of the most important order of growth functions.</w:t>
      </w:r>
    </w:p>
    <w:p w14:paraId="44A9BDF2" w14:textId="61C8994E" w:rsidR="006B0F41" w:rsidRPr="00C4639C" w:rsidRDefault="006B0F41" w:rsidP="006B0F41">
      <w:pPr>
        <w:pStyle w:val="TableHeader"/>
        <w:rPr>
          <w:lang w:eastAsia="fi-FI"/>
        </w:rPr>
      </w:pPr>
      <w:r>
        <w:rPr>
          <w:lang w:eastAsia="fi-FI"/>
        </w:rPr>
        <w:t>Order Of Growth Examples</w:t>
      </w:r>
    </w:p>
    <w:tbl>
      <w:tblPr>
        <w:tblStyle w:val="ColumnHeaderTableStyle"/>
        <w:tblW w:w="0" w:type="auto"/>
        <w:tblInd w:w="5" w:type="dxa"/>
        <w:tblLook w:val="04A0" w:firstRow="1" w:lastRow="0" w:firstColumn="1" w:lastColumn="0" w:noHBand="0" w:noVBand="1"/>
      </w:tblPr>
      <w:tblGrid>
        <w:gridCol w:w="1625"/>
        <w:gridCol w:w="1205"/>
        <w:gridCol w:w="2828"/>
        <w:gridCol w:w="1498"/>
        <w:gridCol w:w="1865"/>
      </w:tblGrid>
      <w:tr w:rsidR="006B0F41" w14:paraId="6C7DB40F" w14:textId="77777777" w:rsidTr="00857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EE8D5AA" w14:textId="77777777" w:rsidR="006B0F41" w:rsidRDefault="006B0F41" w:rsidP="008571F6">
            <w:r>
              <w:t>Name</w:t>
            </w:r>
          </w:p>
        </w:tc>
        <w:tc>
          <w:tcPr>
            <w:tcW w:w="1205" w:type="dxa"/>
          </w:tcPr>
          <w:p w14:paraId="0559B20E" w14:textId="77777777" w:rsidR="006B0F41" w:rsidRDefault="006B0F41" w:rsidP="008571F6">
            <w:pPr>
              <w:cnfStyle w:val="100000000000" w:firstRow="1" w:lastRow="0" w:firstColumn="0" w:lastColumn="0" w:oddVBand="0" w:evenVBand="0" w:oddHBand="0" w:evenHBand="0" w:firstRowFirstColumn="0" w:firstRowLastColumn="0" w:lastRowFirstColumn="0" w:lastRowLastColumn="0"/>
            </w:pPr>
            <w:r>
              <w:t>Function</w:t>
            </w:r>
          </w:p>
        </w:tc>
        <w:tc>
          <w:tcPr>
            <w:tcW w:w="2828" w:type="dxa"/>
          </w:tcPr>
          <w:p w14:paraId="5D1067A6" w14:textId="77777777" w:rsidR="006B0F41" w:rsidRDefault="006B0F41" w:rsidP="008571F6">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9653DB8" w14:textId="77777777" w:rsidR="006B0F41" w:rsidRDefault="006B0F41" w:rsidP="008571F6">
            <w:pPr>
              <w:cnfStyle w:val="100000000000" w:firstRow="1" w:lastRow="0" w:firstColumn="0" w:lastColumn="0" w:oddVBand="0" w:evenVBand="0" w:oddHBand="0" w:evenHBand="0" w:firstRowFirstColumn="0" w:firstRowLastColumn="0" w:lastRowFirstColumn="0" w:lastRowLastColumn="0"/>
            </w:pPr>
            <w:r>
              <w:t>Descrip</w:t>
            </w:r>
          </w:p>
        </w:tc>
        <w:tc>
          <w:tcPr>
            <w:tcW w:w="1865" w:type="dxa"/>
          </w:tcPr>
          <w:p w14:paraId="1BFDA3B2" w14:textId="77777777" w:rsidR="006B0F41" w:rsidRDefault="006B0F41" w:rsidP="008571F6">
            <w:pPr>
              <w:cnfStyle w:val="100000000000" w:firstRow="1" w:lastRow="0" w:firstColumn="0" w:lastColumn="0" w:oddVBand="0" w:evenVBand="0" w:oddHBand="0" w:evenHBand="0" w:firstRowFirstColumn="0" w:firstRowLastColumn="0" w:lastRowFirstColumn="0" w:lastRowLastColumn="0"/>
            </w:pPr>
            <w:r>
              <w:t>Example</w:t>
            </w:r>
          </w:p>
        </w:tc>
      </w:tr>
      <w:tr w:rsidR="006B0F41" w14:paraId="766E9A29"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2D719FD5" w14:textId="77777777" w:rsidR="006B0F41" w:rsidRDefault="006B0F41" w:rsidP="008571F6">
            <w:r>
              <w:t>Constant</w:t>
            </w:r>
          </w:p>
        </w:tc>
        <w:tc>
          <w:tcPr>
            <w:tcW w:w="1205" w:type="dxa"/>
          </w:tcPr>
          <w:p w14:paraId="7B0D75EF" w14:textId="77777777" w:rsidR="006B0F41" w:rsidRPr="00167511" w:rsidRDefault="006B0F41" w:rsidP="008571F6">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1</m:t>
                </m:r>
              </m:oMath>
            </m:oMathPara>
          </w:p>
        </w:tc>
        <w:tc>
          <w:tcPr>
            <w:tcW w:w="2828" w:type="dxa"/>
          </w:tcPr>
          <w:p w14:paraId="4E723D92" w14:textId="77777777" w:rsidR="006B0F41" w:rsidRPr="00041B8B"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041B8B">
              <w:rPr>
                <w:rFonts w:ascii="Consolas" w:eastAsiaTheme="minorHAnsi" w:hAnsi="Consolas" w:cs="Consolas"/>
                <w:color w:val="0000FF"/>
                <w:sz w:val="16"/>
                <w:szCs w:val="16"/>
                <w:lang w:eastAsia="en-US"/>
              </w:rPr>
              <w:t>int</w:t>
            </w:r>
            <w:r w:rsidRPr="00041B8B">
              <w:rPr>
                <w:rFonts w:ascii="Consolas" w:eastAsiaTheme="minorHAnsi" w:hAnsi="Consolas" w:cs="Consolas"/>
                <w:color w:val="000000"/>
                <w:sz w:val="16"/>
                <w:szCs w:val="16"/>
                <w:lang w:eastAsia="en-US"/>
              </w:rPr>
              <w:t xml:space="preserve"> a =</w:t>
            </w:r>
            <w:r w:rsidRPr="00041B8B">
              <w:rPr>
                <w:rFonts w:ascii="Consolas" w:eastAsiaTheme="minorHAnsi" w:hAnsi="Consolas" w:cs="Consolas"/>
                <w:color w:val="C81EFA"/>
                <w:sz w:val="16"/>
                <w:szCs w:val="16"/>
                <w:lang w:eastAsia="en-US"/>
              </w:rPr>
              <w:t>10</w:t>
            </w:r>
            <w:r w:rsidRPr="00041B8B">
              <w:rPr>
                <w:rFonts w:ascii="Consolas" w:eastAsiaTheme="minorHAnsi" w:hAnsi="Consolas" w:cs="Consolas"/>
                <w:color w:val="000000"/>
                <w:sz w:val="16"/>
                <w:szCs w:val="16"/>
                <w:lang w:eastAsia="en-US"/>
              </w:rPr>
              <w:t>;</w:t>
            </w:r>
          </w:p>
        </w:tc>
        <w:tc>
          <w:tcPr>
            <w:tcW w:w="1498" w:type="dxa"/>
          </w:tcPr>
          <w:p w14:paraId="0FB0EBAD"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statement</w:t>
            </w:r>
          </w:p>
        </w:tc>
        <w:tc>
          <w:tcPr>
            <w:tcW w:w="1865" w:type="dxa"/>
          </w:tcPr>
          <w:p w14:paraId="114DF2F7" w14:textId="77777777" w:rsidR="006B0F41" w:rsidRPr="0016751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assignment</w:t>
            </w:r>
          </w:p>
        </w:tc>
      </w:tr>
      <w:tr w:rsidR="006B0F41" w14:paraId="6A8647E6"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0C1D0C16" w14:textId="77777777" w:rsidR="006B0F41" w:rsidRDefault="006B0F41" w:rsidP="008571F6">
            <w:r>
              <w:t>Logarithmic</w:t>
            </w:r>
          </w:p>
        </w:tc>
        <w:tc>
          <w:tcPr>
            <w:tcW w:w="1205" w:type="dxa"/>
          </w:tcPr>
          <w:p w14:paraId="51655EC4" w14:textId="77777777" w:rsidR="006B0F41" w:rsidRPr="00167511" w:rsidRDefault="006B0F41" w:rsidP="008571F6">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logN</m:t>
                </m:r>
              </m:oMath>
            </m:oMathPara>
          </w:p>
        </w:tc>
        <w:tc>
          <w:tcPr>
            <w:tcW w:w="2828" w:type="dxa"/>
          </w:tcPr>
          <w:p w14:paraId="38F15693"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1D932949"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halfing</w:t>
            </w:r>
          </w:p>
        </w:tc>
        <w:tc>
          <w:tcPr>
            <w:tcW w:w="1865" w:type="dxa"/>
          </w:tcPr>
          <w:p w14:paraId="31A38DDE"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binary search</w:t>
            </w:r>
          </w:p>
        </w:tc>
      </w:tr>
      <w:tr w:rsidR="006B0F41" w14:paraId="52B86DA7"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3C8142FB" w14:textId="77777777" w:rsidR="006B0F41" w:rsidRDefault="006B0F41" w:rsidP="008571F6">
            <w:r>
              <w:t>Linear</w:t>
            </w:r>
          </w:p>
        </w:tc>
        <w:tc>
          <w:tcPr>
            <w:tcW w:w="1205" w:type="dxa"/>
          </w:tcPr>
          <w:p w14:paraId="45F37DC3" w14:textId="77777777" w:rsidR="006B0F41" w:rsidRPr="0016751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r>
                  <w:rPr>
                    <w:rFonts w:ascii="Cambria Math" w:hAnsi="Cambria Math"/>
                  </w:rPr>
                  <m:t>N</m:t>
                </m:r>
              </m:oMath>
            </m:oMathPara>
          </w:p>
        </w:tc>
        <w:tc>
          <w:tcPr>
            <w:tcW w:w="2828" w:type="dxa"/>
          </w:tcPr>
          <w:p w14:paraId="292C6EDE" w14:textId="77777777" w:rsidR="006B0F41" w:rsidRPr="00041B8B" w:rsidRDefault="006B0F41" w:rsidP="008571F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16"/>
                <w:szCs w:val="16"/>
                <w:lang w:eastAsia="en-US"/>
              </w:rPr>
            </w:pPr>
            <w:r w:rsidRPr="00041B8B">
              <w:rPr>
                <w:rFonts w:ascii="Consolas" w:eastAsiaTheme="minorHAnsi" w:hAnsi="Consolas" w:cs="Consolas"/>
                <w:color w:val="0000FF"/>
                <w:sz w:val="16"/>
                <w:szCs w:val="16"/>
                <w:lang w:eastAsia="en-US"/>
              </w:rPr>
              <w:t>for</w:t>
            </w:r>
            <w:r w:rsidRPr="00041B8B">
              <w:rPr>
                <w:rFonts w:ascii="Consolas" w:eastAsiaTheme="minorHAnsi" w:hAnsi="Consolas" w:cs="Consolas"/>
                <w:color w:val="000000"/>
                <w:sz w:val="16"/>
                <w:szCs w:val="16"/>
                <w:lang w:eastAsia="en-US"/>
              </w:rPr>
              <w:t xml:space="preserve"> (</w:t>
            </w:r>
            <w:r w:rsidRPr="00041B8B">
              <w:rPr>
                <w:rFonts w:ascii="Consolas" w:eastAsiaTheme="minorHAnsi" w:hAnsi="Consolas" w:cs="Consolas"/>
                <w:color w:val="0000FF"/>
                <w:sz w:val="16"/>
                <w:szCs w:val="16"/>
                <w:lang w:eastAsia="en-US"/>
              </w:rPr>
              <w:t>int</w:t>
            </w:r>
            <w:r w:rsidRPr="00041B8B">
              <w:rPr>
                <w:rFonts w:ascii="Consolas" w:eastAsiaTheme="minorHAnsi" w:hAnsi="Consolas" w:cs="Consolas"/>
                <w:color w:val="000000"/>
                <w:sz w:val="16"/>
                <w:szCs w:val="16"/>
                <w:lang w:eastAsia="en-US"/>
              </w:rPr>
              <w:t xml:space="preserve"> i = </w:t>
            </w:r>
            <w:r w:rsidRPr="00041B8B">
              <w:rPr>
                <w:rFonts w:ascii="Consolas" w:eastAsiaTheme="minorHAnsi" w:hAnsi="Consolas" w:cs="Consolas"/>
                <w:color w:val="C81EFA"/>
                <w:sz w:val="16"/>
                <w:szCs w:val="16"/>
                <w:lang w:eastAsia="en-US"/>
              </w:rPr>
              <w:t>0</w:t>
            </w:r>
            <w:r w:rsidRPr="00041B8B">
              <w:rPr>
                <w:rFonts w:ascii="Consolas" w:eastAsiaTheme="minorHAnsi" w:hAnsi="Consolas" w:cs="Consolas"/>
                <w:color w:val="000000"/>
                <w:sz w:val="16"/>
                <w:szCs w:val="16"/>
                <w:lang w:eastAsia="en-US"/>
              </w:rPr>
              <w:t xml:space="preserve">; i &lt; </w:t>
            </w:r>
            <w:r w:rsidRPr="00041B8B">
              <w:rPr>
                <w:rFonts w:ascii="Consolas" w:eastAsiaTheme="minorHAnsi" w:hAnsi="Consolas" w:cs="Consolas"/>
                <w:color w:val="C81EFA"/>
                <w:sz w:val="16"/>
                <w:szCs w:val="16"/>
                <w:lang w:eastAsia="en-US"/>
              </w:rPr>
              <w:t>10</w:t>
            </w:r>
            <w:r w:rsidRPr="00041B8B">
              <w:rPr>
                <w:rFonts w:ascii="Consolas" w:eastAsiaTheme="minorHAnsi" w:hAnsi="Consolas" w:cs="Consolas"/>
                <w:color w:val="000000"/>
                <w:sz w:val="16"/>
                <w:szCs w:val="16"/>
                <w:lang w:eastAsia="en-US"/>
              </w:rPr>
              <w:t>; i++)</w:t>
            </w:r>
          </w:p>
          <w:p w14:paraId="28A60A00"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41B8B">
              <w:rPr>
                <w:rFonts w:ascii="Consolas" w:eastAsiaTheme="minorHAnsi" w:hAnsi="Consolas" w:cs="Consolas"/>
                <w:color w:val="000000"/>
                <w:sz w:val="16"/>
                <w:szCs w:val="16"/>
                <w:lang w:eastAsia="en-US"/>
              </w:rPr>
              <w:tab/>
              <w:t>a+=i;</w:t>
            </w:r>
          </w:p>
        </w:tc>
        <w:tc>
          <w:tcPr>
            <w:tcW w:w="1498" w:type="dxa"/>
          </w:tcPr>
          <w:p w14:paraId="04DA6331" w14:textId="77777777" w:rsidR="006B0F41" w:rsidRPr="00796C7A"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loop</w:t>
            </w:r>
          </w:p>
        </w:tc>
        <w:tc>
          <w:tcPr>
            <w:tcW w:w="1865" w:type="dxa"/>
          </w:tcPr>
          <w:p w14:paraId="491C0353"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summing</w:t>
            </w:r>
          </w:p>
        </w:tc>
      </w:tr>
      <w:tr w:rsidR="006B0F41" w14:paraId="1B4BBB28"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08538C18" w14:textId="77777777" w:rsidR="006B0F41" w:rsidRDefault="006B0F41" w:rsidP="008571F6">
            <w:r>
              <w:t>Linearithmic</w:t>
            </w:r>
          </w:p>
        </w:tc>
        <w:tc>
          <w:tcPr>
            <w:tcW w:w="1205" w:type="dxa"/>
          </w:tcPr>
          <w:p w14:paraId="083221D4" w14:textId="77777777" w:rsidR="006B0F41" w:rsidRPr="000F76EA"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r>
                  <w:rPr>
                    <w:rFonts w:ascii="Cambria Math" w:hAnsi="Cambria Math"/>
                  </w:rPr>
                  <m:t>NlogN</m:t>
                </m:r>
              </m:oMath>
            </m:oMathPara>
          </w:p>
        </w:tc>
        <w:tc>
          <w:tcPr>
            <w:tcW w:w="2828" w:type="dxa"/>
          </w:tcPr>
          <w:p w14:paraId="064882D5"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26CFDD6D"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divide and conquer</w:t>
            </w:r>
          </w:p>
        </w:tc>
        <w:tc>
          <w:tcPr>
            <w:tcW w:w="1865" w:type="dxa"/>
          </w:tcPr>
          <w:p w14:paraId="0F6E7358" w14:textId="77777777" w:rsidR="006B0F41"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sorting</w:t>
            </w:r>
          </w:p>
        </w:tc>
      </w:tr>
      <w:tr w:rsidR="006B0F41" w14:paraId="6D00AFD2"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4357AC3F" w14:textId="77777777" w:rsidR="006B0F41" w:rsidRDefault="006B0F41" w:rsidP="008571F6">
            <w:r>
              <w:t>Quadratic</w:t>
            </w:r>
          </w:p>
        </w:tc>
        <w:tc>
          <w:tcPr>
            <w:tcW w:w="1205" w:type="dxa"/>
          </w:tcPr>
          <w:p w14:paraId="1577C801" w14:textId="77777777" w:rsidR="006B0F41" w:rsidRPr="00692481" w:rsidRDefault="00916563"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2</m:t>
                    </m:r>
                  </m:sup>
                </m:sSup>
              </m:oMath>
            </m:oMathPara>
          </w:p>
        </w:tc>
        <w:tc>
          <w:tcPr>
            <w:tcW w:w="2828" w:type="dxa"/>
          </w:tcPr>
          <w:p w14:paraId="2F407D0C"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5809EF0E"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double loop</w:t>
            </w:r>
          </w:p>
        </w:tc>
        <w:tc>
          <w:tcPr>
            <w:tcW w:w="1865" w:type="dxa"/>
          </w:tcPr>
          <w:p w14:paraId="1024C0AF"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pair checking</w:t>
            </w:r>
          </w:p>
        </w:tc>
      </w:tr>
      <w:tr w:rsidR="006B0F41" w14:paraId="71E01B99"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4E65F89C" w14:textId="77777777" w:rsidR="006B0F41" w:rsidRDefault="006B0F41" w:rsidP="008571F6">
            <w:r>
              <w:t>Cubic</w:t>
            </w:r>
          </w:p>
        </w:tc>
        <w:tc>
          <w:tcPr>
            <w:tcW w:w="1205" w:type="dxa"/>
          </w:tcPr>
          <w:p w14:paraId="38FF531C" w14:textId="77777777" w:rsidR="006B0F41" w:rsidRPr="00FF339F" w:rsidRDefault="00916563"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3</m:t>
                    </m:r>
                  </m:sup>
                </m:sSup>
              </m:oMath>
            </m:oMathPara>
          </w:p>
        </w:tc>
        <w:tc>
          <w:tcPr>
            <w:tcW w:w="2828" w:type="dxa"/>
          </w:tcPr>
          <w:p w14:paraId="36243C3A"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27275BDB"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Triple loop</w:t>
            </w:r>
          </w:p>
        </w:tc>
        <w:tc>
          <w:tcPr>
            <w:tcW w:w="1865" w:type="dxa"/>
          </w:tcPr>
          <w:p w14:paraId="2BFBB1C8" w14:textId="77777777" w:rsidR="006B0F41" w:rsidRPr="00E50F15"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triple checking</w:t>
            </w:r>
          </w:p>
        </w:tc>
      </w:tr>
      <w:tr w:rsidR="006B0F41" w14:paraId="0252F25C" w14:textId="77777777" w:rsidTr="008571F6">
        <w:tc>
          <w:tcPr>
            <w:cnfStyle w:val="001000000000" w:firstRow="0" w:lastRow="0" w:firstColumn="1" w:lastColumn="0" w:oddVBand="0" w:evenVBand="0" w:oddHBand="0" w:evenHBand="0" w:firstRowFirstColumn="0" w:firstRowLastColumn="0" w:lastRowFirstColumn="0" w:lastRowLastColumn="0"/>
            <w:tcW w:w="1625" w:type="dxa"/>
          </w:tcPr>
          <w:p w14:paraId="3D8FA389" w14:textId="77777777" w:rsidR="006B0F41" w:rsidRDefault="006B0F41" w:rsidP="008571F6">
            <w:r>
              <w:t>Exponential</w:t>
            </w:r>
          </w:p>
        </w:tc>
        <w:tc>
          <w:tcPr>
            <w:tcW w:w="1205" w:type="dxa"/>
          </w:tcPr>
          <w:p w14:paraId="4A81886C" w14:textId="77777777" w:rsidR="006B0F41" w:rsidRPr="009A6977" w:rsidRDefault="00916563"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ParaPr>
                <m:jc m:val="left"/>
              </m:oMathParaPr>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c>
          <w:tcPr>
            <w:tcW w:w="2828" w:type="dxa"/>
          </w:tcPr>
          <w:p w14:paraId="665B8647" w14:textId="77777777" w:rsidR="006B0F41" w:rsidRPr="000376F7"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98" w:type="dxa"/>
          </w:tcPr>
          <w:p w14:paraId="603B32F9" w14:textId="77777777" w:rsidR="006B0F41" w:rsidRPr="000376F7"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865" w:type="dxa"/>
          </w:tcPr>
          <w:p w14:paraId="5A1F6AD9" w14:textId="77777777" w:rsidR="006B0F41" w:rsidRPr="000376F7" w:rsidRDefault="006B0F41" w:rsidP="008571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428C3BAF" w14:textId="104F9E19" w:rsidR="00C4083D" w:rsidRDefault="003F5119">
      <w:pPr>
        <w:spacing w:after="160" w:line="259" w:lineRule="auto"/>
      </w:pPr>
      <w:r>
        <w:t>All</w:t>
      </w:r>
      <w:r w:rsidR="00B608BA">
        <w:t xml:space="preserve"> these functions, except for the exponential case can be described by the </w:t>
      </w:r>
      <w:r w:rsidR="00996A6B">
        <w:t>following expression</w:t>
      </w:r>
    </w:p>
    <w:p w14:paraId="20128294" w14:textId="3989A2F7" w:rsidR="009050CC" w:rsidRPr="00075388" w:rsidRDefault="009050CC" w:rsidP="009050CC">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b</m:t>
              </m:r>
            </m:sup>
          </m:sSup>
          <m:sSup>
            <m:sSupPr>
              <m:ctrlPr>
                <w:rPr>
                  <w:rFonts w:ascii="Cambria Math" w:hAnsi="Cambria Math"/>
                  <w:i/>
                </w:rPr>
              </m:ctrlPr>
            </m:sSupPr>
            <m:e>
              <m:d>
                <m:dPr>
                  <m:ctrlPr>
                    <w:rPr>
                      <w:rFonts w:ascii="Cambria Math" w:hAnsi="Cambria Math"/>
                      <w:i/>
                    </w:rPr>
                  </m:ctrlPr>
                </m:dPr>
                <m:e>
                  <m:r>
                    <w:rPr>
                      <w:rFonts w:ascii="Cambria Math" w:hAnsi="Cambria Math"/>
                    </w:rPr>
                    <m:t>logn</m:t>
                  </m:r>
                </m:e>
              </m:d>
            </m:e>
            <m:sup>
              <m:r>
                <w:rPr>
                  <w:rFonts w:ascii="Cambria Math" w:hAnsi="Cambria Math"/>
                </w:rPr>
                <m:t>c</m:t>
              </m:r>
            </m:sup>
          </m:sSup>
        </m:oMath>
      </m:oMathPara>
    </w:p>
    <w:p w14:paraId="5EFBBA22" w14:textId="52E0F1B7" w:rsidR="0013677F" w:rsidRDefault="005A5F0B">
      <w:pPr>
        <w:spacing w:after="160" w:line="259" w:lineRule="auto"/>
      </w:pPr>
      <w:r>
        <w:t>Where a,</w:t>
      </w:r>
      <w:r w:rsidR="003F5119">
        <w:t xml:space="preserve"> </w:t>
      </w:r>
      <w:r>
        <w:t>b</w:t>
      </w:r>
      <w:r w:rsidR="003F5119">
        <w:t xml:space="preserve"> and </w:t>
      </w:r>
      <w:r>
        <w:t>c are constants.</w:t>
      </w:r>
      <w:r w:rsidR="00D36897">
        <w:t xml:space="preserve"> </w:t>
      </w:r>
      <w:r w:rsidR="002E29DB">
        <w:t>Typically,</w:t>
      </w:r>
      <w:r w:rsidR="0013677F">
        <w:t xml:space="preserve"> we do not state the base of the logarithm as a logarithm in one base can be converted to a logarithm in another base using a constant.</w:t>
      </w:r>
      <w:r w:rsidR="00484180">
        <w:t xml:space="preserve"> </w:t>
      </w:r>
      <w:r w:rsidR="002E29DB">
        <w:t>So,</w:t>
      </w:r>
      <w:r w:rsidR="00484180">
        <w:t xml:space="preserve"> we can absorb this with the constant a in our previous expression,</w:t>
      </w:r>
    </w:p>
    <w:p w14:paraId="302DD8D6" w14:textId="13253B42" w:rsidR="009D1858" w:rsidRPr="005E24EA" w:rsidRDefault="00D36897" w:rsidP="005E24EA">
      <w:r>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log</m:t>
            </m:r>
          </m:e>
          <m:sub>
            <m:r>
              <w:rPr>
                <w:rFonts w:ascii="Cambria Math" w:hAnsi="Cambria Math"/>
              </w:rPr>
              <m:t>a</m:t>
            </m:r>
          </m:sub>
        </m:sSub>
        <m:r>
          <w:rPr>
            <w:rFonts w:ascii="Cambria Math" w:hAnsi="Cambria Math"/>
          </w:rPr>
          <m:t>x×</m:t>
        </m:r>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m:t>
        </m:r>
      </m:oMath>
      <w:r w:rsidR="009D1858">
        <w:br w:type="page"/>
      </w:r>
    </w:p>
    <w:p w14:paraId="68D01502" w14:textId="48CF7A41" w:rsidR="009D1858" w:rsidRDefault="009D1858" w:rsidP="00714EFC">
      <w:pPr>
        <w:pStyle w:val="Heading3"/>
      </w:pPr>
      <w:r>
        <w:lastRenderedPageBreak/>
        <w:t>Iterative Algorithm (Insertion Sort)</w:t>
      </w:r>
    </w:p>
    <w:p w14:paraId="3CC4DD84"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override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Sort&lt;T&gt;(T[] a)</w:t>
      </w:r>
    </w:p>
    <w:p w14:paraId="6772E878"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E4D236D"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(a == </w:t>
      </w:r>
      <w:r>
        <w:rPr>
          <w:rFonts w:ascii="Consolas" w:eastAsiaTheme="minorHAnsi" w:hAnsi="Consolas" w:cs="Consolas"/>
          <w:color w:val="0000FF"/>
          <w:sz w:val="20"/>
          <w:szCs w:val="20"/>
          <w:lang w:eastAsia="en-US"/>
        </w:rPr>
        <w:t>null</w:t>
      </w:r>
      <w:r>
        <w:rPr>
          <w:rFonts w:ascii="Consolas" w:eastAsiaTheme="minorHAnsi" w:hAnsi="Consolas" w:cs="Consolas"/>
          <w:color w:val="000000"/>
          <w:sz w:val="20"/>
          <w:szCs w:val="20"/>
          <w:lang w:eastAsia="en-US"/>
        </w:rPr>
        <w:t xml:space="preserve"> || a.Length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w:t>
      </w:r>
    </w:p>
    <w:p w14:paraId="3054F2A7"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p>
    <w:p w14:paraId="45EDB347" w14:textId="3D69DE33" w:rsidR="00B74234" w:rsidRPr="007B42FD"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j &lt; a.Length; j++)                </w:t>
      </w:r>
      <m:oMath>
        <m:r>
          <w:rPr>
            <w:rFonts w:ascii="Cambria Math" w:eastAsiaTheme="minorHAnsi" w:hAnsi="Cambria Math" w:cs="Aldhabi" w:hint="cs"/>
            <w:color w:val="000000"/>
            <w:sz w:val="20"/>
            <w:szCs w:val="20"/>
            <w:lang w:eastAsia="en-US"/>
          </w:rPr>
          <m:t xml:space="preserve"> </m:t>
        </m:r>
        <m:sSub>
          <m:sSubPr>
            <m:ctrlPr>
              <w:rPr>
                <w:rFonts w:ascii="Cambria Math" w:eastAsiaTheme="minorHAnsi" w:hAnsi="Cambria Math" w:cs="Aldhabi" w:hint="cs"/>
                <w:i/>
                <w:color w:val="000000"/>
                <w:sz w:val="20"/>
                <w:szCs w:val="20"/>
                <w:lang w:eastAsia="en-US"/>
              </w:rPr>
            </m:ctrlPr>
          </m:sSubPr>
          <m:e>
            <m:r>
              <w:rPr>
                <w:rFonts w:ascii="Cambria Math" w:eastAsiaTheme="minorHAnsi" w:hAnsi="Cambria Math" w:cs="Aldhabi" w:hint="cs"/>
                <w:color w:val="000000"/>
                <w:sz w:val="20"/>
                <w:szCs w:val="20"/>
                <w:lang w:eastAsia="en-US"/>
              </w:rPr>
              <m:t>c</m:t>
            </m:r>
          </m:e>
          <m:sub>
            <m:r>
              <w:rPr>
                <w:rFonts w:ascii="Cambria Math" w:eastAsiaTheme="minorHAnsi" w:hAnsi="Cambria Math" w:cs="Aldhabi" w:hint="cs"/>
                <w:color w:val="000000"/>
                <w:sz w:val="20"/>
                <w:szCs w:val="20"/>
                <w:lang w:eastAsia="en-US"/>
              </w:rPr>
              <m:t>1</m:t>
            </m:r>
          </m:sub>
        </m:sSub>
        <m:r>
          <w:rPr>
            <w:rFonts w:ascii="Cambria Math" w:eastAsiaTheme="minorHAnsi" w:hAnsi="Cambria Math" w:cs="Aldhabi" w:hint="cs"/>
            <w:color w:val="000000"/>
            <w:sz w:val="20"/>
            <w:szCs w:val="20"/>
            <w:lang w:eastAsia="en-US"/>
          </w:rPr>
          <m:t>n</m:t>
        </m:r>
      </m:oMath>
    </w:p>
    <w:p w14:paraId="4B0396FD"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72CCBCB" w14:textId="7CDBE831" w:rsidR="00001167" w:rsidRDefault="00B74234" w:rsidP="0000116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T key = a[j];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oMath>
      <w:r w:rsidR="00001167">
        <w:rPr>
          <w:rFonts w:ascii="Consolas" w:eastAsiaTheme="minorHAnsi" w:hAnsi="Consolas" w:cs="Consolas"/>
          <w:color w:val="000000"/>
          <w:sz w:val="20"/>
          <w:szCs w:val="20"/>
          <w:lang w:eastAsia="en-US"/>
        </w:rPr>
        <w:t xml:space="preserve"> </w:t>
      </w:r>
    </w:p>
    <w:p w14:paraId="60F86650" w14:textId="2B97FCAC" w:rsidR="00001167" w:rsidRDefault="00B74234" w:rsidP="0000116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r w:rsidR="00001167">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3</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oMath>
      <w:r w:rsidR="00001167">
        <w:rPr>
          <w:rFonts w:ascii="Consolas" w:eastAsiaTheme="minorHAnsi" w:hAnsi="Consolas" w:cs="Consolas"/>
          <w:color w:val="000000"/>
          <w:sz w:val="20"/>
          <w:szCs w:val="20"/>
          <w:lang w:eastAsia="en-US"/>
        </w:rPr>
        <w:t xml:space="preserve"> </w:t>
      </w:r>
    </w:p>
    <w:p w14:paraId="1E6C2472" w14:textId="4F28880E"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p>
    <w:p w14:paraId="35BEE26F"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p>
    <w:p w14:paraId="77019EED" w14:textId="00AC741D"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while</w:t>
      </w:r>
      <w:r>
        <w:rPr>
          <w:rFonts w:ascii="Consolas" w:eastAsiaTheme="minorHAnsi" w:hAnsi="Consolas" w:cs="Consolas"/>
          <w:color w:val="000000"/>
          <w:sz w:val="20"/>
          <w:szCs w:val="20"/>
          <w:lang w:eastAsia="en-US"/>
        </w:rPr>
        <w:t xml:space="preserve"> (i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&amp;&amp; Less(key, a[i]))</w:t>
      </w:r>
      <w:r w:rsidR="00F90FF2">
        <w:rPr>
          <w:rFonts w:ascii="Consolas" w:eastAsiaTheme="minorHAnsi" w:hAnsi="Consolas" w:cs="Consolas"/>
          <w:color w:val="000000"/>
          <w:sz w:val="20"/>
          <w:szCs w:val="20"/>
          <w:lang w:eastAsia="en-US"/>
        </w:rPr>
        <w:t xml:space="preserve">          </w:t>
      </w:r>
      <w:r w:rsidR="00601A9E">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4</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e>
        </m:nary>
      </m:oMath>
    </w:p>
    <w:p w14:paraId="143AEBCD"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374DB22" w14:textId="04F5F180"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a[i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 a[i];</w:t>
      </w:r>
      <w:r w:rsidR="00601A9E">
        <w:rPr>
          <w:rFonts w:ascii="Consolas" w:eastAsiaTheme="minorHAnsi" w:hAnsi="Consolas" w:cs="Consolas"/>
          <w:color w:val="000000"/>
          <w:sz w:val="20"/>
          <w:szCs w:val="20"/>
          <w:lang w:eastAsia="en-US"/>
        </w:rPr>
        <w:t xml:space="preserve">                   </w:t>
      </w:r>
      <w:r w:rsidR="00E27882">
        <w:rPr>
          <w:rFonts w:ascii="Consolas" w:eastAsiaTheme="minorHAnsi" w:hAnsi="Consolas" w:cs="Consolas"/>
          <w:color w:val="000000"/>
          <w:sz w:val="20"/>
          <w:szCs w:val="20"/>
          <w:lang w:eastAsia="en-US"/>
        </w:rPr>
        <w:t xml:space="preserve"> </w:t>
      </w:r>
      <w:r w:rsidR="00601A9E">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5</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r>
                  <w:rPr>
                    <w:rFonts w:ascii="Cambria Math" w:eastAsiaTheme="minorHAnsi" w:hAnsi="Cambria Math" w:cs="Consolas"/>
                    <w:color w:val="000000"/>
                    <w:sz w:val="20"/>
                    <w:szCs w:val="20"/>
                    <w:lang w:eastAsia="en-US"/>
                  </w:rPr>
                  <m:t>-1</m:t>
                </m:r>
              </m:e>
            </m:d>
          </m:e>
        </m:nary>
      </m:oMath>
      <w:r w:rsidR="00601A9E">
        <w:rPr>
          <w:rFonts w:ascii="Consolas" w:eastAsiaTheme="minorHAnsi" w:hAnsi="Consolas" w:cs="Consolas"/>
          <w:color w:val="000000"/>
          <w:sz w:val="20"/>
          <w:szCs w:val="20"/>
          <w:lang w:eastAsia="en-US"/>
        </w:rPr>
        <w:t xml:space="preserve"> </w:t>
      </w:r>
    </w:p>
    <w:p w14:paraId="25078204" w14:textId="366FCEB7" w:rsidR="00B74234" w:rsidRPr="006927F4" w:rsidRDefault="006927F4" w:rsidP="006927F4">
      <w:pPr>
        <w:autoSpaceDE w:val="0"/>
        <w:autoSpaceDN w:val="0"/>
        <w:adjustRightInd w:val="0"/>
        <w:spacing w:after="0" w:line="240" w:lineRule="auto"/>
        <w:ind w:left="216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w:t>
      </w:r>
      <w:r w:rsidR="00E034A2">
        <w:rPr>
          <w:rFonts w:ascii="Consolas" w:eastAsiaTheme="minorHAnsi" w:hAnsi="Consolas" w:cs="Consolas"/>
          <w:color w:val="000000"/>
          <w:sz w:val="20"/>
          <w:szCs w:val="20"/>
          <w:lang w:eastAsia="en-US"/>
        </w:rPr>
        <w:t>;</w:t>
      </w:r>
      <w:r w:rsidR="00601A9E" w:rsidRPr="006927F4">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 xml:space="preserve">    </w:t>
      </w:r>
      <w:r w:rsidR="00601A9E" w:rsidRPr="006927F4">
        <w:rPr>
          <w:rFonts w:ascii="Consolas" w:eastAsiaTheme="minorHAnsi" w:hAnsi="Consolas" w:cs="Consolas"/>
          <w:color w:val="000000"/>
          <w:sz w:val="20"/>
          <w:szCs w:val="20"/>
          <w:lang w:eastAsia="en-US"/>
        </w:rPr>
        <w:t xml:space="preserve">                   </w:t>
      </w:r>
      <w:r w:rsidR="00E27882" w:rsidRPr="006927F4">
        <w:rPr>
          <w:rFonts w:ascii="Consolas"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6</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r>
                  <w:rPr>
                    <w:rFonts w:ascii="Cambria Math" w:eastAsiaTheme="minorHAnsi" w:hAnsi="Cambria Math" w:cs="Consolas"/>
                    <w:color w:val="000000"/>
                    <w:sz w:val="20"/>
                    <w:szCs w:val="20"/>
                    <w:lang w:eastAsia="en-US"/>
                  </w:rPr>
                  <m:t>-1</m:t>
                </m:r>
              </m:e>
            </m:d>
          </m:e>
        </m:nary>
      </m:oMath>
    </w:p>
    <w:p w14:paraId="2C13A50D"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8AFB626"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p>
    <w:p w14:paraId="6F02A67E" w14:textId="27C6B473" w:rsidR="00E27882" w:rsidRDefault="00B74234" w:rsidP="00E27882">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a[i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 key;</w:t>
      </w:r>
      <w:r w:rsidR="00E27882">
        <w:rPr>
          <w:rFonts w:ascii="Consolas"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7</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oMath>
      <w:r w:rsidR="00E27882">
        <w:rPr>
          <w:rFonts w:ascii="Consolas" w:eastAsiaTheme="minorHAnsi" w:hAnsi="Consolas" w:cs="Consolas"/>
          <w:color w:val="000000"/>
          <w:sz w:val="20"/>
          <w:szCs w:val="20"/>
          <w:lang w:eastAsia="en-US"/>
        </w:rPr>
        <w:t xml:space="preserve"> </w:t>
      </w:r>
    </w:p>
    <w:p w14:paraId="57EB7BC9"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p>
    <w:p w14:paraId="7FF8BFC2" w14:textId="77777777" w:rsidR="00B74234" w:rsidRDefault="00B74234" w:rsidP="00B74234">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35A9A8CD" w14:textId="2868E707" w:rsidR="00B74234" w:rsidRDefault="00B74234" w:rsidP="00B74234">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B73C4A5" w14:textId="6722D536" w:rsidR="005A06AC" w:rsidRDefault="005A06AC" w:rsidP="005A06AC">
      <w:pPr>
        <w:rPr>
          <w:rFonts w:eastAsiaTheme="minorHAnsi"/>
          <w:lang w:eastAsia="en-US"/>
        </w:rPr>
      </w:pPr>
      <w:r>
        <w:rPr>
          <w:rFonts w:eastAsiaTheme="minorHAnsi"/>
          <w:lang w:eastAsia="en-US"/>
        </w:rPr>
        <w:t>A general expression for the running time is then given by</w:t>
      </w:r>
      <w:r w:rsidR="0000311C">
        <w:rPr>
          <w:rFonts w:eastAsiaTheme="minorHAnsi"/>
          <w:lang w:eastAsia="en-US"/>
        </w:rPr>
        <w:t xml:space="preserve"> as follows. Note that </w:t>
      </w:r>
      <w:r w:rsidR="005856BC">
        <w:rPr>
          <w:rFonts w:eastAsiaTheme="minorHAnsi"/>
          <w:lang w:eastAsia="en-US"/>
        </w:rPr>
        <w:t>the test conditions on the loops execute one more time than the body of the loop as they will execute on one iteration when the test fails.</w:t>
      </w:r>
    </w:p>
    <w:p w14:paraId="7A376AF2" w14:textId="402E5DD8" w:rsidR="00175B53" w:rsidRDefault="00916563" w:rsidP="00175B53">
      <w:pPr>
        <w:rPr>
          <w:color w:val="000000"/>
          <w:sz w:val="20"/>
          <w:szCs w:val="20"/>
          <w:lang w:eastAsia="en-US"/>
        </w:rPr>
      </w:pPr>
      <m:oMath>
        <m:sSub>
          <m:sSubPr>
            <m:ctrlPr>
              <w:rPr>
                <w:rFonts w:ascii="Cambria Math" w:eastAsiaTheme="minorHAnsi" w:hAnsi="Cambria Math" w:cs="Aldhabi" w:hint="cs"/>
                <w:i/>
                <w:color w:val="000000"/>
                <w:sz w:val="20"/>
                <w:szCs w:val="20"/>
                <w:lang w:eastAsia="en-US"/>
              </w:rPr>
            </m:ctrlPr>
          </m:sSubPr>
          <m:e>
            <m:r>
              <w:rPr>
                <w:rFonts w:ascii="Cambria Math" w:eastAsiaTheme="minorHAnsi" w:hAnsi="Cambria Math" w:cs="Aldhabi" w:hint="cs"/>
                <w:color w:val="000000"/>
                <w:sz w:val="20"/>
                <w:szCs w:val="20"/>
                <w:lang w:eastAsia="en-US"/>
              </w:rPr>
              <m:t>c</m:t>
            </m:r>
          </m:e>
          <m:sub>
            <m:r>
              <w:rPr>
                <w:rFonts w:ascii="Cambria Math" w:eastAsiaTheme="minorHAnsi" w:hAnsi="Cambria Math" w:cs="Aldhabi" w:hint="cs"/>
                <w:color w:val="000000"/>
                <w:sz w:val="20"/>
                <w:szCs w:val="20"/>
                <w:lang w:eastAsia="en-US"/>
              </w:rPr>
              <m:t>1</m:t>
            </m:r>
          </m:sub>
        </m:sSub>
        <m:r>
          <w:rPr>
            <w:rFonts w:ascii="Cambria Math" w:eastAsiaTheme="minorHAnsi" w:hAnsi="Cambria Math" w:cs="Aldhabi" w:hint="cs"/>
            <w:color w:val="000000"/>
            <w:sz w:val="20"/>
            <w:szCs w:val="20"/>
            <w:lang w:eastAsia="en-US"/>
          </w:rPr>
          <m:t>n</m:t>
        </m:r>
        <m:r>
          <w:rPr>
            <w:rFonts w:ascii="Cambria Math" w:eastAsiaTheme="minorHAnsi" w:hAnsi="Cambria Math" w:cs="Aldhabi"/>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r>
          <w:rPr>
            <w:rFonts w:ascii="Cambria Math" w:eastAsiaTheme="minorHAnsi" w:hAnsi="Cambria Math" w:cs="Consolas"/>
            <w:color w:val="000000"/>
            <w:sz w:val="20"/>
            <w:szCs w:val="20"/>
            <w:lang w:eastAsia="en-US"/>
          </w:rPr>
          <m:t>+</m:t>
        </m:r>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4</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e>
        </m:nary>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5</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r>
                  <w:rPr>
                    <w:rFonts w:ascii="Cambria Math" w:eastAsiaTheme="minorHAnsi" w:hAnsi="Cambria Math" w:cs="Consolas"/>
                    <w:color w:val="000000"/>
                    <w:sz w:val="20"/>
                    <w:szCs w:val="20"/>
                    <w:lang w:eastAsia="en-US"/>
                  </w:rPr>
                  <m:t>-1</m:t>
                </m:r>
              </m:e>
            </m:d>
          </m:e>
        </m:nary>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6</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r>
                  <w:rPr>
                    <w:rFonts w:ascii="Cambria Math" w:eastAsiaTheme="minorHAnsi" w:hAnsi="Cambria Math" w:cs="Consolas"/>
                    <w:color w:val="000000"/>
                    <w:sz w:val="20"/>
                    <w:szCs w:val="20"/>
                    <w:lang w:eastAsia="en-US"/>
                  </w:rPr>
                  <m:t>-1</m:t>
                </m:r>
              </m:e>
            </m:d>
          </m:e>
        </m:nary>
      </m:oMath>
      <w:r w:rsidR="00672D6F">
        <w:rPr>
          <w:color w:val="000000"/>
          <w:sz w:val="20"/>
          <w:szCs w:val="20"/>
          <w:lang w:eastAsia="en-US"/>
        </w:rPr>
        <w:t>+</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7</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oMath>
    </w:p>
    <w:p w14:paraId="309A6C33" w14:textId="642DFAA2" w:rsidR="00AA3FBC" w:rsidRDefault="00142ACE" w:rsidP="00175B53">
      <w:pPr>
        <w:rPr>
          <w:rFonts w:eastAsiaTheme="minorHAnsi"/>
          <w:lang w:eastAsia="en-US"/>
        </w:rPr>
      </w:pPr>
      <w:r>
        <w:rPr>
          <w:rFonts w:eastAsiaTheme="minorHAnsi"/>
          <w:lang w:eastAsia="en-US"/>
        </w:rPr>
        <w:t xml:space="preserve">In the worst case scenario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r>
          <w:rPr>
            <w:rFonts w:ascii="Cambria Math" w:eastAsiaTheme="minorHAnsi" w:hAnsi="Cambria Math" w:cs="Consolas"/>
            <w:color w:val="000000"/>
            <w:sz w:val="20"/>
            <w:szCs w:val="20"/>
            <w:lang w:eastAsia="en-US"/>
          </w:rPr>
          <m:t>=j+1</m:t>
        </m:r>
      </m:oMath>
      <w:r w:rsidR="009F1A90" w:rsidRPr="009F1A90">
        <w:rPr>
          <w:rFonts w:eastAsiaTheme="minorHAnsi"/>
          <w:lang w:eastAsia="en-US"/>
        </w:rPr>
        <w:t xml:space="preserve"> </w:t>
      </w:r>
      <w:r w:rsidR="009F1A90">
        <w:rPr>
          <w:rFonts w:eastAsiaTheme="minorHAnsi"/>
          <w:lang w:eastAsia="en-US"/>
        </w:rPr>
        <w:t xml:space="preserve">and our expression becomes </w:t>
      </w:r>
    </w:p>
    <w:p w14:paraId="257C97D3" w14:textId="362F728B" w:rsidR="009F1A90" w:rsidRDefault="00916563" w:rsidP="009F1A90">
      <w:pPr>
        <w:rPr>
          <w:color w:val="000000"/>
          <w:sz w:val="20"/>
          <w:szCs w:val="20"/>
          <w:lang w:eastAsia="en-US"/>
        </w:rPr>
      </w:pPr>
      <m:oMath>
        <m:sSub>
          <m:sSubPr>
            <m:ctrlPr>
              <w:rPr>
                <w:rFonts w:ascii="Cambria Math" w:eastAsiaTheme="minorHAnsi" w:hAnsi="Cambria Math" w:cs="Aldhabi" w:hint="cs"/>
                <w:i/>
                <w:color w:val="000000"/>
                <w:sz w:val="20"/>
                <w:szCs w:val="20"/>
                <w:lang w:eastAsia="en-US"/>
              </w:rPr>
            </m:ctrlPr>
          </m:sSubPr>
          <m:e>
            <m:r>
              <w:rPr>
                <w:rFonts w:ascii="Cambria Math" w:eastAsiaTheme="minorHAnsi" w:hAnsi="Cambria Math" w:cs="Aldhabi" w:hint="cs"/>
                <w:color w:val="000000"/>
                <w:sz w:val="20"/>
                <w:szCs w:val="20"/>
                <w:lang w:eastAsia="en-US"/>
              </w:rPr>
              <m:t>c</m:t>
            </m:r>
          </m:e>
          <m:sub>
            <m:r>
              <w:rPr>
                <w:rFonts w:ascii="Cambria Math" w:eastAsiaTheme="minorHAnsi" w:hAnsi="Cambria Math" w:cs="Aldhabi" w:hint="cs"/>
                <w:color w:val="000000"/>
                <w:sz w:val="20"/>
                <w:szCs w:val="20"/>
                <w:lang w:eastAsia="en-US"/>
              </w:rPr>
              <m:t>1</m:t>
            </m:r>
          </m:sub>
        </m:sSub>
        <m:r>
          <w:rPr>
            <w:rFonts w:ascii="Cambria Math" w:eastAsiaTheme="minorHAnsi" w:hAnsi="Cambria Math" w:cs="Aldhabi" w:hint="cs"/>
            <w:color w:val="000000"/>
            <w:sz w:val="20"/>
            <w:szCs w:val="20"/>
            <w:lang w:eastAsia="en-US"/>
          </w:rPr>
          <m:t>n</m:t>
        </m:r>
        <m:r>
          <w:rPr>
            <w:rFonts w:ascii="Cambria Math" w:eastAsiaTheme="minorHAnsi" w:hAnsi="Cambria Math" w:cs="Aldhabi"/>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r>
          <w:rPr>
            <w:rFonts w:ascii="Cambria Math" w:eastAsiaTheme="minorHAnsi" w:hAnsi="Cambria Math" w:cs="Consolas"/>
            <w:color w:val="000000"/>
            <w:sz w:val="20"/>
            <w:szCs w:val="20"/>
            <w:lang w:eastAsia="en-US"/>
          </w:rPr>
          <m:t>+</m:t>
        </m:r>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4</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j+1</m:t>
                </m:r>
              </m:e>
            </m:d>
          </m:e>
        </m:nary>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5</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r>
              <w:rPr>
                <w:rFonts w:ascii="Cambria Math" w:eastAsiaTheme="minorHAnsi" w:hAnsi="Cambria Math" w:cs="Consolas"/>
                <w:color w:val="000000"/>
                <w:sz w:val="20"/>
                <w:szCs w:val="20"/>
                <w:lang w:eastAsia="en-US"/>
              </w:rPr>
              <m:t>j</m:t>
            </m:r>
          </m:e>
        </m:nary>
        <m:r>
          <w:rPr>
            <w:rFonts w:ascii="Cambria Math" w:eastAsiaTheme="minorHAnsi" w:hAnsi="Cambria Math" w:cs="Consolas"/>
            <w:color w:val="000000"/>
            <w:sz w:val="20"/>
            <w:szCs w:val="20"/>
            <w:lang w:eastAsia="en-US"/>
          </w:rPr>
          <m:t>+</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6</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r>
              <w:rPr>
                <w:rFonts w:ascii="Cambria Math" w:eastAsiaTheme="minorHAnsi" w:hAnsi="Cambria Math" w:cs="Consolas"/>
                <w:color w:val="000000"/>
                <w:sz w:val="20"/>
                <w:szCs w:val="20"/>
                <w:lang w:eastAsia="en-US"/>
              </w:rPr>
              <m:t>j</m:t>
            </m:r>
          </m:e>
        </m:nary>
      </m:oMath>
      <w:r w:rsidR="009F1A90">
        <w:rPr>
          <w:color w:val="000000"/>
          <w:sz w:val="20"/>
          <w:szCs w:val="20"/>
          <w:lang w:eastAsia="en-US"/>
        </w:rPr>
        <w:t>+</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7</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oMath>
    </w:p>
    <w:p w14:paraId="554A0D9F" w14:textId="0D3CC294" w:rsidR="008972BB" w:rsidRDefault="008972BB" w:rsidP="009F1A90">
      <w:pPr>
        <w:rPr>
          <w:color w:val="000000"/>
          <w:sz w:val="20"/>
          <w:szCs w:val="20"/>
          <w:lang w:eastAsia="en-US"/>
        </w:rPr>
      </w:pPr>
      <w:r>
        <w:rPr>
          <w:color w:val="000000"/>
          <w:sz w:val="20"/>
          <w:szCs w:val="20"/>
          <w:lang w:eastAsia="en-US"/>
        </w:rPr>
        <w:t>From the properties of series we know that</w:t>
      </w:r>
    </w:p>
    <w:p w14:paraId="52F50CD7" w14:textId="07288669" w:rsidR="009F1A90" w:rsidRPr="00080A12" w:rsidRDefault="00916563" w:rsidP="00175B53">
      <w:pPr>
        <w:rPr>
          <w:color w:val="000000"/>
          <w:sz w:val="20"/>
          <w:szCs w:val="20"/>
          <w:lang w:eastAsia="en-US"/>
        </w:rPr>
      </w:pPr>
      <m:oMathPara>
        <m:oMath>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j+1</m:t>
                  </m:r>
                </m:e>
              </m:d>
            </m:e>
          </m:nary>
          <m:r>
            <w:rPr>
              <w:rFonts w:ascii="Cambria Math" w:eastAsiaTheme="minorHAnsi" w:hAnsi="Cambria Math" w:cs="Consolas"/>
              <w:color w:val="000000"/>
              <w:sz w:val="20"/>
              <w:szCs w:val="20"/>
              <w:lang w:eastAsia="en-US"/>
            </w:rPr>
            <m:t>=2+…n=</m:t>
          </m:r>
          <m:f>
            <m:fPr>
              <m:ctrlPr>
                <w:rPr>
                  <w:rFonts w:ascii="Cambria Math" w:eastAsiaTheme="minorHAnsi" w:hAnsi="Cambria Math" w:cs="Consolas"/>
                  <w:i/>
                  <w:color w:val="000000"/>
                  <w:sz w:val="20"/>
                  <w:szCs w:val="20"/>
                  <w:lang w:eastAsia="en-US"/>
                </w:rPr>
              </m:ctrlPr>
            </m:fPr>
            <m:num>
              <m:r>
                <w:rPr>
                  <w:rFonts w:ascii="Cambria Math" w:eastAsiaTheme="minorHAnsi" w:hAnsi="Cambria Math" w:cs="Consolas"/>
                  <w:color w:val="000000"/>
                  <w:sz w:val="20"/>
                  <w:szCs w:val="20"/>
                  <w:lang w:eastAsia="en-US"/>
                </w:rPr>
                <m:t>n</m:t>
              </m:r>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num>
            <m:den>
              <m:r>
                <w:rPr>
                  <w:rFonts w:ascii="Cambria Math" w:eastAsiaTheme="minorHAnsi" w:hAnsi="Cambria Math" w:cs="Consolas"/>
                  <w:color w:val="000000"/>
                  <w:sz w:val="20"/>
                  <w:szCs w:val="20"/>
                  <w:lang w:eastAsia="en-US"/>
                </w:rPr>
                <m:t>2</m:t>
              </m:r>
            </m:den>
          </m:f>
          <m:r>
            <w:rPr>
              <w:rFonts w:ascii="Cambria Math" w:eastAsiaTheme="minorHAnsi" w:hAnsi="Cambria Math" w:cs="Consolas"/>
              <w:color w:val="000000"/>
              <w:sz w:val="20"/>
              <w:szCs w:val="20"/>
              <w:lang w:eastAsia="en-US"/>
            </w:rPr>
            <m:t>-1</m:t>
          </m:r>
        </m:oMath>
      </m:oMathPara>
    </w:p>
    <w:p w14:paraId="07F2E0DA" w14:textId="1A0A1AEB" w:rsidR="00080A12" w:rsidRPr="00080A12" w:rsidRDefault="00916563" w:rsidP="00080A12">
      <w:pPr>
        <w:rPr>
          <w:color w:val="000000"/>
          <w:sz w:val="20"/>
          <w:szCs w:val="20"/>
          <w:lang w:eastAsia="en-US"/>
        </w:rPr>
      </w:pPr>
      <m:oMathPara>
        <m:oMath>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j</m:t>
                  </m:r>
                </m:e>
              </m:d>
            </m:e>
          </m:nary>
          <m:r>
            <w:rPr>
              <w:rFonts w:ascii="Cambria Math" w:eastAsiaTheme="minorHAnsi" w:hAnsi="Cambria Math" w:cs="Consolas"/>
              <w:color w:val="000000"/>
              <w:sz w:val="20"/>
              <w:szCs w:val="20"/>
              <w:lang w:eastAsia="en-US"/>
            </w:rPr>
            <m:t>=1+2+…n-1=</m:t>
          </m:r>
          <m:f>
            <m:fPr>
              <m:ctrlPr>
                <w:rPr>
                  <w:rFonts w:ascii="Cambria Math" w:eastAsiaTheme="minorHAnsi" w:hAnsi="Cambria Math" w:cs="Consolas"/>
                  <w:i/>
                  <w:color w:val="000000"/>
                  <w:sz w:val="20"/>
                  <w:szCs w:val="20"/>
                  <w:lang w:eastAsia="en-US"/>
                </w:rPr>
              </m:ctrlPr>
            </m:fPr>
            <m:num>
              <m:r>
                <w:rPr>
                  <w:rFonts w:ascii="Cambria Math" w:eastAsiaTheme="minorHAnsi" w:hAnsi="Cambria Math" w:cs="Consolas"/>
                  <w:color w:val="000000"/>
                  <w:sz w:val="20"/>
                  <w:szCs w:val="20"/>
                  <w:lang w:eastAsia="en-US"/>
                </w:rPr>
                <m:t>n</m:t>
              </m:r>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n+1</m:t>
                  </m:r>
                </m:e>
              </m:d>
            </m:num>
            <m:den>
              <m:r>
                <w:rPr>
                  <w:rFonts w:ascii="Cambria Math" w:eastAsiaTheme="minorHAnsi" w:hAnsi="Cambria Math" w:cs="Consolas"/>
                  <w:color w:val="000000"/>
                  <w:sz w:val="20"/>
                  <w:szCs w:val="20"/>
                  <w:lang w:eastAsia="en-US"/>
                </w:rPr>
                <m:t>2</m:t>
              </m:r>
            </m:den>
          </m:f>
          <m:r>
            <w:rPr>
              <w:rFonts w:ascii="Cambria Math" w:eastAsiaTheme="minorHAnsi" w:hAnsi="Cambria Math" w:cs="Consolas"/>
              <w:color w:val="000000"/>
              <w:sz w:val="20"/>
              <w:szCs w:val="20"/>
              <w:lang w:eastAsia="en-US"/>
            </w:rPr>
            <m:t>-n</m:t>
          </m:r>
        </m:oMath>
      </m:oMathPara>
    </w:p>
    <w:p w14:paraId="38B926EA" w14:textId="77777777" w:rsidR="00080A12" w:rsidRDefault="00080A12" w:rsidP="00175B53">
      <w:pPr>
        <w:rPr>
          <w:color w:val="000000"/>
          <w:sz w:val="20"/>
          <w:szCs w:val="20"/>
          <w:lang w:eastAsia="en-US"/>
        </w:rPr>
      </w:pPr>
    </w:p>
    <w:p w14:paraId="28FA2D16" w14:textId="77777777" w:rsidR="00D373BF" w:rsidRPr="00175B53" w:rsidRDefault="00D373BF" w:rsidP="00175B53"/>
    <w:p w14:paraId="646C5745" w14:textId="77777777" w:rsidR="009D1858" w:rsidRPr="009D1858" w:rsidRDefault="009D1858" w:rsidP="009D1858"/>
    <w:p w14:paraId="48EDC1FF" w14:textId="20BCFE8F" w:rsidR="005A7A59" w:rsidRDefault="005A7A59" w:rsidP="005A7A59">
      <w:pPr>
        <w:pStyle w:val="QuestionSection"/>
      </w:pPr>
      <w:r>
        <w:lastRenderedPageBreak/>
        <w:t>Questions – Analys</w:t>
      </w:r>
      <w:r w:rsidR="00130D79">
        <w:t>is of Algorithms</w:t>
      </w:r>
    </w:p>
    <w:p w14:paraId="3EE22614" w14:textId="77777777" w:rsidR="004137FC" w:rsidRDefault="004137FC" w:rsidP="00764708">
      <w:pPr>
        <w:pStyle w:val="QuestionSubSection"/>
      </w:pPr>
      <w:r>
        <w:t>Big O</w:t>
      </w:r>
    </w:p>
    <w:p w14:paraId="7BE84E7C" w14:textId="77777777" w:rsidR="004137FC" w:rsidRDefault="004137FC" w:rsidP="004137FC">
      <w:pPr>
        <w:pStyle w:val="Question"/>
      </w:pPr>
      <w:bookmarkStart w:id="1" w:name="_Properties"/>
      <w:bookmarkEnd w:id="1"/>
      <w:r>
        <w:t>What is the asymptotic running time of the following?</w:t>
      </w:r>
    </w:p>
    <w:p w14:paraId="1A17D419" w14:textId="77777777" w:rsidR="004137FC" w:rsidRPr="00BA7026" w:rsidRDefault="004137FC" w:rsidP="004137FC">
      <w:pPr>
        <w:pStyle w:val="SourceCode"/>
        <w:rPr>
          <w:rFonts w:eastAsiaTheme="minorHAnsi"/>
          <w:sz w:val="18"/>
          <w:szCs w:val="18"/>
          <w:lang w:eastAsia="en-US"/>
        </w:rPr>
      </w:pPr>
      <w:r w:rsidRPr="00BA7026">
        <w:rPr>
          <w:rFonts w:eastAsiaTheme="minorHAnsi"/>
          <w:color w:val="0000FF"/>
          <w:sz w:val="18"/>
          <w:szCs w:val="18"/>
          <w:lang w:eastAsia="en-US"/>
        </w:rPr>
        <w:t>public</w:t>
      </w:r>
      <w:r w:rsidRPr="00BA7026">
        <w:rPr>
          <w:rFonts w:eastAsiaTheme="minorHAnsi"/>
          <w:sz w:val="18"/>
          <w:szCs w:val="18"/>
          <w:lang w:eastAsia="en-US"/>
        </w:rPr>
        <w:t xml:space="preserve"> </w:t>
      </w:r>
      <w:r w:rsidRPr="00BA7026">
        <w:rPr>
          <w:rFonts w:eastAsiaTheme="minorHAnsi"/>
          <w:color w:val="0000FF"/>
          <w:sz w:val="18"/>
          <w:szCs w:val="18"/>
          <w:lang w:eastAsia="en-US"/>
        </w:rPr>
        <w:t>static</w:t>
      </w:r>
      <w:r w:rsidRPr="00BA7026">
        <w:rPr>
          <w:rFonts w:eastAsiaTheme="minorHAnsi"/>
          <w:sz w:val="18"/>
          <w:szCs w:val="18"/>
          <w:lang w:eastAsia="en-US"/>
        </w:rPr>
        <w:t xml:space="preserve"> </w:t>
      </w:r>
      <w:r w:rsidRPr="00BA7026">
        <w:rPr>
          <w:rFonts w:eastAsiaTheme="minorHAnsi"/>
          <w:color w:val="0000FF"/>
          <w:sz w:val="18"/>
          <w:szCs w:val="18"/>
          <w:lang w:eastAsia="en-US"/>
        </w:rPr>
        <w:t>int</w:t>
      </w:r>
      <w:r w:rsidRPr="00BA7026">
        <w:rPr>
          <w:rFonts w:eastAsiaTheme="minorHAnsi"/>
          <w:sz w:val="18"/>
          <w:szCs w:val="18"/>
          <w:lang w:eastAsia="en-US"/>
        </w:rPr>
        <w:t xml:space="preserve"> SearchRecursive(</w:t>
      </w:r>
      <w:r w:rsidRPr="00BA7026">
        <w:rPr>
          <w:rFonts w:eastAsiaTheme="minorHAnsi"/>
          <w:color w:val="0000FF"/>
          <w:sz w:val="18"/>
          <w:szCs w:val="18"/>
          <w:lang w:eastAsia="en-US"/>
        </w:rPr>
        <w:t>int</w:t>
      </w:r>
      <w:r w:rsidRPr="00BA7026">
        <w:rPr>
          <w:rFonts w:eastAsiaTheme="minorHAnsi"/>
          <w:sz w:val="18"/>
          <w:szCs w:val="18"/>
          <w:lang w:eastAsia="en-US"/>
        </w:rPr>
        <w:t xml:space="preserve">[] arr, </w:t>
      </w:r>
      <w:r w:rsidRPr="00BA7026">
        <w:rPr>
          <w:rFonts w:eastAsiaTheme="minorHAnsi"/>
          <w:color w:val="0000FF"/>
          <w:sz w:val="18"/>
          <w:szCs w:val="18"/>
          <w:lang w:eastAsia="en-US"/>
        </w:rPr>
        <w:t>int</w:t>
      </w:r>
      <w:r w:rsidRPr="00BA7026">
        <w:rPr>
          <w:rFonts w:eastAsiaTheme="minorHAnsi"/>
          <w:sz w:val="18"/>
          <w:szCs w:val="18"/>
          <w:lang w:eastAsia="en-US"/>
        </w:rPr>
        <w:t xml:space="preserve"> searchKey)</w:t>
      </w:r>
    </w:p>
    <w:p w14:paraId="1F309009"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w:t>
      </w:r>
    </w:p>
    <w:p w14:paraId="251271A7"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if</w:t>
      </w:r>
      <w:r w:rsidRPr="00BA7026">
        <w:rPr>
          <w:rFonts w:eastAsiaTheme="minorHAnsi"/>
          <w:sz w:val="18"/>
          <w:szCs w:val="18"/>
          <w:lang w:eastAsia="en-US"/>
        </w:rPr>
        <w:t xml:space="preserve"> (arr == </w:t>
      </w:r>
      <w:r w:rsidRPr="00BA7026">
        <w:rPr>
          <w:rFonts w:eastAsiaTheme="minorHAnsi"/>
          <w:color w:val="0000FF"/>
          <w:sz w:val="18"/>
          <w:szCs w:val="18"/>
          <w:lang w:eastAsia="en-US"/>
        </w:rPr>
        <w:t>null</w:t>
      </w:r>
      <w:r w:rsidRPr="00BA7026">
        <w:rPr>
          <w:rFonts w:eastAsiaTheme="minorHAnsi"/>
          <w:sz w:val="18"/>
          <w:szCs w:val="18"/>
          <w:lang w:eastAsia="en-US"/>
        </w:rPr>
        <w:t xml:space="preserve">) </w:t>
      </w:r>
      <w:r w:rsidRPr="00BA7026">
        <w:rPr>
          <w:rFonts w:eastAsiaTheme="minorHAnsi"/>
          <w:color w:val="0000FF"/>
          <w:sz w:val="18"/>
          <w:szCs w:val="18"/>
          <w:lang w:eastAsia="en-US"/>
        </w:rPr>
        <w:t>throw</w:t>
      </w:r>
      <w:r w:rsidRPr="00BA7026">
        <w:rPr>
          <w:rFonts w:eastAsiaTheme="minorHAnsi"/>
          <w:sz w:val="18"/>
          <w:szCs w:val="18"/>
          <w:lang w:eastAsia="en-US"/>
        </w:rPr>
        <w:t xml:space="preserve"> </w:t>
      </w:r>
      <w:r w:rsidRPr="00BA7026">
        <w:rPr>
          <w:rFonts w:eastAsiaTheme="minorHAnsi"/>
          <w:color w:val="0000FF"/>
          <w:sz w:val="18"/>
          <w:szCs w:val="18"/>
          <w:lang w:eastAsia="en-US"/>
        </w:rPr>
        <w:t>new</w:t>
      </w:r>
      <w:r w:rsidRPr="00BA7026">
        <w:rPr>
          <w:rFonts w:eastAsiaTheme="minorHAnsi"/>
          <w:sz w:val="18"/>
          <w:szCs w:val="18"/>
          <w:lang w:eastAsia="en-US"/>
        </w:rPr>
        <w:t xml:space="preserve"> ArgumentNullException();</w:t>
      </w:r>
    </w:p>
    <w:p w14:paraId="4F9ED8FA" w14:textId="77777777" w:rsidR="004137FC" w:rsidRPr="00BA7026" w:rsidRDefault="004137FC" w:rsidP="004137FC">
      <w:pPr>
        <w:pStyle w:val="SourceCode"/>
        <w:rPr>
          <w:rFonts w:eastAsiaTheme="minorHAnsi"/>
          <w:sz w:val="18"/>
          <w:szCs w:val="18"/>
          <w:lang w:eastAsia="en-US"/>
        </w:rPr>
      </w:pPr>
    </w:p>
    <w:p w14:paraId="1BF6C956"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return</w:t>
      </w:r>
      <w:r w:rsidRPr="00BA7026">
        <w:rPr>
          <w:rFonts w:eastAsiaTheme="minorHAnsi"/>
          <w:sz w:val="18"/>
          <w:szCs w:val="18"/>
          <w:lang w:eastAsia="en-US"/>
        </w:rPr>
        <w:t xml:space="preserve"> SearchRecursive(arr, </w:t>
      </w:r>
      <w:r w:rsidRPr="00BA7026">
        <w:rPr>
          <w:rFonts w:eastAsiaTheme="minorHAnsi"/>
          <w:color w:val="C81EFA"/>
          <w:sz w:val="18"/>
          <w:szCs w:val="18"/>
          <w:lang w:eastAsia="en-US"/>
        </w:rPr>
        <w:t>0</w:t>
      </w:r>
      <w:r w:rsidRPr="00BA7026">
        <w:rPr>
          <w:rFonts w:eastAsiaTheme="minorHAnsi"/>
          <w:sz w:val="18"/>
          <w:szCs w:val="18"/>
          <w:lang w:eastAsia="en-US"/>
        </w:rPr>
        <w:t xml:space="preserve">, arr.Length - </w:t>
      </w:r>
      <w:r w:rsidRPr="00BA7026">
        <w:rPr>
          <w:rFonts w:eastAsiaTheme="minorHAnsi"/>
          <w:color w:val="C81EFA"/>
          <w:sz w:val="18"/>
          <w:szCs w:val="18"/>
          <w:lang w:eastAsia="en-US"/>
        </w:rPr>
        <w:t>1</w:t>
      </w:r>
      <w:r w:rsidRPr="00BA7026">
        <w:rPr>
          <w:rFonts w:eastAsiaTheme="minorHAnsi"/>
          <w:sz w:val="18"/>
          <w:szCs w:val="18"/>
          <w:lang w:eastAsia="en-US"/>
        </w:rPr>
        <w:t>, searchKey);</w:t>
      </w:r>
    </w:p>
    <w:p w14:paraId="6596ABE7"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w:t>
      </w:r>
    </w:p>
    <w:p w14:paraId="604D9794" w14:textId="77777777" w:rsidR="004137FC" w:rsidRPr="00BA7026" w:rsidRDefault="004137FC" w:rsidP="004137FC">
      <w:pPr>
        <w:pStyle w:val="SourceCode"/>
        <w:rPr>
          <w:rFonts w:eastAsiaTheme="minorHAnsi"/>
          <w:sz w:val="18"/>
          <w:szCs w:val="18"/>
          <w:lang w:eastAsia="en-US"/>
        </w:rPr>
      </w:pPr>
    </w:p>
    <w:p w14:paraId="1BBD00BA" w14:textId="77777777" w:rsidR="004137FC" w:rsidRPr="00BA7026" w:rsidRDefault="004137FC" w:rsidP="004137FC">
      <w:pPr>
        <w:pStyle w:val="SourceCode"/>
        <w:rPr>
          <w:rFonts w:eastAsiaTheme="minorHAnsi"/>
          <w:sz w:val="18"/>
          <w:szCs w:val="18"/>
          <w:lang w:eastAsia="en-US"/>
        </w:rPr>
      </w:pPr>
      <w:r w:rsidRPr="00BA7026">
        <w:rPr>
          <w:rFonts w:eastAsiaTheme="minorHAnsi"/>
          <w:color w:val="0000FF"/>
          <w:sz w:val="18"/>
          <w:szCs w:val="18"/>
          <w:lang w:eastAsia="en-US"/>
        </w:rPr>
        <w:t>private</w:t>
      </w:r>
      <w:r w:rsidRPr="00BA7026">
        <w:rPr>
          <w:rFonts w:eastAsiaTheme="minorHAnsi"/>
          <w:sz w:val="18"/>
          <w:szCs w:val="18"/>
          <w:lang w:eastAsia="en-US"/>
        </w:rPr>
        <w:t xml:space="preserve"> </w:t>
      </w:r>
      <w:r w:rsidRPr="00BA7026">
        <w:rPr>
          <w:rFonts w:eastAsiaTheme="minorHAnsi"/>
          <w:color w:val="0000FF"/>
          <w:sz w:val="18"/>
          <w:szCs w:val="18"/>
          <w:lang w:eastAsia="en-US"/>
        </w:rPr>
        <w:t>static</w:t>
      </w:r>
      <w:r w:rsidRPr="00BA7026">
        <w:rPr>
          <w:rFonts w:eastAsiaTheme="minorHAnsi"/>
          <w:sz w:val="18"/>
          <w:szCs w:val="18"/>
          <w:lang w:eastAsia="en-US"/>
        </w:rPr>
        <w:t xml:space="preserve"> </w:t>
      </w:r>
      <w:r w:rsidRPr="00BA7026">
        <w:rPr>
          <w:rFonts w:eastAsiaTheme="minorHAnsi"/>
          <w:color w:val="0000FF"/>
          <w:sz w:val="18"/>
          <w:szCs w:val="18"/>
          <w:lang w:eastAsia="en-US"/>
        </w:rPr>
        <w:t>int</w:t>
      </w:r>
      <w:r w:rsidRPr="00BA7026">
        <w:rPr>
          <w:rFonts w:eastAsiaTheme="minorHAnsi"/>
          <w:sz w:val="18"/>
          <w:szCs w:val="18"/>
          <w:lang w:eastAsia="en-US"/>
        </w:rPr>
        <w:t xml:space="preserve"> SearchRecursive(</w:t>
      </w:r>
      <w:r w:rsidRPr="00BA7026">
        <w:rPr>
          <w:rFonts w:eastAsiaTheme="minorHAnsi"/>
          <w:color w:val="0000FF"/>
          <w:sz w:val="18"/>
          <w:szCs w:val="18"/>
          <w:lang w:eastAsia="en-US"/>
        </w:rPr>
        <w:t>int</w:t>
      </w:r>
      <w:r w:rsidRPr="00BA7026">
        <w:rPr>
          <w:rFonts w:eastAsiaTheme="minorHAnsi"/>
          <w:sz w:val="18"/>
          <w:szCs w:val="18"/>
          <w:lang w:eastAsia="en-US"/>
        </w:rPr>
        <w:t xml:space="preserve">[] arr, </w:t>
      </w:r>
      <w:r w:rsidRPr="00BA7026">
        <w:rPr>
          <w:rFonts w:eastAsiaTheme="minorHAnsi"/>
          <w:color w:val="0000FF"/>
          <w:sz w:val="18"/>
          <w:szCs w:val="18"/>
          <w:lang w:eastAsia="en-US"/>
        </w:rPr>
        <w:t>int</w:t>
      </w:r>
      <w:r w:rsidRPr="00BA7026">
        <w:rPr>
          <w:rFonts w:eastAsiaTheme="minorHAnsi"/>
          <w:sz w:val="18"/>
          <w:szCs w:val="18"/>
          <w:lang w:eastAsia="en-US"/>
        </w:rPr>
        <w:t xml:space="preserve"> lo, </w:t>
      </w:r>
      <w:r w:rsidRPr="00BA7026">
        <w:rPr>
          <w:rFonts w:eastAsiaTheme="minorHAnsi"/>
          <w:color w:val="0000FF"/>
          <w:sz w:val="18"/>
          <w:szCs w:val="18"/>
          <w:lang w:eastAsia="en-US"/>
        </w:rPr>
        <w:t>int</w:t>
      </w:r>
      <w:r w:rsidRPr="00BA7026">
        <w:rPr>
          <w:rFonts w:eastAsiaTheme="minorHAnsi"/>
          <w:sz w:val="18"/>
          <w:szCs w:val="18"/>
          <w:lang w:eastAsia="en-US"/>
        </w:rPr>
        <w:t xml:space="preserve"> hi, </w:t>
      </w:r>
      <w:r w:rsidRPr="00BA7026">
        <w:rPr>
          <w:rFonts w:eastAsiaTheme="minorHAnsi"/>
          <w:color w:val="0000FF"/>
          <w:sz w:val="18"/>
          <w:szCs w:val="18"/>
          <w:lang w:eastAsia="en-US"/>
        </w:rPr>
        <w:t>int</w:t>
      </w:r>
      <w:r w:rsidRPr="00BA7026">
        <w:rPr>
          <w:rFonts w:eastAsiaTheme="minorHAnsi"/>
          <w:sz w:val="18"/>
          <w:szCs w:val="18"/>
          <w:lang w:eastAsia="en-US"/>
        </w:rPr>
        <w:t xml:space="preserve"> searchKey)</w:t>
      </w:r>
    </w:p>
    <w:p w14:paraId="3CD1B1FE"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w:t>
      </w:r>
    </w:p>
    <w:p w14:paraId="53A62F9E"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9600"/>
          <w:sz w:val="18"/>
          <w:szCs w:val="18"/>
          <w:lang w:eastAsia="en-US"/>
        </w:rPr>
        <w:t>// The search key is not in the array. Return the complement of the index</w:t>
      </w:r>
    </w:p>
    <w:p w14:paraId="297DB224"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9600"/>
          <w:sz w:val="18"/>
          <w:szCs w:val="18"/>
          <w:lang w:eastAsia="en-US"/>
        </w:rPr>
        <w:t>// at which it should be inserted.</w:t>
      </w:r>
    </w:p>
    <w:p w14:paraId="5627DE93"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if</w:t>
      </w:r>
      <w:r w:rsidRPr="00BA7026">
        <w:rPr>
          <w:rFonts w:eastAsiaTheme="minorHAnsi"/>
          <w:sz w:val="18"/>
          <w:szCs w:val="18"/>
          <w:lang w:eastAsia="en-US"/>
        </w:rPr>
        <w:t xml:space="preserve"> (lo &gt; hi) </w:t>
      </w:r>
      <w:r w:rsidRPr="00BA7026">
        <w:rPr>
          <w:rFonts w:eastAsiaTheme="minorHAnsi"/>
          <w:color w:val="0000FF"/>
          <w:sz w:val="18"/>
          <w:szCs w:val="18"/>
          <w:lang w:eastAsia="en-US"/>
        </w:rPr>
        <w:t>return</w:t>
      </w:r>
      <w:r w:rsidRPr="00BA7026">
        <w:rPr>
          <w:rFonts w:eastAsiaTheme="minorHAnsi"/>
          <w:sz w:val="18"/>
          <w:szCs w:val="18"/>
          <w:lang w:eastAsia="en-US"/>
        </w:rPr>
        <w:t xml:space="preserve"> ~lo;</w:t>
      </w:r>
    </w:p>
    <w:p w14:paraId="5292A2E4" w14:textId="77777777" w:rsidR="004137FC" w:rsidRPr="00BA7026" w:rsidRDefault="004137FC" w:rsidP="004137FC">
      <w:pPr>
        <w:pStyle w:val="SourceCode"/>
        <w:rPr>
          <w:rFonts w:eastAsiaTheme="minorHAnsi"/>
          <w:sz w:val="18"/>
          <w:szCs w:val="18"/>
          <w:lang w:eastAsia="en-US"/>
        </w:rPr>
      </w:pPr>
    </w:p>
    <w:p w14:paraId="5E7FD779"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int</w:t>
      </w:r>
      <w:r w:rsidRPr="00BA7026">
        <w:rPr>
          <w:rFonts w:eastAsiaTheme="minorHAnsi"/>
          <w:sz w:val="18"/>
          <w:szCs w:val="18"/>
          <w:lang w:eastAsia="en-US"/>
        </w:rPr>
        <w:t xml:space="preserve"> median = lo + (hi - lo) / </w:t>
      </w:r>
      <w:r w:rsidRPr="00BA7026">
        <w:rPr>
          <w:rFonts w:eastAsiaTheme="minorHAnsi"/>
          <w:color w:val="C81EFA"/>
          <w:sz w:val="18"/>
          <w:szCs w:val="18"/>
          <w:lang w:eastAsia="en-US"/>
        </w:rPr>
        <w:t>2</w:t>
      </w:r>
      <w:r w:rsidRPr="00BA7026">
        <w:rPr>
          <w:rFonts w:eastAsiaTheme="minorHAnsi"/>
          <w:sz w:val="18"/>
          <w:szCs w:val="18"/>
          <w:lang w:eastAsia="en-US"/>
        </w:rPr>
        <w:t>;</w:t>
      </w:r>
    </w:p>
    <w:p w14:paraId="697A2435"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int</w:t>
      </w:r>
      <w:r w:rsidRPr="00BA7026">
        <w:rPr>
          <w:rFonts w:eastAsiaTheme="minorHAnsi"/>
          <w:sz w:val="18"/>
          <w:szCs w:val="18"/>
          <w:lang w:eastAsia="en-US"/>
        </w:rPr>
        <w:t xml:space="preserve"> comparisonResult = arr[median].CompareTo(searchKey); ;</w:t>
      </w:r>
    </w:p>
    <w:p w14:paraId="0DCBEAA3" w14:textId="77777777" w:rsidR="004137FC" w:rsidRPr="00BA7026" w:rsidRDefault="004137FC" w:rsidP="004137FC">
      <w:pPr>
        <w:pStyle w:val="SourceCode"/>
        <w:rPr>
          <w:rFonts w:eastAsiaTheme="minorHAnsi"/>
          <w:sz w:val="18"/>
          <w:szCs w:val="18"/>
          <w:lang w:eastAsia="en-US"/>
        </w:rPr>
      </w:pPr>
    </w:p>
    <w:p w14:paraId="62F51979"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9600"/>
          <w:sz w:val="18"/>
          <w:szCs w:val="18"/>
          <w:lang w:eastAsia="en-US"/>
        </w:rPr>
        <w:t>//  a direct hit</w:t>
      </w:r>
    </w:p>
    <w:p w14:paraId="6FDF21E1"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if</w:t>
      </w:r>
      <w:r w:rsidRPr="00BA7026">
        <w:rPr>
          <w:rFonts w:eastAsiaTheme="minorHAnsi"/>
          <w:sz w:val="18"/>
          <w:szCs w:val="18"/>
          <w:lang w:eastAsia="en-US"/>
        </w:rPr>
        <w:t xml:space="preserve"> (comparisonResult == </w:t>
      </w:r>
      <w:r w:rsidRPr="00BA7026">
        <w:rPr>
          <w:rFonts w:eastAsiaTheme="minorHAnsi"/>
          <w:color w:val="C81EFA"/>
          <w:sz w:val="18"/>
          <w:szCs w:val="18"/>
          <w:lang w:eastAsia="en-US"/>
        </w:rPr>
        <w:t>0</w:t>
      </w:r>
      <w:r w:rsidRPr="00BA7026">
        <w:rPr>
          <w:rFonts w:eastAsiaTheme="minorHAnsi"/>
          <w:sz w:val="18"/>
          <w:szCs w:val="18"/>
          <w:lang w:eastAsia="en-US"/>
        </w:rPr>
        <w:t xml:space="preserve">) </w:t>
      </w:r>
      <w:r w:rsidRPr="00BA7026">
        <w:rPr>
          <w:rFonts w:eastAsiaTheme="minorHAnsi"/>
          <w:color w:val="0000FF"/>
          <w:sz w:val="18"/>
          <w:szCs w:val="18"/>
          <w:lang w:eastAsia="en-US"/>
        </w:rPr>
        <w:t>return</w:t>
      </w:r>
      <w:r w:rsidRPr="00BA7026">
        <w:rPr>
          <w:rFonts w:eastAsiaTheme="minorHAnsi"/>
          <w:sz w:val="18"/>
          <w:szCs w:val="18"/>
          <w:lang w:eastAsia="en-US"/>
        </w:rPr>
        <w:t xml:space="preserve"> median;</w:t>
      </w:r>
    </w:p>
    <w:p w14:paraId="5E23964B" w14:textId="77777777" w:rsidR="004137FC" w:rsidRPr="00BA7026" w:rsidRDefault="004137FC" w:rsidP="004137FC">
      <w:pPr>
        <w:pStyle w:val="SourceCode"/>
        <w:rPr>
          <w:rFonts w:eastAsiaTheme="minorHAnsi"/>
          <w:sz w:val="18"/>
          <w:szCs w:val="18"/>
          <w:lang w:eastAsia="en-US"/>
        </w:rPr>
      </w:pPr>
    </w:p>
    <w:p w14:paraId="1649A845"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color w:val="0000FF"/>
          <w:sz w:val="18"/>
          <w:szCs w:val="18"/>
          <w:lang w:eastAsia="en-US"/>
        </w:rPr>
        <w:t>return</w:t>
      </w:r>
      <w:r w:rsidRPr="00BA7026">
        <w:rPr>
          <w:rFonts w:eastAsiaTheme="minorHAnsi"/>
          <w:sz w:val="18"/>
          <w:szCs w:val="18"/>
          <w:lang w:eastAsia="en-US"/>
        </w:rPr>
        <w:t xml:space="preserve"> comparisonResult &lt; </w:t>
      </w:r>
      <w:r w:rsidRPr="00BA7026">
        <w:rPr>
          <w:rFonts w:eastAsiaTheme="minorHAnsi"/>
          <w:color w:val="C81EFA"/>
          <w:sz w:val="18"/>
          <w:szCs w:val="18"/>
          <w:lang w:eastAsia="en-US"/>
        </w:rPr>
        <w:t>0</w:t>
      </w:r>
    </w:p>
    <w:p w14:paraId="22C91D8F"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sz w:val="18"/>
          <w:szCs w:val="18"/>
          <w:lang w:eastAsia="en-US"/>
        </w:rPr>
        <w:tab/>
        <w:t xml:space="preserve">? SearchRecursive(arr, median + </w:t>
      </w:r>
      <w:r w:rsidRPr="00BA7026">
        <w:rPr>
          <w:rFonts w:eastAsiaTheme="minorHAnsi"/>
          <w:color w:val="C81EFA"/>
          <w:sz w:val="18"/>
          <w:szCs w:val="18"/>
          <w:lang w:eastAsia="en-US"/>
        </w:rPr>
        <w:t>1</w:t>
      </w:r>
      <w:r w:rsidRPr="00BA7026">
        <w:rPr>
          <w:rFonts w:eastAsiaTheme="minorHAnsi"/>
          <w:sz w:val="18"/>
          <w:szCs w:val="18"/>
          <w:lang w:eastAsia="en-US"/>
        </w:rPr>
        <w:t>, hi, searchKey)</w:t>
      </w:r>
    </w:p>
    <w:p w14:paraId="187FBD29" w14:textId="77777777" w:rsidR="004137FC" w:rsidRPr="00BA7026" w:rsidRDefault="004137FC" w:rsidP="004137FC">
      <w:pPr>
        <w:pStyle w:val="SourceCode"/>
        <w:rPr>
          <w:rFonts w:eastAsiaTheme="minorHAnsi"/>
          <w:sz w:val="18"/>
          <w:szCs w:val="18"/>
          <w:lang w:eastAsia="en-US"/>
        </w:rPr>
      </w:pPr>
      <w:r w:rsidRPr="00BA7026">
        <w:rPr>
          <w:rFonts w:eastAsiaTheme="minorHAnsi"/>
          <w:sz w:val="18"/>
          <w:szCs w:val="18"/>
          <w:lang w:eastAsia="en-US"/>
        </w:rPr>
        <w:tab/>
      </w:r>
      <w:r w:rsidRPr="00BA7026">
        <w:rPr>
          <w:rFonts w:eastAsiaTheme="minorHAnsi"/>
          <w:sz w:val="18"/>
          <w:szCs w:val="18"/>
          <w:lang w:eastAsia="en-US"/>
        </w:rPr>
        <w:tab/>
        <w:t xml:space="preserve">: SearchRecursive(arr, lo, median - </w:t>
      </w:r>
      <w:r w:rsidRPr="00BA7026">
        <w:rPr>
          <w:rFonts w:eastAsiaTheme="minorHAnsi"/>
          <w:color w:val="C81EFA"/>
          <w:sz w:val="18"/>
          <w:szCs w:val="18"/>
          <w:lang w:eastAsia="en-US"/>
        </w:rPr>
        <w:t>1</w:t>
      </w:r>
      <w:r w:rsidRPr="00BA7026">
        <w:rPr>
          <w:rFonts w:eastAsiaTheme="minorHAnsi"/>
          <w:sz w:val="18"/>
          <w:szCs w:val="18"/>
          <w:lang w:eastAsia="en-US"/>
        </w:rPr>
        <w:t>, searchKey);</w:t>
      </w:r>
    </w:p>
    <w:p w14:paraId="778888EF" w14:textId="77777777" w:rsidR="004137FC" w:rsidRDefault="004137FC" w:rsidP="004137FC">
      <w:pPr>
        <w:pStyle w:val="SourceCode"/>
        <w:rPr>
          <w:rFonts w:eastAsiaTheme="minorHAnsi"/>
          <w:sz w:val="18"/>
          <w:szCs w:val="18"/>
          <w:lang w:eastAsia="en-US"/>
        </w:rPr>
      </w:pPr>
      <w:r w:rsidRPr="00BA7026">
        <w:rPr>
          <w:rFonts w:eastAsiaTheme="minorHAnsi"/>
          <w:sz w:val="18"/>
          <w:szCs w:val="18"/>
          <w:lang w:eastAsia="en-US"/>
        </w:rPr>
        <w:t>}</w:t>
      </w:r>
    </w:p>
    <w:p w14:paraId="4BFA3E1F" w14:textId="77777777" w:rsidR="004137FC" w:rsidRDefault="004137FC" w:rsidP="004137FC">
      <w:pPr>
        <w:pStyle w:val="SourceCode"/>
        <w:rPr>
          <w:rFonts w:eastAsiaTheme="minorHAnsi"/>
          <w:sz w:val="18"/>
          <w:szCs w:val="18"/>
          <w:lang w:eastAsia="en-US"/>
        </w:rPr>
      </w:pPr>
    </w:p>
    <w:p w14:paraId="5A2E0A7F" w14:textId="77777777" w:rsidR="004137FC" w:rsidRPr="00BA7026" w:rsidRDefault="004137FC" w:rsidP="004137FC">
      <w:pPr>
        <w:pStyle w:val="Answer"/>
        <w:rPr>
          <w:rFonts w:eastAsiaTheme="minorHAnsi"/>
          <w:lang w:eastAsia="en-US"/>
        </w:rPr>
      </w:pPr>
      <w:r>
        <w:rPr>
          <w:rFonts w:eastAsiaTheme="minorHAnsi"/>
          <w:lang w:eastAsia="en-US"/>
        </w:rPr>
        <w:t xml:space="preserve">The running time is </w:t>
      </w:r>
      <m:oMath>
        <m:r>
          <w:rPr>
            <w:rFonts w:ascii="Cambria Math" w:eastAsiaTheme="minorHAnsi" w:hAnsi="Cambria Math"/>
            <w:lang w:eastAsia="en-US"/>
          </w:rPr>
          <m:t>O(</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n</m:t>
            </m:r>
          </m:e>
        </m:func>
        <m:r>
          <w:rPr>
            <w:rFonts w:ascii="Cambria Math" w:eastAsiaTheme="minorHAnsi" w:hAnsi="Cambria Math"/>
            <w:lang w:eastAsia="en-US"/>
          </w:rPr>
          <m:t>)</m:t>
        </m:r>
      </m:oMath>
    </w:p>
    <w:p w14:paraId="33557EC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71EE886A" w14:textId="77777777" w:rsidR="004137FC" w:rsidRDefault="004137FC" w:rsidP="004137FC">
      <w:pPr>
        <w:pStyle w:val="Question"/>
      </w:pPr>
      <w:r>
        <w:t>Why do we not care about the base of the logarithm?</w:t>
      </w:r>
    </w:p>
    <w:p w14:paraId="66F433B5" w14:textId="77777777" w:rsidR="004137FC" w:rsidRPr="00950192" w:rsidRDefault="004137FC" w:rsidP="004137FC">
      <w:pPr>
        <w:pStyle w:val="Answer"/>
      </w:pPr>
      <w:r>
        <w:t xml:space="preserve">Because </w:t>
      </w:r>
      <m:oMath>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a</m:t>
                </m:r>
              </m:sub>
            </m:sSub>
          </m:fName>
          <m:e>
            <m:r>
              <w:rPr>
                <w:rFonts w:ascii="Cambria Math" w:eastAsiaTheme="minorHAnsi" w:hAnsi="Cambria Math"/>
                <w:lang w:eastAsia="en-US"/>
              </w:rPr>
              <m:t>x</m:t>
            </m:r>
          </m:e>
        </m:func>
        <m:r>
          <w:rPr>
            <w:rFonts w:ascii="Cambria Math" w:eastAsiaTheme="minorHAnsi" w:hAnsi="Cambria Math"/>
            <w:lang w:eastAsia="en-US"/>
          </w:rPr>
          <m:t>=</m:t>
        </m:r>
        <m:f>
          <m:fPr>
            <m:ctrlPr>
              <w:rPr>
                <w:rFonts w:ascii="Cambria Math" w:eastAsiaTheme="minorHAnsi" w:hAnsi="Cambria Math"/>
                <w:lang w:eastAsia="en-US"/>
              </w:rPr>
            </m:ctrlPr>
          </m:fPr>
          <m:num>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b</m:t>
                    </m:r>
                  </m:sub>
                </m:sSub>
              </m:fName>
              <m:e>
                <m:r>
                  <w:rPr>
                    <w:rFonts w:ascii="Cambria Math" w:eastAsiaTheme="minorHAnsi" w:hAnsi="Cambria Math"/>
                    <w:lang w:eastAsia="en-US"/>
                  </w:rPr>
                  <m:t>x</m:t>
                </m:r>
              </m:e>
            </m:func>
          </m:num>
          <m:den>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b</m:t>
                    </m:r>
                  </m:sub>
                </m:sSub>
              </m:fName>
              <m:e>
                <m:r>
                  <w:rPr>
                    <w:rFonts w:ascii="Cambria Math" w:eastAsiaTheme="minorHAnsi" w:hAnsi="Cambria Math"/>
                    <w:lang w:eastAsia="en-US"/>
                  </w:rPr>
                  <m:t>a</m:t>
                </m:r>
              </m:e>
            </m:func>
          </m:den>
        </m:f>
      </m:oMath>
      <w:r>
        <w:rPr>
          <w:lang w:eastAsia="en-US"/>
        </w:rPr>
        <w:t>=</w:t>
      </w:r>
      <m:oMath>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b</m:t>
                </m:r>
              </m:sub>
            </m:sSub>
          </m:fName>
          <m:e>
            <m:r>
              <w:rPr>
                <w:rFonts w:ascii="Cambria Math" w:eastAsiaTheme="minorHAnsi" w:hAnsi="Cambria Math"/>
                <w:lang w:eastAsia="en-US"/>
              </w:rPr>
              <m:t>x</m:t>
            </m:r>
          </m:e>
        </m:func>
        <m:f>
          <m:fPr>
            <m:ctrlPr>
              <w:rPr>
                <w:rFonts w:ascii="Cambria Math" w:eastAsiaTheme="minorHAnsi" w:hAnsi="Cambria Math"/>
                <w:lang w:eastAsia="en-US"/>
              </w:rPr>
            </m:ctrlPr>
          </m:fPr>
          <m:num>
            <m:r>
              <w:rPr>
                <w:rFonts w:ascii="Cambria Math" w:eastAsiaTheme="minorHAnsi" w:hAnsi="Cambria Math"/>
                <w:lang w:eastAsia="en-US"/>
              </w:rPr>
              <m:t>1</m:t>
            </m:r>
          </m:num>
          <m:den>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b</m:t>
                    </m:r>
                  </m:sub>
                </m:sSub>
              </m:fName>
              <m:e>
                <m:r>
                  <w:rPr>
                    <w:rFonts w:ascii="Cambria Math" w:eastAsiaTheme="minorHAnsi" w:hAnsi="Cambria Math"/>
                    <w:lang w:eastAsia="en-US"/>
                  </w:rPr>
                  <m:t>a</m:t>
                </m:r>
              </m:e>
            </m:func>
          </m:den>
        </m:f>
      </m:oMath>
      <w:r>
        <w:rPr>
          <w:lang w:eastAsia="en-US"/>
        </w:rPr>
        <w:t>=</w:t>
      </w:r>
    </w:p>
    <w:p w14:paraId="4170817E" w14:textId="77777777" w:rsidR="004137FC" w:rsidRDefault="004137FC" w:rsidP="004137FC">
      <w:pPr>
        <w:pStyle w:val="Answer"/>
        <w:rPr>
          <w:lang w:eastAsia="en-US"/>
        </w:rPr>
      </w:pPr>
      <w:r>
        <w:t xml:space="preserve">So </w:t>
      </w:r>
      <m:oMath>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a</m:t>
                </m:r>
              </m:sub>
            </m:sSub>
          </m:fName>
          <m:e>
            <m:r>
              <w:rPr>
                <w:rFonts w:ascii="Cambria Math" w:eastAsiaTheme="minorHAnsi" w:hAnsi="Cambria Math"/>
                <w:lang w:eastAsia="en-US"/>
              </w:rPr>
              <m:t>x</m:t>
            </m:r>
          </m:e>
        </m:func>
      </m:oMath>
      <w:r>
        <w:rPr>
          <w:lang w:eastAsia="en-US"/>
        </w:rPr>
        <w:t xml:space="preserve"> and </w:t>
      </w:r>
      <m:oMath>
        <m:func>
          <m:funcPr>
            <m:ctrlPr>
              <w:rPr>
                <w:rFonts w:ascii="Cambria Math" w:eastAsiaTheme="minorHAnsi" w:hAnsi="Cambria Math"/>
                <w:lang w:eastAsia="en-US"/>
              </w:rPr>
            </m:ctrlPr>
          </m:funcPr>
          <m:fName>
            <m:sSub>
              <m:sSubPr>
                <m:ctrlPr>
                  <w:rPr>
                    <w:rFonts w:ascii="Cambria Math" w:eastAsiaTheme="minorHAnsi" w:hAnsi="Cambria Math"/>
                    <w:lang w:eastAsia="en-US"/>
                  </w:rPr>
                </m:ctrlPr>
              </m:sSubPr>
              <m:e>
                <m:r>
                  <w:rPr>
                    <w:rFonts w:ascii="Cambria Math" w:eastAsiaTheme="minorHAnsi" w:hAnsi="Cambria Math"/>
                    <w:lang w:eastAsia="en-US"/>
                  </w:rPr>
                  <m:t>log</m:t>
                </m:r>
              </m:e>
              <m:sub>
                <m:r>
                  <w:rPr>
                    <w:rFonts w:ascii="Cambria Math" w:eastAsiaTheme="minorHAnsi" w:hAnsi="Cambria Math"/>
                    <w:lang w:eastAsia="en-US"/>
                  </w:rPr>
                  <m:t>b</m:t>
                </m:r>
              </m:sub>
            </m:sSub>
          </m:fName>
          <m:e>
            <m:r>
              <w:rPr>
                <w:rFonts w:ascii="Cambria Math" w:eastAsiaTheme="minorHAnsi" w:hAnsi="Cambria Math"/>
                <w:lang w:eastAsia="en-US"/>
              </w:rPr>
              <m:t>x</m:t>
            </m:r>
          </m:e>
        </m:func>
      </m:oMath>
      <w:r>
        <w:rPr>
          <w:lang w:eastAsia="en-US"/>
        </w:rPr>
        <w:t xml:space="preserve"> differ by a constant factor and we don’t worry about constant factors in asymptotic notation</w:t>
      </w:r>
    </w:p>
    <w:p w14:paraId="14249757" w14:textId="77777777" w:rsidR="004137FC" w:rsidRPr="00E0210F" w:rsidRDefault="004137FC" w:rsidP="004137FC">
      <w:pPr>
        <w:spacing w:after="160" w:line="259" w:lineRule="auto"/>
        <w:rPr>
          <w:b/>
        </w:rPr>
      </w:pPr>
      <w:r>
        <w:br w:type="page"/>
      </w:r>
    </w:p>
    <w:p w14:paraId="5ACEB2E7" w14:textId="77777777" w:rsidR="004137FC" w:rsidRDefault="004137FC" w:rsidP="004137FC">
      <w:pPr>
        <w:pStyle w:val="Question"/>
        <w:rPr>
          <w:rFonts w:eastAsiaTheme="minorHAnsi"/>
          <w:lang w:eastAsia="en-US"/>
        </w:rPr>
      </w:pPr>
      <w:r>
        <w:rPr>
          <w:rFonts w:eastAsiaTheme="minorHAnsi"/>
          <w:lang w:eastAsia="en-US"/>
        </w:rPr>
        <w:lastRenderedPageBreak/>
        <w:t>What is the running time of the following function and what does it do?</w:t>
      </w:r>
    </w:p>
    <w:p w14:paraId="46B24101" w14:textId="77777777" w:rsidR="004137FC" w:rsidRDefault="004137FC" w:rsidP="004137FC">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static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Function(</w:t>
      </w:r>
      <w:r>
        <w:rPr>
          <w:rFonts w:eastAsiaTheme="minorHAnsi"/>
          <w:lang w:eastAsia="en-US"/>
        </w:rPr>
        <w:t>int</w:t>
      </w:r>
      <w:r>
        <w:rPr>
          <w:rFonts w:eastAsiaTheme="minorHAnsi"/>
          <w:color w:val="000000"/>
          <w:lang w:eastAsia="en-US"/>
        </w:rPr>
        <w:t xml:space="preserve"> n)</w:t>
      </w:r>
    </w:p>
    <w:p w14:paraId="3F748B38" w14:textId="77777777" w:rsidR="004137FC" w:rsidRDefault="004137FC" w:rsidP="004137FC">
      <w:pPr>
        <w:pStyle w:val="SourceCode"/>
        <w:rPr>
          <w:rFonts w:eastAsiaTheme="minorHAnsi"/>
          <w:color w:val="000000"/>
          <w:lang w:eastAsia="en-US"/>
        </w:rPr>
      </w:pPr>
      <w:r>
        <w:rPr>
          <w:rFonts w:eastAsiaTheme="minorHAnsi"/>
          <w:color w:val="000000"/>
          <w:lang w:eastAsia="en-US"/>
        </w:rPr>
        <w:t>{</w:t>
      </w:r>
    </w:p>
    <w:p w14:paraId="750DC499" w14:textId="77777777" w:rsidR="004137FC" w:rsidRDefault="004137FC" w:rsidP="004137FC">
      <w:pPr>
        <w:pStyle w:val="SourceCode"/>
        <w:rPr>
          <w:rFonts w:eastAsiaTheme="minorHAnsi"/>
          <w:color w:val="000000"/>
          <w:lang w:eastAsia="en-US"/>
        </w:rPr>
      </w:pPr>
      <w:r>
        <w:rPr>
          <w:rFonts w:eastAsiaTheme="minorHAnsi"/>
          <w:color w:val="000000"/>
          <w:lang w:eastAsia="en-US"/>
        </w:rPr>
        <w:tab/>
      </w:r>
      <w:r>
        <w:rPr>
          <w:rFonts w:eastAsiaTheme="minorHAnsi"/>
          <w:lang w:eastAsia="en-US"/>
        </w:rPr>
        <w:t>if</w:t>
      </w:r>
      <w:r>
        <w:rPr>
          <w:rFonts w:eastAsiaTheme="minorHAnsi"/>
          <w:color w:val="000000"/>
          <w:lang w:eastAsia="en-US"/>
        </w:rPr>
        <w:t xml:space="preserve"> (n == </w:t>
      </w:r>
      <w:r>
        <w:rPr>
          <w:rFonts w:eastAsiaTheme="minorHAnsi"/>
          <w:color w:val="C81EFA"/>
          <w:lang w:eastAsia="en-US"/>
        </w:rPr>
        <w:t>1</w:t>
      </w:r>
      <w:r>
        <w:rPr>
          <w:rFonts w:eastAsiaTheme="minorHAnsi"/>
          <w:color w:val="000000"/>
          <w:lang w:eastAsia="en-US"/>
        </w:rPr>
        <w:t>)</w:t>
      </w:r>
    </w:p>
    <w:p w14:paraId="2C3C18F2" w14:textId="77777777" w:rsidR="004137FC" w:rsidRDefault="004137FC" w:rsidP="004137FC">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1</w:t>
      </w:r>
      <w:r>
        <w:rPr>
          <w:rFonts w:eastAsiaTheme="minorHAnsi"/>
          <w:color w:val="000000"/>
          <w:lang w:eastAsia="en-US"/>
        </w:rPr>
        <w:t>;</w:t>
      </w:r>
    </w:p>
    <w:p w14:paraId="1895BD08" w14:textId="77777777" w:rsidR="004137FC" w:rsidRDefault="004137FC" w:rsidP="004137FC">
      <w:pPr>
        <w:pStyle w:val="SourceCode"/>
        <w:rPr>
          <w:rFonts w:eastAsiaTheme="minorHAnsi"/>
          <w:color w:val="000000"/>
          <w:lang w:eastAsia="en-US"/>
        </w:rPr>
      </w:pPr>
    </w:p>
    <w:p w14:paraId="43818976" w14:textId="77777777" w:rsidR="004137FC" w:rsidRDefault="004137FC" w:rsidP="004137FC">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Function(n - </w:t>
      </w:r>
      <w:r>
        <w:rPr>
          <w:rFonts w:eastAsiaTheme="minorHAnsi"/>
          <w:color w:val="C81EFA"/>
          <w:lang w:eastAsia="en-US"/>
        </w:rPr>
        <w:t>1</w:t>
      </w:r>
      <w:r>
        <w:rPr>
          <w:rFonts w:eastAsiaTheme="minorHAnsi"/>
          <w:color w:val="000000"/>
          <w:lang w:eastAsia="en-US"/>
        </w:rPr>
        <w:t xml:space="preserve">) + Function(n - </w:t>
      </w:r>
      <w:r>
        <w:rPr>
          <w:rFonts w:eastAsiaTheme="minorHAnsi"/>
          <w:color w:val="C81EFA"/>
          <w:lang w:eastAsia="en-US"/>
        </w:rPr>
        <w:t>1</w:t>
      </w:r>
      <w:r>
        <w:rPr>
          <w:rFonts w:eastAsiaTheme="minorHAnsi"/>
          <w:color w:val="000000"/>
          <w:lang w:eastAsia="en-US"/>
        </w:rPr>
        <w:t>);</w:t>
      </w:r>
    </w:p>
    <w:p w14:paraId="5B835E7D" w14:textId="77777777" w:rsidR="004137FC" w:rsidRDefault="004137FC" w:rsidP="004137FC">
      <w:pPr>
        <w:pStyle w:val="SourceCode"/>
        <w:rPr>
          <w:rFonts w:eastAsiaTheme="minorHAnsi"/>
          <w:color w:val="000000"/>
          <w:lang w:eastAsia="en-US"/>
        </w:rPr>
      </w:pPr>
      <w:r>
        <w:rPr>
          <w:rFonts w:eastAsiaTheme="minorHAnsi"/>
          <w:color w:val="000000"/>
          <w:lang w:eastAsia="en-US"/>
        </w:rPr>
        <w:t>}</w:t>
      </w:r>
    </w:p>
    <w:p w14:paraId="59CCCD75" w14:textId="77777777" w:rsidR="004137FC" w:rsidRDefault="004137FC" w:rsidP="004137FC">
      <w:pPr>
        <w:pStyle w:val="SourceCode"/>
        <w:rPr>
          <w:rFonts w:eastAsiaTheme="minorHAnsi"/>
          <w:color w:val="000000"/>
          <w:lang w:eastAsia="en-US"/>
        </w:rPr>
      </w:pPr>
    </w:p>
    <w:p w14:paraId="20F2D87F" w14:textId="77777777" w:rsidR="004137FC" w:rsidRDefault="004137FC" w:rsidP="004137FC">
      <w:pPr>
        <w:pStyle w:val="Answer"/>
        <w:rPr>
          <w:rFonts w:eastAsiaTheme="minorHAnsi"/>
          <w:lang w:eastAsia="en-US"/>
        </w:rPr>
      </w:pPr>
      <w:r>
        <w:rPr>
          <w:rFonts w:eastAsiaTheme="minorHAnsi"/>
          <w:lang w:eastAsia="en-US"/>
        </w:rPr>
        <w:t xml:space="preserve">Look at the call graph of the specific case of Function(4). We get the total run time by summing the number of calls at each level. 1+2+4+8. As we move down from one level to the other each level has double the number of calls as the level before. In our case we have </w:t>
      </w:r>
      <m:oMath>
        <m:r>
          <w:rPr>
            <w:rFonts w:ascii="Cambria Math" w:eastAsiaTheme="minorHAnsi" w:hAnsi="Cambria Math"/>
            <w:lang w:eastAsia="en-US"/>
          </w:rPr>
          <m:t>1+2+4+8=</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0</m:t>
            </m:r>
          </m:sup>
        </m:sSup>
        <m:r>
          <w:rPr>
            <w:rFonts w:ascii="Cambria Math" w:eastAsiaTheme="minorHAnsi" w:hAnsi="Cambria Math"/>
            <w:lang w:eastAsia="en-US"/>
          </w:rPr>
          <m:t>+</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1</m:t>
            </m:r>
          </m:sup>
        </m:sSup>
        <m:r>
          <w:rPr>
            <w:rFonts w:ascii="Cambria Math" w:hAnsi="Cambria Math"/>
            <w:lang w:eastAsia="en-US"/>
          </w:rPr>
          <m:t>+</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2</m:t>
            </m:r>
          </m:sup>
        </m:sSup>
        <m:r>
          <w:rPr>
            <w:rFonts w:ascii="Cambria Math" w:eastAsiaTheme="minorHAnsi" w:hAnsi="Cambria Math"/>
            <w:lang w:eastAsia="en-US"/>
          </w:rPr>
          <m:t>+</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3</m:t>
            </m:r>
          </m:sup>
        </m:sSup>
        <m:r>
          <w:rPr>
            <w:rFonts w:ascii="Cambria Math" w:eastAsiaTheme="minorHAnsi" w:hAnsi="Cambria Math"/>
            <w:lang w:eastAsia="en-US"/>
          </w:rPr>
          <m:t>=</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4</m:t>
            </m:r>
          </m:sup>
        </m:sSup>
        <m:r>
          <w:rPr>
            <w:rFonts w:ascii="Cambria Math" w:eastAsiaTheme="minorHAnsi" w:hAnsi="Cambria Math"/>
            <w:lang w:eastAsia="en-US"/>
          </w:rPr>
          <m:t>-1</m:t>
        </m:r>
      </m:oMath>
    </w:p>
    <w:p w14:paraId="1F68558F" w14:textId="77777777" w:rsidR="004137FC" w:rsidRDefault="004137FC" w:rsidP="004137FC">
      <w:pPr>
        <w:pStyle w:val="Answer"/>
        <w:rPr>
          <w:rFonts w:eastAsiaTheme="minorHAnsi"/>
          <w:lang w:eastAsia="en-US"/>
        </w:rPr>
      </w:pPr>
      <w:r w:rsidRPr="004B1C7B">
        <w:rPr>
          <w:rFonts w:eastAsiaTheme="minorHAnsi"/>
          <w:noProof/>
          <w:lang w:eastAsia="en-US"/>
        </w:rPr>
        <w:drawing>
          <wp:inline distT="0" distB="0" distL="0" distR="0" wp14:anchorId="54679E17" wp14:editId="2628BEEF">
            <wp:extent cx="3409179" cy="218251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1776" cy="2184175"/>
                    </a:xfrm>
                    <a:prstGeom prst="rect">
                      <a:avLst/>
                    </a:prstGeom>
                  </pic:spPr>
                </pic:pic>
              </a:graphicData>
            </a:graphic>
          </wp:inline>
        </w:drawing>
      </w:r>
    </w:p>
    <w:p w14:paraId="00A70520" w14:textId="77777777" w:rsidR="004137FC" w:rsidRDefault="004137FC" w:rsidP="004137FC">
      <w:pPr>
        <w:pStyle w:val="Answer"/>
        <w:rPr>
          <w:rFonts w:eastAsiaTheme="minorHAnsi"/>
          <w:lang w:eastAsia="en-US"/>
        </w:rPr>
      </w:pPr>
    </w:p>
    <w:p w14:paraId="227C5C9E" w14:textId="77777777" w:rsidR="004137FC" w:rsidRPr="00BA7026" w:rsidRDefault="004137FC" w:rsidP="004137FC">
      <w:pPr>
        <w:pStyle w:val="Answer"/>
        <w:rPr>
          <w:rFonts w:eastAsiaTheme="minorHAnsi"/>
          <w:lang w:eastAsia="en-US"/>
        </w:rPr>
      </w:pPr>
      <w:r>
        <w:rPr>
          <w:rFonts w:eastAsiaTheme="minorHAnsi"/>
          <w:lang w:eastAsia="en-US"/>
        </w:rPr>
        <w:t xml:space="preserve">The running time is </w:t>
      </w:r>
      <m:oMath>
        <m:r>
          <w:rPr>
            <w:rFonts w:ascii="Cambria Math" w:eastAsiaTheme="minorHAnsi" w:hAnsi="Cambria Math"/>
            <w:lang w:eastAsia="en-US"/>
          </w:rPr>
          <m:t>O</m:t>
        </m:r>
        <m:d>
          <m:dPr>
            <m:ctrlPr>
              <w:rPr>
                <w:rFonts w:ascii="Cambria Math" w:eastAsiaTheme="minorHAnsi" w:hAnsi="Cambria Math"/>
                <w:lang w:eastAsia="en-US"/>
              </w:rPr>
            </m:ctrlPr>
          </m:dPr>
          <m:e>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n-1</m:t>
                </m:r>
              </m:sup>
            </m:sSup>
          </m:e>
        </m:d>
        <m:r>
          <w:rPr>
            <w:rFonts w:ascii="Cambria Math" w:eastAsiaTheme="minorHAnsi" w:hAnsi="Cambria Math"/>
            <w:lang w:eastAsia="en-US"/>
          </w:rPr>
          <m:t>=</m:t>
        </m:r>
        <m:f>
          <m:fPr>
            <m:ctrlPr>
              <w:rPr>
                <w:rFonts w:ascii="Cambria Math" w:eastAsiaTheme="minorHAnsi" w:hAnsi="Cambria Math"/>
                <w:lang w:eastAsia="en-US"/>
              </w:rPr>
            </m:ctrlPr>
          </m:fPr>
          <m:num>
            <m:r>
              <w:rPr>
                <w:rFonts w:ascii="Cambria Math" w:eastAsiaTheme="minorHAnsi" w:hAnsi="Cambria Math"/>
                <w:lang w:eastAsia="en-US"/>
              </w:rPr>
              <m:t>O</m:t>
            </m:r>
            <m:d>
              <m:dPr>
                <m:ctrlPr>
                  <w:rPr>
                    <w:rFonts w:ascii="Cambria Math" w:eastAsiaTheme="minorHAnsi" w:hAnsi="Cambria Math"/>
                    <w:lang w:eastAsia="en-US"/>
                  </w:rPr>
                </m:ctrlPr>
              </m:dPr>
              <m:e>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m:t>
                    </m:r>
                  </m:sup>
                </m:sSup>
              </m:e>
            </m:d>
          </m:num>
          <m:den>
            <m:r>
              <w:rPr>
                <w:rFonts w:ascii="Cambria Math" w:eastAsiaTheme="minorHAnsi" w:hAnsi="Cambria Math"/>
                <w:lang w:eastAsia="en-US"/>
              </w:rPr>
              <m:t>2</m:t>
            </m:r>
          </m:den>
        </m:f>
        <m:r>
          <w:rPr>
            <w:rFonts w:ascii="Cambria Math" w:eastAsiaTheme="minorHAnsi" w:hAnsi="Cambria Math"/>
            <w:lang w:eastAsia="en-US"/>
          </w:rPr>
          <m:t>=O</m:t>
        </m:r>
        <m:d>
          <m:dPr>
            <m:ctrlPr>
              <w:rPr>
                <w:rFonts w:ascii="Cambria Math" w:eastAsiaTheme="minorHAnsi" w:hAnsi="Cambria Math"/>
                <w:lang w:eastAsia="en-US"/>
              </w:rPr>
            </m:ctrlPr>
          </m:dPr>
          <m:e>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m:t>
                </m:r>
              </m:sup>
            </m:sSup>
          </m:e>
        </m:d>
      </m:oMath>
      <w:r>
        <w:rPr>
          <w:lang w:eastAsia="en-US"/>
        </w:rPr>
        <w:t xml:space="preserve"> Why? Because</w:t>
      </w:r>
      <m:oMath>
        <m:r>
          <w:rPr>
            <w:rFonts w:ascii="Cambria Math" w:hAnsi="Cambria Math"/>
            <w:lang w:eastAsia="en-US"/>
          </w:rPr>
          <m:t xml:space="preserve"> </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n-1</m:t>
            </m:r>
          </m:sup>
        </m:sSup>
        <m:r>
          <w:rPr>
            <w:rFonts w:ascii="Cambria Math" w:eastAsiaTheme="minorHAnsi" w:hAnsi="Cambria Math"/>
            <w:lang w:eastAsia="en-US"/>
          </w:rPr>
          <m:t>=</m:t>
        </m:r>
        <m:f>
          <m:fPr>
            <m:ctrlPr>
              <w:rPr>
                <w:rFonts w:ascii="Cambria Math" w:eastAsiaTheme="minorHAnsi" w:hAnsi="Cambria Math"/>
                <w:lang w:eastAsia="en-US"/>
              </w:rPr>
            </m:ctrlPr>
          </m:fPr>
          <m:num>
            <m:r>
              <w:rPr>
                <w:rFonts w:ascii="Cambria Math" w:eastAsiaTheme="minorHAnsi" w:hAnsi="Cambria Math"/>
                <w:lang w:eastAsia="en-US"/>
              </w:rPr>
              <m:t>1</m:t>
            </m:r>
          </m:num>
          <m:den>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n-1</m:t>
                </m:r>
              </m:sup>
            </m:sSup>
            <m:r>
              <w:rPr>
                <w:rFonts w:ascii="Cambria Math" w:eastAsiaTheme="minorHAnsi" w:hAnsi="Cambria Math"/>
                <w:lang w:eastAsia="en-US"/>
              </w:rPr>
              <m:t>2</m:t>
            </m:r>
          </m:den>
        </m:f>
      </m:oMath>
      <w:r>
        <w:rPr>
          <w:lang w:eastAsia="en-US"/>
        </w:rPr>
        <w:t xml:space="preserve"> and we can ignore constant factors.</w:t>
      </w:r>
    </w:p>
    <w:p w14:paraId="17F9D186" w14:textId="77777777" w:rsidR="004137FC" w:rsidRDefault="004137FC" w:rsidP="004137FC">
      <w:pPr>
        <w:spacing w:after="160" w:line="259" w:lineRule="auto"/>
        <w:rPr>
          <w:b/>
        </w:rPr>
      </w:pPr>
      <w:r>
        <w:br w:type="page"/>
      </w:r>
    </w:p>
    <w:p w14:paraId="65E7C287" w14:textId="77777777" w:rsidR="004137FC" w:rsidRDefault="004137FC" w:rsidP="004137FC">
      <w:pPr>
        <w:pStyle w:val="Question"/>
      </w:pPr>
      <w:r>
        <w:lastRenderedPageBreak/>
        <w:t>What is the asymptotic running time of the following?</w:t>
      </w:r>
    </w:p>
    <w:p w14:paraId="071EAA1F" w14:textId="77777777" w:rsidR="004137FC" w:rsidRDefault="004137FC" w:rsidP="004137F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FibonacciRecursive(</w:t>
      </w:r>
      <w:r>
        <w:rPr>
          <w:rFonts w:eastAsiaTheme="minorHAnsi"/>
          <w:color w:val="0000FF"/>
          <w:lang w:eastAsia="en-US"/>
        </w:rPr>
        <w:t>int</w:t>
      </w:r>
      <w:r>
        <w:rPr>
          <w:rFonts w:eastAsiaTheme="minorHAnsi"/>
          <w:lang w:eastAsia="en-US"/>
        </w:rPr>
        <w:t xml:space="preserve"> n)</w:t>
      </w:r>
    </w:p>
    <w:p w14:paraId="3E7126CD" w14:textId="77777777" w:rsidR="004137FC" w:rsidRDefault="004137FC" w:rsidP="004137FC">
      <w:pPr>
        <w:pStyle w:val="SourceCode"/>
        <w:rPr>
          <w:rFonts w:eastAsiaTheme="minorHAnsi"/>
          <w:lang w:eastAsia="en-US"/>
        </w:rPr>
      </w:pPr>
      <w:r>
        <w:rPr>
          <w:rFonts w:eastAsiaTheme="minorHAnsi"/>
          <w:lang w:eastAsia="en-US"/>
        </w:rPr>
        <w:t>{</w:t>
      </w:r>
    </w:p>
    <w:p w14:paraId="15EA6183"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(n == </w:t>
      </w:r>
      <w:r>
        <w:rPr>
          <w:rFonts w:eastAsiaTheme="minorHAnsi"/>
          <w:color w:val="C81EFA"/>
          <w:lang w:eastAsia="en-US"/>
        </w:rPr>
        <w:t>0</w:t>
      </w:r>
      <w:r>
        <w:rPr>
          <w:rFonts w:eastAsiaTheme="minorHAnsi"/>
          <w:lang w:eastAsia="en-US"/>
        </w:rPr>
        <w:t>)</w:t>
      </w:r>
    </w:p>
    <w:p w14:paraId="5BABACAA"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w:t>
      </w:r>
    </w:p>
    <w:p w14:paraId="640BD9EF"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(n == </w:t>
      </w:r>
      <w:r>
        <w:rPr>
          <w:rFonts w:eastAsiaTheme="minorHAnsi"/>
          <w:color w:val="C81EFA"/>
          <w:lang w:eastAsia="en-US"/>
        </w:rPr>
        <w:t>1</w:t>
      </w:r>
      <w:r>
        <w:rPr>
          <w:rFonts w:eastAsiaTheme="minorHAnsi"/>
          <w:lang w:eastAsia="en-US"/>
        </w:rPr>
        <w:t>)</w:t>
      </w:r>
    </w:p>
    <w:p w14:paraId="35B4A068"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w:t>
      </w:r>
    </w:p>
    <w:p w14:paraId="6D7A95E9" w14:textId="77777777" w:rsidR="004137FC" w:rsidRDefault="004137FC" w:rsidP="004137FC">
      <w:pPr>
        <w:pStyle w:val="SourceCode"/>
        <w:rPr>
          <w:rFonts w:eastAsiaTheme="minorHAnsi"/>
          <w:lang w:eastAsia="en-US"/>
        </w:rPr>
      </w:pPr>
    </w:p>
    <w:p w14:paraId="12D60D93"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FibonacciRecursive(n - </w:t>
      </w:r>
      <w:r>
        <w:rPr>
          <w:rFonts w:eastAsiaTheme="minorHAnsi"/>
          <w:color w:val="C81EFA"/>
          <w:lang w:eastAsia="en-US"/>
        </w:rPr>
        <w:t>1</w:t>
      </w:r>
      <w:r>
        <w:rPr>
          <w:rFonts w:eastAsiaTheme="minorHAnsi"/>
          <w:lang w:eastAsia="en-US"/>
        </w:rPr>
        <w:t xml:space="preserve">) + FibonacciRecursive(n - </w:t>
      </w:r>
      <w:r>
        <w:rPr>
          <w:rFonts w:eastAsiaTheme="minorHAnsi"/>
          <w:color w:val="C81EFA"/>
          <w:lang w:eastAsia="en-US"/>
        </w:rPr>
        <w:t>2</w:t>
      </w:r>
      <w:r>
        <w:rPr>
          <w:rFonts w:eastAsiaTheme="minorHAnsi"/>
          <w:lang w:eastAsia="en-US"/>
        </w:rPr>
        <w:t>);</w:t>
      </w:r>
    </w:p>
    <w:p w14:paraId="38D372AE" w14:textId="77777777" w:rsidR="004137FC" w:rsidRDefault="004137FC" w:rsidP="004137FC">
      <w:pPr>
        <w:pStyle w:val="SourceCode"/>
        <w:rPr>
          <w:rFonts w:eastAsiaTheme="minorHAnsi"/>
          <w:lang w:eastAsia="en-US"/>
        </w:rPr>
      </w:pPr>
      <w:r>
        <w:rPr>
          <w:rFonts w:eastAsiaTheme="minorHAnsi"/>
          <w:lang w:eastAsia="en-US"/>
        </w:rPr>
        <w:t>}</w:t>
      </w:r>
    </w:p>
    <w:p w14:paraId="22E3527B" w14:textId="77777777" w:rsidR="004137FC" w:rsidRDefault="004137FC" w:rsidP="004137FC">
      <w:pPr>
        <w:pStyle w:val="SourceCode"/>
        <w:rPr>
          <w:rFonts w:eastAsiaTheme="minorHAnsi"/>
          <w:lang w:eastAsia="en-US"/>
        </w:rPr>
      </w:pPr>
    </w:p>
    <w:p w14:paraId="05E0074A" w14:textId="77777777" w:rsidR="004137FC" w:rsidRDefault="004137FC" w:rsidP="004137FC">
      <w:pPr>
        <w:pStyle w:val="SourceCode"/>
        <w:rPr>
          <w:rFonts w:eastAsiaTheme="minorHAnsi"/>
          <w:lang w:eastAsia="en-US"/>
        </w:rPr>
      </w:pPr>
      <w:r w:rsidRPr="005C5036">
        <w:rPr>
          <w:rFonts w:eastAsiaTheme="minorHAnsi"/>
          <w:lang w:eastAsia="en-US"/>
        </w:rPr>
        <w:drawing>
          <wp:inline distT="0" distB="0" distL="0" distR="0" wp14:anchorId="0431A3DB" wp14:editId="7F67B18A">
            <wp:extent cx="2996906" cy="2075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9870" cy="2077958"/>
                    </a:xfrm>
                    <a:prstGeom prst="rect">
                      <a:avLst/>
                    </a:prstGeom>
                  </pic:spPr>
                </pic:pic>
              </a:graphicData>
            </a:graphic>
          </wp:inline>
        </w:drawing>
      </w:r>
    </w:p>
    <w:p w14:paraId="7E8443BF" w14:textId="77777777" w:rsidR="004137FC" w:rsidRPr="00BA7026" w:rsidRDefault="004137FC" w:rsidP="004137FC">
      <w:pPr>
        <w:pStyle w:val="Answer"/>
        <w:rPr>
          <w:rFonts w:eastAsiaTheme="minorHAnsi"/>
          <w:lang w:eastAsia="en-US"/>
        </w:rPr>
      </w:pPr>
      <w:r>
        <w:rPr>
          <w:rFonts w:eastAsiaTheme="minorHAnsi"/>
          <w:lang w:eastAsia="en-US"/>
        </w:rPr>
        <w:t xml:space="preserve">The call graph for fibonacci is very similar to the previous question so </w:t>
      </w:r>
      <m:oMath>
        <m:r>
          <w:rPr>
            <w:rFonts w:ascii="Cambria Math" w:eastAsiaTheme="minorHAnsi" w:hAnsi="Cambria Math"/>
            <w:lang w:eastAsia="en-US"/>
          </w:rPr>
          <m:t>O(</m:t>
        </m:r>
        <m:sSup>
          <m:sSupPr>
            <m:ctrlPr>
              <w:rPr>
                <w:rFonts w:ascii="Cambria Math" w:eastAsiaTheme="minorHAnsi" w:hAnsi="Cambria Math"/>
                <w:lang w:eastAsia="en-US"/>
              </w:rPr>
            </m:ctrlPr>
          </m:sSupPr>
          <m:e>
            <m:r>
              <w:rPr>
                <w:rFonts w:ascii="Cambria Math" w:eastAsiaTheme="minorHAnsi" w:hAnsi="Cambria Math"/>
                <w:lang w:eastAsia="en-US"/>
              </w:rPr>
              <m:t>2</m:t>
            </m:r>
          </m:e>
          <m:sup>
            <m:r>
              <w:rPr>
                <w:rFonts w:ascii="Cambria Math" w:eastAsiaTheme="minorHAnsi" w:hAnsi="Cambria Math"/>
                <w:lang w:eastAsia="en-US"/>
              </w:rPr>
              <m:t>n</m:t>
            </m:r>
          </m:sup>
        </m:sSup>
        <m:r>
          <w:rPr>
            <w:rFonts w:ascii="Cambria Math" w:eastAsiaTheme="minorHAnsi" w:hAnsi="Cambria Math"/>
            <w:lang w:eastAsia="en-US"/>
          </w:rPr>
          <m:t>)</m:t>
        </m:r>
      </m:oMath>
      <w:r>
        <w:rPr>
          <w:lang w:eastAsia="en-US"/>
        </w:rPr>
        <w:t xml:space="preserve"> is a correct upper bound. It is possible to prove a tighter upper bound as </w:t>
      </w:r>
      <m:oMath>
        <m:r>
          <w:rPr>
            <w:rFonts w:ascii="Cambria Math" w:eastAsiaTheme="minorHAnsi" w:hAnsi="Cambria Math"/>
            <w:lang w:eastAsia="en-US"/>
          </w:rPr>
          <m:t>O(</m:t>
        </m:r>
        <m:sSup>
          <m:sSupPr>
            <m:ctrlPr>
              <w:rPr>
                <w:rFonts w:ascii="Cambria Math" w:eastAsiaTheme="minorHAnsi" w:hAnsi="Cambria Math"/>
                <w:lang w:eastAsia="en-US"/>
              </w:rPr>
            </m:ctrlPr>
          </m:sSupPr>
          <m:e>
            <m:r>
              <w:rPr>
                <w:rFonts w:ascii="Cambria Math" w:eastAsiaTheme="minorHAnsi" w:hAnsi="Cambria Math"/>
                <w:lang w:eastAsia="en-US"/>
              </w:rPr>
              <m:t>ϕ</m:t>
            </m:r>
          </m:e>
          <m:sup>
            <m:r>
              <w:rPr>
                <w:rFonts w:ascii="Cambria Math" w:eastAsiaTheme="minorHAnsi" w:hAnsi="Cambria Math"/>
                <w:lang w:eastAsia="en-US"/>
              </w:rPr>
              <m:t>n</m:t>
            </m:r>
          </m:sup>
        </m:sSup>
        <m:r>
          <w:rPr>
            <w:rFonts w:ascii="Cambria Math" w:eastAsiaTheme="minorHAnsi" w:hAnsi="Cambria Math"/>
            <w:lang w:eastAsia="en-US"/>
          </w:rPr>
          <m:t>)</m:t>
        </m:r>
      </m:oMath>
      <w:r>
        <w:rPr>
          <w:lang w:eastAsia="en-US"/>
        </w:rPr>
        <w:t xml:space="preserve"> where </w:t>
      </w:r>
      <m:oMath>
        <m:r>
          <w:rPr>
            <w:rFonts w:ascii="Cambria Math" w:eastAsiaTheme="minorHAnsi" w:hAnsi="Cambria Math"/>
            <w:lang w:eastAsia="en-US"/>
          </w:rPr>
          <m:t>ϕ=(1+</m:t>
        </m:r>
        <m:rad>
          <m:radPr>
            <m:degHide m:val="1"/>
            <m:ctrlPr>
              <w:rPr>
                <w:rFonts w:ascii="Cambria Math" w:eastAsiaTheme="minorHAnsi" w:hAnsi="Cambria Math"/>
                <w:lang w:eastAsia="en-US"/>
              </w:rPr>
            </m:ctrlPr>
          </m:radPr>
          <m:deg/>
          <m:e>
            <m:r>
              <w:rPr>
                <w:rFonts w:ascii="Cambria Math" w:eastAsiaTheme="minorHAnsi" w:hAnsi="Cambria Math"/>
                <w:lang w:eastAsia="en-US"/>
              </w:rPr>
              <m:t>5</m:t>
            </m:r>
          </m:e>
        </m:rad>
        <m:r>
          <w:rPr>
            <w:rFonts w:ascii="Cambria Math" w:eastAsiaTheme="minorHAnsi" w:hAnsi="Cambria Math"/>
            <w:lang w:eastAsia="en-US"/>
          </w:rPr>
          <m:t>)/2</m:t>
        </m:r>
      </m:oMath>
    </w:p>
    <w:p w14:paraId="3327FA7D" w14:textId="77777777" w:rsidR="004137FC" w:rsidRDefault="004137FC" w:rsidP="004137FC">
      <w:pPr>
        <w:pStyle w:val="Question"/>
      </w:pPr>
    </w:p>
    <w:p w14:paraId="1FC149E1" w14:textId="77777777" w:rsidR="004137FC" w:rsidRDefault="004137FC" w:rsidP="004137FC">
      <w:pPr>
        <w:spacing w:after="160" w:line="259" w:lineRule="auto"/>
        <w:rPr>
          <w:b/>
        </w:rPr>
      </w:pPr>
      <w:r>
        <w:br w:type="page"/>
      </w:r>
    </w:p>
    <w:p w14:paraId="553C069E" w14:textId="77777777" w:rsidR="004137FC" w:rsidRDefault="004137FC" w:rsidP="004137FC">
      <w:pPr>
        <w:pStyle w:val="Question"/>
      </w:pPr>
      <w:r>
        <w:lastRenderedPageBreak/>
        <w:t>What is the asymptotic running time of the following?</w:t>
      </w:r>
    </w:p>
    <w:p w14:paraId="7AD6B8FB" w14:textId="77777777" w:rsidR="004137FC" w:rsidRDefault="004137FC" w:rsidP="004137F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FibonacciRecursive(</w:t>
      </w:r>
      <w:r>
        <w:rPr>
          <w:rFonts w:eastAsiaTheme="minorHAnsi"/>
          <w:color w:val="0000FF"/>
          <w:lang w:eastAsia="en-US"/>
        </w:rPr>
        <w:t>int</w:t>
      </w:r>
      <w:r>
        <w:rPr>
          <w:rFonts w:eastAsiaTheme="minorHAnsi"/>
          <w:lang w:eastAsia="en-US"/>
        </w:rPr>
        <w:t xml:space="preserve"> n)</w:t>
      </w:r>
    </w:p>
    <w:p w14:paraId="1A83705E" w14:textId="77777777" w:rsidR="004137FC" w:rsidRDefault="004137FC" w:rsidP="004137FC">
      <w:pPr>
        <w:pStyle w:val="SourceCode"/>
        <w:rPr>
          <w:rFonts w:eastAsiaTheme="minorHAnsi"/>
          <w:lang w:eastAsia="en-US"/>
        </w:rPr>
      </w:pPr>
      <w:r>
        <w:rPr>
          <w:rFonts w:eastAsiaTheme="minorHAnsi"/>
          <w:lang w:eastAsia="en-US"/>
        </w:rPr>
        <w:t>{</w:t>
      </w:r>
    </w:p>
    <w:p w14:paraId="3F7A914D"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(n == </w:t>
      </w:r>
      <w:r>
        <w:rPr>
          <w:rFonts w:eastAsiaTheme="minorHAnsi"/>
          <w:color w:val="C81EFA"/>
          <w:lang w:eastAsia="en-US"/>
        </w:rPr>
        <w:t>0</w:t>
      </w:r>
      <w:r>
        <w:rPr>
          <w:rFonts w:eastAsiaTheme="minorHAnsi"/>
          <w:lang w:eastAsia="en-US"/>
        </w:rPr>
        <w:t>)</w:t>
      </w:r>
    </w:p>
    <w:p w14:paraId="5C2517EE"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w:t>
      </w:r>
    </w:p>
    <w:p w14:paraId="1613E0F4"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(n == </w:t>
      </w:r>
      <w:r>
        <w:rPr>
          <w:rFonts w:eastAsiaTheme="minorHAnsi"/>
          <w:color w:val="C81EFA"/>
          <w:lang w:eastAsia="en-US"/>
        </w:rPr>
        <w:t>1</w:t>
      </w:r>
      <w:r>
        <w:rPr>
          <w:rFonts w:eastAsiaTheme="minorHAnsi"/>
          <w:lang w:eastAsia="en-US"/>
        </w:rPr>
        <w:t>)</w:t>
      </w:r>
    </w:p>
    <w:p w14:paraId="13A99BCD"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w:t>
      </w:r>
    </w:p>
    <w:p w14:paraId="6CCAD2EC" w14:textId="77777777" w:rsidR="004137FC" w:rsidRDefault="004137FC" w:rsidP="004137FC">
      <w:pPr>
        <w:pStyle w:val="SourceCode"/>
        <w:rPr>
          <w:rFonts w:eastAsiaTheme="minorHAnsi"/>
          <w:lang w:eastAsia="en-US"/>
        </w:rPr>
      </w:pPr>
    </w:p>
    <w:p w14:paraId="3C0AA491"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FibonacciRecursive(n - </w:t>
      </w:r>
      <w:r>
        <w:rPr>
          <w:rFonts w:eastAsiaTheme="minorHAnsi"/>
          <w:color w:val="C81EFA"/>
          <w:lang w:eastAsia="en-US"/>
        </w:rPr>
        <w:t>1</w:t>
      </w:r>
      <w:r>
        <w:rPr>
          <w:rFonts w:eastAsiaTheme="minorHAnsi"/>
          <w:lang w:eastAsia="en-US"/>
        </w:rPr>
        <w:t xml:space="preserve">) + FibonacciRecursive(n - </w:t>
      </w:r>
      <w:r>
        <w:rPr>
          <w:rFonts w:eastAsiaTheme="minorHAnsi"/>
          <w:color w:val="C81EFA"/>
          <w:lang w:eastAsia="en-US"/>
        </w:rPr>
        <w:t>2</w:t>
      </w:r>
      <w:r>
        <w:rPr>
          <w:rFonts w:eastAsiaTheme="minorHAnsi"/>
          <w:lang w:eastAsia="en-US"/>
        </w:rPr>
        <w:t>);</w:t>
      </w:r>
    </w:p>
    <w:p w14:paraId="7F5819D3" w14:textId="77777777" w:rsidR="004137FC" w:rsidRPr="00956093" w:rsidRDefault="004137FC" w:rsidP="004137FC">
      <w:pPr>
        <w:pStyle w:val="SourceCode"/>
        <w:rPr>
          <w:rFonts w:eastAsiaTheme="minorHAnsi"/>
          <w:lang w:eastAsia="en-US"/>
        </w:rPr>
      </w:pPr>
      <w:r>
        <w:rPr>
          <w:rFonts w:eastAsiaTheme="minorHAnsi"/>
          <w:lang w:eastAsia="en-US"/>
        </w:rPr>
        <w:t>}</w:t>
      </w:r>
    </w:p>
    <w:p w14:paraId="71E3BAF8" w14:textId="77777777" w:rsidR="004137FC" w:rsidRDefault="004137FC" w:rsidP="004137FC">
      <w:pPr>
        <w:pStyle w:val="Question"/>
      </w:pPr>
    </w:p>
    <w:p w14:paraId="4888BE18" w14:textId="77777777" w:rsidR="004137FC" w:rsidRDefault="004137FC" w:rsidP="004137FC">
      <w:pPr>
        <w:pStyle w:val="Question"/>
      </w:pPr>
      <w:r>
        <w:t>What is the asymptotic running time of the following?</w:t>
      </w:r>
    </w:p>
    <w:p w14:paraId="40F17E41" w14:textId="77777777" w:rsidR="004137FC" w:rsidRDefault="004137FC" w:rsidP="004137FC">
      <w:pPr>
        <w:pStyle w:val="SourceCode"/>
        <w:rPr>
          <w:rFonts w:eastAsiaTheme="minorHAnsi"/>
          <w:lang w:eastAsia="en-US"/>
        </w:rPr>
      </w:pPr>
    </w:p>
    <w:p w14:paraId="0B854DCC" w14:textId="77777777" w:rsidR="004137FC" w:rsidRDefault="004137FC" w:rsidP="004137FC">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static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Function2(</w:t>
      </w:r>
      <w:r>
        <w:rPr>
          <w:rFonts w:eastAsiaTheme="minorHAnsi"/>
          <w:lang w:eastAsia="en-US"/>
        </w:rPr>
        <w:t>int</w:t>
      </w:r>
      <w:r>
        <w:rPr>
          <w:rFonts w:eastAsiaTheme="minorHAnsi"/>
          <w:color w:val="000000"/>
          <w:lang w:eastAsia="en-US"/>
        </w:rPr>
        <w:t xml:space="preserve"> n)</w:t>
      </w:r>
    </w:p>
    <w:p w14:paraId="140637D8"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w:t>
      </w:r>
    </w:p>
    <w:p w14:paraId="4D991DCE"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lang w:val="sv-SE" w:eastAsia="en-US"/>
        </w:rPr>
        <w:t>int</w:t>
      </w:r>
      <w:r w:rsidRPr="00550993">
        <w:rPr>
          <w:rFonts w:eastAsiaTheme="minorHAnsi"/>
          <w:color w:val="000000"/>
          <w:lang w:val="sv-SE" w:eastAsia="en-US"/>
        </w:rPr>
        <w:t xml:space="preserve"> res = </w:t>
      </w:r>
      <w:r w:rsidRPr="00550993">
        <w:rPr>
          <w:rFonts w:eastAsiaTheme="minorHAnsi"/>
          <w:color w:val="C81EFA"/>
          <w:lang w:val="sv-SE" w:eastAsia="en-US"/>
        </w:rPr>
        <w:t>0</w:t>
      </w:r>
      <w:r w:rsidRPr="00550993">
        <w:rPr>
          <w:rFonts w:eastAsiaTheme="minorHAnsi"/>
          <w:color w:val="000000"/>
          <w:lang w:val="sv-SE" w:eastAsia="en-US"/>
        </w:rPr>
        <w:t>;</w:t>
      </w:r>
    </w:p>
    <w:p w14:paraId="0619347E"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lang w:val="sv-SE" w:eastAsia="en-US"/>
        </w:rPr>
        <w:t>for</w:t>
      </w:r>
      <w:r w:rsidRPr="00550993">
        <w:rPr>
          <w:rFonts w:eastAsiaTheme="minorHAnsi"/>
          <w:color w:val="000000"/>
          <w:lang w:val="sv-SE" w:eastAsia="en-US"/>
        </w:rPr>
        <w:t xml:space="preserve"> (</w:t>
      </w:r>
      <w:r w:rsidRPr="00550993">
        <w:rPr>
          <w:rFonts w:eastAsiaTheme="minorHAnsi"/>
          <w:lang w:val="sv-SE" w:eastAsia="en-US"/>
        </w:rPr>
        <w:t>int</w:t>
      </w:r>
      <w:r w:rsidRPr="00550993">
        <w:rPr>
          <w:rFonts w:eastAsiaTheme="minorHAnsi"/>
          <w:color w:val="000000"/>
          <w:lang w:val="sv-SE" w:eastAsia="en-US"/>
        </w:rPr>
        <w:t xml:space="preserve"> i = </w:t>
      </w:r>
      <w:r w:rsidRPr="00550993">
        <w:rPr>
          <w:rFonts w:eastAsiaTheme="minorHAnsi"/>
          <w:color w:val="C81EFA"/>
          <w:lang w:val="sv-SE" w:eastAsia="en-US"/>
        </w:rPr>
        <w:t>0</w:t>
      </w:r>
      <w:r w:rsidRPr="00550993">
        <w:rPr>
          <w:rFonts w:eastAsiaTheme="minorHAnsi"/>
          <w:color w:val="000000"/>
          <w:lang w:val="sv-SE" w:eastAsia="en-US"/>
        </w:rPr>
        <w:t>; i &lt; n; i++)</w:t>
      </w:r>
    </w:p>
    <w:p w14:paraId="0FFF7249"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color w:val="000000"/>
          <w:lang w:val="sv-SE" w:eastAsia="en-US"/>
        </w:rPr>
        <w:tab/>
        <w:t>res += i;</w:t>
      </w:r>
    </w:p>
    <w:p w14:paraId="55D009F3" w14:textId="77777777" w:rsidR="004137FC" w:rsidRPr="00550993" w:rsidRDefault="004137FC" w:rsidP="004137FC">
      <w:pPr>
        <w:pStyle w:val="SourceCode"/>
        <w:rPr>
          <w:rFonts w:eastAsiaTheme="minorHAnsi"/>
          <w:color w:val="000000"/>
          <w:lang w:val="sv-SE" w:eastAsia="en-US"/>
        </w:rPr>
      </w:pPr>
    </w:p>
    <w:p w14:paraId="291A884B"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lang w:val="sv-SE" w:eastAsia="en-US"/>
        </w:rPr>
        <w:t>for</w:t>
      </w:r>
      <w:r w:rsidRPr="00550993">
        <w:rPr>
          <w:rFonts w:eastAsiaTheme="minorHAnsi"/>
          <w:color w:val="000000"/>
          <w:lang w:val="sv-SE" w:eastAsia="en-US"/>
        </w:rPr>
        <w:t xml:space="preserve"> (</w:t>
      </w:r>
      <w:r w:rsidRPr="00550993">
        <w:rPr>
          <w:rFonts w:eastAsiaTheme="minorHAnsi"/>
          <w:lang w:val="sv-SE" w:eastAsia="en-US"/>
        </w:rPr>
        <w:t>int</w:t>
      </w:r>
      <w:r w:rsidRPr="00550993">
        <w:rPr>
          <w:rFonts w:eastAsiaTheme="minorHAnsi"/>
          <w:color w:val="000000"/>
          <w:lang w:val="sv-SE" w:eastAsia="en-US"/>
        </w:rPr>
        <w:t xml:space="preserve"> i = </w:t>
      </w:r>
      <w:r w:rsidRPr="00550993">
        <w:rPr>
          <w:rFonts w:eastAsiaTheme="minorHAnsi"/>
          <w:color w:val="C81EFA"/>
          <w:lang w:val="sv-SE" w:eastAsia="en-US"/>
        </w:rPr>
        <w:t>0</w:t>
      </w:r>
      <w:r w:rsidRPr="00550993">
        <w:rPr>
          <w:rFonts w:eastAsiaTheme="minorHAnsi"/>
          <w:color w:val="000000"/>
          <w:lang w:val="sv-SE" w:eastAsia="en-US"/>
        </w:rPr>
        <w:t>; i &lt; n; i++)</w:t>
      </w:r>
    </w:p>
    <w:p w14:paraId="79EB76FD"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color w:val="000000"/>
          <w:lang w:val="sv-SE" w:eastAsia="en-US"/>
        </w:rPr>
        <w:tab/>
        <w:t>res += i;</w:t>
      </w:r>
    </w:p>
    <w:p w14:paraId="5940CEA1" w14:textId="77777777" w:rsidR="004137FC" w:rsidRPr="00550993" w:rsidRDefault="004137FC" w:rsidP="004137FC">
      <w:pPr>
        <w:pStyle w:val="SourceCode"/>
        <w:rPr>
          <w:rFonts w:eastAsiaTheme="minorHAnsi"/>
          <w:color w:val="000000"/>
          <w:lang w:val="sv-SE" w:eastAsia="en-US"/>
        </w:rPr>
      </w:pPr>
      <w:r w:rsidRPr="00550993">
        <w:rPr>
          <w:rFonts w:eastAsiaTheme="minorHAnsi"/>
          <w:color w:val="000000"/>
          <w:lang w:val="sv-SE" w:eastAsia="en-US"/>
        </w:rPr>
        <w:tab/>
      </w:r>
      <w:r w:rsidRPr="00550993">
        <w:rPr>
          <w:rFonts w:eastAsiaTheme="minorHAnsi"/>
          <w:color w:val="000000"/>
          <w:lang w:val="sv-SE" w:eastAsia="en-US"/>
        </w:rPr>
        <w:tab/>
      </w:r>
    </w:p>
    <w:p w14:paraId="2643E71B" w14:textId="77777777" w:rsidR="004137FC" w:rsidRDefault="004137FC" w:rsidP="004137FC">
      <w:pPr>
        <w:pStyle w:val="SourceCode"/>
        <w:rPr>
          <w:rFonts w:eastAsiaTheme="minorHAnsi"/>
          <w:color w:val="000000"/>
          <w:lang w:eastAsia="en-US"/>
        </w:rPr>
      </w:pPr>
      <w:r w:rsidRPr="00550993">
        <w:rPr>
          <w:rFonts w:eastAsiaTheme="minorHAnsi"/>
          <w:color w:val="000000"/>
          <w:lang w:val="sv-SE" w:eastAsia="en-US"/>
        </w:rPr>
        <w:tab/>
      </w:r>
      <w:r>
        <w:rPr>
          <w:rFonts w:eastAsiaTheme="minorHAnsi"/>
          <w:lang w:eastAsia="en-US"/>
        </w:rPr>
        <w:t>return</w:t>
      </w:r>
      <w:r>
        <w:rPr>
          <w:rFonts w:eastAsiaTheme="minorHAnsi"/>
          <w:color w:val="000000"/>
          <w:lang w:eastAsia="en-US"/>
        </w:rPr>
        <w:t xml:space="preserve"> res;</w:t>
      </w:r>
    </w:p>
    <w:p w14:paraId="1605D0E0" w14:textId="77777777" w:rsidR="004137FC" w:rsidRDefault="004137FC" w:rsidP="004137FC">
      <w:pPr>
        <w:pStyle w:val="SourceCode"/>
        <w:rPr>
          <w:rFonts w:eastAsiaTheme="minorHAnsi"/>
          <w:color w:val="000000"/>
          <w:lang w:eastAsia="en-US"/>
        </w:rPr>
      </w:pPr>
      <w:r>
        <w:rPr>
          <w:rFonts w:eastAsiaTheme="minorHAnsi"/>
          <w:color w:val="000000"/>
          <w:lang w:eastAsia="en-US"/>
        </w:rPr>
        <w:t>}</w:t>
      </w:r>
    </w:p>
    <w:p w14:paraId="782AE196" w14:textId="77777777" w:rsidR="004137FC" w:rsidRDefault="004137FC" w:rsidP="004137FC">
      <w:pPr>
        <w:pStyle w:val="Answer"/>
        <w:rPr>
          <w:lang w:eastAsia="en-US"/>
        </w:rPr>
      </w:pPr>
      <w:r>
        <w:t xml:space="preserve">The running time is </w:t>
      </w:r>
      <m:oMath>
        <m:r>
          <w:rPr>
            <w:rFonts w:ascii="Cambria Math" w:eastAsiaTheme="minorHAnsi" w:hAnsi="Cambria Math"/>
            <w:lang w:eastAsia="en-US"/>
          </w:rPr>
          <m:t>O(n)</m:t>
        </m:r>
      </m:oMath>
      <w:r>
        <w:rPr>
          <w:lang w:eastAsia="en-US"/>
        </w:rPr>
        <w:t xml:space="preserve"> We ignore the fact it is 2n as we drop the constant factors</w:t>
      </w:r>
    </w:p>
    <w:p w14:paraId="201D2AE2" w14:textId="77777777" w:rsidR="004137FC" w:rsidRDefault="004137FC" w:rsidP="004137FC">
      <w:pPr>
        <w:spacing w:after="160" w:line="259" w:lineRule="auto"/>
        <w:rPr>
          <w:b/>
        </w:rPr>
      </w:pPr>
      <w:r>
        <w:br w:type="page"/>
      </w:r>
    </w:p>
    <w:p w14:paraId="1A02EF74" w14:textId="77777777" w:rsidR="004137FC" w:rsidRPr="008B19A2" w:rsidRDefault="004137FC" w:rsidP="004137FC">
      <w:pPr>
        <w:pStyle w:val="Question"/>
      </w:pPr>
      <w:r>
        <w:lastRenderedPageBreak/>
        <w:t>What is the asymptotic running time of the following?</w:t>
      </w:r>
    </w:p>
    <w:p w14:paraId="7DA8F653" w14:textId="77777777" w:rsidR="004137FC" w:rsidRDefault="004137FC" w:rsidP="004137F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PairCount(</w:t>
      </w:r>
      <w:r>
        <w:rPr>
          <w:rFonts w:eastAsiaTheme="minorHAnsi"/>
          <w:color w:val="0000FF"/>
          <w:lang w:eastAsia="en-US"/>
        </w:rPr>
        <w:t>int</w:t>
      </w:r>
      <w:r>
        <w:rPr>
          <w:rFonts w:eastAsiaTheme="minorHAnsi"/>
          <w:lang w:eastAsia="en-US"/>
        </w:rPr>
        <w:t>[] a)</w:t>
      </w:r>
    </w:p>
    <w:p w14:paraId="55FECF67" w14:textId="77777777" w:rsidR="004137FC" w:rsidRDefault="004137FC" w:rsidP="004137FC">
      <w:pPr>
        <w:pStyle w:val="SourceCode"/>
        <w:rPr>
          <w:rFonts w:eastAsiaTheme="minorHAnsi"/>
          <w:lang w:eastAsia="en-US"/>
        </w:rPr>
      </w:pPr>
      <w:r>
        <w:rPr>
          <w:rFonts w:eastAsiaTheme="minorHAnsi"/>
          <w:lang w:eastAsia="en-US"/>
        </w:rPr>
        <w:t>{</w:t>
      </w:r>
    </w:p>
    <w:p w14:paraId="2B6788FF"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count = </w:t>
      </w:r>
      <w:r>
        <w:rPr>
          <w:rFonts w:eastAsiaTheme="minorHAnsi"/>
          <w:color w:val="C81EFA"/>
          <w:lang w:eastAsia="en-US"/>
        </w:rPr>
        <w:t>0</w:t>
      </w:r>
      <w:r>
        <w:rPr>
          <w:rFonts w:eastAsiaTheme="minorHAnsi"/>
          <w:lang w:eastAsia="en-US"/>
        </w:rPr>
        <w:t>;</w:t>
      </w:r>
    </w:p>
    <w:p w14:paraId="3DFF6BAA"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a.Length; i++)</w:t>
      </w:r>
    </w:p>
    <w:p w14:paraId="0AD2281C" w14:textId="77777777" w:rsidR="004137FC" w:rsidRDefault="004137FC" w:rsidP="004137FC">
      <w:pPr>
        <w:pStyle w:val="SourceCode"/>
        <w:rPr>
          <w:rFonts w:eastAsiaTheme="minorHAnsi"/>
          <w:lang w:eastAsia="en-US"/>
        </w:rPr>
      </w:pPr>
      <w:r>
        <w:rPr>
          <w:rFonts w:eastAsiaTheme="minorHAnsi"/>
          <w:lang w:eastAsia="en-US"/>
        </w:rPr>
        <w:tab/>
        <w:t>{</w:t>
      </w:r>
    </w:p>
    <w:p w14:paraId="3B597B5C"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i + </w:t>
      </w:r>
      <w:r>
        <w:rPr>
          <w:rFonts w:eastAsiaTheme="minorHAnsi"/>
          <w:color w:val="C81EFA"/>
          <w:lang w:eastAsia="en-US"/>
        </w:rPr>
        <w:t>1</w:t>
      </w:r>
      <w:r>
        <w:rPr>
          <w:rFonts w:eastAsiaTheme="minorHAnsi"/>
          <w:lang w:eastAsia="en-US"/>
        </w:rPr>
        <w:t>; j &lt; a.Length; j++)</w:t>
      </w:r>
    </w:p>
    <w:p w14:paraId="72DE534F"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t>{</w:t>
      </w:r>
    </w:p>
    <w:p w14:paraId="562EE433"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(a[i] == a[j]) count++;</w:t>
      </w:r>
    </w:p>
    <w:p w14:paraId="5FF564F2"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lang w:eastAsia="en-US"/>
        </w:rPr>
        <w:tab/>
        <w:t>}</w:t>
      </w:r>
    </w:p>
    <w:p w14:paraId="642E91BF" w14:textId="77777777" w:rsidR="004137FC" w:rsidRDefault="004137FC" w:rsidP="004137FC">
      <w:pPr>
        <w:pStyle w:val="SourceCode"/>
        <w:rPr>
          <w:rFonts w:eastAsiaTheme="minorHAnsi"/>
          <w:lang w:eastAsia="en-US"/>
        </w:rPr>
      </w:pPr>
      <w:r>
        <w:rPr>
          <w:rFonts w:eastAsiaTheme="minorHAnsi"/>
          <w:lang w:eastAsia="en-US"/>
        </w:rPr>
        <w:tab/>
        <w:t>}</w:t>
      </w:r>
    </w:p>
    <w:p w14:paraId="699A3390" w14:textId="77777777" w:rsidR="004137FC" w:rsidRDefault="004137FC" w:rsidP="004137FC">
      <w:pPr>
        <w:pStyle w:val="SourceCode"/>
        <w:rPr>
          <w:rFonts w:eastAsiaTheme="minorHAnsi"/>
          <w:lang w:eastAsia="en-US"/>
        </w:rPr>
      </w:pPr>
      <w:r>
        <w:rPr>
          <w:rFonts w:eastAsiaTheme="minorHAnsi"/>
          <w:lang w:eastAsia="en-US"/>
        </w:rPr>
        <w:tab/>
      </w:r>
    </w:p>
    <w:p w14:paraId="5BB8F9B9" w14:textId="77777777" w:rsidR="004137FC" w:rsidRDefault="004137FC" w:rsidP="004137FC">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count;</w:t>
      </w:r>
    </w:p>
    <w:p w14:paraId="625102F3" w14:textId="77777777" w:rsidR="004137FC" w:rsidRPr="00337608" w:rsidRDefault="004137FC" w:rsidP="004137FC">
      <w:pPr>
        <w:pStyle w:val="SourceCode"/>
        <w:rPr>
          <w:rFonts w:eastAsiaTheme="minorHAnsi"/>
          <w:lang w:eastAsia="en-US"/>
        </w:rPr>
      </w:pPr>
      <w:r>
        <w:rPr>
          <w:rFonts w:eastAsiaTheme="minorHAnsi"/>
          <w:lang w:eastAsia="en-US"/>
        </w:rPr>
        <w:t>}</w:t>
      </w:r>
    </w:p>
    <w:p w14:paraId="58EB0ED3" w14:textId="77777777" w:rsidR="004137FC" w:rsidRDefault="004137FC" w:rsidP="004137FC">
      <w:pPr>
        <w:pStyle w:val="Answer"/>
        <w:rPr>
          <w:lang w:eastAsia="en-US"/>
        </w:rPr>
      </w:pPr>
      <w:r>
        <w:rPr>
          <w:rFonts w:eastAsiaTheme="minorHAnsi"/>
          <w:lang w:eastAsia="en-US"/>
        </w:rPr>
        <w:t xml:space="preserve">The running time is </w:t>
      </w:r>
      <m:oMath>
        <m:r>
          <w:rPr>
            <w:rFonts w:ascii="Cambria Math" w:eastAsiaTheme="minorHAnsi" w:hAnsi="Cambria Math"/>
            <w:lang w:eastAsia="en-US"/>
          </w:rPr>
          <m:t>O</m:t>
        </m:r>
        <m:d>
          <m:dPr>
            <m:ctrlPr>
              <w:rPr>
                <w:rFonts w:ascii="Cambria Math" w:eastAsiaTheme="minorHAnsi" w:hAnsi="Cambria Math"/>
                <w:lang w:eastAsia="en-US"/>
              </w:rPr>
            </m:ctrlPr>
          </m:dPr>
          <m:e>
            <m:sSup>
              <m:sSupPr>
                <m:ctrlPr>
                  <w:rPr>
                    <w:rFonts w:ascii="Cambria Math" w:eastAsiaTheme="minorHAnsi" w:hAnsi="Cambria Math"/>
                    <w:lang w:eastAsia="en-US"/>
                  </w:rPr>
                </m:ctrlPr>
              </m:sSupPr>
              <m:e>
                <m:r>
                  <w:rPr>
                    <w:rFonts w:ascii="Cambria Math" w:eastAsiaTheme="minorHAnsi" w:hAnsi="Cambria Math"/>
                    <w:lang w:eastAsia="en-US"/>
                  </w:rPr>
                  <m:t>n</m:t>
                </m:r>
              </m:e>
              <m:sup>
                <m:r>
                  <w:rPr>
                    <w:rFonts w:ascii="Cambria Math" w:eastAsiaTheme="minorHAnsi" w:hAnsi="Cambria Math"/>
                    <w:lang w:eastAsia="en-US"/>
                  </w:rPr>
                  <m:t>2</m:t>
                </m:r>
              </m:sup>
            </m:sSup>
          </m:e>
        </m:d>
      </m:oMath>
      <w:r>
        <w:rPr>
          <w:lang w:eastAsia="en-US"/>
        </w:rPr>
        <w:t>. Remember that the sum of the first n integers is given by</w:t>
      </w:r>
    </w:p>
    <w:p w14:paraId="4CA499BB" w14:textId="77777777" w:rsidR="004137FC" w:rsidRDefault="004137FC" w:rsidP="004137FC">
      <w:pPr>
        <w:pStyle w:val="Answer"/>
        <w:rPr>
          <w:lang w:eastAsia="en-US"/>
        </w:rPr>
      </w:pPr>
      <w:r>
        <w:rPr>
          <w:lang w:eastAsia="en-US"/>
        </w:rPr>
        <w:t>s=</w:t>
      </w:r>
      <m:oMath>
        <m:r>
          <w:rPr>
            <w:rFonts w:ascii="Cambria Math" w:hAnsi="Cambria Math"/>
            <w:lang w:eastAsia="en-US"/>
          </w:rPr>
          <m:t>1+2+…</m:t>
        </m:r>
        <m:d>
          <m:dPr>
            <m:ctrlPr>
              <w:rPr>
                <w:rFonts w:ascii="Cambria Math" w:hAnsi="Cambria Math"/>
                <w:lang w:eastAsia="en-US"/>
              </w:rPr>
            </m:ctrlPr>
          </m:dPr>
          <m:e>
            <m:r>
              <w:rPr>
                <w:rFonts w:ascii="Cambria Math" w:hAnsi="Cambria Math"/>
                <w:lang w:eastAsia="en-US"/>
              </w:rPr>
              <m:t>n-2</m:t>
            </m:r>
          </m:e>
        </m:d>
        <m:r>
          <w:rPr>
            <w:rFonts w:ascii="Cambria Math" w:hAnsi="Cambria Math"/>
            <w:lang w:eastAsia="en-US"/>
          </w:rPr>
          <m:t>+</m:t>
        </m:r>
        <m:d>
          <m:dPr>
            <m:ctrlPr>
              <w:rPr>
                <w:rFonts w:ascii="Cambria Math" w:hAnsi="Cambria Math"/>
                <w:lang w:eastAsia="en-US"/>
              </w:rPr>
            </m:ctrlPr>
          </m:dPr>
          <m:e>
            <m:r>
              <w:rPr>
                <w:rFonts w:ascii="Cambria Math" w:hAnsi="Cambria Math"/>
                <w:lang w:eastAsia="en-US"/>
              </w:rPr>
              <m:t>n-1</m:t>
            </m:r>
          </m:e>
        </m:d>
        <m:r>
          <w:rPr>
            <w:rFonts w:ascii="Cambria Math" w:hAnsi="Cambria Math"/>
            <w:lang w:eastAsia="en-US"/>
          </w:rPr>
          <m:t>+n</m:t>
        </m:r>
      </m:oMath>
    </w:p>
    <w:p w14:paraId="61AA760B" w14:textId="77777777" w:rsidR="004137FC" w:rsidRDefault="004137FC" w:rsidP="004137FC">
      <w:pPr>
        <w:pStyle w:val="Answer"/>
        <w:rPr>
          <w:lang w:eastAsia="en-US"/>
        </w:rPr>
      </w:pPr>
      <w:r>
        <w:rPr>
          <w:lang w:eastAsia="en-US"/>
        </w:rPr>
        <w:t xml:space="preserve">We can write 2s as </w:t>
      </w:r>
    </w:p>
    <w:p w14:paraId="637F7F67" w14:textId="77777777" w:rsidR="004137FC" w:rsidRDefault="004137FC" w:rsidP="004137FC">
      <w:pPr>
        <w:pStyle w:val="Answer"/>
        <w:jc w:val="center"/>
        <w:rPr>
          <w:lang w:eastAsia="en-US"/>
        </w:rPr>
      </w:pPr>
      <m:oMath>
        <m:r>
          <w:rPr>
            <w:rFonts w:ascii="Cambria Math" w:hAnsi="Cambria Math"/>
            <w:lang w:eastAsia="en-US"/>
          </w:rPr>
          <m:t>1+2+…</m:t>
        </m:r>
        <m:d>
          <m:dPr>
            <m:ctrlPr>
              <w:rPr>
                <w:rFonts w:ascii="Cambria Math" w:hAnsi="Cambria Math"/>
                <w:lang w:eastAsia="en-US"/>
              </w:rPr>
            </m:ctrlPr>
          </m:dPr>
          <m:e>
            <m:r>
              <w:rPr>
                <w:rFonts w:ascii="Cambria Math" w:hAnsi="Cambria Math"/>
                <w:lang w:eastAsia="en-US"/>
              </w:rPr>
              <m:t>n-2</m:t>
            </m:r>
          </m:e>
        </m:d>
        <m:r>
          <w:rPr>
            <w:rFonts w:ascii="Cambria Math" w:hAnsi="Cambria Math"/>
            <w:lang w:eastAsia="en-US"/>
          </w:rPr>
          <m:t>+</m:t>
        </m:r>
        <m:d>
          <m:dPr>
            <m:ctrlPr>
              <w:rPr>
                <w:rFonts w:ascii="Cambria Math" w:hAnsi="Cambria Math"/>
                <w:lang w:eastAsia="en-US"/>
              </w:rPr>
            </m:ctrlPr>
          </m:dPr>
          <m:e>
            <m:r>
              <w:rPr>
                <w:rFonts w:ascii="Cambria Math" w:hAnsi="Cambria Math"/>
                <w:lang w:eastAsia="en-US"/>
              </w:rPr>
              <m:t>n-1</m:t>
            </m:r>
          </m:e>
        </m:d>
        <m:r>
          <w:rPr>
            <w:rFonts w:ascii="Cambria Math" w:hAnsi="Cambria Math"/>
            <w:lang w:eastAsia="en-US"/>
          </w:rPr>
          <m:t>+n</m:t>
        </m:r>
      </m:oMath>
      <w:r>
        <w:rPr>
          <w:lang w:eastAsia="en-US"/>
        </w:rPr>
        <w:t xml:space="preserve"> </w:t>
      </w:r>
    </w:p>
    <w:p w14:paraId="2D47727A" w14:textId="77777777" w:rsidR="004137FC" w:rsidRPr="00FC764E" w:rsidRDefault="004137FC" w:rsidP="004137FC">
      <w:pPr>
        <w:pStyle w:val="Answer"/>
        <w:rPr>
          <w:lang w:eastAsia="en-US"/>
        </w:rPr>
      </w:pPr>
      <m:oMathPara>
        <m:oMath>
          <m:r>
            <w:rPr>
              <w:rFonts w:ascii="Cambria Math" w:hAnsi="Cambria Math"/>
              <w:lang w:eastAsia="en-US"/>
            </w:rPr>
            <m:t>n+</m:t>
          </m:r>
          <m:d>
            <m:dPr>
              <m:ctrlPr>
                <w:rPr>
                  <w:rFonts w:ascii="Cambria Math" w:hAnsi="Cambria Math"/>
                  <w:lang w:eastAsia="en-US"/>
                </w:rPr>
              </m:ctrlPr>
            </m:dPr>
            <m:e>
              <m:r>
                <w:rPr>
                  <w:rFonts w:ascii="Cambria Math" w:hAnsi="Cambria Math"/>
                  <w:lang w:eastAsia="en-US"/>
                </w:rPr>
                <m:t>n-1</m:t>
              </m:r>
            </m:e>
          </m:d>
          <m:r>
            <w:rPr>
              <w:rFonts w:ascii="Cambria Math" w:hAnsi="Cambria Math"/>
              <w:lang w:eastAsia="en-US"/>
            </w:rPr>
            <m:t>+</m:t>
          </m:r>
          <m:d>
            <m:dPr>
              <m:ctrlPr>
                <w:rPr>
                  <w:rFonts w:ascii="Cambria Math" w:hAnsi="Cambria Math"/>
                  <w:lang w:eastAsia="en-US"/>
                </w:rPr>
              </m:ctrlPr>
            </m:dPr>
            <m:e>
              <m:r>
                <w:rPr>
                  <w:rFonts w:ascii="Cambria Math" w:hAnsi="Cambria Math"/>
                  <w:lang w:eastAsia="en-US"/>
                </w:rPr>
                <m:t>n-2</m:t>
              </m:r>
            </m:e>
          </m:d>
          <m:r>
            <w:rPr>
              <w:rFonts w:ascii="Cambria Math" w:hAnsi="Cambria Math"/>
              <w:lang w:eastAsia="en-US"/>
            </w:rPr>
            <m:t>+…+2+1</m:t>
          </m:r>
        </m:oMath>
      </m:oMathPara>
    </w:p>
    <w:p w14:paraId="28FF86EB" w14:textId="77777777" w:rsidR="004137FC" w:rsidRDefault="004137FC" w:rsidP="004137FC">
      <w:pPr>
        <w:pStyle w:val="Answer"/>
        <w:rPr>
          <w:lang w:eastAsia="en-US"/>
        </w:rPr>
      </w:pPr>
      <m:oMathPara>
        <m:oMath>
          <m:r>
            <w:rPr>
              <w:rFonts w:ascii="Cambria Math" w:hAnsi="Cambria Math"/>
              <w:lang w:eastAsia="en-US"/>
            </w:rPr>
            <m:t>2s=n</m:t>
          </m:r>
          <m:d>
            <m:dPr>
              <m:ctrlPr>
                <w:rPr>
                  <w:rFonts w:ascii="Cambria Math" w:hAnsi="Cambria Math"/>
                  <w:lang w:eastAsia="en-US"/>
                </w:rPr>
              </m:ctrlPr>
            </m:dPr>
            <m:e>
              <m:r>
                <w:rPr>
                  <w:rFonts w:ascii="Cambria Math" w:hAnsi="Cambria Math"/>
                  <w:lang w:eastAsia="en-US"/>
                </w:rPr>
                <m:t>n+1</m:t>
              </m:r>
            </m:e>
          </m:d>
          <m:r>
            <w:rPr>
              <w:rFonts w:ascii="Cambria Math" w:hAnsi="Cambria Math"/>
              <w:lang w:eastAsia="en-US"/>
            </w:rPr>
            <m:t>∴s=</m:t>
          </m:r>
          <m:f>
            <m:fPr>
              <m:ctrlPr>
                <w:rPr>
                  <w:rFonts w:ascii="Cambria Math" w:hAnsi="Cambria Math"/>
                  <w:lang w:eastAsia="en-US"/>
                </w:rPr>
              </m:ctrlPr>
            </m:fPr>
            <m:num>
              <m:r>
                <w:rPr>
                  <w:rFonts w:ascii="Cambria Math" w:hAnsi="Cambria Math"/>
                  <w:lang w:eastAsia="en-US"/>
                </w:rPr>
                <m:t>n(n+1)</m:t>
              </m:r>
            </m:num>
            <m:den>
              <m:r>
                <w:rPr>
                  <w:rFonts w:ascii="Cambria Math" w:hAnsi="Cambria Math"/>
                  <w:lang w:eastAsia="en-US"/>
                </w:rPr>
                <m:t>2</m:t>
              </m:r>
            </m:den>
          </m:f>
        </m:oMath>
      </m:oMathPara>
    </w:p>
    <w:p w14:paraId="6DE79B9E" w14:textId="77777777" w:rsidR="004137FC" w:rsidRDefault="004137FC" w:rsidP="004137FC">
      <w:pPr>
        <w:pStyle w:val="Answer"/>
        <w:rPr>
          <w:lang w:eastAsia="en-US"/>
        </w:rPr>
      </w:pPr>
      <w:r>
        <w:rPr>
          <w:lang w:eastAsia="en-US"/>
        </w:rPr>
        <w:t xml:space="preserve">So in our we are replacing n with n-1 </w:t>
      </w:r>
    </w:p>
    <w:p w14:paraId="6949E9B7" w14:textId="77777777" w:rsidR="004137FC" w:rsidRPr="009215B5" w:rsidRDefault="004137FC" w:rsidP="004137FC">
      <w:pPr>
        <w:pStyle w:val="Answer"/>
        <w:rPr>
          <w:lang w:eastAsia="en-US"/>
        </w:rPr>
      </w:pPr>
      <m:oMathPara>
        <m:oMath>
          <m:r>
            <w:rPr>
              <w:rFonts w:ascii="Cambria Math" w:hAnsi="Cambria Math"/>
              <w:lang w:eastAsia="en-US"/>
            </w:rPr>
            <m:t>s=</m:t>
          </m:r>
          <m:f>
            <m:fPr>
              <m:ctrlPr>
                <w:rPr>
                  <w:rFonts w:ascii="Cambria Math" w:hAnsi="Cambria Math"/>
                  <w:lang w:eastAsia="en-US"/>
                </w:rPr>
              </m:ctrlPr>
            </m:fPr>
            <m:num>
              <m:r>
                <w:rPr>
                  <w:rFonts w:ascii="Cambria Math" w:hAnsi="Cambria Math"/>
                  <w:lang w:eastAsia="en-US"/>
                </w:rPr>
                <m:t>(n-1)((n-1)+1)</m:t>
              </m:r>
            </m:num>
            <m:den>
              <m:r>
                <w:rPr>
                  <w:rFonts w:ascii="Cambria Math" w:hAnsi="Cambria Math"/>
                  <w:lang w:eastAsia="en-US"/>
                </w:rPr>
                <m:t>2</m:t>
              </m:r>
            </m:den>
          </m:f>
          <m:r>
            <w:rPr>
              <w:rFonts w:ascii="Cambria Math" w:hAnsi="Cambria Math"/>
              <w:lang w:eastAsia="en-US"/>
            </w:rPr>
            <m:t>=</m:t>
          </m:r>
          <m:f>
            <m:fPr>
              <m:ctrlPr>
                <w:rPr>
                  <w:rFonts w:ascii="Cambria Math" w:hAnsi="Cambria Math"/>
                  <w:lang w:eastAsia="en-US"/>
                </w:rPr>
              </m:ctrlPr>
            </m:fPr>
            <m:num>
              <m:r>
                <w:rPr>
                  <w:rFonts w:ascii="Cambria Math" w:hAnsi="Cambria Math"/>
                  <w:lang w:eastAsia="en-US"/>
                </w:rPr>
                <m:t>(n-1)n</m:t>
              </m:r>
            </m:num>
            <m:den>
              <m:r>
                <w:rPr>
                  <w:rFonts w:ascii="Cambria Math" w:hAnsi="Cambria Math"/>
                  <w:lang w:eastAsia="en-US"/>
                </w:rPr>
                <m:t>2</m:t>
              </m:r>
            </m:den>
          </m:f>
        </m:oMath>
      </m:oMathPara>
    </w:p>
    <w:p w14:paraId="53981248" w14:textId="77777777" w:rsidR="004137FC" w:rsidRDefault="004137FC" w:rsidP="004137FC">
      <w:pPr>
        <w:pStyle w:val="Answer"/>
        <w:rPr>
          <w:lang w:eastAsia="en-US"/>
        </w:rPr>
      </w:pPr>
      <w:r>
        <w:rPr>
          <w:lang w:eastAsia="en-US"/>
        </w:rPr>
        <w:t xml:space="preserve">In our asymptotic notation we call this </w:t>
      </w:r>
      <m:oMath>
        <m:r>
          <w:rPr>
            <w:rFonts w:ascii="Cambria Math" w:eastAsiaTheme="minorHAnsi" w:hAnsi="Cambria Math"/>
            <w:lang w:eastAsia="en-US"/>
          </w:rPr>
          <m:t>O</m:t>
        </m:r>
        <m:d>
          <m:dPr>
            <m:ctrlPr>
              <w:rPr>
                <w:rFonts w:ascii="Cambria Math" w:eastAsiaTheme="minorHAnsi" w:hAnsi="Cambria Math"/>
                <w:lang w:eastAsia="en-US"/>
              </w:rPr>
            </m:ctrlPr>
          </m:dPr>
          <m:e>
            <m:sSup>
              <m:sSupPr>
                <m:ctrlPr>
                  <w:rPr>
                    <w:rFonts w:ascii="Cambria Math" w:eastAsiaTheme="minorHAnsi" w:hAnsi="Cambria Math"/>
                    <w:lang w:eastAsia="en-US"/>
                  </w:rPr>
                </m:ctrlPr>
              </m:sSupPr>
              <m:e>
                <m:r>
                  <w:rPr>
                    <w:rFonts w:ascii="Cambria Math" w:eastAsiaTheme="minorHAnsi" w:hAnsi="Cambria Math"/>
                    <w:lang w:eastAsia="en-US"/>
                  </w:rPr>
                  <m:t>n</m:t>
                </m:r>
              </m:e>
              <m:sup>
                <m:r>
                  <w:rPr>
                    <w:rFonts w:ascii="Cambria Math" w:eastAsiaTheme="minorHAnsi" w:hAnsi="Cambria Math"/>
                    <w:lang w:eastAsia="en-US"/>
                  </w:rPr>
                  <m:t>2</m:t>
                </m:r>
              </m:sup>
            </m:sSup>
          </m:e>
        </m:d>
      </m:oMath>
      <w:r>
        <w:rPr>
          <w:lang w:eastAsia="en-US"/>
        </w:rPr>
        <w:t xml:space="preserve"> by dropping the lower order terms.</w:t>
      </w:r>
    </w:p>
    <w:p w14:paraId="0C023737" w14:textId="77777777" w:rsidR="004137FC" w:rsidRDefault="004137FC" w:rsidP="004137FC">
      <w:pPr>
        <w:spacing w:after="160" w:line="259" w:lineRule="auto"/>
        <w:rPr>
          <w:b/>
        </w:rPr>
      </w:pPr>
      <w:r>
        <w:br w:type="page"/>
      </w:r>
    </w:p>
    <w:p w14:paraId="4C0CF167" w14:textId="77777777" w:rsidR="004137FC" w:rsidRPr="008B19A2" w:rsidRDefault="004137FC" w:rsidP="004137FC">
      <w:pPr>
        <w:pStyle w:val="Question"/>
      </w:pPr>
      <w:r>
        <w:lastRenderedPageBreak/>
        <w:t>What is the asymptotic running time of the following?</w:t>
      </w:r>
    </w:p>
    <w:p w14:paraId="2795CDA4"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PrintPairs(</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b)</w:t>
      </w:r>
    </w:p>
    <w:p w14:paraId="38FEE28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544EF45"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i &lt; a.Length; i++)</w:t>
      </w:r>
    </w:p>
    <w:p w14:paraId="609BF392"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9DC0925"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j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j &lt; b.Length; j++)</w:t>
      </w:r>
    </w:p>
    <w:p w14:paraId="6957B9DD"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8242ED"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Console.WriteLine(</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{a[i]}</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{b[j]}</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514E70A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4F92E"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618483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C97D634"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0801498F" w14:textId="77777777" w:rsidR="004137FC" w:rsidRDefault="004137FC" w:rsidP="004137FC">
      <w:pPr>
        <w:pStyle w:val="Answer"/>
        <w:rPr>
          <w:lang w:eastAsia="en-US"/>
        </w:rPr>
      </w:pP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xy</m:t>
            </m:r>
          </m:e>
        </m:d>
      </m:oMath>
      <w:r>
        <w:rPr>
          <w:lang w:eastAsia="en-US"/>
        </w:rPr>
        <w:t xml:space="preserve"> where x is the number of elements in a and y is the number of elements in b</w:t>
      </w:r>
    </w:p>
    <w:p w14:paraId="346F9D0F" w14:textId="77777777" w:rsidR="004137FC" w:rsidRPr="008B19A2" w:rsidRDefault="004137FC" w:rsidP="004137FC">
      <w:pPr>
        <w:pStyle w:val="Question"/>
      </w:pPr>
      <w:r>
        <w:t>What is the asymptotic running time of the following?</w:t>
      </w:r>
    </w:p>
    <w:p w14:paraId="38E9257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PrintPairsManyTimes(</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b)</w:t>
      </w:r>
    </w:p>
    <w:p w14:paraId="634DFD1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1F47A62"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i &lt; a.Length; i++)</w:t>
      </w:r>
    </w:p>
    <w:p w14:paraId="5B07DF8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818689C"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j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j &lt; b.Length; j++)</w:t>
      </w:r>
    </w:p>
    <w:p w14:paraId="3B720595"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04D07F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k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k &lt;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k++)</w:t>
      </w:r>
    </w:p>
    <w:p w14:paraId="4637323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E8F7879"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Console.WriteLine(</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{a[i]}</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{b[j]}</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710D8EC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2B3373"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4617D73"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2B1660D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48F186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50A86656" w14:textId="77777777" w:rsidR="004137FC" w:rsidRDefault="004137FC" w:rsidP="004137FC">
      <w:pPr>
        <w:pStyle w:val="Answer"/>
        <w:rPr>
          <w:lang w:eastAsia="en-US"/>
        </w:rPr>
      </w:pP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10xy</m:t>
            </m:r>
          </m:e>
        </m:d>
      </m:oMath>
      <w:r>
        <w:rPr>
          <w:lang w:eastAsia="en-US"/>
        </w:rPr>
        <w:t xml:space="preserve"> where x is the number of elements in a and y is the number of elements in b which is of course just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xy</m:t>
            </m:r>
          </m:e>
        </m:d>
      </m:oMath>
    </w:p>
    <w:p w14:paraId="676AC430" w14:textId="77777777" w:rsidR="004137FC" w:rsidRDefault="004137FC" w:rsidP="004137FC">
      <w:pPr>
        <w:pStyle w:val="Question"/>
      </w:pPr>
      <w:r>
        <w:t>What is the asymptotic running time of the following?</w:t>
      </w:r>
    </w:p>
    <w:p w14:paraId="05F54234"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ReverseArray(</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a)</w:t>
      </w:r>
    </w:p>
    <w:p w14:paraId="2CF9736C"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8CDC85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i &lt; a.Length/</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i++)</w:t>
      </w:r>
    </w:p>
    <w:p w14:paraId="098C27E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60E3582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a[i];</w:t>
      </w:r>
    </w:p>
    <w:p w14:paraId="0CB8BEF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a[i] = a[a.Length-</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-i];</w:t>
      </w:r>
    </w:p>
    <w:p w14:paraId="26829618"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a[a.Length-</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-i] = temp;</w:t>
      </w:r>
    </w:p>
    <w:p w14:paraId="7AC4EF6E"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022518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F9FCBDD"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605CD34C" w14:textId="77777777" w:rsidR="004137FC" w:rsidRDefault="004137FC" w:rsidP="004137FC">
      <w:pPr>
        <w:pStyle w:val="Answer"/>
        <w:rPr>
          <w:lang w:eastAsia="en-US"/>
        </w:rPr>
      </w:pP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n</m:t>
            </m:r>
          </m:e>
        </m:d>
      </m:oMath>
      <w:r>
        <w:rPr>
          <w:lang w:eastAsia="en-US"/>
        </w:rPr>
        <w:t xml:space="preserve"> We ignore the constant factor of </w:t>
      </w:r>
      <m:oMath>
        <m:f>
          <m:fPr>
            <m:ctrlPr>
              <w:rPr>
                <w:rFonts w:ascii="Cambria Math" w:eastAsiaTheme="minorHAnsi" w:hAnsi="Cambria Math"/>
                <w:lang w:eastAsia="en-US"/>
              </w:rPr>
            </m:ctrlPr>
          </m:fPr>
          <m:num>
            <m:r>
              <w:rPr>
                <w:rFonts w:ascii="Cambria Math" w:eastAsiaTheme="minorHAnsi" w:hAnsi="Cambria Math"/>
                <w:lang w:eastAsia="en-US"/>
              </w:rPr>
              <m:t>n</m:t>
            </m:r>
          </m:num>
          <m:den>
            <m:r>
              <w:rPr>
                <w:rFonts w:ascii="Cambria Math" w:eastAsiaTheme="minorHAnsi" w:hAnsi="Cambria Math"/>
                <w:lang w:eastAsia="en-US"/>
              </w:rPr>
              <m:t>2</m:t>
            </m:r>
          </m:den>
        </m:f>
      </m:oMath>
    </w:p>
    <w:p w14:paraId="6422E7BE" w14:textId="77777777" w:rsidR="004137FC" w:rsidRDefault="004137FC" w:rsidP="004137FC">
      <w:pPr>
        <w:spacing w:after="160" w:line="259" w:lineRule="auto"/>
        <w:rPr>
          <w:b/>
        </w:rPr>
      </w:pPr>
      <w:r>
        <w:br w:type="page"/>
      </w:r>
    </w:p>
    <w:p w14:paraId="2A215BC3" w14:textId="77777777" w:rsidR="004137FC" w:rsidRDefault="004137FC" w:rsidP="004137FC">
      <w:pPr>
        <w:pStyle w:val="Question"/>
      </w:pPr>
      <w:r>
        <w:lastRenderedPageBreak/>
        <w:t>What is the asymptotic running time of sorting each string in an array and then sorting the array itself?</w:t>
      </w:r>
    </w:p>
    <w:p w14:paraId="5CCA055B" w14:textId="77777777" w:rsidR="004137FC" w:rsidRDefault="004137FC" w:rsidP="004137FC">
      <w:pPr>
        <w:pStyle w:val="Answer"/>
        <w:rPr>
          <w:lang w:eastAsia="en-US"/>
        </w:rPr>
      </w:pPr>
      <w:r>
        <w:t xml:space="preserve">If we let the number of strings in the array be n and the length of each string be l then sorting each string takes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l</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l</m:t>
                </m:r>
              </m:e>
            </m:func>
          </m:e>
        </m:d>
      </m:oMath>
      <w:r>
        <w:rPr>
          <w:lang w:eastAsia="en-US"/>
        </w:rPr>
        <w:t xml:space="preserve"> We have to do this n time so we get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n×l</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l</m:t>
                </m:r>
              </m:e>
            </m:func>
          </m:e>
        </m:d>
      </m:oMath>
      <w:r>
        <w:rPr>
          <w:lang w:eastAsia="en-US"/>
        </w:rPr>
        <w:t xml:space="preserve"> The sorting of the array itself is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n</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n</m:t>
                </m:r>
              </m:e>
            </m:func>
          </m:e>
        </m:d>
      </m:oMath>
      <w:r>
        <w:rPr>
          <w:lang w:eastAsia="en-US"/>
        </w:rPr>
        <w:t xml:space="preserve"> but each string comparison requires l character compares in the work case so it is actually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l×n</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n</m:t>
                </m:r>
              </m:e>
            </m:func>
          </m:e>
        </m:d>
      </m:oMath>
      <w:r>
        <w:rPr>
          <w:lang w:eastAsia="en-US"/>
        </w:rPr>
        <w:t xml:space="preserve"> Adding the two thing together we obtain</w:t>
      </w:r>
    </w:p>
    <w:p w14:paraId="4D3C52C4" w14:textId="77777777" w:rsidR="004137FC" w:rsidRDefault="004137FC" w:rsidP="004137FC">
      <w:pPr>
        <w:pStyle w:val="Answer"/>
      </w:pPr>
      <m:oMathPara>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n×l</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l</m:t>
                  </m:r>
                </m:e>
              </m:func>
              <m:r>
                <w:rPr>
                  <w:rFonts w:ascii="Cambria Math" w:eastAsiaTheme="minorHAnsi" w:hAnsi="Cambria Math"/>
                  <w:lang w:eastAsia="en-US"/>
                </w:rPr>
                <m:t>+l×n</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n</m:t>
                  </m:r>
                </m:e>
              </m:func>
            </m:e>
          </m:d>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nl(</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l</m:t>
                  </m:r>
                </m:e>
              </m:func>
              <m:r>
                <w:rPr>
                  <w:rFonts w:ascii="Cambria Math" w:eastAsiaTheme="minorHAnsi" w:hAnsi="Cambria Math"/>
                  <w:lang w:eastAsia="en-US"/>
                </w:rPr>
                <m:t>+</m:t>
              </m:r>
              <m:func>
                <m:funcPr>
                  <m:ctrlPr>
                    <w:rPr>
                      <w:rFonts w:ascii="Cambria Math" w:eastAsiaTheme="minorHAnsi" w:hAnsi="Cambria Math"/>
                      <w:lang w:eastAsia="en-US"/>
                    </w:rPr>
                  </m:ctrlPr>
                </m:funcPr>
                <m:fName>
                  <m:r>
                    <w:rPr>
                      <w:rFonts w:ascii="Cambria Math" w:eastAsiaTheme="minorHAnsi" w:hAnsi="Cambria Math"/>
                      <w:lang w:eastAsia="en-US"/>
                    </w:rPr>
                    <m:t>log</m:t>
                  </m:r>
                </m:fName>
                <m:e>
                  <m:r>
                    <w:rPr>
                      <w:rFonts w:ascii="Cambria Math" w:eastAsiaTheme="minorHAnsi" w:hAnsi="Cambria Math"/>
                      <w:lang w:eastAsia="en-US"/>
                    </w:rPr>
                    <m:t>n</m:t>
                  </m:r>
                </m:e>
              </m:func>
            </m:e>
          </m:d>
          <m:r>
            <w:rPr>
              <w:rFonts w:ascii="Cambria Math" w:eastAsiaTheme="minorHAnsi" w:hAnsi="Cambria Math"/>
              <w:lang w:eastAsia="en-US"/>
            </w:rPr>
            <m:t>=</m:t>
          </m:r>
        </m:oMath>
      </m:oMathPara>
    </w:p>
    <w:p w14:paraId="1E4019D3" w14:textId="77777777" w:rsidR="004137FC" w:rsidRPr="008F1281" w:rsidRDefault="004137FC" w:rsidP="004137FC">
      <w:pPr>
        <w:pStyle w:val="Question"/>
      </w:pPr>
      <w:r>
        <w:t>What is the asymptotic running time of the following code?</w:t>
      </w:r>
    </w:p>
    <w:p w14:paraId="1C2B675B"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bool</w:t>
      </w:r>
      <w:r>
        <w:rPr>
          <w:rFonts w:ascii="Consolas" w:eastAsiaTheme="minorHAnsi" w:hAnsi="Consolas" w:cs="Consolas"/>
          <w:color w:val="000000"/>
          <w:sz w:val="20"/>
          <w:szCs w:val="20"/>
          <w:lang w:eastAsia="en-US"/>
        </w:rPr>
        <w:t xml:space="preserve"> IsPrimeNaive(</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 </w:t>
      </w:r>
    </w:p>
    <w:p w14:paraId="4828CE46"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7E2074"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(x &lt;=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false</w:t>
      </w:r>
      <w:r>
        <w:rPr>
          <w:rFonts w:ascii="Consolas" w:eastAsiaTheme="minorHAnsi" w:hAnsi="Consolas" w:cs="Consolas"/>
          <w:color w:val="000000"/>
          <w:sz w:val="20"/>
          <w:szCs w:val="20"/>
          <w:lang w:eastAsia="en-US"/>
        </w:rPr>
        <w:t>;</w:t>
      </w:r>
    </w:p>
    <w:p w14:paraId="61AFF7D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
    <w:p w14:paraId="36C44DB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i &lt; x; i++)</w:t>
      </w:r>
    </w:p>
    <w:p w14:paraId="23E77347"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13E2AF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(x % i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
    <w:p w14:paraId="4901D8E2"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false</w:t>
      </w:r>
      <w:r>
        <w:rPr>
          <w:rFonts w:ascii="Consolas" w:eastAsiaTheme="minorHAnsi" w:hAnsi="Consolas" w:cs="Consolas"/>
          <w:color w:val="000000"/>
          <w:sz w:val="20"/>
          <w:szCs w:val="20"/>
          <w:lang w:eastAsia="en-US"/>
        </w:rPr>
        <w:t>;</w:t>
      </w:r>
    </w:p>
    <w:p w14:paraId="66EA2992"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4049B8AE"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true</w:t>
      </w:r>
      <w:r>
        <w:rPr>
          <w:rFonts w:ascii="Consolas" w:eastAsiaTheme="minorHAnsi" w:hAnsi="Consolas" w:cs="Consolas"/>
          <w:color w:val="000000"/>
          <w:sz w:val="20"/>
          <w:szCs w:val="20"/>
          <w:lang w:eastAsia="en-US"/>
        </w:rPr>
        <w:t>;</w:t>
      </w:r>
    </w:p>
    <w:p w14:paraId="673EC19A"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D961B57"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32A3D61D" w14:textId="77777777" w:rsidR="004137FC" w:rsidRDefault="004137FC" w:rsidP="004137FC">
      <w:pPr>
        <w:pStyle w:val="Answer"/>
        <w:rPr>
          <w:rFonts w:ascii="Consolas" w:hAnsi="Consolas" w:cs="Consolas"/>
          <w:i w:val="0"/>
          <w:lang w:eastAsia="en-US"/>
        </w:rPr>
      </w:pPr>
      <w:r w:rsidRPr="00E10D1A">
        <w:t>The runtime is then</w:t>
      </w:r>
      <w:r>
        <w:rPr>
          <w:rFonts w:ascii="Consolas" w:hAnsi="Consolas" w:cs="Consolas"/>
          <w:i w:val="0"/>
          <w:lang w:eastAsia="en-US"/>
        </w:rPr>
        <w:t xml:space="preserve">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x</m:t>
            </m:r>
          </m:e>
        </m:d>
      </m:oMath>
    </w:p>
    <w:p w14:paraId="5259D39A" w14:textId="77777777" w:rsidR="004137FC" w:rsidRPr="00337608" w:rsidRDefault="004137FC" w:rsidP="004137FC">
      <w:pPr>
        <w:pStyle w:val="Question"/>
      </w:pPr>
      <w:r>
        <w:t>What is the asymptotic running time of the following code?</w:t>
      </w:r>
    </w:p>
    <w:p w14:paraId="5B179635"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bool</w:t>
      </w:r>
      <w:r>
        <w:rPr>
          <w:rFonts w:ascii="Consolas" w:eastAsiaTheme="minorHAnsi" w:hAnsi="Consolas" w:cs="Consolas"/>
          <w:color w:val="000000"/>
          <w:sz w:val="20"/>
          <w:szCs w:val="20"/>
          <w:lang w:eastAsia="en-US"/>
        </w:rPr>
        <w:t xml:space="preserve"> IsPrimeUsingSquareRoot(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n)</w:t>
      </w:r>
    </w:p>
    <w:p w14:paraId="32EA523C"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2619F9C"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(n &lt;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56351F61"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false</w:t>
      </w:r>
      <w:r>
        <w:rPr>
          <w:rFonts w:ascii="Consolas" w:eastAsiaTheme="minorHAnsi" w:hAnsi="Consolas" w:cs="Consolas"/>
          <w:color w:val="000000"/>
          <w:sz w:val="20"/>
          <w:szCs w:val="20"/>
          <w:lang w:eastAsia="en-US"/>
        </w:rPr>
        <w:t>;</w:t>
      </w:r>
    </w:p>
    <w:p w14:paraId="4F01A1CE"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0CA9465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(n ==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54FB22C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true</w:t>
      </w:r>
      <w:r>
        <w:rPr>
          <w:rFonts w:ascii="Consolas" w:eastAsiaTheme="minorHAnsi" w:hAnsi="Consolas" w:cs="Consolas"/>
          <w:color w:val="000000"/>
          <w:sz w:val="20"/>
          <w:szCs w:val="20"/>
          <w:lang w:eastAsia="en-US"/>
        </w:rPr>
        <w:t>;</w:t>
      </w:r>
    </w:p>
    <w:p w14:paraId="41733E6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7D2EFCFD"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definition of a prime is an integer x</w:t>
      </w:r>
    </w:p>
    <w:p w14:paraId="0EAC7FDB"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which is not exactly divisible by any </w:t>
      </w:r>
    </w:p>
    <w:p w14:paraId="0AB1B779"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number other than itself and one. If a </w:t>
      </w:r>
    </w:p>
    <w:p w14:paraId="5ED8584C"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number x is not prime it can be written as </w:t>
      </w:r>
    </w:p>
    <w:p w14:paraId="2CC0566B"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product of two factors a x b. If both </w:t>
      </w:r>
    </w:p>
    <w:p w14:paraId="69C0158B"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a and b were greater than the square root of </w:t>
      </w:r>
    </w:p>
    <w:p w14:paraId="09076B1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x then a x b would also be greater than x and hence </w:t>
      </w:r>
    </w:p>
    <w:p w14:paraId="7CA2F80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 x b is not x. SO testing all factors up to floor(root(x))</w:t>
      </w:r>
    </w:p>
    <w:p w14:paraId="131360F2"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is sufficient as if one factor is floor(root(x)) the other factor must</w:t>
      </w:r>
    </w:p>
    <w:p w14:paraId="697AE360"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be less than that</w:t>
      </w:r>
    </w:p>
    <w:p w14:paraId="2A71D44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p>
    <w:p w14:paraId="6BEAACE5"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hence test the n-2 integers from </w:t>
      </w:r>
    </w:p>
    <w:p w14:paraId="24F7B0FF"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2,..., Floor(Root(N))</w:t>
      </w:r>
    </w:p>
    <w:p w14:paraId="4D4DFE61"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Enumerable.Range(</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)Math.Floor(Math.Sqrt(n)))</w:t>
      </w:r>
    </w:p>
    <w:p w14:paraId="44249D9D"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.All(i =&gt; n % i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
    <w:p w14:paraId="4BBF69B9" w14:textId="77777777" w:rsidR="004137FC" w:rsidRDefault="004137FC" w:rsidP="004137F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947C84F" w14:textId="77777777" w:rsidR="004137FC" w:rsidRDefault="004137FC" w:rsidP="004137FC">
      <w:pPr>
        <w:pStyle w:val="Answer"/>
        <w:rPr>
          <w:rFonts w:ascii="Consolas" w:eastAsiaTheme="minorHAnsi" w:hAnsi="Consolas" w:cs="Consolas"/>
          <w:color w:val="000000"/>
          <w:sz w:val="20"/>
          <w:szCs w:val="20"/>
          <w:lang w:eastAsia="en-US"/>
        </w:rPr>
      </w:pPr>
    </w:p>
    <w:p w14:paraId="21DC39F8" w14:textId="77777777" w:rsidR="004137FC" w:rsidRDefault="004137FC" w:rsidP="004137FC">
      <w:pPr>
        <w:pStyle w:val="Answer"/>
        <w:rPr>
          <w:rFonts w:ascii="Consolas" w:hAnsi="Consolas" w:cs="Consolas"/>
          <w:i w:val="0"/>
          <w:lang w:eastAsia="en-US"/>
        </w:rPr>
      </w:pPr>
      <w:r w:rsidRPr="00E10D1A">
        <w:t>The runtime is then</w:t>
      </w:r>
      <w:r>
        <w:rPr>
          <w:rFonts w:ascii="Consolas" w:hAnsi="Consolas" w:cs="Consolas"/>
          <w:i w:val="0"/>
          <w:lang w:eastAsia="en-US"/>
        </w:rPr>
        <w:t xml:space="preserve"> </w:t>
      </w:r>
      <m:oMath>
        <m:r>
          <w:rPr>
            <w:rFonts w:ascii="Cambria Math" w:eastAsiaTheme="minorHAnsi" w:hAnsi="Cambria Math"/>
            <w:lang w:eastAsia="en-US"/>
          </w:rPr>
          <m:t>O</m:t>
        </m:r>
        <m:d>
          <m:dPr>
            <m:ctrlPr>
              <w:rPr>
                <w:rFonts w:ascii="Cambria Math" w:eastAsiaTheme="minorHAnsi" w:hAnsi="Cambria Math"/>
                <w:lang w:eastAsia="en-US"/>
              </w:rPr>
            </m:ctrlPr>
          </m:dPr>
          <m:e>
            <m:rad>
              <m:radPr>
                <m:degHide m:val="1"/>
                <m:ctrlPr>
                  <w:rPr>
                    <w:rFonts w:ascii="Cambria Math" w:eastAsiaTheme="minorHAnsi" w:hAnsi="Cambria Math"/>
                    <w:lang w:eastAsia="en-US"/>
                  </w:rPr>
                </m:ctrlPr>
              </m:radPr>
              <m:deg/>
              <m:e>
                <m:r>
                  <w:rPr>
                    <w:rFonts w:ascii="Cambria Math" w:eastAsiaTheme="minorHAnsi" w:hAnsi="Cambria Math"/>
                    <w:lang w:eastAsia="en-US"/>
                  </w:rPr>
                  <m:t>n</m:t>
                </m:r>
              </m:e>
            </m:rad>
          </m:e>
        </m:d>
      </m:oMath>
    </w:p>
    <w:p w14:paraId="18A8AC93" w14:textId="77777777" w:rsidR="004137FC" w:rsidRPr="006C177D" w:rsidRDefault="004137FC" w:rsidP="004137FC">
      <w:pPr>
        <w:pStyle w:val="Question"/>
      </w:pPr>
      <w:r>
        <w:lastRenderedPageBreak/>
        <w:t>What is the asymptotic running time of the following code?</w:t>
      </w:r>
    </w:p>
    <w:p w14:paraId="19F12FD6" w14:textId="77777777" w:rsidR="004137FC" w:rsidRDefault="004137FC" w:rsidP="004137FC">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static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Factorial(</w:t>
      </w:r>
      <w:r>
        <w:rPr>
          <w:rFonts w:eastAsiaTheme="minorHAnsi"/>
          <w:lang w:eastAsia="en-US"/>
        </w:rPr>
        <w:t>int</w:t>
      </w:r>
      <w:r>
        <w:rPr>
          <w:rFonts w:eastAsiaTheme="minorHAnsi"/>
          <w:color w:val="000000"/>
          <w:lang w:eastAsia="en-US"/>
        </w:rPr>
        <w:t xml:space="preserve"> x) </w:t>
      </w:r>
    </w:p>
    <w:p w14:paraId="54C4F391" w14:textId="77777777" w:rsidR="004137FC" w:rsidRDefault="004137FC" w:rsidP="004137FC">
      <w:pPr>
        <w:pStyle w:val="SourceCode"/>
        <w:rPr>
          <w:rFonts w:eastAsiaTheme="minorHAnsi"/>
          <w:color w:val="000000"/>
          <w:lang w:eastAsia="en-US"/>
        </w:rPr>
      </w:pPr>
      <w:r>
        <w:rPr>
          <w:rFonts w:eastAsiaTheme="minorHAnsi"/>
          <w:color w:val="000000"/>
          <w:lang w:eastAsia="en-US"/>
        </w:rPr>
        <w:t>{</w:t>
      </w:r>
    </w:p>
    <w:p w14:paraId="22C0DED0" w14:textId="77777777" w:rsidR="004137FC" w:rsidRDefault="004137FC" w:rsidP="004137FC">
      <w:pPr>
        <w:pStyle w:val="SourceCode"/>
        <w:rPr>
          <w:rFonts w:eastAsiaTheme="minorHAnsi"/>
          <w:color w:val="000000"/>
          <w:lang w:eastAsia="en-US"/>
        </w:rPr>
      </w:pPr>
      <w:r>
        <w:rPr>
          <w:rFonts w:eastAsiaTheme="minorHAnsi"/>
          <w:color w:val="000000"/>
          <w:lang w:eastAsia="en-US"/>
        </w:rPr>
        <w:tab/>
      </w:r>
      <w:r>
        <w:rPr>
          <w:rFonts w:eastAsiaTheme="minorHAnsi"/>
          <w:lang w:eastAsia="en-US"/>
        </w:rPr>
        <w:t>if</w:t>
      </w:r>
      <w:r>
        <w:rPr>
          <w:rFonts w:eastAsiaTheme="minorHAnsi"/>
          <w:color w:val="000000"/>
          <w:lang w:eastAsia="en-US"/>
        </w:rPr>
        <w:t xml:space="preserve"> (x ==</w:t>
      </w:r>
      <w:r>
        <w:rPr>
          <w:rFonts w:eastAsiaTheme="minorHAnsi"/>
          <w:color w:val="C81EFA"/>
          <w:lang w:eastAsia="en-US"/>
        </w:rPr>
        <w:t>0</w:t>
      </w:r>
      <w:r>
        <w:rPr>
          <w:rFonts w:eastAsiaTheme="minorHAnsi"/>
          <w:color w:val="000000"/>
          <w:lang w:eastAsia="en-US"/>
        </w:rPr>
        <w:t xml:space="preserve">)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1</w:t>
      </w:r>
      <w:r>
        <w:rPr>
          <w:rFonts w:eastAsiaTheme="minorHAnsi"/>
          <w:color w:val="000000"/>
          <w:lang w:eastAsia="en-US"/>
        </w:rPr>
        <w:t>;</w:t>
      </w:r>
      <w:r>
        <w:rPr>
          <w:rFonts w:eastAsiaTheme="minorHAnsi"/>
          <w:color w:val="000000"/>
          <w:lang w:eastAsia="en-US"/>
        </w:rPr>
        <w:tab/>
      </w:r>
    </w:p>
    <w:p w14:paraId="5C30A2EF" w14:textId="77777777" w:rsidR="004137FC" w:rsidRDefault="004137FC" w:rsidP="004137FC">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x * Factorial(x-</w:t>
      </w:r>
      <w:r>
        <w:rPr>
          <w:rFonts w:eastAsiaTheme="minorHAnsi"/>
          <w:color w:val="C81EFA"/>
          <w:lang w:eastAsia="en-US"/>
        </w:rPr>
        <w:t>1</w:t>
      </w:r>
      <w:r>
        <w:rPr>
          <w:rFonts w:eastAsiaTheme="minorHAnsi"/>
          <w:color w:val="000000"/>
          <w:lang w:eastAsia="en-US"/>
        </w:rPr>
        <w:t>);</w:t>
      </w:r>
      <w:r>
        <w:rPr>
          <w:rFonts w:eastAsiaTheme="minorHAnsi"/>
          <w:color w:val="000000"/>
          <w:lang w:eastAsia="en-US"/>
        </w:rPr>
        <w:tab/>
      </w:r>
    </w:p>
    <w:p w14:paraId="50E78EB4" w14:textId="77777777" w:rsidR="004137FC" w:rsidRDefault="004137FC" w:rsidP="004137FC">
      <w:pPr>
        <w:pStyle w:val="SourceCode"/>
        <w:rPr>
          <w:rFonts w:eastAsiaTheme="minorHAnsi"/>
          <w:color w:val="000000"/>
          <w:lang w:eastAsia="en-US"/>
        </w:rPr>
      </w:pPr>
      <w:r>
        <w:rPr>
          <w:rFonts w:eastAsiaTheme="minorHAnsi"/>
          <w:color w:val="000000"/>
          <w:lang w:eastAsia="en-US"/>
        </w:rPr>
        <w:t>}</w:t>
      </w:r>
    </w:p>
    <w:p w14:paraId="5E5A6E19" w14:textId="77777777" w:rsidR="004137FC" w:rsidRDefault="004137FC" w:rsidP="004137FC">
      <w:pPr>
        <w:pStyle w:val="Answer"/>
      </w:pPr>
      <w:r>
        <w:t xml:space="preserve">The running time is simple </w:t>
      </w:r>
      <m:oMath>
        <m:r>
          <w:rPr>
            <w:rFonts w:ascii="Cambria Math" w:eastAsiaTheme="minorHAnsi" w:hAnsi="Cambria Math"/>
            <w:lang w:eastAsia="en-US"/>
          </w:rPr>
          <m:t>O</m:t>
        </m:r>
        <m:d>
          <m:dPr>
            <m:ctrlPr>
              <w:rPr>
                <w:rFonts w:ascii="Cambria Math" w:eastAsiaTheme="minorHAnsi" w:hAnsi="Cambria Math"/>
                <w:lang w:eastAsia="en-US"/>
              </w:rPr>
            </m:ctrlPr>
          </m:dPr>
          <m:e>
            <m:r>
              <w:rPr>
                <w:rFonts w:ascii="Cambria Math" w:eastAsiaTheme="minorHAnsi" w:hAnsi="Cambria Math"/>
                <w:lang w:eastAsia="en-US"/>
              </w:rPr>
              <m:t>x</m:t>
            </m:r>
          </m:e>
        </m:d>
      </m:oMath>
    </w:p>
    <w:p w14:paraId="1DB50C76" w14:textId="77777777" w:rsidR="0034698C" w:rsidRDefault="0034698C">
      <w:pPr>
        <w:spacing w:after="160" w:line="259" w:lineRule="auto"/>
        <w:rPr>
          <w:rFonts w:asciiTheme="majorHAnsi" w:eastAsiaTheme="majorEastAsia" w:hAnsiTheme="majorHAnsi" w:cstheme="majorBidi"/>
          <w:color w:val="31378B" w:themeColor="text2"/>
          <w:sz w:val="32"/>
          <w:szCs w:val="28"/>
        </w:rPr>
      </w:pPr>
      <w:r>
        <w:br w:type="page"/>
      </w:r>
    </w:p>
    <w:p w14:paraId="38869572" w14:textId="0B0DFB87" w:rsidR="00714EFC" w:rsidRDefault="00714EFC" w:rsidP="00714EFC">
      <w:pPr>
        <w:pStyle w:val="Heading2"/>
      </w:pPr>
      <w:r>
        <w:lastRenderedPageBreak/>
        <w:t>Sorting</w:t>
      </w:r>
    </w:p>
    <w:p w14:paraId="3277283C" w14:textId="25FDEA3C" w:rsidR="00E42041" w:rsidRPr="00E42041" w:rsidRDefault="00E42041" w:rsidP="00E42041">
      <w:pPr>
        <w:pStyle w:val="Heading3"/>
      </w:pPr>
      <w:r>
        <w:t>Overview</w:t>
      </w:r>
    </w:p>
    <w:p w14:paraId="16726327" w14:textId="0493E360" w:rsidR="00C647DE" w:rsidRPr="00C647DE" w:rsidRDefault="00C647DE" w:rsidP="00C647DE">
      <w:r>
        <w:t xml:space="preserve">We will </w:t>
      </w:r>
      <w:r w:rsidR="00ED67F5">
        <w:t xml:space="preserve">consider </w:t>
      </w:r>
      <w:r w:rsidR="004726AE">
        <w:t>Sorting</w:t>
      </w:r>
      <w:r w:rsidR="00714EFC">
        <w:t xml:space="preserve"> </w:t>
      </w:r>
      <w:r w:rsidR="00ED67F5">
        <w:t xml:space="preserve">different sorting algorithms in turn. Before we do the following table shows </w:t>
      </w:r>
      <w:r w:rsidR="00BA5207">
        <w:t>when we might want to use each one</w:t>
      </w:r>
    </w:p>
    <w:p w14:paraId="33D32891" w14:textId="348567FD" w:rsidR="00C647DE" w:rsidRPr="00C4639C" w:rsidRDefault="005A6AC1" w:rsidP="005A6AC1">
      <w:pPr>
        <w:pStyle w:val="TableHeader"/>
        <w:rPr>
          <w:lang w:eastAsia="fi-FI"/>
        </w:rPr>
      </w:pPr>
      <w:r>
        <w:rPr>
          <w:lang w:eastAsia="fi-FI"/>
        </w:rPr>
        <w:t xml:space="preserve">Appropriate Sorting </w:t>
      </w:r>
      <w:r w:rsidR="00C647DE">
        <w:rPr>
          <w:lang w:eastAsia="fi-FI"/>
        </w:rPr>
        <w:t>Algorithm</w:t>
      </w:r>
    </w:p>
    <w:tbl>
      <w:tblPr>
        <w:tblStyle w:val="ColumnHeaderTableStyle"/>
        <w:tblW w:w="0" w:type="auto"/>
        <w:tblLook w:val="04A0" w:firstRow="1" w:lastRow="0" w:firstColumn="1" w:lastColumn="0" w:noHBand="0" w:noVBand="1"/>
      </w:tblPr>
      <w:tblGrid>
        <w:gridCol w:w="4508"/>
        <w:gridCol w:w="4508"/>
      </w:tblGrid>
      <w:tr w:rsidR="00BB2B39" w14:paraId="69CF86F0" w14:textId="77777777" w:rsidTr="00BB2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8C8D43" w14:textId="31229AB3" w:rsidR="00BB2B39" w:rsidRDefault="00DF2FEA" w:rsidP="00430862">
            <w:r>
              <w:t>Description</w:t>
            </w:r>
          </w:p>
        </w:tc>
        <w:tc>
          <w:tcPr>
            <w:tcW w:w="4508" w:type="dxa"/>
          </w:tcPr>
          <w:p w14:paraId="5D142B57" w14:textId="3EE5A7EC" w:rsidR="00BB2B39" w:rsidRDefault="00DF2FEA" w:rsidP="00430862">
            <w:pPr>
              <w:cnfStyle w:val="100000000000" w:firstRow="1" w:lastRow="0" w:firstColumn="0" w:lastColumn="0" w:oddVBand="0" w:evenVBand="0" w:oddHBand="0" w:evenHBand="0" w:firstRowFirstColumn="0" w:firstRowLastColumn="0" w:lastRowFirstColumn="0" w:lastRowLastColumn="0"/>
            </w:pPr>
            <w:r>
              <w:t>Algorithm</w:t>
            </w:r>
          </w:p>
        </w:tc>
      </w:tr>
      <w:tr w:rsidR="00BB2B39" w14:paraId="26FCA3FF"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59789953" w14:textId="31B73C8E" w:rsidR="00BB2B39" w:rsidRDefault="00DF2FEA" w:rsidP="00430862">
            <w:r>
              <w:t>Small number of elements</w:t>
            </w:r>
          </w:p>
        </w:tc>
        <w:tc>
          <w:tcPr>
            <w:tcW w:w="4508" w:type="dxa"/>
          </w:tcPr>
          <w:p w14:paraId="029EF3D3" w14:textId="6A890DDF" w:rsidR="00BB2B39" w:rsidRDefault="00DF2FEA" w:rsidP="00430862">
            <w:pPr>
              <w:cnfStyle w:val="000000000000" w:firstRow="0" w:lastRow="0" w:firstColumn="0" w:lastColumn="0" w:oddVBand="0" w:evenVBand="0" w:oddHBand="0" w:evenHBand="0" w:firstRowFirstColumn="0" w:firstRowLastColumn="0" w:lastRowFirstColumn="0" w:lastRowLastColumn="0"/>
            </w:pPr>
            <w:r>
              <w:t>Insertion Sort</w:t>
            </w:r>
          </w:p>
        </w:tc>
      </w:tr>
      <w:tr w:rsidR="00BB2B39" w14:paraId="149CE6F2"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452C25E9" w14:textId="1753B915" w:rsidR="00BB2B39" w:rsidRDefault="00976A2C" w:rsidP="00430862">
            <w:r>
              <w:t>The collection is already mainly sorted</w:t>
            </w:r>
          </w:p>
        </w:tc>
        <w:tc>
          <w:tcPr>
            <w:tcW w:w="4508" w:type="dxa"/>
          </w:tcPr>
          <w:p w14:paraId="49B735EF" w14:textId="1AA8B0AA" w:rsidR="00BB2B39" w:rsidRDefault="00976A2C" w:rsidP="00430862">
            <w:pPr>
              <w:cnfStyle w:val="000000000000" w:firstRow="0" w:lastRow="0" w:firstColumn="0" w:lastColumn="0" w:oddVBand="0" w:evenVBand="0" w:oddHBand="0" w:evenHBand="0" w:firstRowFirstColumn="0" w:firstRowLastColumn="0" w:lastRowFirstColumn="0" w:lastRowLastColumn="0"/>
            </w:pPr>
            <w:r>
              <w:t>Insertion sort</w:t>
            </w:r>
          </w:p>
        </w:tc>
      </w:tr>
      <w:tr w:rsidR="00BB2B39" w14:paraId="3AB0E926"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62549293" w14:textId="7AEF8293" w:rsidR="00BB2B39" w:rsidRDefault="00976A2C" w:rsidP="00430862">
            <w:r>
              <w:t>Easy to code</w:t>
            </w:r>
          </w:p>
        </w:tc>
        <w:tc>
          <w:tcPr>
            <w:tcW w:w="4508" w:type="dxa"/>
          </w:tcPr>
          <w:p w14:paraId="6188083D" w14:textId="3C0DB6AA" w:rsidR="00BB2B39" w:rsidRDefault="00976A2C" w:rsidP="00430862">
            <w:pPr>
              <w:cnfStyle w:val="000000000000" w:firstRow="0" w:lastRow="0" w:firstColumn="0" w:lastColumn="0" w:oddVBand="0" w:evenVBand="0" w:oddHBand="0" w:evenHBand="0" w:firstRowFirstColumn="0" w:firstRowLastColumn="0" w:lastRowFirstColumn="0" w:lastRowLastColumn="0"/>
            </w:pPr>
            <w:r>
              <w:t>Insertion sort / Selection sort</w:t>
            </w:r>
          </w:p>
        </w:tc>
      </w:tr>
      <w:tr w:rsidR="00BB2B39" w14:paraId="4BD6E21E"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2FED1A3E" w14:textId="454AC43F" w:rsidR="00BB2B39" w:rsidRDefault="00C4083D" w:rsidP="00430862">
            <w:r>
              <w:t>Want very good average case behaviour</w:t>
            </w:r>
          </w:p>
        </w:tc>
        <w:tc>
          <w:tcPr>
            <w:tcW w:w="4508" w:type="dxa"/>
          </w:tcPr>
          <w:p w14:paraId="36148248" w14:textId="34C4E0BA" w:rsidR="00BB2B39" w:rsidRDefault="00C4083D" w:rsidP="00430862">
            <w:pPr>
              <w:cnfStyle w:val="000000000000" w:firstRow="0" w:lastRow="0" w:firstColumn="0" w:lastColumn="0" w:oddVBand="0" w:evenVBand="0" w:oddHBand="0" w:evenHBand="0" w:firstRowFirstColumn="0" w:firstRowLastColumn="0" w:lastRowFirstColumn="0" w:lastRowLastColumn="0"/>
            </w:pPr>
            <w:r>
              <w:t>Quick sort</w:t>
            </w:r>
          </w:p>
        </w:tc>
      </w:tr>
      <w:tr w:rsidR="00BB2B39" w14:paraId="516104BB"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0DAD6A33" w14:textId="14A2DE1D" w:rsidR="00BB2B39" w:rsidRDefault="000904EB" w:rsidP="00430862">
            <w:r>
              <w:t>The algorithm must be stable</w:t>
            </w:r>
          </w:p>
        </w:tc>
        <w:tc>
          <w:tcPr>
            <w:tcW w:w="4508" w:type="dxa"/>
          </w:tcPr>
          <w:p w14:paraId="50CFDD13" w14:textId="09BE1EF3" w:rsidR="00BB2B39" w:rsidRDefault="000904EB" w:rsidP="00430862">
            <w:pPr>
              <w:cnfStyle w:val="000000000000" w:firstRow="0" w:lastRow="0" w:firstColumn="0" w:lastColumn="0" w:oddVBand="0" w:evenVBand="0" w:oddHBand="0" w:evenHBand="0" w:firstRowFirstColumn="0" w:firstRowLastColumn="0" w:lastRowFirstColumn="0" w:lastRowLastColumn="0"/>
            </w:pPr>
            <w:r>
              <w:t>Merge sort</w:t>
            </w:r>
          </w:p>
        </w:tc>
      </w:tr>
      <w:tr w:rsidR="00BB2B39" w14:paraId="231E2EA5"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11FF6A2E" w14:textId="3CBC5838" w:rsidR="00BB2B39" w:rsidRDefault="006A043D" w:rsidP="00430862">
            <w:r>
              <w:t>Need good performance in worst case</w:t>
            </w:r>
          </w:p>
        </w:tc>
        <w:tc>
          <w:tcPr>
            <w:tcW w:w="4508" w:type="dxa"/>
          </w:tcPr>
          <w:p w14:paraId="0E991DF0" w14:textId="60351039" w:rsidR="00BB2B39" w:rsidRDefault="006A043D" w:rsidP="00430862">
            <w:pPr>
              <w:cnfStyle w:val="000000000000" w:firstRow="0" w:lastRow="0" w:firstColumn="0" w:lastColumn="0" w:oddVBand="0" w:evenVBand="0" w:oddHBand="0" w:evenHBand="0" w:firstRowFirstColumn="0" w:firstRowLastColumn="0" w:lastRowFirstColumn="0" w:lastRowLastColumn="0"/>
            </w:pPr>
            <w:r>
              <w:t>Heap sort</w:t>
            </w:r>
          </w:p>
        </w:tc>
      </w:tr>
      <w:tr w:rsidR="00BB2B39" w14:paraId="4E461056" w14:textId="77777777" w:rsidTr="00BB2B39">
        <w:tc>
          <w:tcPr>
            <w:cnfStyle w:val="001000000000" w:firstRow="0" w:lastRow="0" w:firstColumn="1" w:lastColumn="0" w:oddVBand="0" w:evenVBand="0" w:oddHBand="0" w:evenHBand="0" w:firstRowFirstColumn="0" w:firstRowLastColumn="0" w:lastRowFirstColumn="0" w:lastRowLastColumn="0"/>
            <w:tcW w:w="4508" w:type="dxa"/>
          </w:tcPr>
          <w:p w14:paraId="57F03B18" w14:textId="77777777" w:rsidR="00BB2B39" w:rsidRDefault="00BB2B39" w:rsidP="00430862"/>
        </w:tc>
        <w:tc>
          <w:tcPr>
            <w:tcW w:w="4508" w:type="dxa"/>
          </w:tcPr>
          <w:p w14:paraId="3617E8AD" w14:textId="77777777" w:rsidR="00BB2B39" w:rsidRDefault="00BB2B39" w:rsidP="00430862">
            <w:pPr>
              <w:cnfStyle w:val="000000000000" w:firstRow="0" w:lastRow="0" w:firstColumn="0" w:lastColumn="0" w:oddVBand="0" w:evenVBand="0" w:oddHBand="0" w:evenHBand="0" w:firstRowFirstColumn="0" w:firstRowLastColumn="0" w:lastRowFirstColumn="0" w:lastRowLastColumn="0"/>
            </w:pPr>
          </w:p>
        </w:tc>
      </w:tr>
    </w:tbl>
    <w:p w14:paraId="437036E3" w14:textId="77777777" w:rsidR="00A00056" w:rsidRDefault="00A00056" w:rsidP="00A00056">
      <w:pPr>
        <w:pStyle w:val="QuoteCallOutHeader"/>
      </w:pPr>
      <w:r>
        <w:t xml:space="preserve">Stable Sort </w:t>
      </w:r>
    </w:p>
    <w:p w14:paraId="02CA41A5" w14:textId="4DF17707" w:rsidR="00A00056" w:rsidRDefault="00A00056" w:rsidP="00A00056">
      <w:pPr>
        <w:pStyle w:val="QuoteCallOut"/>
      </w:pPr>
      <w:r>
        <w:t xml:space="preserve">A stable sort keeps elements with the same key in the same order relative to each other in the sorted output </w:t>
      </w:r>
    </w:p>
    <w:p w14:paraId="24B74261" w14:textId="1BC8D619" w:rsidR="00D14065" w:rsidRDefault="00D14065" w:rsidP="00430862"/>
    <w:p w14:paraId="0E70C729" w14:textId="417CC79B" w:rsidR="00E42041" w:rsidRDefault="00CD5D90" w:rsidP="00E42041">
      <w:pPr>
        <w:pStyle w:val="Heading3"/>
      </w:pPr>
      <w:r>
        <w:br w:type="page"/>
      </w:r>
      <w:r w:rsidR="00E42041">
        <w:lastRenderedPageBreak/>
        <w:t>Lower Bound for Comparison based algorithms</w:t>
      </w:r>
    </w:p>
    <w:p w14:paraId="6B02672A" w14:textId="1338EC93" w:rsidR="00E42041" w:rsidRPr="00E42041" w:rsidRDefault="00E42041" w:rsidP="00E42041">
      <w:r>
        <w:t xml:space="preserve">We can informally show why </w:t>
      </w:r>
      <m:oMath>
        <m:sSub>
          <m:sSubPr>
            <m:ctrlPr>
              <w:rPr>
                <w:rFonts w:ascii="Cambria Math" w:hAnsi="Cambria Math"/>
                <w:i/>
              </w:rPr>
            </m:ctrlPr>
          </m:sSubPr>
          <m:e>
            <m:r>
              <w:rPr>
                <w:rFonts w:ascii="Cambria Math" w:hAnsi="Cambria Math"/>
              </w:rPr>
              <m:t>N×log</m:t>
            </m:r>
          </m:e>
          <m:sub>
            <m:r>
              <w:rPr>
                <w:rFonts w:ascii="Cambria Math" w:hAnsi="Cambria Math"/>
              </w:rPr>
              <m:t>2</m:t>
            </m:r>
          </m:sub>
        </m:sSub>
        <m:r>
          <w:rPr>
            <w:rFonts w:ascii="Cambria Math" w:hAnsi="Cambria Math"/>
          </w:rPr>
          <m:t>N</m:t>
        </m:r>
      </m:oMath>
      <w:r w:rsidR="007B1CE2">
        <w:t xml:space="preserve"> is a theoretical lower bound for </w:t>
      </w:r>
      <w:r w:rsidR="00134C5B">
        <w:t>comparison-based</w:t>
      </w:r>
      <w:r w:rsidR="006602B1">
        <w:t xml:space="preserve"> algorithms as follows. </w:t>
      </w:r>
      <w:r w:rsidR="00134C5B">
        <w:t xml:space="preserve">Sorting involves selecting a single permutation </w:t>
      </w:r>
      <w:r w:rsidR="00522653">
        <w:t xml:space="preserve">from all possible permutations of the input array. </w:t>
      </w:r>
      <w:r w:rsidR="002E05B8">
        <w:t xml:space="preserve">If the input array has N elements there are N! permutations. </w:t>
      </w:r>
      <w:r w:rsidR="00204CC5">
        <w:t xml:space="preserve">At each stage of a </w:t>
      </w:r>
      <w:r w:rsidR="000F02BF">
        <w:t>comparison-based</w:t>
      </w:r>
      <w:r w:rsidR="00204CC5">
        <w:t xml:space="preserve"> algorithm we do a comparison which in the best case </w:t>
      </w:r>
      <w:r w:rsidR="00C66680">
        <w:t>halves</w:t>
      </w:r>
      <w:r w:rsidR="00204CC5">
        <w:t xml:space="preserve"> the number of possible permutations. </w:t>
      </w:r>
      <w:r w:rsidR="000F02BF">
        <w:t xml:space="preserve">This gives us a best case of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000F02BF">
        <w:t xml:space="preserve"> Stirling’s approximation shows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 ≈N×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p>
    <w:p w14:paraId="3A4BA1DA" w14:textId="77777777" w:rsidR="00257C0D" w:rsidRDefault="00257C0D">
      <w:pPr>
        <w:spacing w:after="160" w:line="259" w:lineRule="auto"/>
        <w:rPr>
          <w:rFonts w:asciiTheme="majorHAnsi" w:eastAsiaTheme="majorEastAsia" w:hAnsiTheme="majorHAnsi" w:cstheme="majorBidi"/>
          <w:color w:val="31378B" w:themeColor="text2"/>
          <w:sz w:val="28"/>
          <w:szCs w:val="26"/>
        </w:rPr>
      </w:pPr>
      <w:r>
        <w:br w:type="page"/>
      </w:r>
    </w:p>
    <w:p w14:paraId="1DEA07DF" w14:textId="5684A8C6" w:rsidR="00C238A9" w:rsidRDefault="00C238A9" w:rsidP="00C238A9">
      <w:pPr>
        <w:pStyle w:val="Heading3"/>
      </w:pPr>
      <w:r>
        <w:lastRenderedPageBreak/>
        <w:t>Selection Sort</w:t>
      </w:r>
    </w:p>
    <w:p w14:paraId="6E578679" w14:textId="2446FE0F" w:rsidR="00C238A9" w:rsidRDefault="00C238A9" w:rsidP="00C238A9">
      <w:r>
        <w:t xml:space="preserve">Selection Sort </w:t>
      </w:r>
      <w:r w:rsidR="00C174C3">
        <w:t xml:space="preserve">is perhaps the simplest sorting algorithm to implement. </w:t>
      </w:r>
      <w:r w:rsidR="00E51276">
        <w:t xml:space="preserve">It works be searching the </w:t>
      </w:r>
      <w:r w:rsidR="00885181">
        <w:t xml:space="preserve">entire array for the smallest element and inserting it in </w:t>
      </w:r>
      <w:r w:rsidR="00EC55FA">
        <w:t>in the first position</w:t>
      </w:r>
      <w:r w:rsidR="00885181">
        <w:t>. Then it search</w:t>
      </w:r>
      <w:r w:rsidR="00EC55FA">
        <w:t>es</w:t>
      </w:r>
      <w:r w:rsidR="00885181">
        <w:t xml:space="preserve"> the entire array from </w:t>
      </w:r>
      <w:r w:rsidR="00EC55FA">
        <w:t>the second element onwards and inserts it in the second position and so on</w:t>
      </w:r>
    </w:p>
    <w:p w14:paraId="528D5240" w14:textId="2994A1F7" w:rsidR="00291738" w:rsidRDefault="009624DE" w:rsidP="00C238A9">
      <w:r w:rsidRPr="009624DE">
        <w:rPr>
          <w:noProof/>
        </w:rPr>
        <w:drawing>
          <wp:inline distT="0" distB="0" distL="0" distR="0" wp14:anchorId="46164A03" wp14:editId="26E83BDF">
            <wp:extent cx="4025723"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6908" cy="6212128"/>
                    </a:xfrm>
                    <a:prstGeom prst="rect">
                      <a:avLst/>
                    </a:prstGeom>
                  </pic:spPr>
                </pic:pic>
              </a:graphicData>
            </a:graphic>
          </wp:inline>
        </w:drawing>
      </w:r>
    </w:p>
    <w:p w14:paraId="64037DE8" w14:textId="243399B8" w:rsidR="00291738" w:rsidRPr="00C238A9" w:rsidRDefault="009419B6" w:rsidP="00C238A9">
      <w:r>
        <w:t xml:space="preserve">Notice how many comparisons we need to do at each stage for our 8 element array. </w:t>
      </w:r>
      <w:r w:rsidR="000634A5">
        <w:t xml:space="preserve">We do </w:t>
      </w:r>
      <w:r w:rsidR="00801426">
        <w:t xml:space="preserve">7 then 6 then 5 then 4 then 3 then 2. </w:t>
      </w:r>
      <w:r w:rsidR="00B507AA">
        <w:t xml:space="preserve">In general, we have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+...+2+1=</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494D8E">
        <w:t xml:space="preserve"> The following diagrams shows visually this result. </w:t>
      </w:r>
      <w:r w:rsidR="00102A2D">
        <w:t xml:space="preserve">The grid has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=36 </m:t>
        </m:r>
      </m:oMath>
      <w:r w:rsidR="00102A2D">
        <w:t>elements</w:t>
      </w:r>
      <w:r w:rsidR="003E08B1">
        <w:t xml:space="preserve"> and half of these elements are involved in the comparisons. </w:t>
      </w:r>
    </w:p>
    <w:p w14:paraId="5FBEC624" w14:textId="1732A647" w:rsidR="00CD5D90" w:rsidRDefault="00400F04">
      <w:pPr>
        <w:spacing w:after="160" w:line="259" w:lineRule="auto"/>
        <w:rPr>
          <w:rFonts w:asciiTheme="majorHAnsi" w:eastAsiaTheme="majorEastAsia" w:hAnsiTheme="majorHAnsi" w:cstheme="majorBidi"/>
          <w:color w:val="31378B" w:themeColor="text2"/>
          <w:sz w:val="28"/>
          <w:szCs w:val="26"/>
        </w:rPr>
      </w:pPr>
      <w:r w:rsidRPr="00400F04">
        <w:rPr>
          <w:rFonts w:asciiTheme="majorHAnsi" w:eastAsiaTheme="majorEastAsia" w:hAnsiTheme="majorHAnsi" w:cstheme="majorBidi"/>
          <w:noProof/>
          <w:color w:val="31378B" w:themeColor="text2"/>
          <w:sz w:val="28"/>
          <w:szCs w:val="26"/>
        </w:rPr>
        <w:lastRenderedPageBreak/>
        <w:drawing>
          <wp:inline distT="0" distB="0" distL="0" distR="0" wp14:anchorId="60A93847" wp14:editId="64E3EE1C">
            <wp:extent cx="2051437" cy="20313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4846" cy="2034701"/>
                    </a:xfrm>
                    <a:prstGeom prst="rect">
                      <a:avLst/>
                    </a:prstGeom>
                  </pic:spPr>
                </pic:pic>
              </a:graphicData>
            </a:graphic>
          </wp:inline>
        </w:drawing>
      </w:r>
    </w:p>
    <w:p w14:paraId="4633082A" w14:textId="6FA26F46" w:rsidR="003B5845" w:rsidRPr="005674B4" w:rsidRDefault="005674B4" w:rsidP="005674B4">
      <w:pPr>
        <w:rPr>
          <w:rFonts w:eastAsiaTheme="minorHAnsi"/>
          <w:lang w:eastAsia="en-US"/>
        </w:rPr>
      </w:pPr>
      <w:r>
        <w:rPr>
          <w:rFonts w:eastAsiaTheme="minorHAnsi"/>
          <w:lang w:eastAsia="en-US"/>
        </w:rPr>
        <w:t>The source code is as follows</w:t>
      </w:r>
    </w:p>
    <w:p w14:paraId="2D05DC5D" w14:textId="0B4FAF27" w:rsidR="00E16C93" w:rsidRDefault="00E16C93" w:rsidP="00E16C93">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T[] SelectionSort&lt;T&gt;(T[] a) </w:t>
      </w:r>
      <w:r>
        <w:rPr>
          <w:rFonts w:eastAsiaTheme="minorHAnsi"/>
          <w:color w:val="0000FF"/>
          <w:lang w:eastAsia="en-US"/>
        </w:rPr>
        <w:t>where</w:t>
      </w:r>
      <w:r>
        <w:rPr>
          <w:rFonts w:eastAsiaTheme="minorHAnsi"/>
          <w:lang w:eastAsia="en-US"/>
        </w:rPr>
        <w:t xml:space="preserve"> T : IComparable&lt;T&gt; </w:t>
      </w:r>
    </w:p>
    <w:p w14:paraId="54E3952E" w14:textId="77777777" w:rsidR="00E16C93" w:rsidRDefault="00E16C93" w:rsidP="00E16C93">
      <w:pPr>
        <w:pStyle w:val="SourceCode"/>
        <w:rPr>
          <w:rFonts w:eastAsiaTheme="minorHAnsi"/>
          <w:lang w:eastAsia="en-US"/>
        </w:rPr>
      </w:pPr>
      <w:r>
        <w:rPr>
          <w:rFonts w:eastAsiaTheme="minorHAnsi"/>
          <w:lang w:eastAsia="en-US"/>
        </w:rPr>
        <w:t>{</w:t>
      </w:r>
    </w:p>
    <w:p w14:paraId="39DEE4CC" w14:textId="77777777" w:rsidR="00E16C93" w:rsidRDefault="00E16C93" w:rsidP="00E16C93">
      <w:pPr>
        <w:pStyle w:val="SourceCode"/>
        <w:rPr>
          <w:rFonts w:eastAsiaTheme="minorHAnsi"/>
          <w:lang w:eastAsia="en-US"/>
        </w:rPr>
      </w:pPr>
      <w:r>
        <w:rPr>
          <w:rFonts w:eastAsiaTheme="minorHAnsi"/>
          <w:lang w:eastAsia="en-US"/>
        </w:rPr>
        <w:tab/>
      </w:r>
    </w:p>
    <w:p w14:paraId="36FC2CD8"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a.Length; i++)</w:t>
      </w:r>
    </w:p>
    <w:p w14:paraId="03511FEE" w14:textId="77777777" w:rsidR="00E16C93" w:rsidRDefault="00E16C93" w:rsidP="00E16C93">
      <w:pPr>
        <w:pStyle w:val="SourceCode"/>
        <w:rPr>
          <w:rFonts w:eastAsiaTheme="minorHAnsi"/>
          <w:lang w:eastAsia="en-US"/>
        </w:rPr>
      </w:pPr>
      <w:r>
        <w:rPr>
          <w:rFonts w:eastAsiaTheme="minorHAnsi"/>
          <w:lang w:eastAsia="en-US"/>
        </w:rPr>
        <w:tab/>
        <w:t>{</w:t>
      </w:r>
    </w:p>
    <w:p w14:paraId="5A42AF8C"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minIdx = i;</w:t>
      </w:r>
    </w:p>
    <w:p w14:paraId="4B556FA5"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w:t>
      </w:r>
      <w:r>
        <w:rPr>
          <w:rFonts w:eastAsiaTheme="minorHAnsi"/>
          <w:color w:val="0000FF"/>
          <w:lang w:eastAsia="en-US"/>
        </w:rPr>
        <w:t>int</w:t>
      </w:r>
      <w:r>
        <w:rPr>
          <w:rFonts w:eastAsiaTheme="minorHAnsi"/>
          <w:lang w:eastAsia="en-US"/>
        </w:rPr>
        <w:t xml:space="preserve"> j=i+</w:t>
      </w:r>
      <w:r>
        <w:rPr>
          <w:rFonts w:eastAsiaTheme="minorHAnsi"/>
          <w:color w:val="C81EFA"/>
          <w:lang w:eastAsia="en-US"/>
        </w:rPr>
        <w:t>1</w:t>
      </w:r>
      <w:r>
        <w:rPr>
          <w:rFonts w:eastAsiaTheme="minorHAnsi"/>
          <w:lang w:eastAsia="en-US"/>
        </w:rPr>
        <w:t>;j&lt;a.Length;j++)</w:t>
      </w:r>
    </w:p>
    <w:p w14:paraId="27A8D8FF"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t>{</w:t>
      </w:r>
    </w:p>
    <w:p w14:paraId="13997021"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((a[j].CompareTo(a[minIdx])) &lt;</w:t>
      </w:r>
      <w:r>
        <w:rPr>
          <w:rFonts w:eastAsiaTheme="minorHAnsi"/>
          <w:color w:val="C81EFA"/>
          <w:lang w:eastAsia="en-US"/>
        </w:rPr>
        <w:t>0</w:t>
      </w:r>
      <w:r>
        <w:rPr>
          <w:rFonts w:eastAsiaTheme="minorHAnsi"/>
          <w:lang w:eastAsia="en-US"/>
        </w:rPr>
        <w:t>) minIdx = j;</w:t>
      </w:r>
    </w:p>
    <w:p w14:paraId="006F4C07"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t>}</w:t>
      </w:r>
    </w:p>
    <w:p w14:paraId="48C45832"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lang w:eastAsia="en-US"/>
        </w:rPr>
        <w:tab/>
        <w:t>Swap(a,i,minIdx);</w:t>
      </w:r>
    </w:p>
    <w:p w14:paraId="2F786416" w14:textId="77777777" w:rsidR="00E16C93" w:rsidRDefault="00E16C93" w:rsidP="00E16C93">
      <w:pPr>
        <w:pStyle w:val="SourceCode"/>
        <w:rPr>
          <w:rFonts w:eastAsiaTheme="minorHAnsi"/>
          <w:lang w:eastAsia="en-US"/>
        </w:rPr>
      </w:pPr>
      <w:r>
        <w:rPr>
          <w:rFonts w:eastAsiaTheme="minorHAnsi"/>
          <w:lang w:eastAsia="en-US"/>
        </w:rPr>
        <w:tab/>
        <w:t>}</w:t>
      </w:r>
    </w:p>
    <w:p w14:paraId="38A470D7" w14:textId="77777777" w:rsidR="00E16C93" w:rsidRDefault="00E16C93" w:rsidP="00E16C93">
      <w:pPr>
        <w:pStyle w:val="SourceCode"/>
        <w:rPr>
          <w:rFonts w:eastAsiaTheme="minorHAnsi"/>
          <w:lang w:eastAsia="en-US"/>
        </w:rPr>
      </w:pPr>
      <w:r>
        <w:rPr>
          <w:rFonts w:eastAsiaTheme="minorHAnsi"/>
          <w:lang w:eastAsia="en-US"/>
        </w:rPr>
        <w:tab/>
      </w:r>
    </w:p>
    <w:p w14:paraId="1789C193" w14:textId="77777777" w:rsidR="00E16C93" w:rsidRDefault="00E16C93" w:rsidP="00E16C93">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a;</w:t>
      </w:r>
    </w:p>
    <w:p w14:paraId="1AD3D33C" w14:textId="77777777" w:rsidR="00E16C93" w:rsidRDefault="00E16C93" w:rsidP="00E16C93">
      <w:pPr>
        <w:pStyle w:val="SourceCode"/>
        <w:rPr>
          <w:rFonts w:eastAsiaTheme="minorHAnsi"/>
          <w:lang w:eastAsia="en-US"/>
        </w:rPr>
      </w:pPr>
      <w:r>
        <w:rPr>
          <w:rFonts w:eastAsiaTheme="minorHAnsi"/>
          <w:lang w:eastAsia="en-US"/>
        </w:rPr>
        <w:t>}</w:t>
      </w:r>
    </w:p>
    <w:p w14:paraId="0D21C02C" w14:textId="0AEFCE6D" w:rsidR="00400F04" w:rsidRDefault="00400F04">
      <w:pPr>
        <w:spacing w:after="160" w:line="259" w:lineRule="auto"/>
        <w:rPr>
          <w:rFonts w:asciiTheme="majorHAnsi" w:eastAsiaTheme="majorEastAsia" w:hAnsiTheme="majorHAnsi" w:cstheme="majorBidi"/>
          <w:color w:val="31378B" w:themeColor="text2"/>
          <w:sz w:val="28"/>
          <w:szCs w:val="26"/>
        </w:rPr>
      </w:pPr>
    </w:p>
    <w:p w14:paraId="2CCEEB83" w14:textId="7A759240" w:rsidR="00E16C93" w:rsidRDefault="00E16C93" w:rsidP="00E16C93">
      <w:pPr>
        <w:rPr>
          <w:rFonts w:eastAsiaTheme="majorEastAsia"/>
        </w:rPr>
      </w:pPr>
      <w:r>
        <w:rPr>
          <w:rFonts w:eastAsiaTheme="majorEastAsia"/>
        </w:rPr>
        <w:t xml:space="preserve">The performance is easily analysed by looking at the </w:t>
      </w:r>
      <w:r w:rsidR="002B732F">
        <w:rPr>
          <w:rFonts w:eastAsiaTheme="majorEastAsia"/>
        </w:rPr>
        <w:t xml:space="preserve">two loops. The outer loop runs from </w:t>
      </w:r>
      <w:r w:rsidR="00B75B46">
        <w:rPr>
          <w:rFonts w:eastAsiaTheme="majorEastAsia"/>
        </w:rPr>
        <w:t>0 to (n-1)</w:t>
      </w:r>
      <w:r w:rsidR="00822F1D">
        <w:rPr>
          <w:rFonts w:eastAsiaTheme="majorEastAsia"/>
        </w:rPr>
        <w:t xml:space="preserve"> </w:t>
      </w:r>
      <w:r w:rsidR="008A7C57">
        <w:rPr>
          <w:rFonts w:eastAsiaTheme="majorEastAsia"/>
        </w:rPr>
        <w:t xml:space="preserve">giving n iterations. </w:t>
      </w:r>
      <w:r w:rsidR="00520109">
        <w:rPr>
          <w:rFonts w:eastAsiaTheme="majorEastAsia"/>
        </w:rPr>
        <w:t>Each iteration of the inner loo</w:t>
      </w:r>
      <w:r w:rsidR="00537ECA">
        <w:rPr>
          <w:rFonts w:eastAsiaTheme="majorEastAsia"/>
        </w:rPr>
        <w:t>p</w:t>
      </w:r>
      <w:r w:rsidR="00520109">
        <w:rPr>
          <w:rFonts w:eastAsiaTheme="majorEastAsia"/>
        </w:rPr>
        <w:t xml:space="preserve"> runs from </w:t>
      </w:r>
      <w:r w:rsidR="00861577">
        <w:rPr>
          <w:rFonts w:eastAsiaTheme="majorEastAsia"/>
        </w:rPr>
        <w:t xml:space="preserve">i+1 to </w:t>
      </w:r>
      <w:r w:rsidR="009C4A61">
        <w:rPr>
          <w:rFonts w:eastAsiaTheme="majorEastAsia"/>
        </w:rPr>
        <w:t>n-1</w:t>
      </w:r>
      <w:r w:rsidR="00C373E0">
        <w:rPr>
          <w:rFonts w:eastAsiaTheme="majorEastAsia"/>
        </w:rPr>
        <w:t xml:space="preserve"> giving us </w:t>
      </w:r>
    </w:p>
    <w:p w14:paraId="0B78AA4C" w14:textId="028CED95" w:rsidR="00C373E0" w:rsidRPr="00257C0D" w:rsidRDefault="00916563" w:rsidP="00E16C93">
      <w:pPr>
        <w:rPr>
          <w:rFonts w:eastAsiaTheme="majorEastAsia"/>
        </w:rPr>
      </w:pPr>
      <m:oMathPara>
        <m:oMath>
          <m:d>
            <m:dPr>
              <m:ctrlPr>
                <w:rPr>
                  <w:rFonts w:ascii="Cambria Math" w:eastAsiaTheme="majorEastAsia" w:hAnsi="Cambria Math"/>
                  <w:i/>
                </w:rPr>
              </m:ctrlPr>
            </m:dPr>
            <m:e>
              <m:r>
                <w:rPr>
                  <w:rFonts w:ascii="Cambria Math" w:eastAsiaTheme="majorEastAsia" w:hAnsi="Cambria Math"/>
                </w:rPr>
                <m:t>n-1</m:t>
              </m:r>
            </m:e>
          </m:d>
          <m:r>
            <w:rPr>
              <w:rFonts w:ascii="Cambria Math" w:eastAsiaTheme="majorEastAsia" w:hAnsi="Cambria Math"/>
            </w:rPr>
            <m:t>+</m:t>
          </m:r>
          <m:d>
            <m:dPr>
              <m:ctrlPr>
                <w:rPr>
                  <w:rFonts w:ascii="Cambria Math" w:eastAsiaTheme="majorEastAsia" w:hAnsi="Cambria Math"/>
                  <w:i/>
                </w:rPr>
              </m:ctrlPr>
            </m:dPr>
            <m:e>
              <m:r>
                <w:rPr>
                  <w:rFonts w:ascii="Cambria Math" w:eastAsiaTheme="majorEastAsia" w:hAnsi="Cambria Math"/>
                </w:rPr>
                <m:t>n-2</m:t>
              </m:r>
            </m:e>
          </m:d>
          <m:r>
            <w:rPr>
              <w:rFonts w:ascii="Cambria Math" w:eastAsiaTheme="majorEastAsia" w:hAnsi="Cambria Math"/>
            </w:rPr>
            <m:t>+…+2+1+0=</m:t>
          </m:r>
          <m:nary>
            <m:naryPr>
              <m:chr m:val="∑"/>
              <m:limLoc m:val="undOvr"/>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n-1</m:t>
              </m:r>
            </m:sup>
            <m:e>
              <m:r>
                <w:rPr>
                  <w:rFonts w:ascii="Cambria Math" w:eastAsiaTheme="majorEastAsia" w:hAnsi="Cambria Math"/>
                </w:rPr>
                <m:t>i</m:t>
              </m:r>
            </m:e>
          </m:nary>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n</m:t>
              </m:r>
              <m:d>
                <m:dPr>
                  <m:ctrlPr>
                    <w:rPr>
                      <w:rFonts w:ascii="Cambria Math" w:eastAsiaTheme="majorEastAsia" w:hAnsi="Cambria Math"/>
                      <w:i/>
                    </w:rPr>
                  </m:ctrlPr>
                </m:dPr>
                <m:e>
                  <m:r>
                    <w:rPr>
                      <w:rFonts w:ascii="Cambria Math" w:eastAsiaTheme="majorEastAsia" w:hAnsi="Cambria Math"/>
                    </w:rPr>
                    <m:t>n-1</m:t>
                  </m:r>
                </m:e>
              </m:d>
            </m:num>
            <m:den>
              <m:r>
                <w:rPr>
                  <w:rFonts w:ascii="Cambria Math" w:eastAsiaTheme="majorEastAsia" w:hAnsi="Cambria Math"/>
                </w:rPr>
                <m:t>2</m:t>
              </m:r>
            </m:den>
          </m:f>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num>
            <m:den>
              <m:r>
                <w:rPr>
                  <w:rFonts w:ascii="Cambria Math" w:eastAsiaTheme="majorEastAsia" w:hAnsi="Cambria Math"/>
                </w:rPr>
                <m:t>2</m:t>
              </m:r>
            </m:den>
          </m:f>
        </m:oMath>
      </m:oMathPara>
    </w:p>
    <w:p w14:paraId="7383283F" w14:textId="40C716D7" w:rsidR="00257C0D" w:rsidRDefault="00257C0D" w:rsidP="00E16C93">
      <w:pPr>
        <w:rPr>
          <w:rFonts w:eastAsiaTheme="majorEastAsia"/>
        </w:rPr>
      </w:pPr>
      <w:r>
        <w:rPr>
          <w:rFonts w:eastAsiaTheme="majorEastAsia"/>
        </w:rPr>
        <w:t>Selection sort is quadratic in the best, worst and average case. The input used has no impact on the running time.</w:t>
      </w:r>
    </w:p>
    <w:p w14:paraId="487CBFCC" w14:textId="77777777" w:rsidR="00400F04" w:rsidRDefault="00400F04">
      <w:pPr>
        <w:spacing w:after="160" w:line="259" w:lineRule="auto"/>
        <w:rPr>
          <w:rFonts w:asciiTheme="majorHAnsi" w:eastAsiaTheme="majorEastAsia" w:hAnsiTheme="majorHAnsi" w:cstheme="majorBidi"/>
          <w:color w:val="31378B" w:themeColor="text2"/>
          <w:sz w:val="28"/>
          <w:szCs w:val="26"/>
        </w:rPr>
      </w:pPr>
    </w:p>
    <w:p w14:paraId="2DADAD10" w14:textId="77777777" w:rsidR="00F420AB" w:rsidRDefault="00F420AB">
      <w:pPr>
        <w:spacing w:after="160" w:line="259" w:lineRule="auto"/>
        <w:rPr>
          <w:rFonts w:asciiTheme="majorHAnsi" w:eastAsiaTheme="majorEastAsia" w:hAnsiTheme="majorHAnsi" w:cstheme="majorBidi"/>
          <w:color w:val="31378B" w:themeColor="text2"/>
          <w:sz w:val="28"/>
          <w:szCs w:val="26"/>
        </w:rPr>
      </w:pPr>
      <w:r>
        <w:br w:type="page"/>
      </w:r>
    </w:p>
    <w:p w14:paraId="2A420966" w14:textId="46EF157B" w:rsidR="00694F01" w:rsidRDefault="003A145B" w:rsidP="00542DF7">
      <w:pPr>
        <w:pStyle w:val="Heading3"/>
      </w:pPr>
      <w:r>
        <w:lastRenderedPageBreak/>
        <w:t>Insertion Sort</w:t>
      </w:r>
    </w:p>
    <w:p w14:paraId="5D17EFBD" w14:textId="20C095B6" w:rsidR="003A3341" w:rsidRDefault="003A3341" w:rsidP="003A3341">
      <w:r>
        <w:t xml:space="preserve">Insertion sort works like sorting a </w:t>
      </w:r>
      <w:r w:rsidR="00D74EE0">
        <w:t>hand or cards</w:t>
      </w:r>
    </w:p>
    <w:p w14:paraId="173C3220" w14:textId="69807EF0" w:rsidR="00D74EE0" w:rsidRDefault="00DF0FA6" w:rsidP="003A3341">
      <w:r w:rsidRPr="00DF0FA6">
        <w:rPr>
          <w:noProof/>
        </w:rPr>
        <w:drawing>
          <wp:inline distT="0" distB="0" distL="0" distR="0" wp14:anchorId="790F4616" wp14:editId="339B57B5">
            <wp:extent cx="4430442" cy="66913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1576" cy="6693025"/>
                    </a:xfrm>
                    <a:prstGeom prst="rect">
                      <a:avLst/>
                    </a:prstGeom>
                  </pic:spPr>
                </pic:pic>
              </a:graphicData>
            </a:graphic>
          </wp:inline>
        </w:drawing>
      </w:r>
    </w:p>
    <w:p w14:paraId="0192A245" w14:textId="381B9B0B" w:rsidR="00DF0FA6" w:rsidRPr="003A3341" w:rsidRDefault="00C15E77" w:rsidP="003A3341">
      <w:r>
        <w:t xml:space="preserve">The performance of this algorithm depends on the input data. </w:t>
      </w:r>
    </w:p>
    <w:p w14:paraId="179E22B3" w14:textId="77777777" w:rsidR="00D11149" w:rsidRDefault="00D11149">
      <w:pPr>
        <w:spacing w:after="160" w:line="259" w:lineRule="auto"/>
        <w:rPr>
          <w:rFonts w:asciiTheme="majorHAnsi" w:eastAsiaTheme="minorHAnsi" w:hAnsiTheme="majorHAnsi" w:cstheme="majorBidi"/>
          <w:iCs/>
          <w:caps/>
          <w:color w:val="7076CC" w:themeColor="text2" w:themeTint="99"/>
          <w:szCs w:val="25"/>
          <w:lang w:eastAsia="en-US"/>
        </w:rPr>
      </w:pPr>
      <w:r>
        <w:rPr>
          <w:rFonts w:eastAsiaTheme="minorHAnsi"/>
          <w:lang w:eastAsia="en-US"/>
        </w:rPr>
        <w:br w:type="page"/>
      </w:r>
    </w:p>
    <w:p w14:paraId="4114FB66" w14:textId="296EB839" w:rsidR="00D11149" w:rsidRDefault="00D11149" w:rsidP="00D11149">
      <w:pPr>
        <w:pStyle w:val="Heading4"/>
        <w:rPr>
          <w:rFonts w:eastAsiaTheme="minorHAnsi"/>
          <w:lang w:eastAsia="en-US"/>
        </w:rPr>
      </w:pPr>
      <w:r>
        <w:rPr>
          <w:rFonts w:eastAsiaTheme="minorHAnsi"/>
          <w:lang w:eastAsia="en-US"/>
        </w:rPr>
        <w:lastRenderedPageBreak/>
        <w:t>Best Case</w:t>
      </w:r>
    </w:p>
    <w:p w14:paraId="5CFD5377" w14:textId="77777777" w:rsidR="00D11149" w:rsidRDefault="00D11149" w:rsidP="00D11149">
      <w:r>
        <w:rPr>
          <w:lang w:eastAsia="en-US"/>
        </w:rPr>
        <w:t xml:space="preserve">In the best case we have </w:t>
      </w:r>
      <m:oMath>
        <m:r>
          <w:rPr>
            <w:rFonts w:ascii="Cambria Math" w:hAnsi="Cambria Math"/>
          </w:rPr>
          <m:t>n-1</m:t>
        </m:r>
      </m:oMath>
      <w:r>
        <w:t xml:space="preserve"> comparisons</w:t>
      </w:r>
    </w:p>
    <w:p w14:paraId="7D77ED25" w14:textId="77777777" w:rsidR="00D11149" w:rsidRPr="002F1971" w:rsidRDefault="00D11149" w:rsidP="00D11149">
      <w:pPr>
        <w:rPr>
          <w:lang w:eastAsia="en-US"/>
        </w:rPr>
      </w:pPr>
      <w:r w:rsidRPr="00F5359B">
        <w:rPr>
          <w:noProof/>
          <w:lang w:eastAsia="en-US"/>
        </w:rPr>
        <w:drawing>
          <wp:inline distT="0" distB="0" distL="0" distR="0" wp14:anchorId="7CD19A60" wp14:editId="73F3E67E">
            <wp:extent cx="1896876" cy="15859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2177" cy="1590345"/>
                    </a:xfrm>
                    <a:prstGeom prst="rect">
                      <a:avLst/>
                    </a:prstGeom>
                  </pic:spPr>
                </pic:pic>
              </a:graphicData>
            </a:graphic>
          </wp:inline>
        </w:drawing>
      </w:r>
    </w:p>
    <w:p w14:paraId="12854182" w14:textId="77777777" w:rsidR="00D11149" w:rsidRDefault="00D11149" w:rsidP="00D11149">
      <w:pPr>
        <w:pStyle w:val="Heading4"/>
        <w:rPr>
          <w:rFonts w:eastAsiaTheme="minorHAnsi"/>
          <w:lang w:eastAsia="en-US"/>
        </w:rPr>
      </w:pPr>
      <w:r>
        <w:rPr>
          <w:rFonts w:eastAsiaTheme="minorHAnsi"/>
          <w:lang w:eastAsia="en-US"/>
        </w:rPr>
        <w:t>Worst Case</w:t>
      </w:r>
    </w:p>
    <w:p w14:paraId="1D2ED06D" w14:textId="77777777" w:rsidR="00D11149" w:rsidRDefault="00D11149" w:rsidP="00D11149">
      <w:r>
        <w:t xml:space="preserve">In the worst case the number of comparisons is given by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The following diagram shows why. We have </w:t>
      </w:r>
      <m:oMath>
        <m:r>
          <w:rPr>
            <w:rFonts w:ascii="Cambria Math" w:hAnsi="Cambria Math"/>
          </w:rPr>
          <m:t>1+2+…+</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w:t>
      </w:r>
    </w:p>
    <w:p w14:paraId="27FEA1EB" w14:textId="77777777" w:rsidR="00D11149" w:rsidRDefault="00D11149" w:rsidP="00D11149">
      <w:r w:rsidRPr="00874BBE">
        <w:rPr>
          <w:noProof/>
        </w:rPr>
        <w:drawing>
          <wp:inline distT="0" distB="0" distL="0" distR="0" wp14:anchorId="6E967050" wp14:editId="2577FEF3">
            <wp:extent cx="1781175" cy="1506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4583" cy="1509582"/>
                    </a:xfrm>
                    <a:prstGeom prst="rect">
                      <a:avLst/>
                    </a:prstGeom>
                  </pic:spPr>
                </pic:pic>
              </a:graphicData>
            </a:graphic>
          </wp:inline>
        </w:drawing>
      </w:r>
    </w:p>
    <w:p w14:paraId="05715AFC" w14:textId="77777777" w:rsidR="00D11149" w:rsidRDefault="00D11149" w:rsidP="00D11149">
      <w:pPr>
        <w:pStyle w:val="Heading4"/>
        <w:rPr>
          <w:rFonts w:eastAsiaTheme="minorHAnsi"/>
          <w:lang w:eastAsia="en-US"/>
        </w:rPr>
      </w:pPr>
      <w:r>
        <w:rPr>
          <w:rFonts w:eastAsiaTheme="minorHAnsi"/>
          <w:lang w:eastAsia="en-US"/>
        </w:rPr>
        <w:t>Average Case</w:t>
      </w:r>
    </w:p>
    <w:p w14:paraId="68BC2EF1" w14:textId="77777777" w:rsidR="00D11149" w:rsidRPr="009E345B" w:rsidRDefault="00D11149" w:rsidP="00D11149">
      <w:pPr>
        <w:rPr>
          <w:lang w:eastAsia="en-US"/>
        </w:rPr>
      </w:pPr>
      <w:r>
        <w:rPr>
          <w:lang w:eastAsia="en-US"/>
        </w:rPr>
        <w:t xml:space="preserve">The average case is half as bad as the worst case so we get </w:t>
      </w:r>
      <m:oMath>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num>
          <m:den>
            <m:r>
              <w:rPr>
                <w:rFonts w:ascii="Cambria Math" w:eastAsiaTheme="majorEastAsia" w:hAnsi="Cambria Math"/>
              </w:rPr>
              <m:t>4</m:t>
            </m:r>
          </m:den>
        </m:f>
      </m:oMath>
    </w:p>
    <w:p w14:paraId="42A379C1" w14:textId="77777777" w:rsidR="008F4897" w:rsidRDefault="008F4897">
      <w:pPr>
        <w:spacing w:after="160" w:line="259" w:lineRule="auto"/>
        <w:rPr>
          <w:smallCaps/>
          <w:color w:val="4F81BD" w:themeColor="accent2"/>
          <w:lang w:eastAsia="fi-FI"/>
        </w:rPr>
      </w:pPr>
      <w:r>
        <w:br w:type="page"/>
      </w:r>
    </w:p>
    <w:p w14:paraId="5D95B46A" w14:textId="6ABF2962" w:rsidR="008F4897" w:rsidRDefault="008F4897" w:rsidP="008F4897">
      <w:pPr>
        <w:pStyle w:val="CodeExampleCode"/>
      </w:pPr>
      <w:r>
        <w:lastRenderedPageBreak/>
        <w:t xml:space="preserve">Source Code </w:t>
      </w:r>
    </w:p>
    <w:p w14:paraId="44ABBCA5" w14:textId="6452F534"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override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Sort&lt;T&gt;(T[] a)</w:t>
      </w:r>
    </w:p>
    <w:p w14:paraId="0B70E1E2"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9649B6"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(a == </w:t>
      </w:r>
      <w:r>
        <w:rPr>
          <w:rFonts w:ascii="Consolas" w:eastAsiaTheme="minorHAnsi" w:hAnsi="Consolas" w:cs="Consolas"/>
          <w:color w:val="0000FF"/>
          <w:sz w:val="20"/>
          <w:szCs w:val="20"/>
          <w:lang w:eastAsia="en-US"/>
        </w:rPr>
        <w:t>null</w:t>
      </w:r>
      <w:r>
        <w:rPr>
          <w:rFonts w:ascii="Consolas" w:eastAsiaTheme="minorHAnsi" w:hAnsi="Consolas" w:cs="Consolas"/>
          <w:color w:val="000000"/>
          <w:sz w:val="20"/>
          <w:szCs w:val="20"/>
          <w:lang w:eastAsia="en-US"/>
        </w:rPr>
        <w:t xml:space="preserve"> || a.Length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w:t>
      </w:r>
    </w:p>
    <w:p w14:paraId="14967DD9"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p>
    <w:p w14:paraId="6C66A02E"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i &lt; a.Length; i++)</w:t>
      </w:r>
    </w:p>
    <w:p w14:paraId="381C0750"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2651529E"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j = i; j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&amp;&amp; Less(a[j], a[j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j--)</w:t>
      </w:r>
    </w:p>
    <w:p w14:paraId="18DB46FA"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3E948D"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Switch(a, 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j);</w:t>
      </w:r>
    </w:p>
    <w:p w14:paraId="0ED5B3C0"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75D8E03" w14:textId="77777777" w:rsidR="005C2B3E" w:rsidRDefault="005C2B3E" w:rsidP="005C2B3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3DD5B20B" w14:textId="3DFC5882" w:rsidR="005C2B3E" w:rsidRDefault="005C2B3E" w:rsidP="005C2B3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BE4530D"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override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Sort&lt;T&gt;(T[] a)</w:t>
      </w:r>
    </w:p>
    <w:p w14:paraId="41530099"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84AD67C" w14:textId="2ED716E5"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(a == </w:t>
      </w:r>
      <w:r>
        <w:rPr>
          <w:rFonts w:ascii="Consolas" w:eastAsiaTheme="minorHAnsi" w:hAnsi="Consolas" w:cs="Consolas"/>
          <w:color w:val="0000FF"/>
          <w:sz w:val="20"/>
          <w:szCs w:val="20"/>
          <w:lang w:eastAsia="en-US"/>
        </w:rPr>
        <w:t>null</w:t>
      </w:r>
      <w:r>
        <w:rPr>
          <w:rFonts w:ascii="Consolas" w:eastAsiaTheme="minorHAnsi" w:hAnsi="Consolas" w:cs="Consolas"/>
          <w:color w:val="000000"/>
          <w:sz w:val="20"/>
          <w:szCs w:val="20"/>
          <w:lang w:eastAsia="en-US"/>
        </w:rPr>
        <w:t xml:space="preserve"> || a.Length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r w:rsidR="00C545D0">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1</m:t>
            </m:r>
          </m:sub>
        </m:sSub>
      </m:oMath>
    </w:p>
    <w:p w14:paraId="5A1311E9"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p>
    <w:p w14:paraId="28A300B2" w14:textId="005A3471"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i &lt; a.Length; i++)</w:t>
      </w:r>
      <w:r w:rsidR="00D73070">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2</m:t>
            </m:r>
          </m:sub>
        </m:sSub>
        <m:d>
          <m:dPr>
            <m:ctrlPr>
              <w:rPr>
                <w:rFonts w:ascii="Cambria Math" w:eastAsiaTheme="minorHAnsi" w:hAnsi="Cambria Math" w:cs="Consolas"/>
                <w:i/>
                <w:color w:val="000000"/>
                <w:sz w:val="20"/>
                <w:szCs w:val="20"/>
                <w:lang w:eastAsia="en-US"/>
              </w:rPr>
            </m:ctrlPr>
          </m:dPr>
          <m:e>
            <m:r>
              <w:rPr>
                <w:rFonts w:ascii="Cambria Math" w:eastAsiaTheme="minorHAnsi" w:hAnsi="Cambria Math" w:cs="Consolas"/>
                <w:color w:val="000000"/>
                <w:sz w:val="20"/>
                <w:szCs w:val="20"/>
                <w:lang w:eastAsia="en-US"/>
              </w:rPr>
              <m:t>n</m:t>
            </m:r>
          </m:e>
        </m:d>
      </m:oMath>
      <w:r w:rsidR="00D73070">
        <w:rPr>
          <w:rFonts w:ascii="Consolas" w:eastAsiaTheme="minorHAnsi" w:hAnsi="Consolas" w:cs="Consolas"/>
          <w:color w:val="000000"/>
          <w:sz w:val="20"/>
          <w:szCs w:val="20"/>
          <w:lang w:eastAsia="en-US"/>
        </w:rPr>
        <w:t xml:space="preserve"> </w:t>
      </w:r>
    </w:p>
    <w:p w14:paraId="105E7978"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1366AB0A" w14:textId="41C8D03B"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j = i; j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&amp;&amp; Less(a[j], a[j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j--)</w:t>
      </w:r>
      <w:r w:rsidR="005E3569">
        <w:rPr>
          <w:rFonts w:ascii="Consolas" w:eastAsiaTheme="minorHAnsi" w:hAnsi="Consolas" w:cs="Consolas"/>
          <w:color w:val="000000"/>
          <w:sz w:val="20"/>
          <w:szCs w:val="20"/>
          <w:lang w:eastAsia="en-US"/>
        </w:rPr>
        <w:t xml:space="preserve">   </w:t>
      </w:r>
      <m:oMath>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3</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e>
        </m:nary>
      </m:oMath>
    </w:p>
    <w:p w14:paraId="64BC6C2F"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14878" w14:textId="275D0392" w:rsidR="008B095E" w:rsidRDefault="00C913CE" w:rsidP="008B095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Switch(a, j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j);</w:t>
      </w:r>
      <w:r w:rsidR="008B095E">
        <w:rPr>
          <w:rFonts w:ascii="Consolas" w:hAnsi="Consolas" w:cs="Consolas"/>
          <w:color w:val="000000"/>
          <w:sz w:val="20"/>
          <w:szCs w:val="20"/>
          <w:lang w:eastAsia="en-US"/>
        </w:rPr>
        <w:t xml:space="preserve">                           </w:t>
      </w:r>
      <m:oMath>
        <m:r>
          <w:rPr>
            <w:rFonts w:ascii="Cambria Math" w:eastAsiaTheme="minorHAnsi" w:hAnsi="Cambria Math" w:cs="Consolas"/>
            <w:color w:val="000000"/>
            <w:sz w:val="20"/>
            <w:szCs w:val="20"/>
            <w:lang w:eastAsia="en-US"/>
          </w:rPr>
          <m:t xml:space="preserve"> </m:t>
        </m:r>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c</m:t>
            </m:r>
          </m:e>
          <m:sub>
            <m:r>
              <w:rPr>
                <w:rFonts w:ascii="Cambria Math" w:eastAsiaTheme="minorHAnsi" w:hAnsi="Cambria Math" w:cs="Consolas"/>
                <w:color w:val="000000"/>
                <w:sz w:val="20"/>
                <w:szCs w:val="20"/>
                <w:lang w:eastAsia="en-US"/>
              </w:rPr>
              <m:t>4</m:t>
            </m:r>
          </m:sub>
        </m:sSub>
        <m:nary>
          <m:naryPr>
            <m:chr m:val="∑"/>
            <m:limLoc m:val="undOvr"/>
            <m:ctrlPr>
              <w:rPr>
                <w:rFonts w:ascii="Cambria Math" w:eastAsiaTheme="minorHAnsi" w:hAnsi="Cambria Math" w:cs="Consolas"/>
                <w:i/>
                <w:color w:val="000000"/>
                <w:sz w:val="20"/>
                <w:szCs w:val="20"/>
                <w:lang w:eastAsia="en-US"/>
              </w:rPr>
            </m:ctrlPr>
          </m:naryPr>
          <m:sub>
            <m:r>
              <w:rPr>
                <w:rFonts w:ascii="Cambria Math" w:eastAsiaTheme="minorHAnsi" w:hAnsi="Cambria Math" w:cs="Consolas"/>
                <w:color w:val="000000"/>
                <w:sz w:val="20"/>
                <w:szCs w:val="20"/>
                <w:lang w:eastAsia="en-US"/>
              </w:rPr>
              <m:t>j=1</m:t>
            </m:r>
          </m:sub>
          <m:sup>
            <m:r>
              <w:rPr>
                <w:rFonts w:ascii="Cambria Math" w:eastAsiaTheme="minorHAnsi" w:hAnsi="Cambria Math" w:cs="Consolas"/>
                <w:color w:val="000000"/>
                <w:sz w:val="20"/>
                <w:szCs w:val="20"/>
                <w:lang w:eastAsia="en-US"/>
              </w:rPr>
              <m:t>j=n-1</m:t>
            </m:r>
          </m:sup>
          <m:e>
            <m:sSub>
              <m:sSubPr>
                <m:ctrlPr>
                  <w:rPr>
                    <w:rFonts w:ascii="Cambria Math" w:eastAsiaTheme="minorHAnsi" w:hAnsi="Cambria Math" w:cs="Consolas"/>
                    <w:i/>
                    <w:color w:val="000000"/>
                    <w:sz w:val="20"/>
                    <w:szCs w:val="20"/>
                    <w:lang w:eastAsia="en-US"/>
                  </w:rPr>
                </m:ctrlPr>
              </m:sSubPr>
              <m:e>
                <m:r>
                  <w:rPr>
                    <w:rFonts w:ascii="Cambria Math" w:eastAsiaTheme="minorHAnsi" w:hAnsi="Cambria Math" w:cs="Consolas"/>
                    <w:color w:val="000000"/>
                    <w:sz w:val="20"/>
                    <w:szCs w:val="20"/>
                    <w:lang w:eastAsia="en-US"/>
                  </w:rPr>
                  <m:t>t</m:t>
                </m:r>
              </m:e>
              <m:sub>
                <m:r>
                  <w:rPr>
                    <w:rFonts w:ascii="Cambria Math" w:eastAsiaTheme="minorHAnsi" w:hAnsi="Cambria Math" w:cs="Consolas"/>
                    <w:color w:val="000000"/>
                    <w:sz w:val="20"/>
                    <w:szCs w:val="20"/>
                    <w:lang w:eastAsia="en-US"/>
                  </w:rPr>
                  <m:t>j</m:t>
                </m:r>
              </m:sub>
            </m:sSub>
          </m:e>
        </m:nary>
      </m:oMath>
    </w:p>
    <w:p w14:paraId="2B8F20D7"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p>
    <w:p w14:paraId="2CEBA2CF"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D1BCB5" w14:textId="77777777" w:rsidR="00C913CE" w:rsidRDefault="00C913CE" w:rsidP="00C913C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17415FF8" w14:textId="4410A9E0" w:rsidR="00C913CE" w:rsidRDefault="00C913CE" w:rsidP="00C913C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130DCCE" w14:textId="77777777" w:rsidR="00C603E0" w:rsidRDefault="00C603E0">
      <w:pPr>
        <w:spacing w:after="160" w:line="259" w:lineRule="auto"/>
        <w:rPr>
          <w:rFonts w:asciiTheme="majorHAnsi" w:eastAsiaTheme="majorEastAsia" w:hAnsiTheme="majorHAnsi" w:cstheme="majorBidi"/>
          <w:iCs/>
          <w:caps/>
          <w:color w:val="7076CC" w:themeColor="text2" w:themeTint="99"/>
          <w:szCs w:val="25"/>
        </w:rPr>
      </w:pPr>
      <w:r>
        <w:br w:type="page"/>
      </w:r>
    </w:p>
    <w:p w14:paraId="0CA1B155" w14:textId="2DB7D9F2" w:rsidR="004C1166" w:rsidRDefault="004C1166" w:rsidP="004C1166">
      <w:pPr>
        <w:pStyle w:val="Heading4"/>
      </w:pPr>
      <w:r>
        <w:lastRenderedPageBreak/>
        <w:t>Sum of First N INtegers</w:t>
      </w:r>
    </w:p>
    <w:p w14:paraId="3D73D757" w14:textId="463B7CAC" w:rsidR="00EC50B6" w:rsidRPr="0070030F" w:rsidRDefault="0070030F" w:rsidP="00EE7A6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1+2+…+n-1+n=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732AAD12" w14:textId="43593CDD" w:rsidR="0070030F" w:rsidRDefault="00ED4B6D" w:rsidP="00EE7A65">
      <w:pPr>
        <w:rPr>
          <w:b/>
          <w:bCs/>
        </w:rPr>
      </w:pPr>
      <w:r>
        <w:rPr>
          <w:b/>
          <w:bCs/>
        </w:rPr>
        <w:t>Base Case</w:t>
      </w:r>
    </w:p>
    <w:p w14:paraId="5180D07D" w14:textId="1D3EF9F2" w:rsidR="00ED4B6D" w:rsidRPr="00ED4B6D" w:rsidRDefault="00ED4B6D" w:rsidP="00EE7A65">
      <w:r>
        <w:t xml:space="preserve">Show the hypothesis hold for </w:t>
      </w:r>
      <w:r w:rsidR="002C357A">
        <w:t>n = 0</w:t>
      </w:r>
    </w:p>
    <w:p w14:paraId="7B1E1246" w14:textId="7BCBEFBF" w:rsidR="002C357A" w:rsidRPr="002C357A" w:rsidRDefault="002C357A" w:rsidP="002C357A">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0</m:t>
                  </m:r>
                </m:e>
              </m:d>
            </m:num>
            <m:den>
              <m:r>
                <w:rPr>
                  <w:rFonts w:ascii="Cambria Math" w:hAnsi="Cambria Math"/>
                </w:rPr>
                <m:t>2</m:t>
              </m:r>
            </m:den>
          </m:f>
          <m:r>
            <w:rPr>
              <w:rFonts w:ascii="Cambria Math" w:hAnsi="Cambria Math"/>
            </w:rPr>
            <m:t>=0</m:t>
          </m:r>
        </m:oMath>
      </m:oMathPara>
    </w:p>
    <w:p w14:paraId="6859DD39" w14:textId="68764F58" w:rsidR="002C357A" w:rsidRDefault="002C357A" w:rsidP="002C357A">
      <w:pPr>
        <w:rPr>
          <w:b/>
          <w:bCs/>
        </w:rPr>
      </w:pPr>
      <w:r>
        <w:rPr>
          <w:b/>
          <w:bCs/>
        </w:rPr>
        <w:t>Inductive hypothesis</w:t>
      </w:r>
    </w:p>
    <w:p w14:paraId="1DCEC760" w14:textId="0F543D14" w:rsidR="002C357A" w:rsidRDefault="00C603E0" w:rsidP="002C357A">
      <w:r>
        <w:t>Assume</w:t>
      </w:r>
      <w:r w:rsidR="006D6463">
        <w:t xml:space="preserve"> P(k) hold for some unspecified value of k</w:t>
      </w:r>
    </w:p>
    <w:p w14:paraId="03B333F6" w14:textId="0EE2016D" w:rsidR="00E11C9F" w:rsidRPr="00DA2DFD" w:rsidRDefault="00E11C9F" w:rsidP="00E11C9F">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1+2+…+k-1+k=</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num>
            <m:den>
              <m:r>
                <w:rPr>
                  <w:rFonts w:ascii="Cambria Math" w:hAnsi="Cambria Math"/>
                </w:rPr>
                <m:t>2</m:t>
              </m:r>
            </m:den>
          </m:f>
        </m:oMath>
      </m:oMathPara>
    </w:p>
    <w:p w14:paraId="0F5D5CEF" w14:textId="69B52421" w:rsidR="00DA2DFD" w:rsidRDefault="00DA2DFD" w:rsidP="00E11C9F">
      <w:r>
        <w:t xml:space="preserve">Show that if the </w:t>
      </w:r>
      <w:r w:rsidR="002C71BE">
        <w:t>hypothesis holds for k it holds for k+1. We need to show that</w:t>
      </w:r>
    </w:p>
    <w:p w14:paraId="6CA2E586" w14:textId="335AB690" w:rsidR="002C71BE" w:rsidRPr="00D36DDE" w:rsidRDefault="00916563" w:rsidP="002C71BE">
      <m:oMathPara>
        <m:oMath>
          <m:d>
            <m:dPr>
              <m:ctrlPr>
                <w:rPr>
                  <w:rFonts w:ascii="Cambria Math" w:hAnsi="Cambria Math"/>
                  <w:i/>
                </w:rPr>
              </m:ctrlPr>
            </m:dPr>
            <m:e>
              <m:r>
                <w:rPr>
                  <w:rFonts w:ascii="Cambria Math" w:hAnsi="Cambria Math"/>
                </w:rPr>
                <m:t>1+2+…+k-1+k</m:t>
              </m:r>
            </m:e>
          </m:d>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d>
                    <m:dPr>
                      <m:ctrlPr>
                        <w:rPr>
                          <w:rFonts w:ascii="Cambria Math" w:hAnsi="Cambria Math"/>
                          <w:i/>
                        </w:rPr>
                      </m:ctrlPr>
                    </m:dPr>
                    <m:e>
                      <m:r>
                        <w:rPr>
                          <w:rFonts w:ascii="Cambria Math" w:hAnsi="Cambria Math"/>
                        </w:rPr>
                        <m:t>k+1</m:t>
                      </m:r>
                    </m:e>
                  </m:d>
                  <m:r>
                    <w:rPr>
                      <w:rFonts w:ascii="Cambria Math" w:hAnsi="Cambria Math"/>
                    </w:rPr>
                    <m:t>+1</m:t>
                  </m:r>
                </m:e>
              </m:d>
            </m:num>
            <m:den>
              <m:r>
                <w:rPr>
                  <w:rFonts w:ascii="Cambria Math" w:hAnsi="Cambria Math"/>
                </w:rPr>
                <m:t>2</m:t>
              </m:r>
            </m:den>
          </m:f>
        </m:oMath>
      </m:oMathPara>
    </w:p>
    <w:p w14:paraId="3A1A900C" w14:textId="658FBDEF" w:rsidR="00D36DDE" w:rsidRDefault="00D36DDE" w:rsidP="002C71BE">
      <w:r>
        <w:t>Using the inductive hypothesis the left hand side can be written as</w:t>
      </w:r>
    </w:p>
    <w:p w14:paraId="03777F57" w14:textId="19037430" w:rsidR="00D36DDE" w:rsidRPr="002E05CA" w:rsidRDefault="00916563" w:rsidP="00D36DDE">
      <m:oMathPara>
        <m:oMath>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k+1</m:t>
              </m:r>
            </m:e>
          </m:d>
        </m:oMath>
      </m:oMathPara>
    </w:p>
    <w:p w14:paraId="348D0984" w14:textId="0ECB96A5" w:rsidR="002E05CA" w:rsidRDefault="002E05CA" w:rsidP="00D36DDE">
      <w:r>
        <w:t>Re-</w:t>
      </w:r>
      <w:r w:rsidR="009A5369">
        <w:t>arranging</w:t>
      </w:r>
      <w:r>
        <w:t xml:space="preserve"> this we get</w:t>
      </w:r>
    </w:p>
    <w:p w14:paraId="14FE302B" w14:textId="54189050" w:rsidR="002E05CA" w:rsidRPr="009C4A91" w:rsidRDefault="00916563" w:rsidP="002E05CA">
      <m:oMathPara>
        <m:oMath>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k+1</m:t>
                  </m:r>
                </m:e>
              </m:d>
              <m:r>
                <w:rPr>
                  <w:rFonts w:ascii="Cambria Math" w:hAnsi="Cambria Math"/>
                </w:rPr>
                <m:t>+2</m:t>
              </m:r>
              <m:d>
                <m:dPr>
                  <m:ctrlPr>
                    <w:rPr>
                      <w:rFonts w:ascii="Cambria Math" w:hAnsi="Cambria Math"/>
                      <w:i/>
                    </w:rPr>
                  </m:ctrlPr>
                </m:dPr>
                <m:e>
                  <m:r>
                    <w:rPr>
                      <w:rFonts w:ascii="Cambria Math" w:hAnsi="Cambria Math"/>
                    </w:rPr>
                    <m:t>k+1</m:t>
                  </m:r>
                </m:e>
              </m:d>
            </m:num>
            <m:den>
              <m:r>
                <w:rPr>
                  <w:rFonts w:ascii="Cambria Math" w:hAnsi="Cambria Math"/>
                </w:rPr>
                <m:t>2</m:t>
              </m:r>
            </m:den>
          </m:f>
        </m:oMath>
      </m:oMathPara>
    </w:p>
    <w:p w14:paraId="4D653BE2" w14:textId="16757055" w:rsidR="009C4A91" w:rsidRDefault="009C4A91" w:rsidP="002E05CA">
      <w:r>
        <w:t>Factoring out on the numerator</w:t>
      </w:r>
    </w:p>
    <w:p w14:paraId="03E22137" w14:textId="24270248" w:rsidR="009C4A91" w:rsidRPr="009C4A91" w:rsidRDefault="00916563" w:rsidP="009C4A91">
      <m:oMathPara>
        <m:oMath>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r>
                    <w:rPr>
                      <w:rFonts w:ascii="Cambria Math" w:hAnsi="Cambria Math"/>
                    </w:rPr>
                    <m:t>k+2</m:t>
                  </m:r>
                </m:e>
              </m:d>
            </m:num>
            <m:den>
              <m:r>
                <w:rPr>
                  <w:rFonts w:ascii="Cambria Math" w:hAnsi="Cambria Math"/>
                </w:rPr>
                <m:t>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k+1</m:t>
                  </m:r>
                </m:e>
              </m:d>
              <m:d>
                <m:dPr>
                  <m:ctrlPr>
                    <w:rPr>
                      <w:rFonts w:ascii="Cambria Math" w:hAnsi="Cambria Math"/>
                      <w:i/>
                    </w:rPr>
                  </m:ctrlPr>
                </m:dPr>
                <m:e>
                  <m:d>
                    <m:dPr>
                      <m:ctrlPr>
                        <w:rPr>
                          <w:rFonts w:ascii="Cambria Math" w:hAnsi="Cambria Math"/>
                          <w:i/>
                        </w:rPr>
                      </m:ctrlPr>
                    </m:dPr>
                    <m:e>
                      <m:r>
                        <w:rPr>
                          <w:rFonts w:ascii="Cambria Math" w:hAnsi="Cambria Math"/>
                        </w:rPr>
                        <m:t>k+1</m:t>
                      </m:r>
                    </m:e>
                  </m:d>
                  <m:r>
                    <w:rPr>
                      <w:rFonts w:ascii="Cambria Math" w:hAnsi="Cambria Math"/>
                    </w:rPr>
                    <m:t>+1</m:t>
                  </m:r>
                </m:e>
              </m:d>
            </m:num>
            <m:den>
              <m:r>
                <w:rPr>
                  <w:rFonts w:ascii="Cambria Math" w:hAnsi="Cambria Math"/>
                </w:rPr>
                <m:t>2</m:t>
              </m:r>
            </m:den>
          </m:f>
          <m:r>
            <w:rPr>
              <w:rFonts w:ascii="Cambria Math" w:hAnsi="Cambria Math"/>
            </w:rPr>
            <m:t>=rhs</m:t>
          </m:r>
        </m:oMath>
      </m:oMathPara>
    </w:p>
    <w:p w14:paraId="32633C61" w14:textId="77777777" w:rsidR="009C4A91" w:rsidRPr="002E05CA" w:rsidRDefault="009C4A91" w:rsidP="002E05CA"/>
    <w:p w14:paraId="1960CE34" w14:textId="77777777" w:rsidR="007022B4" w:rsidRDefault="007022B4">
      <w:pPr>
        <w:spacing w:after="160" w:line="259" w:lineRule="auto"/>
        <w:rPr>
          <w:rFonts w:asciiTheme="majorHAnsi" w:eastAsiaTheme="majorEastAsia" w:hAnsiTheme="majorHAnsi" w:cstheme="majorBidi"/>
          <w:iCs/>
          <w:caps/>
          <w:color w:val="7076CC" w:themeColor="text2" w:themeTint="99"/>
          <w:szCs w:val="25"/>
        </w:rPr>
      </w:pPr>
      <w:r>
        <w:br w:type="page"/>
      </w:r>
    </w:p>
    <w:p w14:paraId="5E9ABFB8" w14:textId="5149DAEE" w:rsidR="002C5F0F" w:rsidRDefault="002C5F0F" w:rsidP="002C5F0F">
      <w:pPr>
        <w:pStyle w:val="Heading4"/>
      </w:pPr>
      <w:r>
        <w:lastRenderedPageBreak/>
        <w:t>Sum of First N-1 INtegers</w:t>
      </w:r>
    </w:p>
    <w:p w14:paraId="27830293" w14:textId="77777777" w:rsidR="002C5F0F" w:rsidRPr="002C5F0F" w:rsidRDefault="002C5F0F" w:rsidP="002C5F0F"/>
    <w:p w14:paraId="5CC13642" w14:textId="161907E9" w:rsidR="002C5F0F" w:rsidRPr="002C5F0F" w:rsidRDefault="002C5F0F" w:rsidP="002C5F0F">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FA8CD27" w14:textId="1B4ED191" w:rsidR="0070030F" w:rsidRPr="00F77B94" w:rsidRDefault="002C5F0F" w:rsidP="00EE7A65">
      <m:oMathPara>
        <m:oMath>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4EA13FC4" w14:textId="1370F2D5" w:rsidR="00F77B94" w:rsidRPr="00F77B94" w:rsidRDefault="00F77B94" w:rsidP="00F77B94">
      <w:r>
        <w:t>Let</w:t>
      </w:r>
      <m:oMath>
        <m:r>
          <m:rPr>
            <m:sty m:val="p"/>
          </m:rPr>
          <w:rPr>
            <w:rFonts w:ascii="Cambria Math" w:hAnsi="Cambria Math"/>
          </w:rPr>
          <w:br/>
        </m:r>
      </m:oMath>
      <m:oMathPara>
        <m:oMath>
          <m:r>
            <w:rPr>
              <w:rFonts w:ascii="Cambria Math" w:hAnsi="Cambria Math"/>
            </w:rPr>
            <m:t>S=1+2+…+n-1+n</m:t>
          </m:r>
        </m:oMath>
      </m:oMathPara>
    </w:p>
    <w:p w14:paraId="6F209EBB" w14:textId="0F89E1C9" w:rsidR="00F77B94" w:rsidRPr="00C03678" w:rsidRDefault="00F77B94" w:rsidP="00F77B94">
      <m:oMathPara>
        <m:oMath>
          <m:r>
            <w:rPr>
              <w:rFonts w:ascii="Cambria Math" w:hAnsi="Cambria Math"/>
            </w:rPr>
            <m:t>2S=1+2+…+n-1+n+1+2+…+n-1+n</m:t>
          </m:r>
        </m:oMath>
      </m:oMathPara>
    </w:p>
    <w:p w14:paraId="645F818D" w14:textId="77777777" w:rsidR="005E241D" w:rsidRPr="005E241D" w:rsidRDefault="00C03678" w:rsidP="00C03678">
      <m:oMathPara>
        <m:oMath>
          <m:r>
            <w:rPr>
              <w:rFonts w:ascii="Cambria Math" w:hAnsi="Cambria Math"/>
            </w:rPr>
            <m:t>2S=1+2+…+n-1+n+</m:t>
          </m:r>
        </m:oMath>
      </m:oMathPara>
    </w:p>
    <w:p w14:paraId="332A41F2" w14:textId="457EA4ED" w:rsidR="00C03678" w:rsidRPr="00B21D3B" w:rsidRDefault="00B21D3B" w:rsidP="00C03678">
      <m:oMathPara>
        <m:oMath>
          <m:r>
            <w:rPr>
              <w:rFonts w:ascii="Cambria Math" w:hAnsi="Cambria Math"/>
            </w:rPr>
            <m:t xml:space="preserve">       n+n-1+…+2+1</m:t>
          </m:r>
        </m:oMath>
      </m:oMathPara>
    </w:p>
    <w:p w14:paraId="472BC298" w14:textId="652AE7A8" w:rsidR="00B21D3B" w:rsidRPr="00963F96" w:rsidRDefault="00B21D3B" w:rsidP="00B21D3B">
      <m:oMathPara>
        <m:oMath>
          <m:r>
            <w:rPr>
              <w:rFonts w:ascii="Cambria Math" w:hAnsi="Cambria Math"/>
            </w:rPr>
            <m:t>2S=n</m:t>
          </m:r>
          <m:d>
            <m:dPr>
              <m:ctrlPr>
                <w:rPr>
                  <w:rFonts w:ascii="Cambria Math" w:hAnsi="Cambria Math"/>
                  <w:i/>
                </w:rPr>
              </m:ctrlPr>
            </m:dPr>
            <m:e>
              <m:r>
                <w:rPr>
                  <w:rFonts w:ascii="Cambria Math" w:hAnsi="Cambria Math"/>
                </w:rPr>
                <m:t>n+1</m:t>
              </m:r>
            </m:e>
          </m:d>
        </m:oMath>
      </m:oMathPara>
    </w:p>
    <w:p w14:paraId="13A38C97" w14:textId="23E3BB32" w:rsidR="00963F96" w:rsidRPr="00C03678" w:rsidRDefault="00963F96" w:rsidP="00963F96">
      <m:oMathPara>
        <m:oMath>
          <m:r>
            <w:rPr>
              <w:rFonts w:ascii="Cambria Math" w:hAnsi="Cambria Math"/>
            </w:rPr>
            <m:t>S=</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3A0602BB" w14:textId="78D84C25" w:rsidR="00963F96" w:rsidRDefault="00785A0D" w:rsidP="00B21D3B">
      <w:r>
        <w:t>Proof by induction</w:t>
      </w:r>
    </w:p>
    <w:p w14:paraId="64BAFE6F" w14:textId="528721C7" w:rsidR="00785A0D" w:rsidRPr="00B02EF9" w:rsidRDefault="00785A0D" w:rsidP="00785A0D">
      <m:oMathPara>
        <m:oMath>
          <m:r>
            <w:rPr>
              <w:rFonts w:ascii="Cambria Math" w:hAnsi="Cambria Math"/>
            </w:rPr>
            <m:t>S</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2</m:t>
                  </m:r>
                </m:e>
              </m:d>
            </m:num>
            <m:den>
              <m:r>
                <w:rPr>
                  <w:rFonts w:ascii="Cambria Math" w:hAnsi="Cambria Math"/>
                </w:rPr>
                <m:t>1</m:t>
              </m:r>
            </m:den>
          </m:f>
          <m:r>
            <w:rPr>
              <w:rFonts w:ascii="Cambria Math" w:hAnsi="Cambria Math"/>
            </w:rPr>
            <m:t>=1</m:t>
          </m:r>
        </m:oMath>
      </m:oMathPara>
    </w:p>
    <w:p w14:paraId="7EB2A1F5" w14:textId="499D6EBC" w:rsidR="00B02EF9" w:rsidRPr="00B02EF9" w:rsidRDefault="00B02EF9" w:rsidP="00B02EF9">
      <m:oMathPara>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2B242011" w14:textId="5E3AF3D5" w:rsidR="00B02EF9" w:rsidRPr="00C03678" w:rsidRDefault="00B02EF9" w:rsidP="00B02EF9">
      <m:oMathPara>
        <m:oMath>
          <m:r>
            <w:rPr>
              <w:rFonts w:ascii="Cambria Math" w:hAnsi="Cambria Math"/>
            </w:rPr>
            <m:t>S</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n+1</m:t>
              </m:r>
              <m:d>
                <m:dPr>
                  <m:ctrlPr>
                    <w:rPr>
                      <w:rFonts w:ascii="Cambria Math" w:hAnsi="Cambria Math"/>
                      <w:i/>
                    </w:rPr>
                  </m:ctrlPr>
                </m:dPr>
                <m:e>
                  <m:r>
                    <w:rPr>
                      <w:rFonts w:ascii="Cambria Math" w:hAnsi="Cambria Math"/>
                    </w:rPr>
                    <m:t>n+2</m:t>
                  </m:r>
                </m:e>
              </m:d>
            </m:num>
            <m:den>
              <m:r>
                <w:rPr>
                  <w:rFonts w:ascii="Cambria Math" w:hAnsi="Cambria Math"/>
                </w:rPr>
                <m:t>2</m:t>
              </m:r>
            </m:den>
          </m:f>
        </m:oMath>
      </m:oMathPara>
    </w:p>
    <w:p w14:paraId="37AE0C8C" w14:textId="77777777" w:rsidR="00B02EF9" w:rsidRPr="00C03678" w:rsidRDefault="00B02EF9" w:rsidP="00B02EF9"/>
    <w:p w14:paraId="2527B0B4" w14:textId="77777777" w:rsidR="00B02EF9" w:rsidRPr="00C03678" w:rsidRDefault="00B02EF9" w:rsidP="00785A0D"/>
    <w:p w14:paraId="1CEE1B23" w14:textId="77777777" w:rsidR="00785A0D" w:rsidRPr="00C03678" w:rsidRDefault="00785A0D" w:rsidP="00B21D3B"/>
    <w:p w14:paraId="2689F47C" w14:textId="77777777" w:rsidR="00B21D3B" w:rsidRPr="00C03678" w:rsidRDefault="00B21D3B" w:rsidP="00C03678"/>
    <w:p w14:paraId="37A795CA" w14:textId="77777777" w:rsidR="00C03678" w:rsidRPr="00C03678" w:rsidRDefault="00C03678" w:rsidP="00F77B94"/>
    <w:p w14:paraId="4E92BC43" w14:textId="77777777" w:rsidR="00C03678" w:rsidRPr="00C03678" w:rsidRDefault="00C03678" w:rsidP="00F77B94"/>
    <w:p w14:paraId="4C97C0BF" w14:textId="461F780C" w:rsidR="00F77B94" w:rsidRDefault="00F77B94" w:rsidP="00EE7A65"/>
    <w:p w14:paraId="0AF4A8F6" w14:textId="67029924" w:rsidR="00EC50B6" w:rsidRDefault="00EC50B6" w:rsidP="00EE7A65"/>
    <w:p w14:paraId="69B9E79F" w14:textId="77777777" w:rsidR="00EC50B6" w:rsidRPr="00EE7A65" w:rsidRDefault="00EC50B6" w:rsidP="00EE7A65"/>
    <w:p w14:paraId="65E7BA70" w14:textId="77777777" w:rsidR="00CD5D90" w:rsidRPr="00CD5D90" w:rsidRDefault="00CD5D90" w:rsidP="00CD5D90"/>
    <w:p w14:paraId="456A8761" w14:textId="6DC55F19" w:rsidR="003A145B" w:rsidRPr="00472027" w:rsidRDefault="00F32B71" w:rsidP="00472027">
      <w:pPr>
        <w:spacing w:after="160" w:line="259" w:lineRule="auto"/>
        <w:rPr>
          <w:rFonts w:asciiTheme="majorHAnsi" w:eastAsiaTheme="majorEastAsia" w:hAnsiTheme="majorHAnsi" w:cstheme="majorBidi"/>
          <w:color w:val="31378B" w:themeColor="text2"/>
          <w:sz w:val="28"/>
          <w:szCs w:val="26"/>
        </w:rPr>
      </w:pPr>
      <w:r>
        <w:br w:type="page"/>
      </w:r>
    </w:p>
    <w:p w14:paraId="37F2A89B" w14:textId="0D444A86" w:rsidR="00C52165" w:rsidRDefault="00C52165" w:rsidP="00C52165">
      <w:pPr>
        <w:pStyle w:val="Heading3"/>
      </w:pPr>
      <w:r>
        <w:lastRenderedPageBreak/>
        <w:t>Merge Sort</w:t>
      </w:r>
    </w:p>
    <w:p w14:paraId="0FEBA909" w14:textId="5B49109D" w:rsidR="00D707A9" w:rsidRPr="00D707A9" w:rsidRDefault="00D707A9" w:rsidP="00D707A9">
      <w:r w:rsidRPr="00D707A9">
        <w:rPr>
          <w:noProof/>
        </w:rPr>
        <w:drawing>
          <wp:inline distT="0" distB="0" distL="0" distR="0" wp14:anchorId="1D0F2F14" wp14:editId="635124B7">
            <wp:extent cx="5731510" cy="31953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5320"/>
                    </a:xfrm>
                    <a:prstGeom prst="rect">
                      <a:avLst/>
                    </a:prstGeom>
                  </pic:spPr>
                </pic:pic>
              </a:graphicData>
            </a:graphic>
          </wp:inline>
        </w:drawing>
      </w:r>
    </w:p>
    <w:p w14:paraId="3472CA6A" w14:textId="77777777" w:rsidR="00D707A9" w:rsidRDefault="00D707A9" w:rsidP="00C910BF">
      <w:pPr>
        <w:pStyle w:val="SourceCode"/>
        <w:rPr>
          <w:rFonts w:eastAsiaTheme="minorHAnsi"/>
          <w:color w:val="0000FF"/>
          <w:lang w:eastAsia="en-US"/>
        </w:rPr>
      </w:pPr>
    </w:p>
    <w:p w14:paraId="72F16978" w14:textId="3AFA6EA0" w:rsidR="00C910BF" w:rsidRDefault="00C910BF" w:rsidP="00C910B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MergeSort&lt;T&gt;(T[] a, </w:t>
      </w:r>
      <w:r>
        <w:rPr>
          <w:rFonts w:eastAsiaTheme="minorHAnsi"/>
          <w:color w:val="0000FF"/>
          <w:lang w:eastAsia="en-US"/>
        </w:rPr>
        <w:t>int</w:t>
      </w:r>
      <w:r>
        <w:rPr>
          <w:rFonts w:eastAsiaTheme="minorHAnsi"/>
          <w:lang w:eastAsia="en-US"/>
        </w:rPr>
        <w:t xml:space="preserve"> lo, </w:t>
      </w:r>
      <w:r>
        <w:rPr>
          <w:rFonts w:eastAsiaTheme="minorHAnsi"/>
          <w:color w:val="0000FF"/>
          <w:lang w:eastAsia="en-US"/>
        </w:rPr>
        <w:t>int</w:t>
      </w:r>
      <w:r>
        <w:rPr>
          <w:rFonts w:eastAsiaTheme="minorHAnsi"/>
          <w:lang w:eastAsia="en-US"/>
        </w:rPr>
        <w:t xml:space="preserve"> hi) </w:t>
      </w:r>
      <w:r>
        <w:rPr>
          <w:rFonts w:eastAsiaTheme="minorHAnsi"/>
          <w:color w:val="0000FF"/>
          <w:lang w:eastAsia="en-US"/>
        </w:rPr>
        <w:t>where</w:t>
      </w:r>
      <w:r>
        <w:rPr>
          <w:rFonts w:eastAsiaTheme="minorHAnsi"/>
          <w:lang w:eastAsia="en-US"/>
        </w:rPr>
        <w:t xml:space="preserve"> T : IComparable&lt;T&gt; </w:t>
      </w:r>
    </w:p>
    <w:p w14:paraId="3268115D" w14:textId="77777777" w:rsidR="00C910BF" w:rsidRDefault="00C910BF" w:rsidP="00C910BF">
      <w:pPr>
        <w:pStyle w:val="SourceCode"/>
        <w:rPr>
          <w:rFonts w:eastAsiaTheme="minorHAnsi"/>
          <w:lang w:eastAsia="en-US"/>
        </w:rPr>
      </w:pPr>
      <w:r>
        <w:rPr>
          <w:rFonts w:eastAsiaTheme="minorHAnsi"/>
          <w:lang w:eastAsia="en-US"/>
        </w:rPr>
        <w:t>{</w:t>
      </w:r>
    </w:p>
    <w:p w14:paraId="5D6EDE7F"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(lo &lt;hi)</w:t>
      </w:r>
    </w:p>
    <w:p w14:paraId="015A9372" w14:textId="77777777" w:rsidR="00C910BF" w:rsidRDefault="00C910BF" w:rsidP="00C910BF">
      <w:pPr>
        <w:pStyle w:val="SourceCode"/>
        <w:rPr>
          <w:rFonts w:eastAsiaTheme="minorHAnsi"/>
          <w:lang w:eastAsia="en-US"/>
        </w:rPr>
      </w:pPr>
      <w:r>
        <w:rPr>
          <w:rFonts w:eastAsiaTheme="minorHAnsi"/>
          <w:lang w:eastAsia="en-US"/>
        </w:rPr>
        <w:tab/>
        <w:t>{</w:t>
      </w:r>
    </w:p>
    <w:p w14:paraId="0AD71FB5"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mid = (lo + hi) / </w:t>
      </w:r>
      <w:r>
        <w:rPr>
          <w:rFonts w:eastAsiaTheme="minorHAnsi"/>
          <w:color w:val="C81EFA"/>
          <w:lang w:eastAsia="en-US"/>
        </w:rPr>
        <w:t>2</w:t>
      </w:r>
      <w:r>
        <w:rPr>
          <w:rFonts w:eastAsiaTheme="minorHAnsi"/>
          <w:lang w:eastAsia="en-US"/>
        </w:rPr>
        <w:t>;</w:t>
      </w:r>
    </w:p>
    <w:p w14:paraId="79E82B6F"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t>MergeSort(a,lo,mid);</w:t>
      </w:r>
    </w:p>
    <w:p w14:paraId="5AD72E02"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t>MergeSort(a,mid+</w:t>
      </w:r>
      <w:r>
        <w:rPr>
          <w:rFonts w:eastAsiaTheme="minorHAnsi"/>
          <w:color w:val="C81EFA"/>
          <w:lang w:eastAsia="en-US"/>
        </w:rPr>
        <w:t>1</w:t>
      </w:r>
      <w:r>
        <w:rPr>
          <w:rFonts w:eastAsiaTheme="minorHAnsi"/>
          <w:lang w:eastAsia="en-US"/>
        </w:rPr>
        <w:t>,hi);</w:t>
      </w:r>
    </w:p>
    <w:p w14:paraId="0C0CDB85"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t>Merge(a,lo,mid,hi);</w:t>
      </w:r>
    </w:p>
    <w:p w14:paraId="644E3A28" w14:textId="77777777" w:rsidR="00C910BF" w:rsidRDefault="00C910BF" w:rsidP="00C910BF">
      <w:pPr>
        <w:pStyle w:val="SourceCode"/>
        <w:rPr>
          <w:rFonts w:eastAsiaTheme="minorHAnsi"/>
          <w:lang w:eastAsia="en-US"/>
        </w:rPr>
      </w:pPr>
      <w:r>
        <w:rPr>
          <w:rFonts w:eastAsiaTheme="minorHAnsi"/>
          <w:lang w:eastAsia="en-US"/>
        </w:rPr>
        <w:tab/>
        <w:t>}</w:t>
      </w:r>
    </w:p>
    <w:p w14:paraId="2819FD41" w14:textId="77777777" w:rsidR="00C910BF" w:rsidRDefault="00C910BF" w:rsidP="00C910BF">
      <w:pPr>
        <w:pStyle w:val="SourceCode"/>
        <w:rPr>
          <w:rFonts w:eastAsiaTheme="minorHAnsi"/>
          <w:lang w:eastAsia="en-US"/>
        </w:rPr>
      </w:pPr>
      <w:r>
        <w:rPr>
          <w:rFonts w:eastAsiaTheme="minorHAnsi"/>
          <w:lang w:eastAsia="en-US"/>
        </w:rPr>
        <w:t>}</w:t>
      </w:r>
    </w:p>
    <w:p w14:paraId="08156F99" w14:textId="77777777" w:rsidR="00C910BF" w:rsidRDefault="00C910BF" w:rsidP="00C910BF">
      <w:pPr>
        <w:pStyle w:val="SourceCode"/>
        <w:rPr>
          <w:rFonts w:eastAsiaTheme="minorHAnsi"/>
          <w:lang w:eastAsia="en-US"/>
        </w:rPr>
      </w:pPr>
    </w:p>
    <w:p w14:paraId="3966F0E9" w14:textId="77777777" w:rsidR="00C910BF" w:rsidRDefault="00C910BF" w:rsidP="00C910B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Merge&lt;T&gt;(T[] a, </w:t>
      </w:r>
      <w:r>
        <w:rPr>
          <w:rFonts w:eastAsiaTheme="minorHAnsi"/>
          <w:color w:val="0000FF"/>
          <w:lang w:eastAsia="en-US"/>
        </w:rPr>
        <w:t>int</w:t>
      </w:r>
      <w:r>
        <w:rPr>
          <w:rFonts w:eastAsiaTheme="minorHAnsi"/>
          <w:lang w:eastAsia="en-US"/>
        </w:rPr>
        <w:t xml:space="preserve"> lo, </w:t>
      </w:r>
      <w:r>
        <w:rPr>
          <w:rFonts w:eastAsiaTheme="minorHAnsi"/>
          <w:color w:val="0000FF"/>
          <w:lang w:eastAsia="en-US"/>
        </w:rPr>
        <w:t>int</w:t>
      </w:r>
      <w:r>
        <w:rPr>
          <w:rFonts w:eastAsiaTheme="minorHAnsi"/>
          <w:lang w:eastAsia="en-US"/>
        </w:rPr>
        <w:t xml:space="preserve"> mid, </w:t>
      </w:r>
      <w:r>
        <w:rPr>
          <w:rFonts w:eastAsiaTheme="minorHAnsi"/>
          <w:color w:val="0000FF"/>
          <w:lang w:eastAsia="en-US"/>
        </w:rPr>
        <w:t>int</w:t>
      </w:r>
      <w:r>
        <w:rPr>
          <w:rFonts w:eastAsiaTheme="minorHAnsi"/>
          <w:lang w:eastAsia="en-US"/>
        </w:rPr>
        <w:t xml:space="preserve"> hi) </w:t>
      </w:r>
      <w:r>
        <w:rPr>
          <w:rFonts w:eastAsiaTheme="minorHAnsi"/>
          <w:color w:val="0000FF"/>
          <w:lang w:eastAsia="en-US"/>
        </w:rPr>
        <w:t>where</w:t>
      </w:r>
      <w:r>
        <w:rPr>
          <w:rFonts w:eastAsiaTheme="minorHAnsi"/>
          <w:lang w:eastAsia="en-US"/>
        </w:rPr>
        <w:t xml:space="preserve"> T : IComparable&lt;T&gt;</w:t>
      </w:r>
    </w:p>
    <w:p w14:paraId="3D34FA8E" w14:textId="77777777" w:rsidR="00C910BF" w:rsidRDefault="00C910BF" w:rsidP="00C910BF">
      <w:pPr>
        <w:pStyle w:val="SourceCode"/>
        <w:rPr>
          <w:rFonts w:eastAsiaTheme="minorHAnsi"/>
          <w:lang w:eastAsia="en-US"/>
        </w:rPr>
      </w:pPr>
      <w:r>
        <w:rPr>
          <w:rFonts w:eastAsiaTheme="minorHAnsi"/>
          <w:lang w:eastAsia="en-US"/>
        </w:rPr>
        <w:t>{</w:t>
      </w:r>
    </w:p>
    <w:p w14:paraId="347CE03F"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9600"/>
          <w:lang w:eastAsia="en-US"/>
        </w:rPr>
        <w:t>// Populate the left array</w:t>
      </w:r>
    </w:p>
    <w:p w14:paraId="35B38F61" w14:textId="77777777" w:rsidR="00C910BF" w:rsidRDefault="00C910BF" w:rsidP="00C910BF">
      <w:pPr>
        <w:pStyle w:val="SourceCode"/>
        <w:rPr>
          <w:rFonts w:eastAsiaTheme="minorHAnsi"/>
          <w:lang w:eastAsia="en-US"/>
        </w:rPr>
      </w:pPr>
      <w:r>
        <w:rPr>
          <w:rFonts w:eastAsiaTheme="minorHAnsi"/>
          <w:lang w:eastAsia="en-US"/>
        </w:rPr>
        <w:tab/>
        <w:t xml:space="preserve">T[] left = </w:t>
      </w:r>
      <w:r>
        <w:rPr>
          <w:rFonts w:eastAsiaTheme="minorHAnsi"/>
          <w:color w:val="0000FF"/>
          <w:lang w:eastAsia="en-US"/>
        </w:rPr>
        <w:t>new</w:t>
      </w:r>
      <w:r>
        <w:rPr>
          <w:rFonts w:eastAsiaTheme="minorHAnsi"/>
          <w:lang w:eastAsia="en-US"/>
        </w:rPr>
        <w:t xml:space="preserve"> T[mid - lo+</w:t>
      </w:r>
      <w:r>
        <w:rPr>
          <w:rFonts w:eastAsiaTheme="minorHAnsi"/>
          <w:color w:val="C81EFA"/>
          <w:lang w:eastAsia="en-US"/>
        </w:rPr>
        <w:t>1</w:t>
      </w:r>
      <w:r>
        <w:rPr>
          <w:rFonts w:eastAsiaTheme="minorHAnsi"/>
          <w:lang w:eastAsia="en-US"/>
        </w:rPr>
        <w:t>];</w:t>
      </w:r>
    </w:p>
    <w:p w14:paraId="44904272"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left.Length; i++) left[i] = a[lo + i];</w:t>
      </w:r>
    </w:p>
    <w:p w14:paraId="6D51F0D2" w14:textId="77777777" w:rsidR="00C910BF" w:rsidRDefault="00C910BF" w:rsidP="00C910BF">
      <w:pPr>
        <w:pStyle w:val="SourceCode"/>
        <w:rPr>
          <w:rFonts w:eastAsiaTheme="minorHAnsi"/>
          <w:lang w:eastAsia="en-US"/>
        </w:rPr>
      </w:pPr>
    </w:p>
    <w:p w14:paraId="7B908738"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9600"/>
          <w:lang w:eastAsia="en-US"/>
        </w:rPr>
        <w:t>// Populate the right array</w:t>
      </w:r>
    </w:p>
    <w:p w14:paraId="72A074F0" w14:textId="77777777" w:rsidR="00C910BF" w:rsidRDefault="00C910BF" w:rsidP="00C910BF">
      <w:pPr>
        <w:pStyle w:val="SourceCode"/>
        <w:rPr>
          <w:rFonts w:eastAsiaTheme="minorHAnsi"/>
          <w:lang w:eastAsia="en-US"/>
        </w:rPr>
      </w:pPr>
      <w:r>
        <w:rPr>
          <w:rFonts w:eastAsiaTheme="minorHAnsi"/>
          <w:lang w:eastAsia="en-US"/>
        </w:rPr>
        <w:tab/>
        <w:t xml:space="preserve">T[] right = </w:t>
      </w:r>
      <w:r>
        <w:rPr>
          <w:rFonts w:eastAsiaTheme="minorHAnsi"/>
          <w:color w:val="0000FF"/>
          <w:lang w:eastAsia="en-US"/>
        </w:rPr>
        <w:t>new</w:t>
      </w:r>
      <w:r>
        <w:rPr>
          <w:rFonts w:eastAsiaTheme="minorHAnsi"/>
          <w:lang w:eastAsia="en-US"/>
        </w:rPr>
        <w:t xml:space="preserve"> T[hi - mid];</w:t>
      </w:r>
    </w:p>
    <w:p w14:paraId="10B3164C"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right.Length; i++) right[i] = a[mid +</w:t>
      </w:r>
      <w:r>
        <w:rPr>
          <w:rFonts w:eastAsiaTheme="minorHAnsi"/>
          <w:color w:val="C81EFA"/>
          <w:lang w:eastAsia="en-US"/>
        </w:rPr>
        <w:t>1</w:t>
      </w:r>
      <w:r>
        <w:rPr>
          <w:rFonts w:eastAsiaTheme="minorHAnsi"/>
          <w:lang w:eastAsia="en-US"/>
        </w:rPr>
        <w:t>+ i];</w:t>
      </w:r>
    </w:p>
    <w:p w14:paraId="416B25DF" w14:textId="77777777" w:rsidR="00C910BF" w:rsidRDefault="00C910BF" w:rsidP="00C910BF">
      <w:pPr>
        <w:pStyle w:val="SourceCode"/>
        <w:rPr>
          <w:rFonts w:eastAsiaTheme="minorHAnsi"/>
          <w:lang w:eastAsia="en-US"/>
        </w:rPr>
      </w:pPr>
    </w:p>
    <w:p w14:paraId="4698A1B2"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9600"/>
          <w:lang w:eastAsia="en-US"/>
        </w:rPr>
        <w:t>// Start the merge</w:t>
      </w:r>
    </w:p>
    <w:p w14:paraId="688000A7"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lIdx = </w:t>
      </w:r>
      <w:r>
        <w:rPr>
          <w:rFonts w:eastAsiaTheme="minorHAnsi"/>
          <w:color w:val="C81EFA"/>
          <w:lang w:eastAsia="en-US"/>
        </w:rPr>
        <w:t>0</w:t>
      </w:r>
      <w:r>
        <w:rPr>
          <w:rFonts w:eastAsiaTheme="minorHAnsi"/>
          <w:lang w:eastAsia="en-US"/>
        </w:rPr>
        <w:t xml:space="preserve">, rIdx = </w:t>
      </w:r>
      <w:r>
        <w:rPr>
          <w:rFonts w:eastAsiaTheme="minorHAnsi"/>
          <w:color w:val="C81EFA"/>
          <w:lang w:eastAsia="en-US"/>
        </w:rPr>
        <w:t>0</w:t>
      </w:r>
      <w:r>
        <w:rPr>
          <w:rFonts w:eastAsiaTheme="minorHAnsi"/>
          <w:lang w:eastAsia="en-US"/>
        </w:rPr>
        <w:t>;</w:t>
      </w:r>
    </w:p>
    <w:p w14:paraId="11A60274" w14:textId="77777777" w:rsidR="00C910BF" w:rsidRPr="00C910BF" w:rsidRDefault="00C910BF" w:rsidP="00C910BF">
      <w:pPr>
        <w:pStyle w:val="SourceCode"/>
        <w:rPr>
          <w:rFonts w:eastAsiaTheme="minorHAnsi"/>
          <w:lang w:val="sv-SE" w:eastAsia="en-US"/>
        </w:rPr>
      </w:pPr>
      <w:r>
        <w:rPr>
          <w:rFonts w:eastAsiaTheme="minorHAnsi"/>
          <w:lang w:eastAsia="en-US"/>
        </w:rPr>
        <w:tab/>
      </w:r>
      <w:r w:rsidRPr="00C910BF">
        <w:rPr>
          <w:rFonts w:eastAsiaTheme="minorHAnsi"/>
          <w:color w:val="0000FF"/>
          <w:lang w:val="sv-SE" w:eastAsia="en-US"/>
        </w:rPr>
        <w:t>for</w:t>
      </w:r>
      <w:r w:rsidRPr="00C910BF">
        <w:rPr>
          <w:rFonts w:eastAsiaTheme="minorHAnsi"/>
          <w:lang w:val="sv-SE" w:eastAsia="en-US"/>
        </w:rPr>
        <w:t xml:space="preserve"> (</w:t>
      </w:r>
      <w:r w:rsidRPr="00C910BF">
        <w:rPr>
          <w:rFonts w:eastAsiaTheme="minorHAnsi"/>
          <w:color w:val="0000FF"/>
          <w:lang w:val="sv-SE" w:eastAsia="en-US"/>
        </w:rPr>
        <w:t>int</w:t>
      </w:r>
      <w:r w:rsidRPr="00C910BF">
        <w:rPr>
          <w:rFonts w:eastAsiaTheme="minorHAnsi"/>
          <w:lang w:val="sv-SE" w:eastAsia="en-US"/>
        </w:rPr>
        <w:t xml:space="preserve"> i = lo; i &lt;= hi; i++)</w:t>
      </w:r>
    </w:p>
    <w:p w14:paraId="28B8D251" w14:textId="77777777" w:rsidR="00C910BF" w:rsidRDefault="00C910BF" w:rsidP="00C910BF">
      <w:pPr>
        <w:pStyle w:val="SourceCode"/>
        <w:rPr>
          <w:rFonts w:eastAsiaTheme="minorHAnsi"/>
          <w:lang w:eastAsia="en-US"/>
        </w:rPr>
      </w:pPr>
      <w:r w:rsidRPr="00C910BF">
        <w:rPr>
          <w:rFonts w:eastAsiaTheme="minorHAnsi"/>
          <w:lang w:val="sv-SE" w:eastAsia="en-US"/>
        </w:rPr>
        <w:tab/>
      </w:r>
      <w:r>
        <w:rPr>
          <w:rFonts w:eastAsiaTheme="minorHAnsi"/>
          <w:lang w:eastAsia="en-US"/>
        </w:rPr>
        <w:t>{</w:t>
      </w:r>
    </w:p>
    <w:p w14:paraId="55692D6A"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(lIdx == left.Length) a[i] = right[rIdx++];</w:t>
      </w:r>
    </w:p>
    <w:p w14:paraId="3F0019FE"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r>
        <w:rPr>
          <w:rFonts w:eastAsiaTheme="minorHAnsi"/>
          <w:lang w:eastAsia="en-US"/>
        </w:rPr>
        <w:t xml:space="preserve"> </w:t>
      </w:r>
      <w:r>
        <w:rPr>
          <w:rFonts w:eastAsiaTheme="minorHAnsi"/>
          <w:color w:val="0000FF"/>
          <w:lang w:eastAsia="en-US"/>
        </w:rPr>
        <w:t>if</w:t>
      </w:r>
      <w:r>
        <w:rPr>
          <w:rFonts w:eastAsiaTheme="minorHAnsi"/>
          <w:lang w:eastAsia="en-US"/>
        </w:rPr>
        <w:t xml:space="preserve"> (rIdx == right.Length) a[i] = left[lIdx++];</w:t>
      </w:r>
    </w:p>
    <w:p w14:paraId="3C0E078E" w14:textId="77777777" w:rsidR="000F31D2"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r>
        <w:rPr>
          <w:rFonts w:eastAsiaTheme="minorHAnsi"/>
          <w:lang w:eastAsia="en-US"/>
        </w:rPr>
        <w:t xml:space="preserve"> </w:t>
      </w:r>
      <w:r>
        <w:rPr>
          <w:rFonts w:eastAsiaTheme="minorHAnsi"/>
          <w:color w:val="0000FF"/>
          <w:lang w:eastAsia="en-US"/>
        </w:rPr>
        <w:t>if</w:t>
      </w:r>
      <w:r>
        <w:rPr>
          <w:rFonts w:eastAsiaTheme="minorHAnsi"/>
          <w:lang w:eastAsia="en-US"/>
        </w:rPr>
        <w:t xml:space="preserve"> (left[lIdx].CompareTo(right[rIdx]) &lt; </w:t>
      </w:r>
      <w:r>
        <w:rPr>
          <w:rFonts w:eastAsiaTheme="minorHAnsi"/>
          <w:color w:val="C81EFA"/>
          <w:lang w:eastAsia="en-US"/>
        </w:rPr>
        <w:t>0</w:t>
      </w:r>
      <w:r>
        <w:rPr>
          <w:rFonts w:eastAsiaTheme="minorHAnsi"/>
          <w:lang w:eastAsia="en-US"/>
        </w:rPr>
        <w:t xml:space="preserve">) a[i] </w:t>
      </w:r>
    </w:p>
    <w:p w14:paraId="01F200FD" w14:textId="73205FF4" w:rsidR="00C910BF" w:rsidRDefault="00C910BF" w:rsidP="000F31D2">
      <w:pPr>
        <w:pStyle w:val="SourceCode"/>
        <w:ind w:left="1440" w:firstLine="720"/>
        <w:rPr>
          <w:rFonts w:eastAsiaTheme="minorHAnsi"/>
          <w:lang w:eastAsia="en-US"/>
        </w:rPr>
      </w:pPr>
      <w:r>
        <w:rPr>
          <w:rFonts w:eastAsiaTheme="minorHAnsi"/>
          <w:lang w:eastAsia="en-US"/>
        </w:rPr>
        <w:t>= left[lIdx++];</w:t>
      </w:r>
    </w:p>
    <w:p w14:paraId="3C1CA9F9" w14:textId="77777777" w:rsidR="00C910BF" w:rsidRDefault="00C910BF" w:rsidP="00C910B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r>
        <w:rPr>
          <w:rFonts w:eastAsiaTheme="minorHAnsi"/>
          <w:lang w:eastAsia="en-US"/>
        </w:rPr>
        <w:t xml:space="preserve"> a[i] = right[rIdx++];</w:t>
      </w:r>
    </w:p>
    <w:p w14:paraId="32B19AEA" w14:textId="77777777" w:rsidR="00C910BF" w:rsidRDefault="00C910BF" w:rsidP="00C910BF">
      <w:pPr>
        <w:pStyle w:val="SourceCode"/>
        <w:rPr>
          <w:rFonts w:eastAsiaTheme="minorHAnsi"/>
          <w:lang w:eastAsia="en-US"/>
        </w:rPr>
      </w:pPr>
      <w:r>
        <w:rPr>
          <w:rFonts w:eastAsiaTheme="minorHAnsi"/>
          <w:lang w:eastAsia="en-US"/>
        </w:rPr>
        <w:tab/>
        <w:t>}</w:t>
      </w:r>
    </w:p>
    <w:p w14:paraId="18A65312" w14:textId="6290CB3D" w:rsidR="008952C5" w:rsidRPr="008952C5" w:rsidRDefault="00C910BF" w:rsidP="00C910BF">
      <w:pPr>
        <w:pStyle w:val="SourceCode"/>
      </w:pPr>
      <w:r>
        <w:rPr>
          <w:rFonts w:eastAsiaTheme="minorHAnsi"/>
          <w:lang w:eastAsia="en-US"/>
        </w:rPr>
        <w:t>}</w:t>
      </w:r>
    </w:p>
    <w:p w14:paraId="13E56AF0" w14:textId="1B587431" w:rsidR="009B19B4" w:rsidRDefault="009B19B4" w:rsidP="009B19B4"/>
    <w:p w14:paraId="62B0E94A" w14:textId="2EF58A2D" w:rsidR="00C52165" w:rsidRDefault="00C910BF" w:rsidP="003E3FEB">
      <w:r>
        <w:lastRenderedPageBreak/>
        <w:t xml:space="preserve">Merge </w:t>
      </w:r>
      <w:r w:rsidR="005D6B91">
        <w:t xml:space="preserve">sort guarantees to sort </w:t>
      </w:r>
      <w:r w:rsidR="0004463D">
        <w:t xml:space="preserve">N items in time proportional to </w:t>
      </w:r>
      <w:r w:rsidR="00662D54">
        <w:t xml:space="preserve">NLogN. </w:t>
      </w:r>
      <w:r w:rsidR="00237CB6">
        <w:t xml:space="preserve">It is perhaps the </w:t>
      </w:r>
      <w:r w:rsidR="005E56C2">
        <w:t>best-known</w:t>
      </w:r>
      <w:r w:rsidR="00237CB6">
        <w:t xml:space="preserve"> example of the power of the </w:t>
      </w:r>
      <w:r w:rsidR="00562FF6">
        <w:t>divide and conquer para</w:t>
      </w:r>
      <w:r w:rsidR="004558E6">
        <w:t>digm.</w:t>
      </w:r>
      <w:r w:rsidR="005E56C2">
        <w:t xml:space="preserve"> </w:t>
      </w:r>
      <w:r w:rsidR="00662D54">
        <w:t xml:space="preserve">Its biggest downside is it requires bigger </w:t>
      </w:r>
      <w:r w:rsidR="00F32B22">
        <w:t xml:space="preserve">extra space proportional to N. </w:t>
      </w:r>
    </w:p>
    <w:p w14:paraId="3825AD8D" w14:textId="77777777" w:rsidR="00855D42" w:rsidRDefault="00855D42">
      <w:pPr>
        <w:spacing w:after="160" w:line="259" w:lineRule="auto"/>
        <w:rPr>
          <w:rFonts w:asciiTheme="majorHAnsi" w:eastAsiaTheme="majorEastAsia" w:hAnsiTheme="majorHAnsi" w:cstheme="majorBidi"/>
          <w:color w:val="31378B" w:themeColor="text2"/>
          <w:sz w:val="28"/>
          <w:szCs w:val="26"/>
        </w:rPr>
      </w:pPr>
      <w:r>
        <w:br w:type="page"/>
      </w:r>
    </w:p>
    <w:p w14:paraId="63E05B4F" w14:textId="75FAF8BF" w:rsidR="00515164" w:rsidRDefault="00515164" w:rsidP="00515164">
      <w:pPr>
        <w:pStyle w:val="Heading3"/>
      </w:pPr>
      <w:r>
        <w:lastRenderedPageBreak/>
        <w:t>Quick Sort</w:t>
      </w:r>
    </w:p>
    <w:p w14:paraId="67AE3C11" w14:textId="3C42B04A" w:rsidR="00515164" w:rsidRDefault="00AB6AC5" w:rsidP="00515164">
      <w:r>
        <w:t xml:space="preserve">For most typical applications quick sort is much faster than any other sorting algorithm. </w:t>
      </w:r>
      <w:r w:rsidR="000B3CA4">
        <w:t xml:space="preserve"> The implementation is based on the divide and conquer technique.</w:t>
      </w:r>
      <w:r w:rsidR="003E3FEB">
        <w:t xml:space="preserve"> In the worst case it does tend to quadratic but this is rare and we can make it better by introducing randomisations. </w:t>
      </w:r>
    </w:p>
    <w:p w14:paraId="2712E3B0" w14:textId="77777777" w:rsidR="00E00D4F" w:rsidRDefault="00E00D4F" w:rsidP="00E00D4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QuickSort&lt;T&gt;(T[] a, </w:t>
      </w:r>
      <w:r>
        <w:rPr>
          <w:rFonts w:eastAsiaTheme="minorHAnsi"/>
          <w:color w:val="0000FF"/>
          <w:lang w:eastAsia="en-US"/>
        </w:rPr>
        <w:t>int</w:t>
      </w:r>
      <w:r>
        <w:rPr>
          <w:rFonts w:eastAsiaTheme="minorHAnsi"/>
          <w:lang w:eastAsia="en-US"/>
        </w:rPr>
        <w:t xml:space="preserve"> lo, </w:t>
      </w:r>
      <w:r>
        <w:rPr>
          <w:rFonts w:eastAsiaTheme="minorHAnsi"/>
          <w:color w:val="0000FF"/>
          <w:lang w:eastAsia="en-US"/>
        </w:rPr>
        <w:t>int</w:t>
      </w:r>
      <w:r>
        <w:rPr>
          <w:rFonts w:eastAsiaTheme="minorHAnsi"/>
          <w:lang w:eastAsia="en-US"/>
        </w:rPr>
        <w:t xml:space="preserve"> hi) </w:t>
      </w:r>
      <w:r>
        <w:rPr>
          <w:rFonts w:eastAsiaTheme="minorHAnsi"/>
          <w:color w:val="0000FF"/>
          <w:lang w:eastAsia="en-US"/>
        </w:rPr>
        <w:t>where</w:t>
      </w:r>
      <w:r>
        <w:rPr>
          <w:rFonts w:eastAsiaTheme="minorHAnsi"/>
          <w:lang w:eastAsia="en-US"/>
        </w:rPr>
        <w:t xml:space="preserve"> T : IComparable&lt;T&gt;</w:t>
      </w:r>
    </w:p>
    <w:p w14:paraId="1AB59475" w14:textId="77777777" w:rsidR="00E00D4F" w:rsidRDefault="00E00D4F" w:rsidP="00E00D4F">
      <w:pPr>
        <w:pStyle w:val="SourceCode"/>
        <w:rPr>
          <w:rFonts w:eastAsiaTheme="minorHAnsi"/>
          <w:lang w:eastAsia="en-US"/>
        </w:rPr>
      </w:pPr>
      <w:r>
        <w:rPr>
          <w:rFonts w:eastAsiaTheme="minorHAnsi"/>
          <w:lang w:eastAsia="en-US"/>
        </w:rPr>
        <w:t>{</w:t>
      </w:r>
    </w:p>
    <w:p w14:paraId="430D04DA"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(hi&gt;lo)</w:t>
      </w:r>
    </w:p>
    <w:p w14:paraId="657FE973" w14:textId="77777777" w:rsidR="00E00D4F" w:rsidRDefault="00E00D4F" w:rsidP="00E00D4F">
      <w:pPr>
        <w:pStyle w:val="SourceCode"/>
        <w:rPr>
          <w:rFonts w:eastAsiaTheme="minorHAnsi"/>
          <w:lang w:eastAsia="en-US"/>
        </w:rPr>
      </w:pPr>
      <w:r>
        <w:rPr>
          <w:rFonts w:eastAsiaTheme="minorHAnsi"/>
          <w:lang w:eastAsia="en-US"/>
        </w:rPr>
        <w:tab/>
        <w:t>{</w:t>
      </w:r>
    </w:p>
    <w:p w14:paraId="772BBAD7"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partition = Partition(a,lo,hi);</w:t>
      </w:r>
    </w:p>
    <w:p w14:paraId="63ABB0AE"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QuickSort(a,lo,partition-</w:t>
      </w:r>
      <w:r>
        <w:rPr>
          <w:rFonts w:eastAsiaTheme="minorHAnsi"/>
          <w:color w:val="C81EFA"/>
          <w:lang w:eastAsia="en-US"/>
        </w:rPr>
        <w:t>1</w:t>
      </w:r>
      <w:r>
        <w:rPr>
          <w:rFonts w:eastAsiaTheme="minorHAnsi"/>
          <w:lang w:eastAsia="en-US"/>
        </w:rPr>
        <w:t>);</w:t>
      </w:r>
    </w:p>
    <w:p w14:paraId="4CA5F6AD"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QuickSort(a,partition+</w:t>
      </w:r>
      <w:r>
        <w:rPr>
          <w:rFonts w:eastAsiaTheme="minorHAnsi"/>
          <w:color w:val="C81EFA"/>
          <w:lang w:eastAsia="en-US"/>
        </w:rPr>
        <w:t>1</w:t>
      </w:r>
      <w:r>
        <w:rPr>
          <w:rFonts w:eastAsiaTheme="minorHAnsi"/>
          <w:lang w:eastAsia="en-US"/>
        </w:rPr>
        <w:t>,hi);</w:t>
      </w:r>
    </w:p>
    <w:p w14:paraId="15F5212B" w14:textId="77777777" w:rsidR="00E00D4F" w:rsidRDefault="00E00D4F" w:rsidP="00E00D4F">
      <w:pPr>
        <w:pStyle w:val="SourceCode"/>
        <w:rPr>
          <w:rFonts w:eastAsiaTheme="minorHAnsi"/>
          <w:lang w:eastAsia="en-US"/>
        </w:rPr>
      </w:pPr>
      <w:r>
        <w:rPr>
          <w:rFonts w:eastAsiaTheme="minorHAnsi"/>
          <w:lang w:eastAsia="en-US"/>
        </w:rPr>
        <w:tab/>
        <w:t>}</w:t>
      </w:r>
    </w:p>
    <w:p w14:paraId="78062BAF" w14:textId="77777777" w:rsidR="00E00D4F" w:rsidRDefault="00E00D4F" w:rsidP="00E00D4F">
      <w:pPr>
        <w:pStyle w:val="SourceCode"/>
        <w:rPr>
          <w:rFonts w:eastAsiaTheme="minorHAnsi"/>
          <w:lang w:eastAsia="en-US"/>
        </w:rPr>
      </w:pPr>
      <w:r>
        <w:rPr>
          <w:rFonts w:eastAsiaTheme="minorHAnsi"/>
          <w:lang w:eastAsia="en-US"/>
        </w:rPr>
        <w:t>}</w:t>
      </w:r>
    </w:p>
    <w:p w14:paraId="1FC6DA34" w14:textId="77777777" w:rsidR="00E00D4F" w:rsidRDefault="00E00D4F" w:rsidP="00E00D4F">
      <w:pPr>
        <w:pStyle w:val="SourceCode"/>
        <w:rPr>
          <w:rFonts w:eastAsiaTheme="minorHAnsi"/>
          <w:lang w:eastAsia="en-US"/>
        </w:rPr>
      </w:pPr>
    </w:p>
    <w:p w14:paraId="2AADB9A9" w14:textId="77777777" w:rsidR="00E00D4F" w:rsidRDefault="00E00D4F" w:rsidP="00E00D4F">
      <w:pPr>
        <w:pStyle w:val="SourceCode"/>
        <w:rPr>
          <w:rFonts w:eastAsiaTheme="minorHAnsi"/>
          <w:lang w:eastAsia="en-US"/>
        </w:rPr>
      </w:pPr>
      <w:r>
        <w:rPr>
          <w:rFonts w:eastAsiaTheme="minorHAnsi"/>
          <w:color w:val="0000FF"/>
          <w:lang w:eastAsia="en-US"/>
        </w:rPr>
        <w:t>int</w:t>
      </w:r>
      <w:r>
        <w:rPr>
          <w:rFonts w:eastAsiaTheme="minorHAnsi"/>
          <w:lang w:eastAsia="en-US"/>
        </w:rPr>
        <w:t xml:space="preserve"> Partition&lt;T&gt;(T[] a, </w:t>
      </w:r>
      <w:r>
        <w:rPr>
          <w:rFonts w:eastAsiaTheme="minorHAnsi"/>
          <w:color w:val="0000FF"/>
          <w:lang w:eastAsia="en-US"/>
        </w:rPr>
        <w:t>int</w:t>
      </w:r>
      <w:r>
        <w:rPr>
          <w:rFonts w:eastAsiaTheme="minorHAnsi"/>
          <w:lang w:eastAsia="en-US"/>
        </w:rPr>
        <w:t xml:space="preserve"> lo, </w:t>
      </w:r>
      <w:r>
        <w:rPr>
          <w:rFonts w:eastAsiaTheme="minorHAnsi"/>
          <w:color w:val="0000FF"/>
          <w:lang w:eastAsia="en-US"/>
        </w:rPr>
        <w:t>int</w:t>
      </w:r>
      <w:r>
        <w:rPr>
          <w:rFonts w:eastAsiaTheme="minorHAnsi"/>
          <w:lang w:eastAsia="en-US"/>
        </w:rPr>
        <w:t xml:space="preserve"> hi) </w:t>
      </w:r>
      <w:r>
        <w:rPr>
          <w:rFonts w:eastAsiaTheme="minorHAnsi"/>
          <w:color w:val="0000FF"/>
          <w:lang w:eastAsia="en-US"/>
        </w:rPr>
        <w:t>where</w:t>
      </w:r>
      <w:r>
        <w:rPr>
          <w:rFonts w:eastAsiaTheme="minorHAnsi"/>
          <w:lang w:eastAsia="en-US"/>
        </w:rPr>
        <w:t xml:space="preserve"> T : IComparable&lt;T&gt;</w:t>
      </w:r>
    </w:p>
    <w:p w14:paraId="65B847C8" w14:textId="77777777" w:rsidR="00E00D4F" w:rsidRDefault="00E00D4F" w:rsidP="00E00D4F">
      <w:pPr>
        <w:pStyle w:val="SourceCode"/>
        <w:rPr>
          <w:rFonts w:eastAsiaTheme="minorHAnsi"/>
          <w:lang w:eastAsia="en-US"/>
        </w:rPr>
      </w:pPr>
      <w:r>
        <w:rPr>
          <w:rFonts w:eastAsiaTheme="minorHAnsi"/>
          <w:lang w:eastAsia="en-US"/>
        </w:rPr>
        <w:t>{</w:t>
      </w:r>
    </w:p>
    <w:p w14:paraId="69A6B71E" w14:textId="77777777" w:rsidR="00E00D4F" w:rsidRDefault="00E00D4F" w:rsidP="00E00D4F">
      <w:pPr>
        <w:pStyle w:val="SourceCode"/>
        <w:rPr>
          <w:rFonts w:eastAsiaTheme="minorHAnsi"/>
          <w:lang w:eastAsia="en-US"/>
        </w:rPr>
      </w:pPr>
      <w:r>
        <w:rPr>
          <w:rFonts w:eastAsiaTheme="minorHAnsi"/>
          <w:lang w:eastAsia="en-US"/>
        </w:rPr>
        <w:tab/>
        <w:t>T pivot = a[hi];</w:t>
      </w:r>
    </w:p>
    <w:p w14:paraId="3BCBF694" w14:textId="77777777" w:rsidR="00E00D4F" w:rsidRDefault="00E00D4F" w:rsidP="00E00D4F">
      <w:pPr>
        <w:pStyle w:val="SourceCode"/>
        <w:rPr>
          <w:rFonts w:eastAsiaTheme="minorHAnsi"/>
          <w:lang w:eastAsia="en-US"/>
        </w:rPr>
      </w:pPr>
      <w:r>
        <w:rPr>
          <w:rFonts w:eastAsiaTheme="minorHAnsi"/>
          <w:lang w:eastAsia="en-US"/>
        </w:rPr>
        <w:tab/>
      </w:r>
    </w:p>
    <w:p w14:paraId="1ABF6F33"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i=lo-</w:t>
      </w:r>
      <w:r>
        <w:rPr>
          <w:rFonts w:eastAsiaTheme="minorHAnsi"/>
          <w:color w:val="C81EFA"/>
          <w:lang w:eastAsia="en-US"/>
        </w:rPr>
        <w:t>1</w:t>
      </w:r>
      <w:r>
        <w:rPr>
          <w:rFonts w:eastAsiaTheme="minorHAnsi"/>
          <w:lang w:eastAsia="en-US"/>
        </w:rPr>
        <w:t>;</w:t>
      </w:r>
    </w:p>
    <w:p w14:paraId="3D19AC6D"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w:t>
      </w:r>
      <w:r>
        <w:rPr>
          <w:rFonts w:eastAsiaTheme="minorHAnsi"/>
          <w:color w:val="0000FF"/>
          <w:lang w:eastAsia="en-US"/>
        </w:rPr>
        <w:t>int</w:t>
      </w:r>
      <w:r>
        <w:rPr>
          <w:rFonts w:eastAsiaTheme="minorHAnsi"/>
          <w:lang w:eastAsia="en-US"/>
        </w:rPr>
        <w:t xml:space="preserve"> j=lo;j&lt;hi;j++)</w:t>
      </w:r>
    </w:p>
    <w:p w14:paraId="1CF8B495" w14:textId="77777777" w:rsidR="00E00D4F" w:rsidRDefault="00E00D4F" w:rsidP="00E00D4F">
      <w:pPr>
        <w:pStyle w:val="SourceCode"/>
        <w:rPr>
          <w:rFonts w:eastAsiaTheme="minorHAnsi"/>
          <w:lang w:eastAsia="en-US"/>
        </w:rPr>
      </w:pPr>
      <w:r>
        <w:rPr>
          <w:rFonts w:eastAsiaTheme="minorHAnsi"/>
          <w:lang w:eastAsia="en-US"/>
        </w:rPr>
        <w:tab/>
        <w:t>{</w:t>
      </w:r>
    </w:p>
    <w:p w14:paraId="0C346996"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element being compared is greater than the pivot</w:t>
      </w:r>
    </w:p>
    <w:p w14:paraId="51C34E79"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simply move the upper bound of the greater section which is </w:t>
      </w:r>
    </w:p>
    <w:p w14:paraId="4CA64D86"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maintained by j</w:t>
      </w:r>
    </w:p>
    <w:p w14:paraId="22F8F828"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(a[j].CompareTo(pivot)&gt;</w:t>
      </w:r>
      <w:r>
        <w:rPr>
          <w:rFonts w:eastAsiaTheme="minorHAnsi"/>
          <w:color w:val="C81EFA"/>
          <w:lang w:eastAsia="en-US"/>
        </w:rPr>
        <w:t>0</w:t>
      </w:r>
      <w:r>
        <w:rPr>
          <w:rFonts w:eastAsiaTheme="minorHAnsi"/>
          <w:lang w:eastAsia="en-US"/>
        </w:rPr>
        <w:t>)</w:t>
      </w:r>
    </w:p>
    <w:p w14:paraId="4454CE47"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w:t>
      </w:r>
    </w:p>
    <w:p w14:paraId="047A5908"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w:t>
      </w:r>
    </w:p>
    <w:p w14:paraId="64B63636"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D4A9933"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w:t>
      </w:r>
    </w:p>
    <w:p w14:paraId="71E3FC5C"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The element being compared is leq the pivot. Move the </w:t>
      </w:r>
    </w:p>
    <w:p w14:paraId="52555686"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index  of smaller items (i) by one which temporarily</w:t>
      </w:r>
    </w:p>
    <w:p w14:paraId="2EE52B52"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includes it in the smaller section </w:t>
      </w:r>
    </w:p>
    <w:p w14:paraId="28BBBE0F"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i++;</w:t>
      </w:r>
    </w:p>
    <w:p w14:paraId="4577140D"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p>
    <w:p w14:paraId="0448FEF5"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Now we swap i and j so put the bigger element in the</w:t>
      </w:r>
    </w:p>
    <w:p w14:paraId="7F69B45F"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big bucket and the small one in the small bucket</w:t>
      </w:r>
    </w:p>
    <w:p w14:paraId="1539A9A2"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Swap(a,i,j);</w:t>
      </w:r>
    </w:p>
    <w:p w14:paraId="602D6EE9"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lang w:eastAsia="en-US"/>
        </w:rPr>
        <w:tab/>
        <w:t>}</w:t>
      </w:r>
    </w:p>
    <w:p w14:paraId="4A04D04A" w14:textId="77777777" w:rsidR="00E00D4F" w:rsidRDefault="00E00D4F" w:rsidP="00E00D4F">
      <w:pPr>
        <w:pStyle w:val="SourceCode"/>
        <w:rPr>
          <w:rFonts w:eastAsiaTheme="minorHAnsi"/>
          <w:lang w:eastAsia="en-US"/>
        </w:rPr>
      </w:pPr>
      <w:r>
        <w:rPr>
          <w:rFonts w:eastAsiaTheme="minorHAnsi"/>
          <w:lang w:eastAsia="en-US"/>
        </w:rPr>
        <w:tab/>
        <w:t>}</w:t>
      </w:r>
    </w:p>
    <w:p w14:paraId="35B77316" w14:textId="77777777" w:rsidR="00E00D4F" w:rsidRDefault="00E00D4F" w:rsidP="00E00D4F">
      <w:pPr>
        <w:pStyle w:val="SourceCode"/>
        <w:rPr>
          <w:rFonts w:eastAsiaTheme="minorHAnsi"/>
          <w:lang w:eastAsia="en-US"/>
        </w:rPr>
      </w:pPr>
      <w:r>
        <w:rPr>
          <w:rFonts w:eastAsiaTheme="minorHAnsi"/>
          <w:lang w:eastAsia="en-US"/>
        </w:rPr>
        <w:tab/>
      </w:r>
    </w:p>
    <w:p w14:paraId="59C6E26A"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9600"/>
          <w:lang w:eastAsia="en-US"/>
        </w:rPr>
        <w:t xml:space="preserve">// Finally we put the pivot in its place. We put it in the </w:t>
      </w:r>
    </w:p>
    <w:p w14:paraId="3DE8EB07"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9600"/>
          <w:lang w:eastAsia="en-US"/>
        </w:rPr>
        <w:t>// first location above the small bucket meaning we know</w:t>
      </w:r>
    </w:p>
    <w:p w14:paraId="2B8D4250"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9600"/>
          <w:lang w:eastAsia="en-US"/>
        </w:rPr>
        <w:t>// we swap it with a bigger element</w:t>
      </w:r>
    </w:p>
    <w:p w14:paraId="6535B793" w14:textId="77777777" w:rsidR="00E00D4F" w:rsidRDefault="00E00D4F" w:rsidP="00E00D4F">
      <w:pPr>
        <w:pStyle w:val="SourceCode"/>
        <w:rPr>
          <w:rFonts w:eastAsiaTheme="minorHAnsi"/>
          <w:lang w:eastAsia="en-US"/>
        </w:rPr>
      </w:pPr>
      <w:r>
        <w:rPr>
          <w:rFonts w:eastAsiaTheme="minorHAnsi"/>
          <w:lang w:eastAsia="en-US"/>
        </w:rPr>
        <w:tab/>
        <w:t>Swap(a,i+</w:t>
      </w:r>
      <w:r>
        <w:rPr>
          <w:rFonts w:eastAsiaTheme="minorHAnsi"/>
          <w:color w:val="C81EFA"/>
          <w:lang w:eastAsia="en-US"/>
        </w:rPr>
        <w:t>1</w:t>
      </w:r>
      <w:r>
        <w:rPr>
          <w:rFonts w:eastAsiaTheme="minorHAnsi"/>
          <w:lang w:eastAsia="en-US"/>
        </w:rPr>
        <w:t>,hi);</w:t>
      </w:r>
    </w:p>
    <w:p w14:paraId="58D06B4D" w14:textId="77777777" w:rsidR="00E00D4F" w:rsidRDefault="00E00D4F" w:rsidP="00E00D4F">
      <w:pPr>
        <w:pStyle w:val="SourceCode"/>
        <w:rPr>
          <w:rFonts w:eastAsiaTheme="minorHAnsi"/>
          <w:lang w:eastAsia="en-US"/>
        </w:rPr>
      </w:pPr>
      <w:r>
        <w:rPr>
          <w:rFonts w:eastAsiaTheme="minorHAnsi"/>
          <w:lang w:eastAsia="en-US"/>
        </w:rPr>
        <w:tab/>
      </w:r>
    </w:p>
    <w:p w14:paraId="4EB14E33" w14:textId="77777777" w:rsidR="00E00D4F" w:rsidRDefault="00E00D4F" w:rsidP="00E00D4F">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i+</w:t>
      </w:r>
      <w:r>
        <w:rPr>
          <w:rFonts w:eastAsiaTheme="minorHAnsi"/>
          <w:color w:val="C81EFA"/>
          <w:lang w:eastAsia="en-US"/>
        </w:rPr>
        <w:t>1</w:t>
      </w:r>
      <w:r>
        <w:rPr>
          <w:rFonts w:eastAsiaTheme="minorHAnsi"/>
          <w:lang w:eastAsia="en-US"/>
        </w:rPr>
        <w:t>;</w:t>
      </w:r>
    </w:p>
    <w:p w14:paraId="025722D8" w14:textId="0311E395" w:rsidR="00515164" w:rsidRDefault="00E00D4F" w:rsidP="00E00D4F">
      <w:pPr>
        <w:pStyle w:val="SourceCode"/>
      </w:pPr>
      <w:r>
        <w:rPr>
          <w:rFonts w:eastAsiaTheme="minorHAnsi"/>
          <w:lang w:eastAsia="en-US"/>
        </w:rPr>
        <w:t>}</w:t>
      </w:r>
    </w:p>
    <w:p w14:paraId="3917560D" w14:textId="77777777" w:rsidR="004F6E9C" w:rsidRDefault="004F6E9C">
      <w:pPr>
        <w:spacing w:after="160" w:line="259" w:lineRule="auto"/>
        <w:rPr>
          <w:rFonts w:asciiTheme="majorHAnsi" w:eastAsiaTheme="majorEastAsia" w:hAnsiTheme="majorHAnsi" w:cstheme="majorBidi"/>
          <w:color w:val="31378B" w:themeColor="text2"/>
          <w:sz w:val="28"/>
          <w:szCs w:val="26"/>
        </w:rPr>
      </w:pPr>
      <w:r>
        <w:br w:type="page"/>
      </w:r>
    </w:p>
    <w:p w14:paraId="05AFE7CD" w14:textId="59194275" w:rsidR="004F6E9C" w:rsidRDefault="004F6E9C" w:rsidP="004F6E9C">
      <w:pPr>
        <w:pStyle w:val="Heading3"/>
      </w:pPr>
      <w:r>
        <w:lastRenderedPageBreak/>
        <w:t>Counting Sort</w:t>
      </w:r>
    </w:p>
    <w:p w14:paraId="3DE2832C" w14:textId="1C0A6416" w:rsidR="008C1143" w:rsidRDefault="004F6E9C" w:rsidP="008C1143">
      <w:pPr>
        <w:autoSpaceDE w:val="0"/>
        <w:autoSpaceDN w:val="0"/>
        <w:adjustRightInd w:val="0"/>
        <w:spacing w:after="0" w:line="240" w:lineRule="auto"/>
      </w:pPr>
      <w:r>
        <w:t xml:space="preserve">Can be used with certain classes of data such as integers. If the number of possible values </w:t>
      </w:r>
      <w:r w:rsidR="00CA25BF">
        <w:t>is</w:t>
      </w:r>
      <w:r>
        <w:t xml:space="preserve"> small we can get very good constant time performance. It is not a </w:t>
      </w:r>
      <w:r w:rsidR="00CA25BF">
        <w:t>comparison-based</w:t>
      </w:r>
      <w:r>
        <w:t xml:space="preserve"> sort. </w:t>
      </w:r>
    </w:p>
    <w:p w14:paraId="5FACB9B0" w14:textId="77777777" w:rsidR="008C1143" w:rsidRDefault="008C1143" w:rsidP="008C1143">
      <w:pPr>
        <w:autoSpaceDE w:val="0"/>
        <w:autoSpaceDN w:val="0"/>
        <w:adjustRightInd w:val="0"/>
        <w:spacing w:after="0" w:line="240" w:lineRule="auto"/>
      </w:pPr>
    </w:p>
    <w:p w14:paraId="3EE4EAEE" w14:textId="77777777" w:rsidR="00137C9A" w:rsidRDefault="00137C9A" w:rsidP="00137C9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Sort(</w:t>
      </w:r>
      <w:r>
        <w:rPr>
          <w:rFonts w:eastAsiaTheme="minorHAnsi"/>
          <w:color w:val="0000FF"/>
          <w:lang w:eastAsia="en-US"/>
        </w:rPr>
        <w:t>int</w:t>
      </w:r>
      <w:r>
        <w:rPr>
          <w:rFonts w:eastAsiaTheme="minorHAnsi"/>
          <w:lang w:eastAsia="en-US"/>
        </w:rPr>
        <w:t xml:space="preserve">[] a, </w:t>
      </w:r>
      <w:r>
        <w:rPr>
          <w:rFonts w:eastAsiaTheme="minorHAnsi"/>
          <w:color w:val="0000FF"/>
          <w:lang w:eastAsia="en-US"/>
        </w:rPr>
        <w:t>int</w:t>
      </w:r>
      <w:r>
        <w:rPr>
          <w:rFonts w:eastAsiaTheme="minorHAnsi"/>
          <w:lang w:eastAsia="en-US"/>
        </w:rPr>
        <w:t xml:space="preserve"> k)</w:t>
      </w:r>
    </w:p>
    <w:p w14:paraId="6F15846D" w14:textId="77777777" w:rsidR="00137C9A" w:rsidRDefault="00137C9A" w:rsidP="00137C9A">
      <w:pPr>
        <w:pStyle w:val="SourceCode"/>
        <w:rPr>
          <w:rFonts w:eastAsiaTheme="minorHAnsi"/>
          <w:lang w:eastAsia="en-US"/>
        </w:rPr>
      </w:pPr>
      <w:r>
        <w:rPr>
          <w:rFonts w:eastAsiaTheme="minorHAnsi"/>
          <w:lang w:eastAsia="en-US"/>
        </w:rPr>
        <w:t>{</w:t>
      </w:r>
    </w:p>
    <w:p w14:paraId="27862CE1"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xml:space="preserve">// Elements in a must be an integer between 0 and k </w:t>
      </w:r>
    </w:p>
    <w:p w14:paraId="61748123"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xml:space="preserve">// inclusive. </w:t>
      </w:r>
    </w:p>
    <w:p w14:paraId="4D8B0DE8"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counts =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int</w:t>
      </w:r>
      <w:r>
        <w:rPr>
          <w:rFonts w:eastAsiaTheme="minorHAnsi"/>
          <w:lang w:eastAsia="en-US"/>
        </w:rPr>
        <w:t xml:space="preserve">[k + </w:t>
      </w:r>
      <w:r>
        <w:rPr>
          <w:rFonts w:eastAsiaTheme="minorHAnsi"/>
          <w:color w:val="C81EFA"/>
          <w:lang w:eastAsia="en-US"/>
        </w:rPr>
        <w:t>1</w:t>
      </w:r>
      <w:r>
        <w:rPr>
          <w:rFonts w:eastAsiaTheme="minorHAnsi"/>
          <w:lang w:eastAsia="en-US"/>
        </w:rPr>
        <w:t>];</w:t>
      </w:r>
    </w:p>
    <w:p w14:paraId="6AA15039" w14:textId="77777777" w:rsidR="00137C9A" w:rsidRDefault="00137C9A" w:rsidP="00137C9A">
      <w:pPr>
        <w:pStyle w:val="SourceCode"/>
        <w:rPr>
          <w:rFonts w:eastAsiaTheme="minorHAnsi"/>
          <w:lang w:eastAsia="en-US"/>
        </w:rPr>
      </w:pPr>
    </w:p>
    <w:p w14:paraId="498F9DD5"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xml:space="preserve">// Counts now holds the frequencies of each integer </w:t>
      </w:r>
    </w:p>
    <w:p w14:paraId="25A6C946"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0..k in the input array a</w:t>
      </w:r>
    </w:p>
    <w:p w14:paraId="0A84548E"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a.Length; i++) counts[a[i]]++;</w:t>
      </w:r>
    </w:p>
    <w:p w14:paraId="11AC8210" w14:textId="77777777" w:rsidR="00137C9A" w:rsidRDefault="00137C9A" w:rsidP="00137C9A">
      <w:pPr>
        <w:pStyle w:val="SourceCode"/>
        <w:rPr>
          <w:rFonts w:eastAsiaTheme="minorHAnsi"/>
          <w:lang w:eastAsia="en-US"/>
        </w:rPr>
      </w:pPr>
    </w:p>
    <w:p w14:paraId="22065550"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xml:space="preserve">// Each index i in counts now holds the number of </w:t>
      </w:r>
    </w:p>
    <w:p w14:paraId="6803AC10"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elements in the input array with value &lt;= i</w:t>
      </w:r>
    </w:p>
    <w:p w14:paraId="0EC7F5F3"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1</w:t>
      </w:r>
      <w:r>
        <w:rPr>
          <w:rFonts w:eastAsiaTheme="minorHAnsi"/>
          <w:lang w:eastAsia="en-US"/>
        </w:rPr>
        <w:t xml:space="preserve">; i &lt; counts.Length; i++) counts[i] </w:t>
      </w:r>
    </w:p>
    <w:p w14:paraId="6FECBF05" w14:textId="4660E898" w:rsidR="00137C9A" w:rsidRDefault="00137C9A" w:rsidP="00137C9A">
      <w:pPr>
        <w:pStyle w:val="SourceCode"/>
        <w:ind w:left="720" w:firstLine="720"/>
        <w:rPr>
          <w:rFonts w:eastAsiaTheme="minorHAnsi"/>
          <w:lang w:eastAsia="en-US"/>
        </w:rPr>
      </w:pPr>
      <w:r>
        <w:rPr>
          <w:rFonts w:eastAsiaTheme="minorHAnsi"/>
          <w:lang w:eastAsia="en-US"/>
        </w:rPr>
        <w:t xml:space="preserve">= counts[i] + counts[i - </w:t>
      </w:r>
      <w:r>
        <w:rPr>
          <w:rFonts w:eastAsiaTheme="minorHAnsi"/>
          <w:color w:val="C81EFA"/>
          <w:lang w:eastAsia="en-US"/>
        </w:rPr>
        <w:t>1</w:t>
      </w:r>
      <w:r>
        <w:rPr>
          <w:rFonts w:eastAsiaTheme="minorHAnsi"/>
          <w:lang w:eastAsia="en-US"/>
        </w:rPr>
        <w:t>];</w:t>
      </w:r>
    </w:p>
    <w:p w14:paraId="68692185" w14:textId="77777777" w:rsidR="00137C9A" w:rsidRDefault="00137C9A" w:rsidP="00137C9A">
      <w:pPr>
        <w:pStyle w:val="SourceCode"/>
        <w:rPr>
          <w:rFonts w:eastAsiaTheme="minorHAnsi"/>
          <w:lang w:eastAsia="en-US"/>
        </w:rPr>
      </w:pPr>
    </w:p>
    <w:p w14:paraId="2437CB27"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Create an array to hold the sorted results.</w:t>
      </w:r>
    </w:p>
    <w:p w14:paraId="0B7956DC"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int</w:t>
      </w:r>
      <w:r>
        <w:rPr>
          <w:rFonts w:eastAsiaTheme="minorHAnsi"/>
          <w:lang w:eastAsia="en-US"/>
        </w:rPr>
        <w:t>[a.Length];</w:t>
      </w:r>
    </w:p>
    <w:p w14:paraId="4905F888" w14:textId="77777777" w:rsidR="00137C9A" w:rsidRDefault="00137C9A" w:rsidP="00137C9A">
      <w:pPr>
        <w:pStyle w:val="SourceCode"/>
        <w:rPr>
          <w:rFonts w:eastAsiaTheme="minorHAnsi"/>
          <w:lang w:eastAsia="en-US"/>
        </w:rPr>
      </w:pPr>
    </w:p>
    <w:p w14:paraId="051C659B"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9600"/>
          <w:lang w:eastAsia="en-US"/>
        </w:rPr>
        <w:t>// Walk back through a from a[i] to a[0]</w:t>
      </w:r>
    </w:p>
    <w:p w14:paraId="2D72A9E0"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a.Length - </w:t>
      </w:r>
      <w:r>
        <w:rPr>
          <w:rFonts w:eastAsiaTheme="minorHAnsi"/>
          <w:color w:val="C81EFA"/>
          <w:lang w:eastAsia="en-US"/>
        </w:rPr>
        <w:t>1</w:t>
      </w:r>
      <w:r>
        <w:rPr>
          <w:rFonts w:eastAsiaTheme="minorHAnsi"/>
          <w:lang w:eastAsia="en-US"/>
        </w:rPr>
        <w:t xml:space="preserve">; i &gt;= </w:t>
      </w:r>
      <w:r>
        <w:rPr>
          <w:rFonts w:eastAsiaTheme="minorHAnsi"/>
          <w:color w:val="C81EFA"/>
          <w:lang w:eastAsia="en-US"/>
        </w:rPr>
        <w:t>0</w:t>
      </w:r>
      <w:r>
        <w:rPr>
          <w:rFonts w:eastAsiaTheme="minorHAnsi"/>
          <w:lang w:eastAsia="en-US"/>
        </w:rPr>
        <w:t>; i--) {</w:t>
      </w:r>
    </w:p>
    <w:p w14:paraId="22EBC38E" w14:textId="77777777" w:rsidR="00137C9A" w:rsidRDefault="00137C9A" w:rsidP="00137C9A">
      <w:pPr>
        <w:pStyle w:val="SourceCode"/>
        <w:rPr>
          <w:rFonts w:eastAsiaTheme="minorHAnsi"/>
          <w:lang w:eastAsia="en-US"/>
        </w:rPr>
      </w:pPr>
      <w:r>
        <w:rPr>
          <w:rFonts w:eastAsiaTheme="minorHAnsi"/>
          <w:lang w:eastAsia="en-US"/>
        </w:rPr>
        <w:tab/>
      </w:r>
    </w:p>
    <w:p w14:paraId="49B9D582"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value in the source array</w:t>
      </w:r>
    </w:p>
    <w:p w14:paraId="7940BB88"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x = a[i];</w:t>
      </w:r>
    </w:p>
    <w:p w14:paraId="43675268"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p>
    <w:p w14:paraId="6DD13F50"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number of elements in the input</w:t>
      </w:r>
    </w:p>
    <w:p w14:paraId="0F76D09C"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array whose value is less than or </w:t>
      </w:r>
    </w:p>
    <w:p w14:paraId="5C2D9D8D"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equal to x. </w:t>
      </w:r>
    </w:p>
    <w:p w14:paraId="5D0222DB"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n = counts[x];</w:t>
      </w:r>
    </w:p>
    <w:p w14:paraId="36001655"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p>
    <w:p w14:paraId="3C658E80"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If there are n elements less than </w:t>
      </w:r>
    </w:p>
    <w:p w14:paraId="1F189341"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or equal to x, then x must be the</w:t>
      </w:r>
    </w:p>
    <w:p w14:paraId="0CD5D46C"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nth element in the sorted list. In </w:t>
      </w:r>
    </w:p>
    <w:p w14:paraId="0242E25E"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 0 based array the nth element is at</w:t>
      </w:r>
    </w:p>
    <w:p w14:paraId="5AF2ED4A"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index n-1</w:t>
      </w:r>
      <w:r>
        <w:rPr>
          <w:rFonts w:eastAsiaTheme="minorHAnsi"/>
          <w:color w:val="009600"/>
          <w:lang w:eastAsia="en-US"/>
        </w:rPr>
        <w:tab/>
      </w:r>
      <w:r>
        <w:rPr>
          <w:rFonts w:eastAsiaTheme="minorHAnsi"/>
          <w:color w:val="009600"/>
          <w:lang w:eastAsia="en-US"/>
        </w:rPr>
        <w:tab/>
      </w:r>
    </w:p>
    <w:p w14:paraId="3486121E"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t>b[n-</w:t>
      </w:r>
      <w:r>
        <w:rPr>
          <w:rFonts w:eastAsiaTheme="minorHAnsi"/>
          <w:color w:val="C81EFA"/>
          <w:lang w:eastAsia="en-US"/>
        </w:rPr>
        <w:t>1</w:t>
      </w:r>
      <w:r>
        <w:rPr>
          <w:rFonts w:eastAsiaTheme="minorHAnsi"/>
          <w:lang w:eastAsia="en-US"/>
        </w:rPr>
        <w:t>] = x;</w:t>
      </w:r>
    </w:p>
    <w:p w14:paraId="1671D866"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p>
    <w:p w14:paraId="2887902E"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Decrement the number in counts[x]</w:t>
      </w:r>
    </w:p>
    <w:p w14:paraId="73B3075B"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lang w:eastAsia="en-US"/>
        </w:rPr>
        <w:tab/>
        <w:t>counts[x]=counts[x]-</w:t>
      </w:r>
      <w:r>
        <w:rPr>
          <w:rFonts w:eastAsiaTheme="minorHAnsi"/>
          <w:color w:val="C81EFA"/>
          <w:lang w:eastAsia="en-US"/>
        </w:rPr>
        <w:t>1</w:t>
      </w:r>
      <w:r>
        <w:rPr>
          <w:rFonts w:eastAsiaTheme="minorHAnsi"/>
          <w:lang w:eastAsia="en-US"/>
        </w:rPr>
        <w:t>;</w:t>
      </w:r>
    </w:p>
    <w:p w14:paraId="362E1550" w14:textId="77777777" w:rsidR="00137C9A" w:rsidRDefault="00137C9A" w:rsidP="00137C9A">
      <w:pPr>
        <w:pStyle w:val="SourceCode"/>
        <w:rPr>
          <w:rFonts w:eastAsiaTheme="minorHAnsi"/>
          <w:lang w:eastAsia="en-US"/>
        </w:rPr>
      </w:pPr>
      <w:r>
        <w:rPr>
          <w:rFonts w:eastAsiaTheme="minorHAnsi"/>
          <w:lang w:eastAsia="en-US"/>
        </w:rPr>
        <w:tab/>
        <w:t>}</w:t>
      </w:r>
    </w:p>
    <w:p w14:paraId="20F45D3B" w14:textId="77777777" w:rsidR="00137C9A" w:rsidRDefault="00137C9A" w:rsidP="00137C9A">
      <w:pPr>
        <w:pStyle w:val="SourceCode"/>
        <w:rPr>
          <w:rFonts w:eastAsiaTheme="minorHAnsi"/>
          <w:lang w:eastAsia="en-US"/>
        </w:rPr>
      </w:pPr>
    </w:p>
    <w:p w14:paraId="59A958A1" w14:textId="77777777" w:rsidR="00137C9A" w:rsidRDefault="00137C9A" w:rsidP="00137C9A">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b;</w:t>
      </w:r>
    </w:p>
    <w:p w14:paraId="31D5C4E0" w14:textId="16BEAC00" w:rsidR="00E85D88" w:rsidRDefault="00137C9A" w:rsidP="00137C9A">
      <w:pPr>
        <w:pStyle w:val="SourceCode"/>
        <w:rPr>
          <w:rFonts w:eastAsiaTheme="minorHAnsi"/>
          <w:lang w:eastAsia="en-US"/>
        </w:rPr>
      </w:pPr>
      <w:r>
        <w:rPr>
          <w:rFonts w:eastAsiaTheme="minorHAnsi"/>
          <w:lang w:eastAsia="en-US"/>
        </w:rPr>
        <w:t>}</w:t>
      </w:r>
    </w:p>
    <w:p w14:paraId="2BD93206" w14:textId="77777777" w:rsidR="00137C9A" w:rsidRDefault="00137C9A" w:rsidP="00137C9A">
      <w:pPr>
        <w:pStyle w:val="SourceCode"/>
      </w:pPr>
    </w:p>
    <w:p w14:paraId="0A4B3617" w14:textId="540FC97F" w:rsidR="00E85D88" w:rsidRDefault="00D07F1C" w:rsidP="00E85D88">
      <w:r>
        <w:t>If the elements in the input array of n elements are constrained to be in the set 0…k then the performance of CountingSort is O(n+k)</w:t>
      </w:r>
      <w:r w:rsidR="00B86AA6">
        <w:t xml:space="preserve">. Counting Sort is stable. </w:t>
      </w:r>
    </w:p>
    <w:p w14:paraId="005F5A7B" w14:textId="77777777" w:rsidR="00E85D88" w:rsidRPr="008C1143" w:rsidRDefault="00E85D88" w:rsidP="00E85D88"/>
    <w:p w14:paraId="703BA24E" w14:textId="1A66D5DE" w:rsidR="00AD53DC" w:rsidRDefault="00AD53DC" w:rsidP="00AD53DC">
      <w:pPr>
        <w:pStyle w:val="Heading3"/>
      </w:pPr>
      <w:r>
        <w:t>Bucket Sort</w:t>
      </w:r>
    </w:p>
    <w:p w14:paraId="762777C4" w14:textId="77777777" w:rsidR="00AD53DC" w:rsidRPr="00AD53DC" w:rsidRDefault="00AD53DC" w:rsidP="00AD53DC"/>
    <w:p w14:paraId="2F63C672" w14:textId="69DA6515" w:rsidR="00F672E1" w:rsidRDefault="000C7EFC" w:rsidP="000C7EFC">
      <w:pPr>
        <w:pStyle w:val="QuestionSection"/>
      </w:pPr>
      <w:r>
        <w:lastRenderedPageBreak/>
        <w:t xml:space="preserve">Questions </w:t>
      </w:r>
      <w:r w:rsidR="004A5A1B">
        <w:t>–</w:t>
      </w:r>
      <w:r>
        <w:t xml:space="preserve"> </w:t>
      </w:r>
      <w:r w:rsidR="004A5A1B">
        <w:t>Sorting</w:t>
      </w:r>
    </w:p>
    <w:p w14:paraId="2D5810BF" w14:textId="6B4B199A" w:rsidR="000F02BF" w:rsidRDefault="000F02BF" w:rsidP="000F02BF">
      <w:pPr>
        <w:pStyle w:val="Question"/>
        <w:ind w:left="360" w:hanging="360"/>
      </w:pPr>
      <w:r>
        <w:t xml:space="preserve">Explain why </w:t>
      </w:r>
      <m:oMath>
        <m:sSub>
          <m:sSubPr>
            <m:ctrlPr>
              <w:rPr>
                <w:rFonts w:ascii="Cambria Math" w:hAnsi="Cambria Math"/>
                <w:b w:val="0"/>
                <w:i/>
              </w:rPr>
            </m:ctrlPr>
          </m:sSubPr>
          <m:e>
            <m:r>
              <m:rPr>
                <m:sty m:val="bi"/>
              </m:rPr>
              <w:rPr>
                <w:rFonts w:ascii="Cambria Math" w:hAnsi="Cambria Math"/>
              </w:rPr>
              <m:t>N×log</m:t>
            </m:r>
          </m:e>
          <m:sub>
            <m:r>
              <m:rPr>
                <m:sty m:val="bi"/>
              </m:rPr>
              <w:rPr>
                <w:rFonts w:ascii="Cambria Math" w:hAnsi="Cambria Math"/>
              </w:rPr>
              <m:t>2</m:t>
            </m:r>
          </m:sub>
        </m:sSub>
        <m:r>
          <m:rPr>
            <m:sty m:val="bi"/>
          </m:rPr>
          <w:rPr>
            <w:rFonts w:ascii="Cambria Math" w:hAnsi="Cambria Math"/>
          </w:rPr>
          <m:t>N</m:t>
        </m:r>
      </m:oMath>
      <w:r w:rsidR="00636345">
        <w:t xml:space="preserve"> is a lower bound for comparison based algorithms?</w:t>
      </w:r>
    </w:p>
    <w:p w14:paraId="3B221EE2" w14:textId="1E163D29" w:rsidR="00636345" w:rsidRPr="00636345" w:rsidRDefault="0004680A" w:rsidP="00636345">
      <w:pPr>
        <w:pStyle w:val="Answer"/>
      </w:pPr>
      <w:r w:rsidRPr="0004680A">
        <w:t xml:space="preserve">Sorting involves selecting a single permutation from all possible permutations of the input array. If the input array has N elements there are N! permutations. At each stage of a comparison-based algorithm we do a comparison which in the best case halves the number of possible permutations. This gives us a best case of </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 xml:space="preserve">_2 N! Stirling’s approximation shows that </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_2 N! ≈N×</w:t>
      </w:r>
      <w:r w:rsidRPr="0004680A">
        <w:rPr>
          <w:rFonts w:ascii="Cambria Math" w:eastAsia="Cambria Math" w:hAnsi="Cambria Math" w:cs="Cambria Math" w:hint="eastAsia"/>
        </w:rPr>
        <w:t>〖</w:t>
      </w:r>
      <w:r w:rsidRPr="0004680A">
        <w:t>log</w:t>
      </w:r>
      <w:r w:rsidRPr="0004680A">
        <w:rPr>
          <w:rFonts w:ascii="Cambria Math" w:eastAsia="Cambria Math" w:hAnsi="Cambria Math" w:cs="Cambria Math" w:hint="eastAsia"/>
        </w:rPr>
        <w:t>〗</w:t>
      </w:r>
      <w:r w:rsidRPr="0004680A">
        <w:t>_2 N</w:t>
      </w:r>
    </w:p>
    <w:p w14:paraId="2163A150" w14:textId="77777777" w:rsidR="00947759" w:rsidRDefault="00947759" w:rsidP="00947759">
      <w:pPr>
        <w:pStyle w:val="QuestionSubSection"/>
      </w:pPr>
      <w:r>
        <w:t>Selection Sort</w:t>
      </w:r>
    </w:p>
    <w:p w14:paraId="06304FA2" w14:textId="77777777" w:rsidR="00947759" w:rsidRDefault="00947759" w:rsidP="00947759">
      <w:pPr>
        <w:pStyle w:val="Question"/>
        <w:ind w:left="360" w:hanging="360"/>
      </w:pPr>
      <w:r>
        <w:t>Give an algorithm for insertion sort</w:t>
      </w:r>
    </w:p>
    <w:p w14:paraId="066BBDF7" w14:textId="77777777" w:rsidR="00947759" w:rsidRDefault="00947759" w:rsidP="0094775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T[] Sort&lt;T&gt;(T[] a) </w:t>
      </w:r>
      <w:r>
        <w:rPr>
          <w:rFonts w:eastAsiaTheme="minorHAnsi"/>
          <w:color w:val="0000FF"/>
          <w:lang w:eastAsia="en-US"/>
        </w:rPr>
        <w:t>where</w:t>
      </w:r>
      <w:r>
        <w:rPr>
          <w:rFonts w:eastAsiaTheme="minorHAnsi"/>
          <w:lang w:eastAsia="en-US"/>
        </w:rPr>
        <w:t xml:space="preserve"> T : IComparable&lt;T&gt;</w:t>
      </w:r>
    </w:p>
    <w:p w14:paraId="6E63647A" w14:textId="77777777" w:rsidR="00947759" w:rsidRDefault="00947759" w:rsidP="00947759">
      <w:pPr>
        <w:pStyle w:val="SourceCode"/>
        <w:rPr>
          <w:rFonts w:eastAsiaTheme="minorHAnsi"/>
          <w:lang w:eastAsia="en-US"/>
        </w:rPr>
      </w:pPr>
      <w:r>
        <w:rPr>
          <w:rFonts w:eastAsiaTheme="minorHAnsi"/>
          <w:lang w:eastAsia="en-US"/>
        </w:rPr>
        <w:t>{</w:t>
      </w:r>
    </w:p>
    <w:p w14:paraId="76127B8D"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a.Length; i++)</w:t>
      </w:r>
    </w:p>
    <w:p w14:paraId="3E1ACB55" w14:textId="77777777" w:rsidR="00947759" w:rsidRDefault="00947759" w:rsidP="00947759">
      <w:pPr>
        <w:pStyle w:val="SourceCode"/>
        <w:rPr>
          <w:rFonts w:eastAsiaTheme="minorHAnsi"/>
          <w:lang w:eastAsia="en-US"/>
        </w:rPr>
      </w:pPr>
      <w:r>
        <w:rPr>
          <w:rFonts w:eastAsiaTheme="minorHAnsi"/>
          <w:lang w:eastAsia="en-US"/>
        </w:rPr>
        <w:tab/>
        <w:t>{</w:t>
      </w:r>
    </w:p>
    <w:p w14:paraId="24F74024"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minIdx = i;</w:t>
      </w:r>
    </w:p>
    <w:p w14:paraId="3C646AC3"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r>
    </w:p>
    <w:p w14:paraId="736091D4"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i+</w:t>
      </w:r>
      <w:r>
        <w:rPr>
          <w:rFonts w:eastAsiaTheme="minorHAnsi"/>
          <w:color w:val="C81EFA"/>
          <w:lang w:eastAsia="en-US"/>
        </w:rPr>
        <w:t>1</w:t>
      </w:r>
      <w:r>
        <w:rPr>
          <w:rFonts w:eastAsiaTheme="minorHAnsi"/>
          <w:lang w:eastAsia="en-US"/>
        </w:rPr>
        <w:t>; j &lt; a.Length; j++)</w:t>
      </w:r>
    </w:p>
    <w:p w14:paraId="5AC76DCC"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(a[j].CompareTo(a[minIdx]) &lt; </w:t>
      </w:r>
      <w:r>
        <w:rPr>
          <w:rFonts w:eastAsiaTheme="minorHAnsi"/>
          <w:color w:val="C81EFA"/>
          <w:lang w:eastAsia="en-US"/>
        </w:rPr>
        <w:t>0</w:t>
      </w:r>
      <w:r>
        <w:rPr>
          <w:rFonts w:eastAsiaTheme="minorHAnsi"/>
          <w:lang w:eastAsia="en-US"/>
        </w:rPr>
        <w:t>) minIdx = j;</w:t>
      </w:r>
    </w:p>
    <w:p w14:paraId="2FCC07A6" w14:textId="77777777" w:rsidR="00947759" w:rsidRDefault="00947759" w:rsidP="00947759">
      <w:pPr>
        <w:pStyle w:val="SourceCode"/>
        <w:rPr>
          <w:rFonts w:eastAsiaTheme="minorHAnsi"/>
          <w:lang w:eastAsia="en-US"/>
        </w:rPr>
      </w:pPr>
    </w:p>
    <w:p w14:paraId="414E2B4B"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t>T temp = a[i];</w:t>
      </w:r>
    </w:p>
    <w:p w14:paraId="6EDFBABA"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t>a[i] = a[minIdx];</w:t>
      </w:r>
    </w:p>
    <w:p w14:paraId="180B73A6"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lang w:eastAsia="en-US"/>
        </w:rPr>
        <w:tab/>
        <w:t>a[minIdx] = temp;</w:t>
      </w:r>
    </w:p>
    <w:p w14:paraId="0A60675F" w14:textId="77777777" w:rsidR="00947759" w:rsidRDefault="00947759" w:rsidP="00947759">
      <w:pPr>
        <w:pStyle w:val="SourceCode"/>
        <w:rPr>
          <w:rFonts w:eastAsiaTheme="minorHAnsi"/>
          <w:lang w:eastAsia="en-US"/>
        </w:rPr>
      </w:pPr>
      <w:r>
        <w:rPr>
          <w:rFonts w:eastAsiaTheme="minorHAnsi"/>
          <w:lang w:eastAsia="en-US"/>
        </w:rPr>
        <w:tab/>
        <w:t>}</w:t>
      </w:r>
    </w:p>
    <w:p w14:paraId="2F6A669A" w14:textId="77777777" w:rsidR="00947759" w:rsidRDefault="00947759" w:rsidP="00947759">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a;</w:t>
      </w:r>
    </w:p>
    <w:p w14:paraId="1FEEF98A" w14:textId="77777777" w:rsidR="00947759" w:rsidRPr="009B2B35" w:rsidRDefault="00947759" w:rsidP="00947759">
      <w:pPr>
        <w:pStyle w:val="SourceCode"/>
      </w:pPr>
      <w:r>
        <w:rPr>
          <w:rFonts w:eastAsiaTheme="minorHAnsi"/>
          <w:lang w:eastAsia="en-US"/>
        </w:rPr>
        <w:t>}</w:t>
      </w:r>
    </w:p>
    <w:p w14:paraId="2DE7E393" w14:textId="77777777" w:rsidR="00947759" w:rsidRDefault="00947759" w:rsidP="00947759">
      <w:pPr>
        <w:pStyle w:val="Answer"/>
      </w:pPr>
    </w:p>
    <w:p w14:paraId="341239F9" w14:textId="77777777" w:rsidR="00947759" w:rsidRDefault="00947759" w:rsidP="00947759">
      <w:pPr>
        <w:pStyle w:val="Question"/>
        <w:ind w:left="360" w:hanging="360"/>
      </w:pPr>
      <w:r>
        <w:t>What is the performance?</w:t>
      </w:r>
    </w:p>
    <w:p w14:paraId="3A46C872" w14:textId="77777777" w:rsidR="00947759" w:rsidRPr="002859C6" w:rsidRDefault="00916563" w:rsidP="00947759">
      <w:pPr>
        <w:pStyle w:val="Answer"/>
      </w:pPr>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947759">
        <w:t xml:space="preserve"> In the best, worst and average case. Performance is insensitive to input</w:t>
      </w:r>
    </w:p>
    <w:p w14:paraId="786C7992" w14:textId="77777777" w:rsidR="0065711F" w:rsidRDefault="0065711F">
      <w:pPr>
        <w:spacing w:after="160" w:line="259" w:lineRule="auto"/>
        <w:rPr>
          <w:rFonts w:asciiTheme="majorHAnsi" w:eastAsiaTheme="majorEastAsia" w:hAnsiTheme="majorHAnsi" w:cstheme="majorBidi"/>
          <w:color w:val="31378B" w:themeColor="text2"/>
          <w:sz w:val="32"/>
          <w:szCs w:val="28"/>
        </w:rPr>
      </w:pPr>
      <w:r>
        <w:br w:type="page"/>
      </w:r>
    </w:p>
    <w:p w14:paraId="217CAA65" w14:textId="6B2D2B50" w:rsidR="0065711F" w:rsidRDefault="0065711F" w:rsidP="0065711F">
      <w:pPr>
        <w:pStyle w:val="Heading2"/>
      </w:pPr>
      <w:r>
        <w:lastRenderedPageBreak/>
        <w:t>Symbol Tables</w:t>
      </w:r>
    </w:p>
    <w:p w14:paraId="3EE382F0" w14:textId="59F80094" w:rsidR="00424AF9" w:rsidRDefault="00424AF9" w:rsidP="00424AF9">
      <w:pPr>
        <w:pStyle w:val="Heading3"/>
      </w:pPr>
      <w:r>
        <w:t>Hash</w:t>
      </w:r>
      <w:r w:rsidR="00117DF6">
        <w:t xml:space="preserve"> Tables</w:t>
      </w:r>
    </w:p>
    <w:p w14:paraId="53E1F463" w14:textId="164EB289" w:rsidR="00B82C72" w:rsidRDefault="009563EF" w:rsidP="00896B1B">
      <w:pPr>
        <w:pStyle w:val="Heading4"/>
      </w:pPr>
      <w:r>
        <w:t>Hash Function</w:t>
      </w:r>
    </w:p>
    <w:p w14:paraId="2FA01C2B" w14:textId="3C87B885" w:rsidR="00F205ED" w:rsidRDefault="00F205ED" w:rsidP="00F205ED">
      <w:pPr>
        <w:pStyle w:val="Heading4"/>
      </w:pPr>
      <w:r>
        <w:t>Separate Chaining</w:t>
      </w:r>
    </w:p>
    <w:p w14:paraId="3DBE90CC" w14:textId="77777777" w:rsidR="00F205ED" w:rsidRPr="00F205ED" w:rsidRDefault="00F205ED" w:rsidP="00F205ED"/>
    <w:p w14:paraId="6423FD4C" w14:textId="77777777" w:rsidR="009D3518" w:rsidRPr="009D3518" w:rsidRDefault="009D3518" w:rsidP="009D3518"/>
    <w:p w14:paraId="6EA4AF21" w14:textId="7F8A57F7" w:rsidR="00F24ED3" w:rsidRDefault="00F24ED3" w:rsidP="00F24ED3">
      <w:pPr>
        <w:pStyle w:val="Heading3"/>
      </w:pPr>
      <w:r>
        <w:t>Overview</w:t>
      </w:r>
    </w:p>
    <w:p w14:paraId="795DA6DF" w14:textId="77777777" w:rsidR="00F24ED3" w:rsidRPr="00F24ED3" w:rsidRDefault="00F24ED3" w:rsidP="00F24ED3"/>
    <w:p w14:paraId="61A63068" w14:textId="77777777" w:rsidR="0065711F" w:rsidRDefault="0065711F">
      <w:pPr>
        <w:spacing w:after="160" w:line="259" w:lineRule="auto"/>
        <w:rPr>
          <w:rFonts w:asciiTheme="majorHAnsi" w:eastAsiaTheme="majorEastAsia" w:hAnsiTheme="majorHAnsi" w:cstheme="majorBidi"/>
          <w:b/>
          <w:color w:val="403152" w:themeColor="accent4" w:themeShade="80"/>
          <w:sz w:val="32"/>
          <w:szCs w:val="28"/>
        </w:rPr>
      </w:pPr>
      <w:r>
        <w:br w:type="page"/>
      </w:r>
    </w:p>
    <w:p w14:paraId="7A76611E" w14:textId="0BCC3E56" w:rsidR="00F95E1D" w:rsidRDefault="00F95E1D" w:rsidP="00F95E1D">
      <w:pPr>
        <w:pStyle w:val="QuestionSection"/>
      </w:pPr>
      <w:r>
        <w:lastRenderedPageBreak/>
        <w:t>Questions -</w:t>
      </w:r>
      <w:r w:rsidR="0065711F">
        <w:t>Symbol Tables</w:t>
      </w:r>
    </w:p>
    <w:p w14:paraId="735160FA" w14:textId="0DC4CD81" w:rsidR="00EE6F03" w:rsidRDefault="00EE6F03" w:rsidP="00EE6F03">
      <w:pPr>
        <w:pStyle w:val="QuestionSubSection"/>
      </w:pPr>
      <w:r>
        <w:t>Overview</w:t>
      </w:r>
    </w:p>
    <w:p w14:paraId="5E975AB2" w14:textId="0B640BAB" w:rsidR="00E32415" w:rsidRDefault="00E32415" w:rsidP="00E32415">
      <w:pPr>
        <w:pStyle w:val="Question"/>
      </w:pPr>
      <w:r>
        <w:t>What is the beauty of HashTable?</w:t>
      </w:r>
    </w:p>
    <w:p w14:paraId="18205838" w14:textId="20D0ECCE" w:rsidR="00E32415" w:rsidRDefault="00033559" w:rsidP="00E32415">
      <w:pPr>
        <w:pStyle w:val="Answer"/>
      </w:pPr>
      <w:r>
        <w:t>Can strike a balance between space and time tradeoffs</w:t>
      </w:r>
    </w:p>
    <w:p w14:paraId="63173305" w14:textId="4D2D87E5" w:rsidR="00425A95" w:rsidRDefault="00425A95" w:rsidP="00425A95">
      <w:pPr>
        <w:pStyle w:val="Question"/>
      </w:pPr>
      <w:r>
        <w:t xml:space="preserve">What is the </w:t>
      </w:r>
      <w:r w:rsidR="00775545">
        <w:t>run time performance of a HashTable</w:t>
      </w:r>
      <w:r>
        <w:t>?</w:t>
      </w:r>
    </w:p>
    <w:p w14:paraId="66C335E1" w14:textId="6A4D4456" w:rsidR="0078665D" w:rsidRDefault="0078665D" w:rsidP="0078665D">
      <w:pPr>
        <w:pStyle w:val="Answer"/>
      </w:pPr>
      <w:r>
        <w:t xml:space="preserve">Amortized constant time </w:t>
      </w:r>
    </w:p>
    <w:p w14:paraId="2A0BF309" w14:textId="43567D49" w:rsidR="0078665D" w:rsidRDefault="0078665D" w:rsidP="0078665D">
      <w:pPr>
        <w:pStyle w:val="Question"/>
      </w:pPr>
      <w:r>
        <w:t>When would we not use a HashTable?</w:t>
      </w:r>
    </w:p>
    <w:p w14:paraId="68113F6B" w14:textId="0D508A87" w:rsidR="00975400" w:rsidRDefault="00975400" w:rsidP="00975400">
      <w:pPr>
        <w:pStyle w:val="Answer"/>
      </w:pPr>
      <w:r>
        <w:t>Order is important</w:t>
      </w:r>
      <w:r w:rsidR="00F01C6A">
        <w:t>.</w:t>
      </w:r>
    </w:p>
    <w:p w14:paraId="65DF1EC1" w14:textId="0C90467E" w:rsidR="00F01C6A" w:rsidRPr="00975400" w:rsidRDefault="00F01C6A" w:rsidP="00975400">
      <w:pPr>
        <w:pStyle w:val="Answer"/>
      </w:pPr>
      <w:r>
        <w:t>The following operations are also linear and inefficient in hashing</w:t>
      </w:r>
    </w:p>
    <w:p w14:paraId="35391F0B" w14:textId="77777777" w:rsidR="0078665D" w:rsidRDefault="0078665D" w:rsidP="00975400">
      <w:pPr>
        <w:pStyle w:val="Answer"/>
        <w:ind w:left="720"/>
      </w:pPr>
      <w:r>
        <w:t>Find maximum/minimum key</w:t>
      </w:r>
    </w:p>
    <w:p w14:paraId="6B68A9CF" w14:textId="77777777" w:rsidR="0078665D" w:rsidRDefault="0078665D" w:rsidP="00975400">
      <w:pPr>
        <w:pStyle w:val="Answer"/>
        <w:ind w:left="720"/>
      </w:pPr>
      <w:r>
        <w:t>Find keys in a range</w:t>
      </w:r>
    </w:p>
    <w:p w14:paraId="1D9B3362" w14:textId="78767275" w:rsidR="00125E6E" w:rsidRDefault="00125E6E" w:rsidP="00125E6E">
      <w:pPr>
        <w:pStyle w:val="Question"/>
      </w:pPr>
      <w:r>
        <w:t xml:space="preserve">What is the space of a HashTable </w:t>
      </w:r>
    </w:p>
    <w:p w14:paraId="7311F972" w14:textId="072C1718" w:rsidR="00125E6E" w:rsidRPr="00125E6E" w:rsidRDefault="00125E6E" w:rsidP="00125E6E">
      <w:pPr>
        <w:pStyle w:val="Answer"/>
      </w:pPr>
      <w:r>
        <w:t>O(N+M) where N is the number of keys and M is the number of buckets</w:t>
      </w:r>
    </w:p>
    <w:p w14:paraId="0E6DC724" w14:textId="657FAB84" w:rsidR="004216C4" w:rsidRDefault="004216C4" w:rsidP="004216C4">
      <w:pPr>
        <w:pStyle w:val="Question"/>
      </w:pPr>
      <w:r>
        <w:t>When would we use a BST over a hashtable?</w:t>
      </w:r>
    </w:p>
    <w:p w14:paraId="6DE3C18A" w14:textId="3F946386" w:rsidR="004216C4" w:rsidRPr="004216C4" w:rsidRDefault="004216C4" w:rsidP="004216C4">
      <w:pPr>
        <w:pStyle w:val="Answer"/>
      </w:pPr>
      <w:r>
        <w:t>When order operations are important</w:t>
      </w:r>
    </w:p>
    <w:p w14:paraId="715FB092" w14:textId="5C2A24D8" w:rsidR="00213ABD" w:rsidRDefault="00213ABD" w:rsidP="00213ABD">
      <w:pPr>
        <w:pStyle w:val="QuestionSubSection"/>
      </w:pPr>
      <w:r>
        <w:t>Hash Tables</w:t>
      </w:r>
    </w:p>
    <w:p w14:paraId="05B42D8F" w14:textId="77777777" w:rsidR="003C11E3" w:rsidRDefault="003C11E3" w:rsidP="003C11E3">
      <w:pPr>
        <w:pStyle w:val="Question"/>
      </w:pPr>
      <w:r>
        <w:t>What are the two parts of a HashTable?</w:t>
      </w:r>
    </w:p>
    <w:p w14:paraId="6C446BA9" w14:textId="77777777" w:rsidR="003C11E3" w:rsidRDefault="003C11E3" w:rsidP="003C11E3">
      <w:pPr>
        <w:pStyle w:val="Answer"/>
      </w:pPr>
      <w:r>
        <w:t>Hash function to transform keys to array indices</w:t>
      </w:r>
    </w:p>
    <w:p w14:paraId="17E332C0" w14:textId="77777777" w:rsidR="003C11E3" w:rsidRDefault="003C11E3" w:rsidP="003C11E3">
      <w:pPr>
        <w:pStyle w:val="Answer"/>
      </w:pPr>
      <w:r>
        <w:t>Collision resolution strategy</w:t>
      </w:r>
    </w:p>
    <w:p w14:paraId="021EA913" w14:textId="77777777" w:rsidR="003C11E3" w:rsidRDefault="003C11E3" w:rsidP="003C11E3">
      <w:pPr>
        <w:pStyle w:val="Question"/>
      </w:pPr>
      <w:r>
        <w:t>What are the most common collision resolution strategies?</w:t>
      </w:r>
    </w:p>
    <w:p w14:paraId="6D48EFA7" w14:textId="77777777" w:rsidR="003C11E3" w:rsidRDefault="003C11E3" w:rsidP="003C11E3">
      <w:pPr>
        <w:pStyle w:val="Answer"/>
      </w:pPr>
      <w:r>
        <w:t>Separate chaining</w:t>
      </w:r>
    </w:p>
    <w:p w14:paraId="221ECAE4" w14:textId="77777777" w:rsidR="003C11E3" w:rsidRDefault="003C11E3" w:rsidP="003C11E3">
      <w:pPr>
        <w:pStyle w:val="Answer"/>
      </w:pPr>
      <w:r>
        <w:t>Linear probing</w:t>
      </w:r>
    </w:p>
    <w:p w14:paraId="125A428E" w14:textId="77777777" w:rsidR="003C11E3" w:rsidRDefault="003C11E3" w:rsidP="003C11E3">
      <w:pPr>
        <w:pStyle w:val="Question"/>
      </w:pPr>
      <w:r>
        <w:t>What is the beauty of HashTable?</w:t>
      </w:r>
    </w:p>
    <w:p w14:paraId="2BB7FE21" w14:textId="77777777" w:rsidR="003C11E3" w:rsidRDefault="003C11E3" w:rsidP="003C11E3">
      <w:pPr>
        <w:pStyle w:val="Answer"/>
      </w:pPr>
      <w:r>
        <w:t>Enables one to strike a reasonable balance between time and space tradeoffs</w:t>
      </w:r>
    </w:p>
    <w:p w14:paraId="4C9D08D6" w14:textId="77777777" w:rsidR="003C11E3" w:rsidRDefault="003C11E3" w:rsidP="003C11E3">
      <w:pPr>
        <w:pStyle w:val="Question"/>
      </w:pPr>
      <w:r>
        <w:t>What are the performance characteristics of HashTables?</w:t>
      </w:r>
    </w:p>
    <w:p w14:paraId="3F68D335" w14:textId="77777777" w:rsidR="003C11E3" w:rsidRPr="00B82C72" w:rsidRDefault="003C11E3" w:rsidP="003C11E3">
      <w:pPr>
        <w:pStyle w:val="Answer"/>
      </w:pPr>
      <w:r>
        <w:t>Search and insert require amortized constant time</w:t>
      </w:r>
    </w:p>
    <w:p w14:paraId="472FDB01" w14:textId="5BC23807" w:rsidR="00213ABD" w:rsidRDefault="00213ABD" w:rsidP="00213ABD">
      <w:pPr>
        <w:pStyle w:val="Question"/>
      </w:pPr>
      <w:r>
        <w:lastRenderedPageBreak/>
        <w:t xml:space="preserve">What does what need when </w:t>
      </w:r>
      <w:r w:rsidR="00482EFB">
        <w:t>creating a hashtable?</w:t>
      </w:r>
    </w:p>
    <w:p w14:paraId="44EC5A2E" w14:textId="7BE42D08" w:rsidR="00482EFB" w:rsidRDefault="000C6D93" w:rsidP="00482EFB">
      <w:pPr>
        <w:pStyle w:val="Answer"/>
      </w:pPr>
      <w:r>
        <w:t>Array of Linked Lists</w:t>
      </w:r>
    </w:p>
    <w:p w14:paraId="7BA093BF" w14:textId="567E64A9" w:rsidR="000C6D93" w:rsidRDefault="00073D06" w:rsidP="00482EFB">
      <w:pPr>
        <w:pStyle w:val="Answer"/>
      </w:pPr>
      <w:r>
        <w:t>Hash code function</w:t>
      </w:r>
    </w:p>
    <w:p w14:paraId="49E87B9D" w14:textId="3AEE5EDF" w:rsidR="00073D06" w:rsidRDefault="00807F30" w:rsidP="00482EFB">
      <w:pPr>
        <w:pStyle w:val="Answer"/>
      </w:pPr>
      <w:r>
        <w:t xml:space="preserve">Map hash code to index in the array using the </w:t>
      </w:r>
      <w:r w:rsidR="00EC510F">
        <w:t>remainder operator</w:t>
      </w:r>
    </w:p>
    <w:p w14:paraId="65BA61DB" w14:textId="41984993" w:rsidR="000133E6" w:rsidRDefault="000133E6" w:rsidP="000133E6">
      <w:pPr>
        <w:pStyle w:val="Question"/>
      </w:pPr>
      <w:r>
        <w:t>What is the performance of your solution?</w:t>
      </w:r>
    </w:p>
    <w:p w14:paraId="0A4B6CD7" w14:textId="621D7E89" w:rsidR="000133E6" w:rsidRDefault="000133E6" w:rsidP="000133E6">
      <w:pPr>
        <w:pStyle w:val="Answer"/>
      </w:pPr>
      <w:r>
        <w:t>If the number of collisions are low then O(1) and if the number of collisions are high tends to O(</w:t>
      </w:r>
      <w:r w:rsidR="002F04AB">
        <w:t>n</w:t>
      </w:r>
      <w:r>
        <w:t>)</w:t>
      </w:r>
    </w:p>
    <w:p w14:paraId="3EE63A2B" w14:textId="4EB3D873" w:rsidR="008D2D36" w:rsidRDefault="008D2D36" w:rsidP="008D2D36">
      <w:pPr>
        <w:pStyle w:val="Question"/>
      </w:pPr>
      <w:r>
        <w:t>When would this happen?</w:t>
      </w:r>
    </w:p>
    <w:p w14:paraId="64838693" w14:textId="4945A76A" w:rsidR="008D2D36" w:rsidRDefault="00DD0BA6" w:rsidP="008D2D36">
      <w:pPr>
        <w:pStyle w:val="Answer"/>
      </w:pPr>
      <w:r>
        <w:t xml:space="preserve">Weird data </w:t>
      </w:r>
    </w:p>
    <w:p w14:paraId="10347CA1" w14:textId="04CEBC93" w:rsidR="00DD0BA6" w:rsidRPr="008D2D36" w:rsidRDefault="00DD0BA6" w:rsidP="008D2D36">
      <w:pPr>
        <w:pStyle w:val="Answer"/>
      </w:pPr>
      <w:r>
        <w:t xml:space="preserve">Bad </w:t>
      </w:r>
      <w:r w:rsidR="00AD06A0">
        <w:t xml:space="preserve">hash function </w:t>
      </w:r>
    </w:p>
    <w:p w14:paraId="1BD835C1" w14:textId="4E1A53A2" w:rsidR="002346B6" w:rsidRDefault="002346B6" w:rsidP="002346B6">
      <w:pPr>
        <w:pStyle w:val="Question"/>
      </w:pPr>
      <w:r>
        <w:t>Given an alternative?</w:t>
      </w:r>
    </w:p>
    <w:p w14:paraId="14D871AC" w14:textId="4122F481" w:rsidR="00367C49" w:rsidRDefault="00367C49" w:rsidP="002346B6">
      <w:pPr>
        <w:pStyle w:val="Answer"/>
      </w:pPr>
      <w:r>
        <w:t>Chaining with binary search tree</w:t>
      </w:r>
    </w:p>
    <w:p w14:paraId="750ABF5E" w14:textId="287BACCE" w:rsidR="00367C49" w:rsidRDefault="00A077F0" w:rsidP="002346B6">
      <w:pPr>
        <w:pStyle w:val="Answer"/>
      </w:pPr>
      <w:r>
        <w:t>Reduce worst case to O(log</w:t>
      </w:r>
      <w:r w:rsidR="004F1D97">
        <w:t xml:space="preserve"> </w:t>
      </w:r>
      <w:r>
        <w:t>n)</w:t>
      </w:r>
    </w:p>
    <w:p w14:paraId="5D8F1AA5" w14:textId="461B8E06" w:rsidR="00A262DC" w:rsidRDefault="00A262DC" w:rsidP="00A262DC">
      <w:pPr>
        <w:pStyle w:val="Question"/>
      </w:pPr>
      <w:r>
        <w:t xml:space="preserve">Given an </w:t>
      </w:r>
      <w:r w:rsidR="005F7A6C">
        <w:t>another alternative?</w:t>
      </w:r>
    </w:p>
    <w:p w14:paraId="2A2451F9" w14:textId="1F58D48F" w:rsidR="005F7A6C" w:rsidRDefault="005F7A6C" w:rsidP="005F7A6C">
      <w:pPr>
        <w:pStyle w:val="Answer"/>
      </w:pPr>
      <w:r>
        <w:t>Open addressing with linear probing</w:t>
      </w:r>
    </w:p>
    <w:p w14:paraId="2DDF46EB" w14:textId="65A31905" w:rsidR="00604314" w:rsidRDefault="00522419" w:rsidP="00604314">
      <w:pPr>
        <w:pStyle w:val="Question"/>
      </w:pPr>
      <w:r>
        <w:t>Give a recommendation for the number of buckets?</w:t>
      </w:r>
    </w:p>
    <w:p w14:paraId="3D03CFC6" w14:textId="4F2363B9" w:rsidR="00522419" w:rsidRDefault="00522419" w:rsidP="00522419">
      <w:pPr>
        <w:pStyle w:val="Answer"/>
      </w:pPr>
      <w:r>
        <w:t>A prime number ?</w:t>
      </w:r>
    </w:p>
    <w:p w14:paraId="29E3D345" w14:textId="10243AB9" w:rsidR="00522419" w:rsidRDefault="00522419" w:rsidP="00522419">
      <w:pPr>
        <w:pStyle w:val="Question"/>
      </w:pPr>
      <w:r>
        <w:t>Why?</w:t>
      </w:r>
    </w:p>
    <w:p w14:paraId="58ED844D" w14:textId="4AB13C18" w:rsidR="00522419" w:rsidRDefault="00522419" w:rsidP="00522419">
      <w:pPr>
        <w:pStyle w:val="Answer"/>
      </w:pPr>
      <w:r>
        <w:t xml:space="preserve">If the keys </w:t>
      </w:r>
      <w:r w:rsidR="00D23B4E">
        <w:t xml:space="preserve">are base 10 numbers and the number of buckets are </w:t>
      </w:r>
      <m:oMath>
        <m:sSup>
          <m:sSupPr>
            <m:ctrlPr>
              <w:rPr>
                <w:rFonts w:ascii="Cambria Math" w:hAnsi="Cambria Math"/>
              </w:rPr>
            </m:ctrlPr>
          </m:sSupPr>
          <m:e>
            <m:r>
              <w:rPr>
                <w:rFonts w:ascii="Cambria Math" w:hAnsi="Cambria Math"/>
              </w:rPr>
              <m:t>10</m:t>
            </m:r>
          </m:e>
          <m:sup>
            <m:r>
              <w:rPr>
                <w:rFonts w:ascii="Cambria Math" w:hAnsi="Cambria Math"/>
              </w:rPr>
              <m:t>k</m:t>
            </m:r>
          </m:sup>
        </m:sSup>
      </m:oMath>
      <w:r w:rsidR="00D23B4E">
        <w:t>only k digits of the keys will be used when mapping to buckets due to the nature of modulo arithmetic</w:t>
      </w:r>
    </w:p>
    <w:p w14:paraId="21936072" w14:textId="4BD3C361" w:rsidR="00021A2D" w:rsidRDefault="00021A2D" w:rsidP="00F74A90">
      <w:pPr>
        <w:pStyle w:val="Question"/>
      </w:pPr>
      <w:r>
        <w:t>How would we hash floating point numbers?</w:t>
      </w:r>
    </w:p>
    <w:p w14:paraId="0C5B4022" w14:textId="54281AA7" w:rsidR="00F74A90" w:rsidRPr="00522419" w:rsidRDefault="00F74A90" w:rsidP="00021A2D">
      <w:pPr>
        <w:pStyle w:val="Answer"/>
      </w:pPr>
      <w:r>
        <w:t xml:space="preserve">We could do modulo hashing on the floats binary representation to take into account all bit. </w:t>
      </w:r>
    </w:p>
    <w:p w14:paraId="79606E93" w14:textId="01E2453A" w:rsidR="00557213" w:rsidRDefault="00557213" w:rsidP="00557213">
      <w:pPr>
        <w:pStyle w:val="Question"/>
      </w:pPr>
      <w:r>
        <w:t>How would we hash strings?</w:t>
      </w:r>
    </w:p>
    <w:p w14:paraId="6086783E" w14:textId="0FA2D428" w:rsidR="00557213" w:rsidRDefault="00557213" w:rsidP="00557213">
      <w:pPr>
        <w:pStyle w:val="Answer"/>
      </w:pPr>
      <w:r>
        <w:t xml:space="preserve">Treat the </w:t>
      </w:r>
      <w:r w:rsidR="00834929">
        <w:t>string as a N-digit base R integer</w:t>
      </w:r>
    </w:p>
    <w:p w14:paraId="7C72278F" w14:textId="3D404C03" w:rsidR="0040163E" w:rsidRDefault="0040163E" w:rsidP="0040163E">
      <w:pPr>
        <w:pStyle w:val="Question"/>
      </w:pPr>
      <w:r>
        <w:t>What are the characteristics of a good hash function?</w:t>
      </w:r>
    </w:p>
    <w:p w14:paraId="66B0EB06" w14:textId="74D727F1" w:rsidR="0040163E" w:rsidRDefault="00447AF6" w:rsidP="0040163E">
      <w:pPr>
        <w:pStyle w:val="Answer"/>
      </w:pPr>
      <w:r>
        <w:t xml:space="preserve">Consistent – equal keys provide the same </w:t>
      </w:r>
      <w:r w:rsidR="0038645E">
        <w:t>hash value</w:t>
      </w:r>
    </w:p>
    <w:p w14:paraId="7D2434BE" w14:textId="224B1C0B" w:rsidR="0038645E" w:rsidRDefault="0038645E" w:rsidP="0040163E">
      <w:pPr>
        <w:pStyle w:val="Answer"/>
      </w:pPr>
      <w:r>
        <w:t>Efficient to compute</w:t>
      </w:r>
    </w:p>
    <w:p w14:paraId="367F8745" w14:textId="745160F5" w:rsidR="0038645E" w:rsidRDefault="005D4524" w:rsidP="0040163E">
      <w:pPr>
        <w:pStyle w:val="Answer"/>
      </w:pPr>
      <w:r>
        <w:lastRenderedPageBreak/>
        <w:t>Uniformly distributes the keys</w:t>
      </w:r>
    </w:p>
    <w:p w14:paraId="2C06FF04" w14:textId="4A8886D7" w:rsidR="001544AA" w:rsidRDefault="001544AA" w:rsidP="001544AA">
      <w:pPr>
        <w:pStyle w:val="Question"/>
      </w:pPr>
      <w:r>
        <w:t>What is the benefit of separate chaining?</w:t>
      </w:r>
    </w:p>
    <w:p w14:paraId="72A9C4E3" w14:textId="66AB4BDE" w:rsidR="001544AA" w:rsidRDefault="00096C9E" w:rsidP="001544AA">
      <w:pPr>
        <w:pStyle w:val="Answer"/>
      </w:pPr>
      <w:r>
        <w:t>If space is not important we can choose M large to get constant time</w:t>
      </w:r>
    </w:p>
    <w:p w14:paraId="548A619C" w14:textId="45C9AC74" w:rsidR="00096C9E" w:rsidRDefault="00096C9E" w:rsidP="001544AA">
      <w:pPr>
        <w:pStyle w:val="Answer"/>
      </w:pPr>
      <w:r>
        <w:t xml:space="preserve">If </w:t>
      </w:r>
      <w:r w:rsidR="00762D00">
        <w:t>space is important we can still get a factor of M improvement by letting M be as large as we can afford</w:t>
      </w:r>
    </w:p>
    <w:p w14:paraId="10368B48" w14:textId="4470C6D7" w:rsidR="00FF455D" w:rsidRDefault="00FF455D" w:rsidP="00FF455D">
      <w:pPr>
        <w:pStyle w:val="Question"/>
      </w:pPr>
      <w:r>
        <w:t xml:space="preserve">When would one not use </w:t>
      </w:r>
      <w:r w:rsidR="00997301">
        <w:t>a HashTable?</w:t>
      </w:r>
    </w:p>
    <w:p w14:paraId="3588FF1F" w14:textId="76DE628D" w:rsidR="00997301" w:rsidRDefault="00997301" w:rsidP="00997301">
      <w:pPr>
        <w:pStyle w:val="Answer"/>
      </w:pPr>
      <w:r>
        <w:t>Order is important</w:t>
      </w:r>
    </w:p>
    <w:p w14:paraId="4C77B3B5" w14:textId="041DC56B" w:rsidR="00861360" w:rsidRDefault="00861360" w:rsidP="00997301">
      <w:pPr>
        <w:pStyle w:val="Answer"/>
      </w:pPr>
      <w:r>
        <w:t>Find maximum/minimum key</w:t>
      </w:r>
    </w:p>
    <w:p w14:paraId="052B3B72" w14:textId="229F2D8A" w:rsidR="00861360" w:rsidRDefault="00317F17" w:rsidP="00997301">
      <w:pPr>
        <w:pStyle w:val="Answer"/>
      </w:pPr>
      <w:r>
        <w:t>Find keys in a range</w:t>
      </w:r>
    </w:p>
    <w:p w14:paraId="4FA2BC68" w14:textId="1D797EB2" w:rsidR="00A61B86" w:rsidRPr="00997301" w:rsidRDefault="00A61B86" w:rsidP="00997301">
      <w:pPr>
        <w:pStyle w:val="Answer"/>
      </w:pPr>
      <w:r>
        <w:t>All these operations take linear time</w:t>
      </w:r>
    </w:p>
    <w:p w14:paraId="64E9BC8C" w14:textId="77777777" w:rsidR="00FF455D" w:rsidRPr="001544AA" w:rsidRDefault="00FF455D" w:rsidP="001544AA">
      <w:pPr>
        <w:pStyle w:val="Answer"/>
      </w:pPr>
    </w:p>
    <w:p w14:paraId="710192C8" w14:textId="77777777" w:rsidR="001544AA" w:rsidRDefault="001544AA" w:rsidP="0040163E">
      <w:pPr>
        <w:pStyle w:val="Answer"/>
      </w:pPr>
    </w:p>
    <w:p w14:paraId="04759133" w14:textId="77777777" w:rsidR="005D4524" w:rsidRPr="0040163E" w:rsidRDefault="005D4524" w:rsidP="0040163E">
      <w:pPr>
        <w:pStyle w:val="Answer"/>
      </w:pPr>
    </w:p>
    <w:p w14:paraId="74B1AE70" w14:textId="77777777" w:rsidR="0040163E" w:rsidRPr="00557213" w:rsidRDefault="0040163E" w:rsidP="00557213">
      <w:pPr>
        <w:pStyle w:val="Answer"/>
      </w:pPr>
    </w:p>
    <w:p w14:paraId="1BB58D7F" w14:textId="77777777" w:rsidR="00522419" w:rsidRPr="00522419" w:rsidRDefault="00522419" w:rsidP="00522419">
      <w:pPr>
        <w:pStyle w:val="Answer"/>
      </w:pPr>
    </w:p>
    <w:p w14:paraId="37A8C4A9" w14:textId="77777777" w:rsidR="00337633" w:rsidRDefault="00337633">
      <w:pPr>
        <w:spacing w:after="160" w:line="259" w:lineRule="auto"/>
        <w:rPr>
          <w:rFonts w:asciiTheme="majorHAnsi" w:eastAsiaTheme="majorEastAsia" w:hAnsiTheme="majorHAnsi" w:cstheme="majorBidi"/>
          <w:smallCaps/>
          <w:color w:val="31378B" w:themeColor="text2"/>
          <w:sz w:val="28"/>
          <w:szCs w:val="26"/>
        </w:rPr>
      </w:pPr>
      <w:r>
        <w:br w:type="page"/>
      </w:r>
    </w:p>
    <w:p w14:paraId="7264ED16" w14:textId="608D5ACA" w:rsidR="000E2030" w:rsidRDefault="00337633" w:rsidP="000E2030">
      <w:pPr>
        <w:pStyle w:val="QuestionSubSection"/>
      </w:pPr>
      <w:r>
        <w:lastRenderedPageBreak/>
        <w:t>Binary Search Trees</w:t>
      </w:r>
    </w:p>
    <w:p w14:paraId="29E0D798" w14:textId="5292180C" w:rsidR="00337633" w:rsidRDefault="00337633" w:rsidP="00337633">
      <w:pPr>
        <w:pStyle w:val="Question"/>
      </w:pPr>
      <w:r>
        <w:t xml:space="preserve">Write code to add a node to a binary tree given the root node. </w:t>
      </w:r>
      <w:r w:rsidR="00044293">
        <w:t>Use it to build the following</w:t>
      </w:r>
    </w:p>
    <w:p w14:paraId="44973D69" w14:textId="11FE7710" w:rsidR="00337633" w:rsidRDefault="00044293" w:rsidP="00900D99">
      <w:pPr>
        <w:pStyle w:val="Answer"/>
      </w:pPr>
      <w:r w:rsidRPr="00044293">
        <w:rPr>
          <w:noProof/>
        </w:rPr>
        <w:drawing>
          <wp:inline distT="0" distB="0" distL="0" distR="0" wp14:anchorId="0EE963FD" wp14:editId="0D46318E">
            <wp:extent cx="2743200" cy="267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4628" cy="2677193"/>
                    </a:xfrm>
                    <a:prstGeom prst="rect">
                      <a:avLst/>
                    </a:prstGeom>
                  </pic:spPr>
                </pic:pic>
              </a:graphicData>
            </a:graphic>
          </wp:inline>
        </w:drawing>
      </w:r>
    </w:p>
    <w:p w14:paraId="2BA11428" w14:textId="77777777" w:rsidR="00A262DC" w:rsidRDefault="00A262DC" w:rsidP="002346B6">
      <w:pPr>
        <w:pStyle w:val="Answer"/>
      </w:pPr>
    </w:p>
    <w:p w14:paraId="176EF354" w14:textId="77777777" w:rsidR="004F1D97" w:rsidRPr="002346B6" w:rsidRDefault="004F1D97" w:rsidP="002346B6">
      <w:pPr>
        <w:pStyle w:val="Answer"/>
      </w:pPr>
    </w:p>
    <w:p w14:paraId="208C3BFE" w14:textId="77777777" w:rsidR="008D2D36" w:rsidRPr="000133E6" w:rsidRDefault="008D2D36" w:rsidP="000133E6">
      <w:pPr>
        <w:pStyle w:val="Answer"/>
      </w:pPr>
    </w:p>
    <w:p w14:paraId="64597052" w14:textId="77777777" w:rsidR="007B1E1A" w:rsidRPr="007B1E1A" w:rsidRDefault="007B1E1A" w:rsidP="007B1E1A"/>
    <w:p w14:paraId="1E24D2E5" w14:textId="77777777" w:rsidR="00947759" w:rsidRPr="008D5FC7" w:rsidRDefault="00947759" w:rsidP="00947759">
      <w:pPr>
        <w:pStyle w:val="Answer"/>
      </w:pPr>
    </w:p>
    <w:p w14:paraId="05BB6A3F" w14:textId="77777777" w:rsidR="00947759" w:rsidRDefault="00947759" w:rsidP="00947759">
      <w:pPr>
        <w:spacing w:after="160" w:line="259" w:lineRule="auto"/>
        <w:rPr>
          <w:rFonts w:asciiTheme="majorHAnsi" w:eastAsiaTheme="minorHAnsi" w:hAnsiTheme="majorHAnsi" w:cstheme="majorBidi"/>
          <w:iCs/>
          <w:caps/>
          <w:color w:val="7076CC" w:themeColor="text2" w:themeTint="99"/>
          <w:szCs w:val="25"/>
          <w:lang w:eastAsia="en-US"/>
        </w:rPr>
      </w:pPr>
      <w:r>
        <w:rPr>
          <w:rFonts w:eastAsiaTheme="minorHAnsi"/>
          <w:lang w:eastAsia="en-US"/>
        </w:rPr>
        <w:br w:type="page"/>
      </w:r>
    </w:p>
    <w:p w14:paraId="01E79835" w14:textId="77777777" w:rsidR="00947759" w:rsidRDefault="00947759" w:rsidP="00947759">
      <w:pPr>
        <w:spacing w:after="160" w:line="259" w:lineRule="auto"/>
        <w:rPr>
          <w:rFonts w:asciiTheme="majorHAnsi" w:eastAsiaTheme="majorEastAsia" w:hAnsiTheme="majorHAnsi" w:cstheme="majorBidi"/>
          <w:smallCaps/>
          <w:color w:val="31378B" w:themeColor="text2"/>
          <w:sz w:val="28"/>
          <w:szCs w:val="28"/>
        </w:rPr>
      </w:pPr>
      <w:r>
        <w:lastRenderedPageBreak/>
        <w:br w:type="page"/>
      </w:r>
    </w:p>
    <w:p w14:paraId="38D3229D" w14:textId="5F7143CE" w:rsidR="00775949" w:rsidRDefault="00775949" w:rsidP="00775949">
      <w:pPr>
        <w:pStyle w:val="QuestionSubSection"/>
      </w:pPr>
      <w:r>
        <w:lastRenderedPageBreak/>
        <w:t>Insertion Sort</w:t>
      </w:r>
    </w:p>
    <w:p w14:paraId="2AD77237" w14:textId="6751666C" w:rsidR="00E621B9" w:rsidRDefault="00E621B9" w:rsidP="00E621B9">
      <w:pPr>
        <w:pStyle w:val="Question"/>
        <w:ind w:left="360" w:hanging="360"/>
      </w:pPr>
      <w:r>
        <w:t>InsertionSort</w:t>
      </w:r>
    </w:p>
    <w:p w14:paraId="40AB566C" w14:textId="77777777" w:rsidR="00532744" w:rsidRDefault="00532744" w:rsidP="007A794B">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T[] Sort&lt;T&gt;(T[] a) </w:t>
      </w:r>
      <w:r>
        <w:rPr>
          <w:rFonts w:eastAsiaTheme="minorHAnsi"/>
          <w:color w:val="0000FF"/>
          <w:lang w:eastAsia="en-US"/>
        </w:rPr>
        <w:t>where</w:t>
      </w:r>
      <w:r>
        <w:rPr>
          <w:rFonts w:eastAsiaTheme="minorHAnsi"/>
          <w:lang w:eastAsia="en-US"/>
        </w:rPr>
        <w:t xml:space="preserve"> T : IComparable&lt;T&gt;</w:t>
      </w:r>
    </w:p>
    <w:p w14:paraId="081F31CC" w14:textId="77777777" w:rsidR="00532744" w:rsidRDefault="00532744" w:rsidP="007A794B">
      <w:pPr>
        <w:pStyle w:val="SourceCode"/>
        <w:rPr>
          <w:rFonts w:eastAsiaTheme="minorHAnsi"/>
          <w:lang w:eastAsia="en-US"/>
        </w:rPr>
      </w:pPr>
      <w:r>
        <w:rPr>
          <w:rFonts w:eastAsiaTheme="minorHAnsi"/>
          <w:lang w:eastAsia="en-US"/>
        </w:rPr>
        <w:t>{</w:t>
      </w:r>
    </w:p>
    <w:p w14:paraId="2FC61A4E"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1</w:t>
      </w:r>
      <w:r>
        <w:rPr>
          <w:rFonts w:eastAsiaTheme="minorHAnsi"/>
          <w:lang w:eastAsia="en-US"/>
        </w:rPr>
        <w:t>; i &lt; a.Length; i++)</w:t>
      </w:r>
    </w:p>
    <w:p w14:paraId="5DEBE8D8" w14:textId="77777777" w:rsidR="00532744" w:rsidRDefault="00532744" w:rsidP="007A794B">
      <w:pPr>
        <w:pStyle w:val="SourceCode"/>
        <w:rPr>
          <w:rFonts w:eastAsiaTheme="minorHAnsi"/>
          <w:lang w:eastAsia="en-US"/>
        </w:rPr>
      </w:pPr>
      <w:r>
        <w:rPr>
          <w:rFonts w:eastAsiaTheme="minorHAnsi"/>
          <w:lang w:eastAsia="en-US"/>
        </w:rPr>
        <w:tab/>
        <w:t>{</w:t>
      </w:r>
    </w:p>
    <w:p w14:paraId="3E507D63"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i; j &gt; </w:t>
      </w:r>
      <w:r>
        <w:rPr>
          <w:rFonts w:eastAsiaTheme="minorHAnsi"/>
          <w:color w:val="C81EFA"/>
          <w:lang w:eastAsia="en-US"/>
        </w:rPr>
        <w:t>0</w:t>
      </w:r>
      <w:r>
        <w:rPr>
          <w:rFonts w:eastAsiaTheme="minorHAnsi"/>
          <w:lang w:eastAsia="en-US"/>
        </w:rPr>
        <w:t xml:space="preserve"> &amp;&amp; a[j].CompareTo(a[j - </w:t>
      </w:r>
      <w:r>
        <w:rPr>
          <w:rFonts w:eastAsiaTheme="minorHAnsi"/>
          <w:color w:val="C81EFA"/>
          <w:lang w:eastAsia="en-US"/>
        </w:rPr>
        <w:t>1</w:t>
      </w:r>
      <w:r>
        <w:rPr>
          <w:rFonts w:eastAsiaTheme="minorHAnsi"/>
          <w:lang w:eastAsia="en-US"/>
        </w:rPr>
        <w:t xml:space="preserve">]) &lt; </w:t>
      </w:r>
      <w:r>
        <w:rPr>
          <w:rFonts w:eastAsiaTheme="minorHAnsi"/>
          <w:color w:val="C81EFA"/>
          <w:lang w:eastAsia="en-US"/>
        </w:rPr>
        <w:t>0</w:t>
      </w:r>
      <w:r>
        <w:rPr>
          <w:rFonts w:eastAsiaTheme="minorHAnsi"/>
          <w:lang w:eastAsia="en-US"/>
        </w:rPr>
        <w:t>; j--)</w:t>
      </w:r>
    </w:p>
    <w:p w14:paraId="30E70D6A"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t>{</w:t>
      </w:r>
    </w:p>
    <w:p w14:paraId="2AFA7C2B"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T temp = a[j];</w:t>
      </w:r>
    </w:p>
    <w:p w14:paraId="667A3D3C"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a[j] = a[j - </w:t>
      </w:r>
      <w:r>
        <w:rPr>
          <w:rFonts w:eastAsiaTheme="minorHAnsi"/>
          <w:color w:val="C81EFA"/>
          <w:lang w:eastAsia="en-US"/>
        </w:rPr>
        <w:t>1</w:t>
      </w:r>
      <w:r>
        <w:rPr>
          <w:rFonts w:eastAsiaTheme="minorHAnsi"/>
          <w:lang w:eastAsia="en-US"/>
        </w:rPr>
        <w:t>];</w:t>
      </w:r>
    </w:p>
    <w:p w14:paraId="7A8C08CD"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a[j - </w:t>
      </w:r>
      <w:r>
        <w:rPr>
          <w:rFonts w:eastAsiaTheme="minorHAnsi"/>
          <w:color w:val="C81EFA"/>
          <w:lang w:eastAsia="en-US"/>
        </w:rPr>
        <w:t>1</w:t>
      </w:r>
      <w:r>
        <w:rPr>
          <w:rFonts w:eastAsiaTheme="minorHAnsi"/>
          <w:lang w:eastAsia="en-US"/>
        </w:rPr>
        <w:t>] = temp;</w:t>
      </w:r>
    </w:p>
    <w:p w14:paraId="693A90CA"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lang w:eastAsia="en-US"/>
        </w:rPr>
        <w:tab/>
        <w:t>}</w:t>
      </w:r>
    </w:p>
    <w:p w14:paraId="06D17A04" w14:textId="77777777" w:rsidR="00532744" w:rsidRDefault="00532744" w:rsidP="007A794B">
      <w:pPr>
        <w:pStyle w:val="SourceCode"/>
        <w:rPr>
          <w:rFonts w:eastAsiaTheme="minorHAnsi"/>
          <w:lang w:eastAsia="en-US"/>
        </w:rPr>
      </w:pPr>
      <w:r>
        <w:rPr>
          <w:rFonts w:eastAsiaTheme="minorHAnsi"/>
          <w:lang w:eastAsia="en-US"/>
        </w:rPr>
        <w:tab/>
        <w:t>}</w:t>
      </w:r>
    </w:p>
    <w:p w14:paraId="2D429CC2" w14:textId="77777777" w:rsidR="00532744" w:rsidRDefault="00532744" w:rsidP="007A794B">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a;</w:t>
      </w:r>
    </w:p>
    <w:p w14:paraId="5191127C" w14:textId="6F8485E1" w:rsidR="00B6249A" w:rsidRDefault="00532744" w:rsidP="007A794B">
      <w:pPr>
        <w:pStyle w:val="SourceCode"/>
      </w:pPr>
      <w:r>
        <w:rPr>
          <w:rFonts w:eastAsiaTheme="minorHAnsi"/>
          <w:lang w:eastAsia="en-US"/>
        </w:rPr>
        <w:t>}</w:t>
      </w:r>
    </w:p>
    <w:p w14:paraId="3D2730F4" w14:textId="77777777" w:rsidR="00EA27A3" w:rsidRDefault="00EA27A3" w:rsidP="007A794B">
      <w:pPr>
        <w:pStyle w:val="Question"/>
        <w:ind w:left="360" w:hanging="360"/>
      </w:pPr>
    </w:p>
    <w:p w14:paraId="078216C1" w14:textId="689F2A50" w:rsidR="007A794B" w:rsidRDefault="007A794B" w:rsidP="007A794B">
      <w:pPr>
        <w:pStyle w:val="Question"/>
        <w:ind w:left="360" w:hanging="360"/>
      </w:pPr>
      <w:r>
        <w:t>What is the runtime of this algorithm</w:t>
      </w:r>
      <w:r w:rsidR="00A8098A">
        <w:t xml:space="preserve"> in the </w:t>
      </w:r>
      <w:r w:rsidR="007A0F77">
        <w:t>best</w:t>
      </w:r>
      <w:r w:rsidR="00A8098A">
        <w:t xml:space="preserve"> case</w:t>
      </w:r>
      <w:r>
        <w:t>?</w:t>
      </w:r>
    </w:p>
    <w:p w14:paraId="6AB53C4B" w14:textId="77777777" w:rsidR="007A0F77" w:rsidRDefault="007A0F77" w:rsidP="007A0F77">
      <w:r>
        <w:rPr>
          <w:lang w:eastAsia="en-US"/>
        </w:rPr>
        <w:t xml:space="preserve">In the best case we have </w:t>
      </w:r>
      <m:oMath>
        <m:r>
          <w:rPr>
            <w:rFonts w:ascii="Cambria Math" w:hAnsi="Cambria Math"/>
          </w:rPr>
          <m:t>n-1</m:t>
        </m:r>
      </m:oMath>
      <w:r>
        <w:t xml:space="preserve"> comparisons</w:t>
      </w:r>
    </w:p>
    <w:p w14:paraId="45D70567" w14:textId="77777777" w:rsidR="007A0F77" w:rsidRPr="002F1971" w:rsidRDefault="007A0F77" w:rsidP="007A0F77">
      <w:pPr>
        <w:rPr>
          <w:lang w:eastAsia="en-US"/>
        </w:rPr>
      </w:pPr>
      <w:r w:rsidRPr="00F5359B">
        <w:rPr>
          <w:noProof/>
          <w:lang w:eastAsia="en-US"/>
        </w:rPr>
        <w:drawing>
          <wp:inline distT="0" distB="0" distL="0" distR="0" wp14:anchorId="64F7196E" wp14:editId="35666E21">
            <wp:extent cx="1594237" cy="133288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2680" cy="1339946"/>
                    </a:xfrm>
                    <a:prstGeom prst="rect">
                      <a:avLst/>
                    </a:prstGeom>
                  </pic:spPr>
                </pic:pic>
              </a:graphicData>
            </a:graphic>
          </wp:inline>
        </w:drawing>
      </w:r>
    </w:p>
    <w:p w14:paraId="148D6C27" w14:textId="77777777" w:rsidR="00EA27A3" w:rsidRDefault="00EA27A3">
      <w:pPr>
        <w:spacing w:after="160" w:line="259" w:lineRule="auto"/>
        <w:rPr>
          <w:b/>
        </w:rPr>
      </w:pPr>
      <w:r>
        <w:br w:type="page"/>
      </w:r>
    </w:p>
    <w:p w14:paraId="3059D6DE" w14:textId="238DDE14" w:rsidR="00917A82" w:rsidRDefault="00917A82" w:rsidP="00917A82">
      <w:pPr>
        <w:pStyle w:val="Question"/>
        <w:ind w:left="360" w:hanging="360"/>
      </w:pPr>
      <w:r>
        <w:lastRenderedPageBreak/>
        <w:t>What is the runtime of this algorithm in the worst case?</w:t>
      </w:r>
    </w:p>
    <w:p w14:paraId="6832F658" w14:textId="77777777" w:rsidR="00EA27A3" w:rsidRDefault="00EA27A3" w:rsidP="00EA27A3">
      <w:r>
        <w:t xml:space="preserve">In the worst case the number of comparisons is given by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The following diagram shows why. We have </w:t>
      </w:r>
      <m:oMath>
        <m:r>
          <w:rPr>
            <w:rFonts w:ascii="Cambria Math" w:hAnsi="Cambria Math"/>
          </w:rPr>
          <m:t>1+2+…+</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t xml:space="preserve"> </w:t>
      </w:r>
    </w:p>
    <w:p w14:paraId="06217034" w14:textId="77777777" w:rsidR="00EA27A3" w:rsidRDefault="00EA27A3" w:rsidP="00EA27A3">
      <w:r w:rsidRPr="00874BBE">
        <w:rPr>
          <w:noProof/>
        </w:rPr>
        <w:drawing>
          <wp:inline distT="0" distB="0" distL="0" distR="0" wp14:anchorId="0CF23529" wp14:editId="124B2A37">
            <wp:extent cx="1900362" cy="16075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9967" cy="1615645"/>
                    </a:xfrm>
                    <a:prstGeom prst="rect">
                      <a:avLst/>
                    </a:prstGeom>
                  </pic:spPr>
                </pic:pic>
              </a:graphicData>
            </a:graphic>
          </wp:inline>
        </w:drawing>
      </w:r>
    </w:p>
    <w:p w14:paraId="474FBE3E" w14:textId="6F6F2519" w:rsidR="008D5FC7" w:rsidRDefault="008D5FC7" w:rsidP="008D5FC7">
      <w:pPr>
        <w:pStyle w:val="Question"/>
        <w:ind w:left="360" w:hanging="360"/>
      </w:pPr>
      <w:r>
        <w:t>What is the runtime of this algorithm in the average case?</w:t>
      </w:r>
    </w:p>
    <w:p w14:paraId="15EF1F47" w14:textId="5A200B6B" w:rsidR="0010750D" w:rsidRDefault="0010750D" w:rsidP="002264D7">
      <w:pPr>
        <w:pStyle w:val="Answer"/>
      </w:pPr>
      <w:r>
        <w:t xml:space="preserve">In the average case </w:t>
      </w:r>
      <w:r w:rsidR="002264D7">
        <w:t xml:space="preserve">we do half the work of the worst case </w:t>
      </w: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4</m:t>
            </m:r>
          </m:den>
        </m:f>
      </m:oMath>
    </w:p>
    <w:p w14:paraId="7A8DB098" w14:textId="632781FA" w:rsidR="004A5A1B" w:rsidRDefault="00341857" w:rsidP="00341857">
      <w:pPr>
        <w:pStyle w:val="QuestionSubSection"/>
      </w:pPr>
      <w:r>
        <w:t>Quick So</w:t>
      </w:r>
      <w:r w:rsidR="00972215">
        <w:t>rt</w:t>
      </w:r>
    </w:p>
    <w:p w14:paraId="7DB23779" w14:textId="64BBD2B1" w:rsidR="00DA1BBD" w:rsidRDefault="00DA1BBD" w:rsidP="00DA1BBD">
      <w:pPr>
        <w:pStyle w:val="Question"/>
        <w:ind w:left="360" w:hanging="360"/>
      </w:pPr>
      <w:r>
        <w:t>Implement QuickSort</w:t>
      </w:r>
    </w:p>
    <w:p w14:paraId="5D15FD2C" w14:textId="77777777" w:rsidR="00972215" w:rsidRDefault="00972215" w:rsidP="00972215">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Paritition&lt;T&gt;(T[] A, </w:t>
      </w:r>
      <w:r>
        <w:rPr>
          <w:rFonts w:eastAsiaTheme="minorHAnsi"/>
          <w:color w:val="0000FF"/>
          <w:lang w:eastAsia="en-US"/>
        </w:rPr>
        <w:t>int</w:t>
      </w:r>
      <w:r>
        <w:rPr>
          <w:rFonts w:eastAsiaTheme="minorHAnsi"/>
          <w:lang w:eastAsia="en-US"/>
        </w:rPr>
        <w:t xml:space="preserve"> p, </w:t>
      </w:r>
      <w:r>
        <w:rPr>
          <w:rFonts w:eastAsiaTheme="minorHAnsi"/>
          <w:color w:val="0000FF"/>
          <w:lang w:eastAsia="en-US"/>
        </w:rPr>
        <w:t>int</w:t>
      </w:r>
      <w:r>
        <w:rPr>
          <w:rFonts w:eastAsiaTheme="minorHAnsi"/>
          <w:lang w:eastAsia="en-US"/>
        </w:rPr>
        <w:t xml:space="preserve"> r) </w:t>
      </w:r>
      <w:r>
        <w:rPr>
          <w:rFonts w:eastAsiaTheme="minorHAnsi"/>
          <w:color w:val="0000FF"/>
          <w:lang w:eastAsia="en-US"/>
        </w:rPr>
        <w:t>where</w:t>
      </w:r>
      <w:r>
        <w:rPr>
          <w:rFonts w:eastAsiaTheme="minorHAnsi"/>
          <w:lang w:eastAsia="en-US"/>
        </w:rPr>
        <w:t xml:space="preserve"> T : IComparable&lt;T&gt;</w:t>
      </w:r>
    </w:p>
    <w:p w14:paraId="2F9E6A69" w14:textId="77777777" w:rsidR="00972215" w:rsidRDefault="00972215" w:rsidP="00972215">
      <w:pPr>
        <w:pStyle w:val="SourceCode"/>
        <w:rPr>
          <w:rFonts w:eastAsiaTheme="minorHAnsi"/>
          <w:lang w:eastAsia="en-US"/>
        </w:rPr>
      </w:pPr>
      <w:r>
        <w:rPr>
          <w:rFonts w:eastAsiaTheme="minorHAnsi"/>
          <w:lang w:eastAsia="en-US"/>
        </w:rPr>
        <w:t>{</w:t>
      </w:r>
    </w:p>
    <w:p w14:paraId="6B65076C"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xml:space="preserve">// Select one element that will form the pivot. We select the </w:t>
      </w:r>
    </w:p>
    <w:p w14:paraId="1DDAACCD"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last element in the slice we are Partitioning</w:t>
      </w:r>
    </w:p>
    <w:p w14:paraId="692403F8"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pivot = A[r];</w:t>
      </w:r>
    </w:p>
    <w:p w14:paraId="25B93695" w14:textId="77777777" w:rsidR="00972215" w:rsidRDefault="00972215" w:rsidP="00972215">
      <w:pPr>
        <w:pStyle w:val="SourceCode"/>
        <w:rPr>
          <w:rFonts w:eastAsiaTheme="minorHAnsi"/>
          <w:lang w:eastAsia="en-US"/>
        </w:rPr>
      </w:pPr>
      <w:r>
        <w:rPr>
          <w:rFonts w:eastAsiaTheme="minorHAnsi"/>
          <w:lang w:eastAsia="en-US"/>
        </w:rPr>
        <w:tab/>
      </w:r>
    </w:p>
    <w:p w14:paraId="4D6FC4C6"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xml:space="preserve">// We maintain three slices of the array. </w:t>
      </w:r>
    </w:p>
    <w:p w14:paraId="53DCC72E"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w:t>
      </w:r>
      <w:r>
        <w:rPr>
          <w:rFonts w:eastAsiaTheme="minorHAnsi"/>
          <w:color w:val="009600"/>
          <w:lang w:eastAsia="en-US"/>
        </w:rPr>
        <w:tab/>
        <w:t xml:space="preserve"> A[p..i] has elements &lt;= pivot</w:t>
      </w:r>
    </w:p>
    <w:p w14:paraId="57D21516"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xml:space="preserve">// </w:t>
      </w:r>
      <w:r>
        <w:rPr>
          <w:rFonts w:eastAsiaTheme="minorHAnsi"/>
          <w:color w:val="009600"/>
          <w:lang w:eastAsia="en-US"/>
        </w:rPr>
        <w:tab/>
        <w:t xml:space="preserve"> A[i+1..j-1] has elements &gt; pivot</w:t>
      </w:r>
    </w:p>
    <w:p w14:paraId="317FE3FB"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xml:space="preserve">//   A[j..r-1] has elements that can be &lt; or &gt; pivot </w:t>
      </w:r>
    </w:p>
    <w:p w14:paraId="1259D8BF"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i = p-</w:t>
      </w:r>
      <w:r>
        <w:rPr>
          <w:rFonts w:eastAsiaTheme="minorHAnsi"/>
          <w:color w:val="C81EFA"/>
          <w:lang w:eastAsia="en-US"/>
        </w:rPr>
        <w:t>1</w:t>
      </w:r>
      <w:r>
        <w:rPr>
          <w:rFonts w:eastAsiaTheme="minorHAnsi"/>
          <w:lang w:eastAsia="en-US"/>
        </w:rPr>
        <w:t>;</w:t>
      </w:r>
    </w:p>
    <w:p w14:paraId="1BDCD295"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p;j &lt;= r-</w:t>
      </w:r>
      <w:r>
        <w:rPr>
          <w:rFonts w:eastAsiaTheme="minorHAnsi"/>
          <w:color w:val="C81EFA"/>
          <w:lang w:eastAsia="en-US"/>
        </w:rPr>
        <w:t>1</w:t>
      </w:r>
      <w:r>
        <w:rPr>
          <w:rFonts w:eastAsiaTheme="minorHAnsi"/>
          <w:lang w:eastAsia="en-US"/>
        </w:rPr>
        <w:t>; j++)</w:t>
      </w:r>
    </w:p>
    <w:p w14:paraId="018764A4" w14:textId="77777777" w:rsidR="00972215" w:rsidRDefault="00972215" w:rsidP="00972215">
      <w:pPr>
        <w:pStyle w:val="SourceCode"/>
        <w:rPr>
          <w:rFonts w:eastAsiaTheme="minorHAnsi"/>
          <w:lang w:eastAsia="en-US"/>
        </w:rPr>
      </w:pPr>
      <w:r>
        <w:rPr>
          <w:rFonts w:eastAsiaTheme="minorHAnsi"/>
          <w:lang w:eastAsia="en-US"/>
        </w:rPr>
        <w:tab/>
        <w:t>{</w:t>
      </w:r>
    </w:p>
    <w:p w14:paraId="422C982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(A[j].CompareTo(pivot) &gt; </w:t>
      </w:r>
      <w:r>
        <w:rPr>
          <w:rFonts w:eastAsiaTheme="minorHAnsi"/>
          <w:color w:val="C81EFA"/>
          <w:lang w:eastAsia="en-US"/>
        </w:rPr>
        <w:t>0</w:t>
      </w:r>
      <w:r>
        <w:rPr>
          <w:rFonts w:eastAsiaTheme="minorHAnsi"/>
          <w:lang w:eastAsia="en-US"/>
        </w:rPr>
        <w:t>)</w:t>
      </w:r>
    </w:p>
    <w:p w14:paraId="43D51ECE"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t>{</w:t>
      </w:r>
    </w:p>
    <w:p w14:paraId="620B8A98"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If the element at index j </w:t>
      </w:r>
    </w:p>
    <w:p w14:paraId="6FD0C72D"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if greater than the pivot we </w:t>
      </w:r>
    </w:p>
    <w:p w14:paraId="3776010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do nothing other than loop around</w:t>
      </w:r>
    </w:p>
    <w:p w14:paraId="451186B6"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thus increasing j and adding 1 element</w:t>
      </w:r>
    </w:p>
    <w:p w14:paraId="4C69DDEA"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to A[i+1..j-1]</w:t>
      </w:r>
    </w:p>
    <w:p w14:paraId="1473462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t>}</w:t>
      </w:r>
    </w:p>
    <w:p w14:paraId="25563DF3"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7893649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t>{</w:t>
      </w:r>
    </w:p>
    <w:p w14:paraId="49863850"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If the element at index j </w:t>
      </w:r>
    </w:p>
    <w:p w14:paraId="3D2B37E5"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if less than or equal to the pivot</w:t>
      </w:r>
    </w:p>
    <w:p w14:paraId="3E0C161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we increase i which brings in an </w:t>
      </w:r>
    </w:p>
    <w:p w14:paraId="70B78E1F"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element &gt;= pivot into the less that </w:t>
      </w:r>
    </w:p>
    <w:p w14:paraId="4CD4367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bucket. But we fix the issue by </w:t>
      </w:r>
    </w:p>
    <w:p w14:paraId="04397E9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exchanges the greater than element</w:t>
      </w:r>
    </w:p>
    <w:p w14:paraId="2CB961A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i++;</w:t>
      </w:r>
    </w:p>
    <w:p w14:paraId="5EE35F56" w14:textId="77777777" w:rsidR="00972215" w:rsidRDefault="00972215" w:rsidP="00972215">
      <w:pPr>
        <w:pStyle w:val="SourceCode"/>
        <w:rPr>
          <w:rFonts w:eastAsiaTheme="minorHAnsi"/>
          <w:lang w:eastAsia="en-US"/>
        </w:rPr>
      </w:pPr>
      <w:r>
        <w:rPr>
          <w:rFonts w:eastAsiaTheme="minorHAnsi"/>
          <w:lang w:eastAsia="en-US"/>
        </w:rPr>
        <w:lastRenderedPageBreak/>
        <w:tab/>
      </w:r>
      <w:r>
        <w:rPr>
          <w:rFonts w:eastAsiaTheme="minorHAnsi"/>
          <w:lang w:eastAsia="en-US"/>
        </w:rPr>
        <w:tab/>
      </w:r>
      <w:r>
        <w:rPr>
          <w:rFonts w:eastAsiaTheme="minorHAnsi"/>
          <w:lang w:eastAsia="en-US"/>
        </w:rPr>
        <w:tab/>
        <w:t>Swap(A,i,j);</w:t>
      </w:r>
    </w:p>
    <w:p w14:paraId="53CD5E20"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lang w:eastAsia="en-US"/>
        </w:rPr>
        <w:tab/>
        <w:t>}</w:t>
      </w:r>
    </w:p>
    <w:p w14:paraId="08A0E372" w14:textId="77777777" w:rsidR="00972215" w:rsidRDefault="00972215" w:rsidP="00972215">
      <w:pPr>
        <w:pStyle w:val="SourceCode"/>
        <w:rPr>
          <w:rFonts w:eastAsiaTheme="minorHAnsi"/>
          <w:lang w:eastAsia="en-US"/>
        </w:rPr>
      </w:pPr>
      <w:r>
        <w:rPr>
          <w:rFonts w:eastAsiaTheme="minorHAnsi"/>
          <w:lang w:eastAsia="en-US"/>
        </w:rPr>
        <w:tab/>
        <w:t>}</w:t>
      </w:r>
    </w:p>
    <w:p w14:paraId="1F423C85" w14:textId="77777777" w:rsidR="00972215" w:rsidRDefault="00972215" w:rsidP="00972215">
      <w:pPr>
        <w:pStyle w:val="SourceCode"/>
        <w:rPr>
          <w:rFonts w:eastAsiaTheme="minorHAnsi"/>
          <w:lang w:eastAsia="en-US"/>
        </w:rPr>
      </w:pPr>
      <w:r>
        <w:rPr>
          <w:rFonts w:eastAsiaTheme="minorHAnsi"/>
          <w:lang w:eastAsia="en-US"/>
        </w:rPr>
        <w:tab/>
      </w:r>
    </w:p>
    <w:p w14:paraId="4B188552"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Switch the pivot with the first element greater than x</w:t>
      </w:r>
    </w:p>
    <w:p w14:paraId="06BF6DD0"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9600"/>
          <w:lang w:eastAsia="en-US"/>
        </w:rPr>
        <w:t>// to maintain the loop invariant</w:t>
      </w:r>
    </w:p>
    <w:p w14:paraId="78E481ED" w14:textId="77777777" w:rsidR="00972215" w:rsidRDefault="00972215" w:rsidP="00972215">
      <w:pPr>
        <w:pStyle w:val="SourceCode"/>
        <w:rPr>
          <w:rFonts w:eastAsiaTheme="minorHAnsi"/>
          <w:lang w:eastAsia="en-US"/>
        </w:rPr>
      </w:pPr>
      <w:r>
        <w:rPr>
          <w:rFonts w:eastAsiaTheme="minorHAnsi"/>
          <w:lang w:eastAsia="en-US"/>
        </w:rPr>
        <w:tab/>
        <w:t>Swap(A,i+</w:t>
      </w:r>
      <w:r>
        <w:rPr>
          <w:rFonts w:eastAsiaTheme="minorHAnsi"/>
          <w:color w:val="C81EFA"/>
          <w:lang w:eastAsia="en-US"/>
        </w:rPr>
        <w:t>1</w:t>
      </w:r>
      <w:r>
        <w:rPr>
          <w:rFonts w:eastAsiaTheme="minorHAnsi"/>
          <w:lang w:eastAsia="en-US"/>
        </w:rPr>
        <w:t>,r);</w:t>
      </w:r>
    </w:p>
    <w:p w14:paraId="7159583B" w14:textId="77777777" w:rsidR="00972215" w:rsidRDefault="00972215" w:rsidP="00972215">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i+</w:t>
      </w:r>
      <w:r>
        <w:rPr>
          <w:rFonts w:eastAsiaTheme="minorHAnsi"/>
          <w:color w:val="C81EFA"/>
          <w:lang w:eastAsia="en-US"/>
        </w:rPr>
        <w:t>1</w:t>
      </w:r>
      <w:r>
        <w:rPr>
          <w:rFonts w:eastAsiaTheme="minorHAnsi"/>
          <w:lang w:eastAsia="en-US"/>
        </w:rPr>
        <w:t>;</w:t>
      </w:r>
    </w:p>
    <w:p w14:paraId="52F58826" w14:textId="0B9AC872" w:rsidR="00972215" w:rsidRDefault="00972215" w:rsidP="00972215">
      <w:pPr>
        <w:pStyle w:val="SourceCode"/>
      </w:pPr>
      <w:r>
        <w:rPr>
          <w:rFonts w:eastAsiaTheme="minorHAnsi"/>
          <w:lang w:eastAsia="en-US"/>
        </w:rPr>
        <w:t>}</w:t>
      </w:r>
    </w:p>
    <w:p w14:paraId="30C1B393" w14:textId="6EC7D197" w:rsidR="00DA1BBD" w:rsidRDefault="00DA1BBD" w:rsidP="00DA1BBD">
      <w:pPr>
        <w:pStyle w:val="Question"/>
        <w:ind w:left="360" w:hanging="360"/>
      </w:pPr>
      <w:r>
        <w:t>What is the performance</w:t>
      </w:r>
    </w:p>
    <w:p w14:paraId="02C08A64" w14:textId="087B037C" w:rsidR="00DA1BBD" w:rsidRPr="00DA1BBD" w:rsidRDefault="00DA1BBD" w:rsidP="00DA1BBD">
      <w:pPr>
        <w:pStyle w:val="Answer"/>
      </w:pPr>
      <w:r>
        <w:t>Worst Case O(N^2) and average case NLogN</w:t>
      </w:r>
    </w:p>
    <w:p w14:paraId="4AA4DB90" w14:textId="77777777" w:rsidR="004A5A1B" w:rsidRDefault="004A5A1B">
      <w:pPr>
        <w:spacing w:after="160" w:line="259" w:lineRule="auto"/>
        <w:rPr>
          <w:rFonts w:asciiTheme="majorHAnsi" w:eastAsiaTheme="majorEastAsia" w:hAnsiTheme="majorHAnsi" w:cstheme="majorBidi"/>
          <w:color w:val="31378B" w:themeColor="text2"/>
          <w:sz w:val="32"/>
          <w:szCs w:val="28"/>
        </w:rPr>
      </w:pPr>
      <w:r>
        <w:br w:type="page"/>
      </w:r>
    </w:p>
    <w:p w14:paraId="4363764B" w14:textId="77777777" w:rsidR="00292157" w:rsidRDefault="00292157" w:rsidP="00292157">
      <w:pPr>
        <w:pStyle w:val="Heading2"/>
      </w:pPr>
      <w:r>
        <w:lastRenderedPageBreak/>
        <w:t>Arrays and Strings</w:t>
      </w:r>
    </w:p>
    <w:p w14:paraId="59BDF2D6" w14:textId="77777777" w:rsidR="00292157" w:rsidRDefault="00292157" w:rsidP="00292157">
      <w:pPr>
        <w:pStyle w:val="Heading3"/>
      </w:pPr>
      <w:r>
        <w:t>Tries / Suffix Tree</w:t>
      </w:r>
    </w:p>
    <w:p w14:paraId="6719E28B" w14:textId="77777777" w:rsidR="00292157" w:rsidRPr="004E2C09" w:rsidRDefault="00292157" w:rsidP="00292157">
      <w:r>
        <w:t>Each edge represents a digit from the given alphabet. Each vertex with a value represents a complete word. The root vertex represents the empty string.</w:t>
      </w:r>
    </w:p>
    <w:p w14:paraId="6714D06D" w14:textId="77777777" w:rsidR="00292157" w:rsidRPr="004E2C09" w:rsidRDefault="00292157" w:rsidP="00292157">
      <w:r w:rsidRPr="0059763A">
        <w:rPr>
          <w:noProof/>
        </w:rPr>
        <w:drawing>
          <wp:inline distT="0" distB="0" distL="0" distR="0" wp14:anchorId="38DCF245" wp14:editId="0F4706D4">
            <wp:extent cx="5144494" cy="4327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702" cy="4332388"/>
                    </a:xfrm>
                    <a:prstGeom prst="rect">
                      <a:avLst/>
                    </a:prstGeom>
                  </pic:spPr>
                </pic:pic>
              </a:graphicData>
            </a:graphic>
          </wp:inline>
        </w:drawing>
      </w:r>
    </w:p>
    <w:p w14:paraId="248CCEF3" w14:textId="77777777" w:rsidR="00292157" w:rsidRPr="00231F14" w:rsidRDefault="00292157" w:rsidP="00292157"/>
    <w:p w14:paraId="48EC0297" w14:textId="77777777" w:rsidR="00292157" w:rsidRDefault="00292157" w:rsidP="00292157">
      <w:pPr>
        <w:spacing w:after="160" w:line="259" w:lineRule="auto"/>
        <w:rPr>
          <w:rFonts w:asciiTheme="majorHAnsi" w:eastAsiaTheme="majorEastAsia" w:hAnsiTheme="majorHAnsi" w:cstheme="majorBidi"/>
          <w:color w:val="31378B" w:themeColor="text2"/>
          <w:sz w:val="28"/>
          <w:szCs w:val="26"/>
        </w:rPr>
      </w:pPr>
      <w:r>
        <w:br w:type="page"/>
      </w:r>
    </w:p>
    <w:p w14:paraId="212C2B2E" w14:textId="77777777" w:rsidR="00292157" w:rsidRDefault="00292157" w:rsidP="00292157">
      <w:pPr>
        <w:pStyle w:val="Heading3"/>
      </w:pPr>
      <w:r>
        <w:lastRenderedPageBreak/>
        <w:t>Inserting Keys</w:t>
      </w:r>
    </w:p>
    <w:p w14:paraId="368152C3" w14:textId="77777777" w:rsidR="00292157" w:rsidRDefault="00292157" w:rsidP="00292157">
      <w:r>
        <w:t xml:space="preserve">Code to inset nodes can be specified iteratively </w:t>
      </w:r>
    </w:p>
    <w:p w14:paraId="1A50CE85"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Put(String key, TV value)</w:t>
      </w:r>
    </w:p>
    <w:p w14:paraId="290F8954" w14:textId="77777777" w:rsidR="00292157" w:rsidRDefault="00292157" w:rsidP="00292157">
      <w:pPr>
        <w:pStyle w:val="SourceCode"/>
        <w:rPr>
          <w:rFonts w:eastAsiaTheme="minorHAnsi"/>
          <w:lang w:eastAsia="en-US"/>
        </w:rPr>
      </w:pPr>
      <w:r>
        <w:rPr>
          <w:rFonts w:eastAsiaTheme="minorHAnsi"/>
          <w:lang w:eastAsia="en-US"/>
        </w:rPr>
        <w:tab/>
        <w:t>{</w:t>
      </w:r>
    </w:p>
    <w:p w14:paraId="54141A28"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t>Node&lt;TV&gt; current = _root;</w:t>
      </w:r>
    </w:p>
    <w:p w14:paraId="223C44AE" w14:textId="77777777" w:rsidR="00292157" w:rsidRDefault="00292157" w:rsidP="00292157">
      <w:pPr>
        <w:pStyle w:val="SourceCode"/>
        <w:rPr>
          <w:rFonts w:eastAsiaTheme="minorHAnsi"/>
          <w:lang w:eastAsia="en-US"/>
        </w:rPr>
      </w:pPr>
    </w:p>
    <w:p w14:paraId="7D237A02"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digitIdx = </w:t>
      </w:r>
      <w:r>
        <w:rPr>
          <w:rFonts w:eastAsiaTheme="minorHAnsi"/>
          <w:color w:val="C81EFA"/>
          <w:lang w:eastAsia="en-US"/>
        </w:rPr>
        <w:t>0</w:t>
      </w:r>
      <w:r>
        <w:rPr>
          <w:rFonts w:eastAsiaTheme="minorHAnsi"/>
          <w:lang w:eastAsia="en-US"/>
        </w:rPr>
        <w:t>; digitIdx &lt; key.Length; digitIdx++)</w:t>
      </w:r>
    </w:p>
    <w:p w14:paraId="550CA4C6"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t>{</w:t>
      </w:r>
    </w:p>
    <w:p w14:paraId="611A181E"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currentDigit = key[digitIdx];</w:t>
      </w:r>
    </w:p>
    <w:p w14:paraId="411C2F15" w14:textId="77777777" w:rsidR="00292157" w:rsidRDefault="00292157" w:rsidP="00292157">
      <w:pPr>
        <w:pStyle w:val="SourceCode"/>
        <w:rPr>
          <w:rFonts w:eastAsiaTheme="minorHAnsi"/>
          <w:lang w:eastAsia="en-US"/>
        </w:rPr>
      </w:pPr>
    </w:p>
    <w:p w14:paraId="71471FF4"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Is there an edge representing the currentDigit?</w:t>
      </w:r>
    </w:p>
    <w:p w14:paraId="50A1BFFC"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Such as edge would be implied by a entry in the</w:t>
      </w:r>
    </w:p>
    <w:p w14:paraId="684F198F"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current nodes ChildNodes at index currentDigit</w:t>
      </w:r>
    </w:p>
    <w:p w14:paraId="3D947C2F"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(current.ChildNodes[currentDigit] == </w:t>
      </w:r>
      <w:r>
        <w:rPr>
          <w:rFonts w:eastAsiaTheme="minorHAnsi"/>
          <w:color w:val="0000FF"/>
          <w:lang w:eastAsia="en-US"/>
        </w:rPr>
        <w:t>null</w:t>
      </w:r>
      <w:r>
        <w:rPr>
          <w:rFonts w:eastAsiaTheme="minorHAnsi"/>
          <w:lang w:eastAsia="en-US"/>
        </w:rPr>
        <w:t>)</w:t>
      </w:r>
    </w:p>
    <w:p w14:paraId="046CECDF"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61C7D9A9"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If no such edge exists we create it by </w:t>
      </w:r>
    </w:p>
    <w:p w14:paraId="4AF62081"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constructing a new vertex and inserting it </w:t>
      </w:r>
    </w:p>
    <w:p w14:paraId="5F49D538"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into the ChildNodes collection</w:t>
      </w:r>
    </w:p>
    <w:p w14:paraId="2E85B5D0"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at index currentDigit</w:t>
      </w:r>
    </w:p>
    <w:p w14:paraId="5A9CB8B0"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current.ChildNodes[currentDigit] = </w:t>
      </w:r>
    </w:p>
    <w:p w14:paraId="496626C2"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Node&lt;TV&gt;(_radix);</w:t>
      </w:r>
    </w:p>
    <w:p w14:paraId="6EE9ACC0"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15953E82"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p>
    <w:p w14:paraId="198BC557"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xml:space="preserve">// Iterate to the next node </w:t>
      </w:r>
    </w:p>
    <w:p w14:paraId="221E525B"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current = current.ChildNodes[currentDigit];</w:t>
      </w:r>
    </w:p>
    <w:p w14:paraId="004A25EF"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t>}</w:t>
      </w:r>
    </w:p>
    <w:p w14:paraId="379DF021" w14:textId="77777777" w:rsidR="00292157" w:rsidRDefault="00292157" w:rsidP="00292157">
      <w:pPr>
        <w:pStyle w:val="SourceCode"/>
        <w:rPr>
          <w:rFonts w:eastAsiaTheme="minorHAnsi"/>
          <w:lang w:eastAsia="en-US"/>
        </w:rPr>
      </w:pPr>
    </w:p>
    <w:p w14:paraId="41120592"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mark last node as leaf by setting a value on it</w:t>
      </w:r>
    </w:p>
    <w:p w14:paraId="6B6C8342" w14:textId="77777777" w:rsidR="00292157" w:rsidRDefault="00292157" w:rsidP="00292157">
      <w:pPr>
        <w:pStyle w:val="SourceCode"/>
        <w:rPr>
          <w:rFonts w:eastAsiaTheme="minorHAnsi"/>
          <w:lang w:eastAsia="en-US"/>
        </w:rPr>
      </w:pPr>
      <w:r>
        <w:rPr>
          <w:rFonts w:eastAsiaTheme="minorHAnsi"/>
          <w:lang w:eastAsia="en-US"/>
        </w:rPr>
        <w:tab/>
      </w:r>
      <w:r>
        <w:rPr>
          <w:rFonts w:eastAsiaTheme="minorHAnsi"/>
          <w:lang w:eastAsia="en-US"/>
        </w:rPr>
        <w:tab/>
        <w:t>current.Value = value;</w:t>
      </w:r>
    </w:p>
    <w:p w14:paraId="3CF47748" w14:textId="77777777" w:rsidR="00292157" w:rsidRDefault="00292157" w:rsidP="00292157">
      <w:pPr>
        <w:pStyle w:val="SourceCode"/>
        <w:rPr>
          <w:rFonts w:eastAsiaTheme="minorHAnsi"/>
          <w:lang w:eastAsia="en-US"/>
        </w:rPr>
      </w:pPr>
      <w:r>
        <w:rPr>
          <w:rFonts w:eastAsiaTheme="minorHAnsi"/>
          <w:lang w:eastAsia="en-US"/>
        </w:rPr>
        <w:tab/>
        <w:t>}</w:t>
      </w:r>
    </w:p>
    <w:p w14:paraId="0990EC30" w14:textId="77777777" w:rsidR="00292157" w:rsidRPr="00DB7DAE" w:rsidRDefault="00292157" w:rsidP="00292157">
      <w:pPr>
        <w:pStyle w:val="SourceCode"/>
      </w:pPr>
    </w:p>
    <w:p w14:paraId="17C1978D" w14:textId="77777777" w:rsidR="00292157" w:rsidRDefault="00292157" w:rsidP="00292157">
      <w:pPr>
        <w:pStyle w:val="Heading3"/>
      </w:pPr>
      <w:r>
        <w:t>Retrieving Keys</w:t>
      </w:r>
    </w:p>
    <w:p w14:paraId="78DFB2D8" w14:textId="77777777" w:rsidR="00292157" w:rsidRDefault="00292157" w:rsidP="00292157">
      <w:pPr>
        <w:spacing w:after="160" w:line="259" w:lineRule="auto"/>
        <w:rPr>
          <w:rFonts w:asciiTheme="majorHAnsi" w:eastAsiaTheme="majorEastAsia" w:hAnsiTheme="majorHAnsi" w:cstheme="majorBidi"/>
          <w:b/>
          <w:color w:val="403152" w:themeColor="accent4" w:themeShade="80"/>
          <w:sz w:val="32"/>
          <w:szCs w:val="28"/>
        </w:rPr>
      </w:pPr>
      <w:r>
        <w:br w:type="page"/>
      </w:r>
    </w:p>
    <w:p w14:paraId="614BF5FA" w14:textId="77777777" w:rsidR="00292157" w:rsidRDefault="00292157" w:rsidP="00292157">
      <w:pPr>
        <w:pStyle w:val="QuestionSection"/>
      </w:pPr>
      <w:r>
        <w:lastRenderedPageBreak/>
        <w:t>Questions -Arrays and Strings</w:t>
      </w:r>
    </w:p>
    <w:p w14:paraId="3A28733A" w14:textId="77777777" w:rsidR="00292157" w:rsidRDefault="00292157" w:rsidP="00292157">
      <w:pPr>
        <w:pStyle w:val="Question"/>
      </w:pPr>
      <w:r>
        <w:t>What is the runtime of concatenating n strings of length x characters?</w:t>
      </w:r>
    </w:p>
    <w:p w14:paraId="3CD95821" w14:textId="77777777" w:rsidR="00292157" w:rsidRPr="00142B7C" w:rsidRDefault="00292157" w:rsidP="00292157">
      <w:pPr>
        <w:pStyle w:val="Answer"/>
      </w:pPr>
      <m:oMathPara>
        <m:oMath>
          <m:r>
            <w:rPr>
              <w:rFonts w:ascii="Cambria Math" w:hAnsi="Cambria Math"/>
            </w:rPr>
            <m:t>O</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p w14:paraId="7916BE94" w14:textId="77777777" w:rsidR="00292157" w:rsidRDefault="00292157" w:rsidP="00292157">
      <w:pPr>
        <w:pStyle w:val="Answer"/>
      </w:pPr>
      <w:r>
        <w:t xml:space="preserve">As we add each string we create a new string of length of previous string + x and copy characters. We get a total number of copied characters of </w:t>
      </w:r>
    </w:p>
    <w:p w14:paraId="789A36BD" w14:textId="77777777" w:rsidR="00292157" w:rsidRPr="001423F9" w:rsidRDefault="00292157" w:rsidP="00292157">
      <w:pPr>
        <w:pStyle w:val="Answer"/>
      </w:pPr>
      <m:oMathPara>
        <m:oMath>
          <m:r>
            <w:rPr>
              <w:rFonts w:ascii="Cambria Math" w:hAnsi="Cambria Math"/>
            </w:rPr>
            <m:t>x+2x+3x+…..+nx=x</m:t>
          </m:r>
          <m:d>
            <m:dPr>
              <m:ctrlPr>
                <w:rPr>
                  <w:rFonts w:ascii="Cambria Math" w:hAnsi="Cambria Math"/>
                </w:rPr>
              </m:ctrlPr>
            </m:dPr>
            <m:e>
              <m:r>
                <w:rPr>
                  <w:rFonts w:ascii="Cambria Math" w:hAnsi="Cambria Math"/>
                </w:rPr>
                <m:t>1+2+…+n</m:t>
              </m:r>
            </m:e>
          </m:d>
          <m:r>
            <w:rPr>
              <w:rFonts w:ascii="Cambria Math" w:hAnsi="Cambria Math"/>
            </w:rPr>
            <m:t>=x</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m:oMathPara>
    </w:p>
    <w:p w14:paraId="4F32DDFB" w14:textId="38757C43" w:rsidR="00292157" w:rsidRDefault="00292157" w:rsidP="00292157">
      <w:pPr>
        <w:pStyle w:val="QuestionSubSection"/>
      </w:pPr>
      <w:r>
        <w:t>Tries / Suffix trees</w:t>
      </w:r>
    </w:p>
    <w:p w14:paraId="0E2CD702" w14:textId="22637685" w:rsidR="00076CEB" w:rsidRDefault="00076CEB" w:rsidP="00076CEB">
      <w:pPr>
        <w:pStyle w:val="Question"/>
      </w:pPr>
      <w:r>
        <w:t>What is a trie?</w:t>
      </w:r>
    </w:p>
    <w:p w14:paraId="5CC68CC1" w14:textId="7FA1AB54" w:rsidR="00076CEB" w:rsidRDefault="00076CEB" w:rsidP="00076CEB">
      <w:pPr>
        <w:pStyle w:val="Answer"/>
      </w:pPr>
      <w:r>
        <w:t>A special form of N-ary tree</w:t>
      </w:r>
    </w:p>
    <w:p w14:paraId="38C4D53D" w14:textId="0D75F1E5" w:rsidR="009E1572" w:rsidRDefault="009E1572" w:rsidP="009E1572">
      <w:pPr>
        <w:pStyle w:val="Question"/>
      </w:pPr>
      <w:r>
        <w:t>What is the special property of a Trie?</w:t>
      </w:r>
    </w:p>
    <w:p w14:paraId="00CD877B" w14:textId="323F4AAA" w:rsidR="009E1572" w:rsidRPr="009E1572" w:rsidRDefault="008D61C4" w:rsidP="009E1572">
      <w:pPr>
        <w:pStyle w:val="Answer"/>
      </w:pPr>
      <w:r>
        <w:t>All descendants of a node have a common prefix</w:t>
      </w:r>
      <w:r w:rsidR="0050246A">
        <w:t xml:space="preserve"> of the string associated with that node</w:t>
      </w:r>
    </w:p>
    <w:p w14:paraId="7C1B2F43" w14:textId="3D877FAE" w:rsidR="00BA62F7" w:rsidRDefault="008E062C" w:rsidP="00BA62F7">
      <w:pPr>
        <w:pStyle w:val="Question"/>
      </w:pPr>
      <w:r>
        <w:t>G</w:t>
      </w:r>
      <w:r w:rsidRPr="008E062C">
        <w:t>iven string retrieval is O(1) is both a Trie and a HashTable when would one use a Trie</w:t>
      </w:r>
      <w:r w:rsidR="00BA62F7">
        <w:t>What general classification of operations are Tries good for</w:t>
      </w:r>
      <w:r w:rsidR="000E1DBC">
        <w:t>?</w:t>
      </w:r>
    </w:p>
    <w:p w14:paraId="1239FF45" w14:textId="6AC51E34" w:rsidR="008E062C" w:rsidRDefault="008C6DBE" w:rsidP="008E062C">
      <w:pPr>
        <w:pStyle w:val="Answer"/>
      </w:pPr>
      <w:r w:rsidRPr="008C6DBE">
        <w:t>If we want to quickly find all strings which have a given string as the prefix. This is O(n) in a hash table but much less for a trie.</w:t>
      </w:r>
    </w:p>
    <w:p w14:paraId="27249200" w14:textId="33A1AFD2" w:rsidR="008C6DBE" w:rsidRDefault="00D67EA7" w:rsidP="00D67EA7">
      <w:pPr>
        <w:pStyle w:val="Question"/>
      </w:pPr>
      <w:r>
        <w:t>What is the downside of a Trie?</w:t>
      </w:r>
    </w:p>
    <w:p w14:paraId="5CE2E9B3" w14:textId="576C1D6B" w:rsidR="00D67EA7" w:rsidRDefault="00822CDA" w:rsidP="00D67EA7">
      <w:pPr>
        <w:pStyle w:val="Answer"/>
      </w:pPr>
      <w:r w:rsidRPr="00822CDA">
        <w:t>Rarely space efficient. Each character is a very least a reference which is multiple bytes rather than an ascii character</w:t>
      </w:r>
    </w:p>
    <w:p w14:paraId="5DD18A2F" w14:textId="2A716B6F" w:rsidR="009426C9" w:rsidRDefault="009426C9" w:rsidP="009426C9">
      <w:pPr>
        <w:pStyle w:val="Question"/>
      </w:pPr>
      <w:r>
        <w:t>When would one use a Hash</w:t>
      </w:r>
      <w:r w:rsidR="00CE3621">
        <w:t>Table</w:t>
      </w:r>
      <w:r>
        <w:t xml:space="preserve"> over </w:t>
      </w:r>
      <w:r w:rsidR="00CE3621">
        <w:t>T</w:t>
      </w:r>
      <w:r>
        <w:t>rie</w:t>
      </w:r>
      <w:r w:rsidR="00CE3621">
        <w:t>?</w:t>
      </w:r>
    </w:p>
    <w:p w14:paraId="4AAF1EE4" w14:textId="77777777" w:rsidR="009426C9" w:rsidRDefault="009426C9" w:rsidP="009426C9">
      <w:pPr>
        <w:pStyle w:val="Answer"/>
      </w:pPr>
      <w:r>
        <w:t xml:space="preserve">Just need to do lookups of complete strings </w:t>
      </w:r>
    </w:p>
    <w:p w14:paraId="3B40E74C" w14:textId="77777777" w:rsidR="009426C9" w:rsidRDefault="009426C9" w:rsidP="009426C9">
      <w:pPr>
        <w:pStyle w:val="Answer"/>
      </w:pPr>
      <w:r>
        <w:t xml:space="preserve">Hashtable requires less space </w:t>
      </w:r>
    </w:p>
    <w:p w14:paraId="43F6199D" w14:textId="0AE6CF48" w:rsidR="009426C9" w:rsidRDefault="009426C9" w:rsidP="009426C9">
      <w:pPr>
        <w:pStyle w:val="Answer"/>
      </w:pPr>
      <w:r>
        <w:t xml:space="preserve">Likely to be more efficient. Trie nodes more likely to be in </w:t>
      </w:r>
      <w:r w:rsidR="00AF6DE5">
        <w:t>non-contiguous</w:t>
      </w:r>
      <w:r>
        <w:t xml:space="preserve"> memory which is does not lend itself to efficient use of the </w:t>
      </w:r>
      <w:r w:rsidR="00AF6DE5">
        <w:t>CPU</w:t>
      </w:r>
      <w:r>
        <w:t xml:space="preserve"> cache</w:t>
      </w:r>
    </w:p>
    <w:p w14:paraId="05DA878C" w14:textId="1C0EE1D7" w:rsidR="00822CDA" w:rsidRPr="00D67EA7" w:rsidRDefault="009426C9" w:rsidP="009426C9">
      <w:pPr>
        <w:pStyle w:val="Answer"/>
      </w:pPr>
      <w:r>
        <w:t xml:space="preserve">Hash sets and hashtable are not </w:t>
      </w:r>
      <w:r w:rsidR="00D318AB">
        <w:t>cach</w:t>
      </w:r>
      <w:r>
        <w:t>e friendly but with hashing you only do one non sequential memory lookup and a hashmap does k non sequential lookups</w:t>
      </w:r>
    </w:p>
    <w:p w14:paraId="08A387FC" w14:textId="611C899A" w:rsidR="00D318AB" w:rsidRDefault="00D318AB" w:rsidP="00D318AB">
      <w:pPr>
        <w:pStyle w:val="Question"/>
      </w:pPr>
      <w:r>
        <w:t xml:space="preserve">What </w:t>
      </w:r>
      <w:r w:rsidR="00737AE0">
        <w:t>operations are good with a Trie</w:t>
      </w:r>
    </w:p>
    <w:p w14:paraId="29960955" w14:textId="01FAABF5" w:rsidR="000E1DBC" w:rsidRPr="002366E6" w:rsidRDefault="00C657F4" w:rsidP="002366E6">
      <w:pPr>
        <w:pStyle w:val="Answer"/>
      </w:pPr>
      <w:r>
        <w:t>Prefix operations</w:t>
      </w:r>
    </w:p>
    <w:p w14:paraId="3FA70EDC" w14:textId="7D1B3376" w:rsidR="00292157" w:rsidRDefault="00292157" w:rsidP="00292157">
      <w:pPr>
        <w:pStyle w:val="Question"/>
      </w:pPr>
      <w:r>
        <w:t xml:space="preserve">What can we do </w:t>
      </w:r>
      <w:r w:rsidR="00C657F4">
        <w:t>specifically</w:t>
      </w:r>
      <w:r>
        <w:t>?</w:t>
      </w:r>
    </w:p>
    <w:p w14:paraId="5CCFBDB4" w14:textId="337ECE38" w:rsidR="00C657F4" w:rsidRDefault="00292157" w:rsidP="00292157">
      <w:pPr>
        <w:pStyle w:val="Answer"/>
      </w:pPr>
      <w:r>
        <w:lastRenderedPageBreak/>
        <w:t xml:space="preserve">Find all strings which start with </w:t>
      </w:r>
      <w:r w:rsidR="00CE7195">
        <w:t>a given prefix</w:t>
      </w:r>
    </w:p>
    <w:p w14:paraId="22BA025A" w14:textId="3CCA6B90" w:rsidR="005E4924" w:rsidRDefault="005E4924" w:rsidP="00292157">
      <w:pPr>
        <w:pStyle w:val="Answer"/>
      </w:pPr>
      <w:r>
        <w:t>Find all keys that match a wildcard</w:t>
      </w:r>
    </w:p>
    <w:p w14:paraId="3C8D3B3F" w14:textId="4458C56F" w:rsidR="00B52485" w:rsidRDefault="00B52485" w:rsidP="00292157">
      <w:pPr>
        <w:pStyle w:val="Answer"/>
      </w:pPr>
      <w:r>
        <w:t>Find the longest prefix of a given string.</w:t>
      </w:r>
    </w:p>
    <w:p w14:paraId="1C9AFC88" w14:textId="7D3B0A47" w:rsidR="00B52485" w:rsidRDefault="00B52485" w:rsidP="00292157">
      <w:pPr>
        <w:pStyle w:val="Answer"/>
      </w:pPr>
      <w:r>
        <w:t>Find the shortest prefix of a given string.</w:t>
      </w:r>
    </w:p>
    <w:p w14:paraId="0162952A" w14:textId="5F1461E5" w:rsidR="007A6E3C" w:rsidRDefault="00F7595F" w:rsidP="00292157">
      <w:pPr>
        <w:pStyle w:val="Answer"/>
      </w:pPr>
      <w:r>
        <w:t>Find the largest common substring</w:t>
      </w:r>
    </w:p>
    <w:p w14:paraId="2BFC76B8" w14:textId="70E471A3" w:rsidR="00E06EA1" w:rsidRDefault="00E06EA1" w:rsidP="00292157">
      <w:pPr>
        <w:pStyle w:val="Answer"/>
      </w:pPr>
      <w:r>
        <w:t>Palindrom</w:t>
      </w:r>
      <w:r w:rsidR="00252BFB">
        <w:t>e</w:t>
      </w:r>
    </w:p>
    <w:p w14:paraId="7EDD34B0" w14:textId="77777777" w:rsidR="00E06EA1" w:rsidRDefault="00E06EA1" w:rsidP="00E06EA1">
      <w:pPr>
        <w:pStyle w:val="Question"/>
      </w:pPr>
      <w:r>
        <w:t>What is the performance of a trie for inserts and search miss?</w:t>
      </w:r>
    </w:p>
    <w:p w14:paraId="073B3C93" w14:textId="77777777" w:rsidR="00E06EA1" w:rsidRDefault="00E06EA1" w:rsidP="00E06EA1">
      <w:pPr>
        <w:pStyle w:val="Answer"/>
      </w:pPr>
      <w:r>
        <w:t>O(k) where k is the number of keys in the trie.</w:t>
      </w:r>
    </w:p>
    <w:p w14:paraId="068F97F7" w14:textId="77777777" w:rsidR="00E06EA1" w:rsidRDefault="00E06EA1" w:rsidP="00E06EA1">
      <w:pPr>
        <w:pStyle w:val="Question"/>
      </w:pPr>
      <w:r>
        <w:t>What is the performance of a trie for search hits?</w:t>
      </w:r>
    </w:p>
    <w:p w14:paraId="4DC599EC" w14:textId="77777777" w:rsidR="00E06EA1" w:rsidRDefault="00E06EA1" w:rsidP="00E06EA1">
      <w:pPr>
        <w:pStyle w:val="Answer"/>
      </w:pPr>
      <w:r>
        <w:t xml:space="preserve">Approximately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k</m:t>
                </m:r>
              </m:sub>
            </m:sSub>
          </m:fName>
          <m:e>
            <m:r>
              <w:rPr>
                <w:rFonts w:ascii="Cambria Math" w:hAnsi="Cambria Math"/>
              </w:rPr>
              <m:t>N</m:t>
            </m:r>
          </m:e>
        </m:func>
      </m:oMath>
    </w:p>
    <w:p w14:paraId="03D8CC48" w14:textId="63311B6A" w:rsidR="005D2806" w:rsidRDefault="005D2806" w:rsidP="005D2806">
      <w:pPr>
        <w:pStyle w:val="Question"/>
      </w:pPr>
      <w:r>
        <w:t>What is the space requirement of a trie?</w:t>
      </w:r>
    </w:p>
    <w:p w14:paraId="6DF5923D" w14:textId="5DFEC981" w:rsidR="005D2806" w:rsidRDefault="005E0B88" w:rsidP="005D2806">
      <w:pPr>
        <w:pStyle w:val="Answer"/>
      </w:pPr>
      <w:r>
        <w:t xml:space="preserve">Each node in the trie has R links. </w:t>
      </w:r>
      <w:r w:rsidR="00BC4817">
        <w:t>If we have N keys we have at least N different nodes to the lower bound is</w:t>
      </w:r>
      <w:r w:rsidR="003B3478">
        <w:t xml:space="preserve"> O(</w:t>
      </w:r>
      <w:r w:rsidR="00BC4817">
        <w:t>NR</w:t>
      </w:r>
      <w:r w:rsidR="003B3478">
        <w:t>)</w:t>
      </w:r>
      <w:r w:rsidR="00DE4E41">
        <w:t xml:space="preserve"> In the worst case every key has a different first character. In such a case the space if O(NRw) where w is the average key length</w:t>
      </w:r>
    </w:p>
    <w:p w14:paraId="502D5BBB" w14:textId="0B010DE9" w:rsidR="00DD3ED9" w:rsidRDefault="00DD3ED9" w:rsidP="00DD3ED9">
      <w:pPr>
        <w:pStyle w:val="Question"/>
      </w:pPr>
      <w:r>
        <w:t>If we don’t need the prefix logic. What is likely to be the better choice, a HashMap or a Trie</w:t>
      </w:r>
    </w:p>
    <w:p w14:paraId="427F492F" w14:textId="77777777" w:rsidR="00DD3ED9" w:rsidRPr="00DD3ED9" w:rsidRDefault="00DD3ED9" w:rsidP="00DD3ED9">
      <w:pPr>
        <w:pStyle w:val="Answer"/>
      </w:pPr>
    </w:p>
    <w:p w14:paraId="12854EC1" w14:textId="77777777" w:rsidR="00DD3ED9" w:rsidRPr="005D2806" w:rsidRDefault="00DD3ED9" w:rsidP="005D2806">
      <w:pPr>
        <w:pStyle w:val="Answer"/>
      </w:pPr>
    </w:p>
    <w:p w14:paraId="54D16541" w14:textId="77777777" w:rsidR="00292157" w:rsidRPr="00D01A41" w:rsidRDefault="00292157" w:rsidP="00292157">
      <w:pPr>
        <w:pStyle w:val="Answer"/>
      </w:pPr>
    </w:p>
    <w:p w14:paraId="002652F2" w14:textId="77777777" w:rsidR="00292157" w:rsidRPr="00E34DB4" w:rsidRDefault="00292157" w:rsidP="00292157">
      <w:pPr>
        <w:pStyle w:val="Answer"/>
      </w:pPr>
    </w:p>
    <w:p w14:paraId="5948C9B5" w14:textId="77777777" w:rsidR="00292157" w:rsidRDefault="00292157" w:rsidP="00292157">
      <w:pPr>
        <w:pStyle w:val="Question"/>
        <w:rPr>
          <w:rFonts w:asciiTheme="majorHAnsi" w:eastAsiaTheme="majorEastAsia" w:hAnsiTheme="majorHAnsi" w:cstheme="majorBidi"/>
          <w:color w:val="31378B" w:themeColor="text2"/>
          <w:sz w:val="32"/>
          <w:szCs w:val="28"/>
        </w:rPr>
      </w:pPr>
      <w:r>
        <w:br w:type="page"/>
      </w:r>
    </w:p>
    <w:p w14:paraId="17D424E2" w14:textId="6E64C90A" w:rsidR="00E55CA3" w:rsidRDefault="00C43C15" w:rsidP="00E55CA3">
      <w:pPr>
        <w:pStyle w:val="Heading2"/>
      </w:pPr>
      <w:r>
        <w:lastRenderedPageBreak/>
        <w:t>Priority Queues</w:t>
      </w:r>
    </w:p>
    <w:p w14:paraId="2B817E8B" w14:textId="77777777" w:rsidR="00C43C15" w:rsidRPr="00C43C15" w:rsidRDefault="00C43C15" w:rsidP="00C43C15"/>
    <w:p w14:paraId="60B02CF0" w14:textId="77777777" w:rsidR="00E55CA3" w:rsidRDefault="00E55CA3" w:rsidP="007B0FBE">
      <w:pPr>
        <w:pStyle w:val="Heading2"/>
      </w:pPr>
    </w:p>
    <w:p w14:paraId="51BC153C" w14:textId="3AFEEBFD" w:rsidR="003A145B" w:rsidRDefault="007B0FBE" w:rsidP="007B0FBE">
      <w:pPr>
        <w:pStyle w:val="Heading2"/>
      </w:pPr>
      <w:r>
        <w:t>Searching</w:t>
      </w:r>
    </w:p>
    <w:p w14:paraId="010D34B8" w14:textId="4304F2A7" w:rsidR="007B0FBE" w:rsidRDefault="007C243E" w:rsidP="007C243E">
      <w:pPr>
        <w:pStyle w:val="Heading3"/>
      </w:pPr>
      <w:r>
        <w:t>Binary Search</w:t>
      </w:r>
    </w:p>
    <w:p w14:paraId="3AF1DC33" w14:textId="77777777" w:rsidR="00E92206" w:rsidRDefault="00817BE7" w:rsidP="00817BE7">
      <w:r>
        <w:t>Consider searching for the value 2 in the array {2,4,6} We start by setting the hi and lo markets to the first and last element in the arra</w:t>
      </w:r>
      <w:r w:rsidR="00C07A85">
        <w:t xml:space="preserve">y and calculate the midpoint as </w:t>
      </w:r>
    </w:p>
    <w:p w14:paraId="4E6151AF" w14:textId="6B9972AE" w:rsidR="00C07A85" w:rsidRPr="00E92206" w:rsidRDefault="00916563" w:rsidP="00817BE7">
      <m:oMathPara>
        <m:oMath>
          <m:sSub>
            <m:sSubPr>
              <m:ctrlPr>
                <w:rPr>
                  <w:rFonts w:ascii="Cambria Math" w:hAnsi="Cambria Math"/>
                  <w:i/>
                </w:rPr>
              </m:ctrlPr>
            </m:sSubPr>
            <m:e>
              <m:r>
                <w:rPr>
                  <w:rFonts w:ascii="Cambria Math" w:hAnsi="Cambria Math"/>
                </w:rPr>
                <m:t>mid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lo</m:t>
              </m:r>
            </m:e>
            <m:sub>
              <m:r>
                <w:rPr>
                  <w:rFonts w:ascii="Cambria Math" w:hAnsi="Cambria Math"/>
                </w:rPr>
                <m:t>0</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hi</m:t>
                      </m:r>
                    </m:e>
                    <m:sub>
                      <m:r>
                        <w:rPr>
                          <w:rFonts w:ascii="Cambria Math" w:hAnsi="Cambria Math"/>
                        </w:rPr>
                        <m:t>0</m:t>
                      </m:r>
                    </m:sub>
                  </m:sSub>
                  <m:r>
                    <w:rPr>
                      <w:rFonts w:ascii="Cambria Math" w:hAnsi="Cambria Math"/>
                    </w:rPr>
                    <m:t>-lo</m:t>
                  </m:r>
                </m:e>
              </m:d>
            </m:num>
            <m:den>
              <m:r>
                <w:rPr>
                  <w:rFonts w:ascii="Cambria Math" w:hAnsi="Cambria Math"/>
                </w:rPr>
                <m:t>2</m:t>
              </m:r>
            </m:den>
          </m:f>
        </m:oMath>
      </m:oMathPara>
    </w:p>
    <w:p w14:paraId="78D17B76" w14:textId="35D255D7" w:rsidR="00E92206" w:rsidRPr="00817BE7" w:rsidRDefault="00E92206" w:rsidP="00817BE7">
      <w:r>
        <w:t>Visually we have this</w:t>
      </w:r>
    </w:p>
    <w:p w14:paraId="3689D68A" w14:textId="1077B326" w:rsidR="007C243E" w:rsidRPr="007C243E" w:rsidRDefault="00817BE7" w:rsidP="007C243E">
      <w:r w:rsidRPr="00817BE7">
        <w:rPr>
          <w:noProof/>
        </w:rPr>
        <w:drawing>
          <wp:inline distT="0" distB="0" distL="0" distR="0" wp14:anchorId="5B20830F" wp14:editId="5C6575A2">
            <wp:extent cx="2383783" cy="1169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2145" cy="1178411"/>
                    </a:xfrm>
                    <a:prstGeom prst="rect">
                      <a:avLst/>
                    </a:prstGeom>
                  </pic:spPr>
                </pic:pic>
              </a:graphicData>
            </a:graphic>
          </wp:inline>
        </w:drawing>
      </w:r>
    </w:p>
    <w:p w14:paraId="1DF4A5AA" w14:textId="1B40A42A" w:rsidR="003A145B" w:rsidRDefault="00E92206" w:rsidP="003A145B">
      <w:r>
        <w:t xml:space="preserve">The search value is less than mid so we know it lies between </w:t>
      </w:r>
      <w:r w:rsidR="00DB4171">
        <w:t xml:space="preserve">in the </w:t>
      </w:r>
      <w:r w:rsidR="008C23C4">
        <w:t xml:space="preserve">closed </w:t>
      </w:r>
      <w:r w:rsidR="00B149E0">
        <w:t>interval</w:t>
      </w:r>
      <w:r w:rsidR="008C23C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mid</m:t>
                </m:r>
              </m:e>
              <m:sub>
                <m:r>
                  <w:rPr>
                    <w:rFonts w:ascii="Cambria Math" w:hAnsi="Cambria Math"/>
                  </w:rPr>
                  <m:t>0</m:t>
                </m:r>
              </m:sub>
            </m:sSub>
            <m:r>
              <w:rPr>
                <w:rFonts w:ascii="Cambria Math" w:hAnsi="Cambria Math"/>
              </w:rPr>
              <m:t>-1</m:t>
            </m:r>
          </m:e>
        </m:d>
      </m:oMath>
      <w:r w:rsidR="00175ADB">
        <w:t xml:space="preserve"> We adjust out bounds and start iteration 1</w:t>
      </w:r>
      <w:r w:rsidR="00B149E0">
        <w:t>. We calculate a new midpoint.</w:t>
      </w:r>
    </w:p>
    <w:p w14:paraId="19E6A1B9" w14:textId="3A9DF7C8" w:rsidR="00B149E0" w:rsidRDefault="00916563" w:rsidP="003A145B">
      <m:oMathPara>
        <m:oMath>
          <m:sSub>
            <m:sSubPr>
              <m:ctrlPr>
                <w:rPr>
                  <w:rFonts w:ascii="Cambria Math" w:hAnsi="Cambria Math"/>
                  <w:i/>
                </w:rPr>
              </m:ctrlPr>
            </m:sSubPr>
            <m:e>
              <m:r>
                <w:rPr>
                  <w:rFonts w:ascii="Cambria Math" w:hAnsi="Cambria Math"/>
                </w:rPr>
                <m:t>mid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lo</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hi</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o</m:t>
                      </m:r>
                    </m:e>
                    <m:sub>
                      <m:r>
                        <w:rPr>
                          <w:rFonts w:ascii="Cambria Math" w:hAnsi="Cambria Math"/>
                        </w:rPr>
                        <m:t>1</m:t>
                      </m:r>
                    </m:sub>
                  </m:sSub>
                </m:e>
              </m:d>
            </m:num>
            <m:den>
              <m:r>
                <w:rPr>
                  <w:rFonts w:ascii="Cambria Math" w:hAnsi="Cambria Math"/>
                </w:rPr>
                <m:t>2</m:t>
              </m:r>
            </m:den>
          </m:f>
        </m:oMath>
      </m:oMathPara>
    </w:p>
    <w:p w14:paraId="41A58066" w14:textId="40A3DF77" w:rsidR="00175ADB" w:rsidRDefault="006B0022" w:rsidP="003A145B">
      <w:r w:rsidRPr="006B0022">
        <w:rPr>
          <w:noProof/>
        </w:rPr>
        <w:drawing>
          <wp:inline distT="0" distB="0" distL="0" distR="0" wp14:anchorId="76644B49" wp14:editId="6C56DEDA">
            <wp:extent cx="2781487" cy="183937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5364" cy="1848548"/>
                    </a:xfrm>
                    <a:prstGeom prst="rect">
                      <a:avLst/>
                    </a:prstGeom>
                  </pic:spPr>
                </pic:pic>
              </a:graphicData>
            </a:graphic>
          </wp:inline>
        </w:drawing>
      </w:r>
    </w:p>
    <w:p w14:paraId="69C0A375" w14:textId="107C7733" w:rsidR="005B04F9" w:rsidRDefault="005B04F9" w:rsidP="003A145B"/>
    <w:p w14:paraId="11F59614" w14:textId="06553824" w:rsidR="00B149E0" w:rsidRDefault="00DE5D7E" w:rsidP="003A145B">
      <w:r>
        <w:t>Now the search value matches our mid point so we return the index of the mid point.</w:t>
      </w:r>
      <w:r w:rsidR="0003603B">
        <w:t xml:space="preserve"> Say instead we had been searching for the value zero which is not in the array. At this point we </w:t>
      </w:r>
      <w:r w:rsidR="0003603B">
        <w:lastRenderedPageBreak/>
        <w:t xml:space="preserve">would </w:t>
      </w:r>
      <w:r w:rsidR="001923C4">
        <w:t xml:space="preserve">say that the value is before mid so we would set hi to be mid-1 which is less that lo. This shows us our two terminating conditions. </w:t>
      </w:r>
    </w:p>
    <w:p w14:paraId="0E576BE9" w14:textId="712F22CA" w:rsidR="001923C4" w:rsidRDefault="001923C4" w:rsidP="001923C4">
      <w:pPr>
        <w:pStyle w:val="ListParagraph"/>
        <w:numPr>
          <w:ilvl w:val="0"/>
          <w:numId w:val="44"/>
        </w:numPr>
      </w:pPr>
      <w:r>
        <w:t>Hit:</w:t>
      </w:r>
      <w:r>
        <w:tab/>
        <w:t xml:space="preserve">The element on the mid point </w:t>
      </w:r>
      <w:r w:rsidR="00F04767">
        <w:t>matches the search value</w:t>
      </w:r>
    </w:p>
    <w:p w14:paraId="6F0EC335" w14:textId="4775113A" w:rsidR="008A6930" w:rsidRDefault="00F04767" w:rsidP="008A6930">
      <w:pPr>
        <w:pStyle w:val="ListParagraph"/>
        <w:numPr>
          <w:ilvl w:val="0"/>
          <w:numId w:val="44"/>
        </w:numPr>
      </w:pPr>
      <w:r>
        <w:t>Miss:</w:t>
      </w:r>
      <w:r>
        <w:tab/>
        <w:t>The hi marker is less than the low marker</w:t>
      </w:r>
    </w:p>
    <w:p w14:paraId="503D3C3F" w14:textId="77777777" w:rsidR="008A6930" w:rsidRPr="007D4806" w:rsidRDefault="008A6930" w:rsidP="007D4806">
      <w:pPr>
        <w:autoSpaceDE w:val="0"/>
        <w:autoSpaceDN w:val="0"/>
        <w:adjustRightInd w:val="0"/>
        <w:spacing w:after="0" w:line="240" w:lineRule="auto"/>
        <w:ind w:left="360"/>
        <w:rPr>
          <w:rFonts w:ascii="Consolas" w:eastAsiaTheme="minorHAnsi" w:hAnsi="Consolas" w:cs="Consolas"/>
          <w:color w:val="000000"/>
          <w:szCs w:val="24"/>
          <w:lang w:eastAsia="en-US"/>
        </w:rPr>
      </w:pPr>
    </w:p>
    <w:p w14:paraId="5EB0C80C" w14:textId="1888B966" w:rsidR="008A6930" w:rsidRPr="008A6930" w:rsidRDefault="008A6930" w:rsidP="008A6930">
      <w:pPr>
        <w:pStyle w:val="SourceCode"/>
        <w:rPr>
          <w:rFonts w:eastAsiaTheme="minorHAnsi"/>
          <w:lang w:eastAsia="en-US"/>
        </w:rPr>
      </w:pPr>
      <w:r w:rsidRPr="008A6930">
        <w:rPr>
          <w:rFonts w:eastAsiaTheme="minorHAnsi"/>
          <w:color w:val="0000FF"/>
          <w:lang w:eastAsia="en-US"/>
        </w:rPr>
        <w:t>public</w:t>
      </w:r>
      <w:r w:rsidRPr="008A6930">
        <w:rPr>
          <w:rFonts w:eastAsiaTheme="minorHAnsi"/>
          <w:lang w:eastAsia="en-US"/>
        </w:rPr>
        <w:t xml:space="preserve"> </w:t>
      </w:r>
      <w:r w:rsidRPr="008A6930">
        <w:rPr>
          <w:rFonts w:eastAsiaTheme="minorHAnsi"/>
          <w:color w:val="0000FF"/>
          <w:lang w:eastAsia="en-US"/>
        </w:rPr>
        <w:t>int</w:t>
      </w:r>
      <w:r w:rsidRPr="008A6930">
        <w:rPr>
          <w:rFonts w:eastAsiaTheme="minorHAnsi"/>
          <w:lang w:eastAsia="en-US"/>
        </w:rPr>
        <w:t xml:space="preserve"> SearchIterative&lt;T&gt;(IList&lt;T&gt; arr, T val)</w:t>
      </w:r>
    </w:p>
    <w:p w14:paraId="3EF74A4D" w14:textId="77777777" w:rsidR="008A6930" w:rsidRPr="008A6930" w:rsidRDefault="008A6930" w:rsidP="008A6930">
      <w:pPr>
        <w:pStyle w:val="SourceCode"/>
        <w:rPr>
          <w:rFonts w:eastAsiaTheme="minorHAnsi"/>
          <w:lang w:eastAsia="en-US"/>
        </w:rPr>
      </w:pPr>
      <w:r w:rsidRPr="008A6930">
        <w:rPr>
          <w:rFonts w:eastAsiaTheme="minorHAnsi"/>
          <w:lang w:eastAsia="en-US"/>
        </w:rPr>
        <w:t xml:space="preserve">  </w:t>
      </w:r>
      <w:r w:rsidRPr="008A6930">
        <w:rPr>
          <w:rFonts w:eastAsiaTheme="minorHAnsi"/>
          <w:color w:val="0000FF"/>
          <w:lang w:eastAsia="en-US"/>
        </w:rPr>
        <w:t>where</w:t>
      </w:r>
      <w:r w:rsidRPr="008A6930">
        <w:rPr>
          <w:rFonts w:eastAsiaTheme="minorHAnsi"/>
          <w:lang w:eastAsia="en-US"/>
        </w:rPr>
        <w:t xml:space="preserve"> T : IComparable&lt;T&gt;</w:t>
      </w:r>
    </w:p>
    <w:p w14:paraId="2FEA52ED" w14:textId="77777777" w:rsidR="008A6930" w:rsidRPr="008A6930" w:rsidRDefault="008A6930" w:rsidP="008A6930">
      <w:pPr>
        <w:pStyle w:val="SourceCode"/>
        <w:rPr>
          <w:rFonts w:eastAsiaTheme="minorHAnsi"/>
          <w:lang w:eastAsia="en-US"/>
        </w:rPr>
      </w:pPr>
      <w:r w:rsidRPr="008A6930">
        <w:rPr>
          <w:rFonts w:eastAsiaTheme="minorHAnsi"/>
          <w:lang w:eastAsia="en-US"/>
        </w:rPr>
        <w:t>{</w:t>
      </w:r>
    </w:p>
    <w:p w14:paraId="4B7C179A"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color w:val="0000FF"/>
          <w:lang w:eastAsia="en-US"/>
        </w:rPr>
        <w:t>if</w:t>
      </w:r>
      <w:r w:rsidRPr="008A6930">
        <w:rPr>
          <w:rFonts w:eastAsiaTheme="minorHAnsi"/>
          <w:lang w:eastAsia="en-US"/>
        </w:rPr>
        <w:t xml:space="preserve"> (arr == </w:t>
      </w:r>
      <w:r w:rsidRPr="008A6930">
        <w:rPr>
          <w:rFonts w:eastAsiaTheme="minorHAnsi"/>
          <w:color w:val="0000FF"/>
          <w:lang w:eastAsia="en-US"/>
        </w:rPr>
        <w:t>null</w:t>
      </w:r>
      <w:r w:rsidRPr="008A6930">
        <w:rPr>
          <w:rFonts w:eastAsiaTheme="minorHAnsi"/>
          <w:lang w:eastAsia="en-US"/>
        </w:rPr>
        <w:t>)</w:t>
      </w:r>
    </w:p>
    <w:p w14:paraId="72A2500D"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throw</w:t>
      </w:r>
      <w:r w:rsidRPr="008A6930">
        <w:rPr>
          <w:rFonts w:eastAsiaTheme="minorHAnsi"/>
          <w:lang w:eastAsia="en-US"/>
        </w:rPr>
        <w:t xml:space="preserve"> </w:t>
      </w:r>
      <w:r w:rsidRPr="008A6930">
        <w:rPr>
          <w:rFonts w:eastAsiaTheme="minorHAnsi"/>
          <w:color w:val="0000FF"/>
          <w:lang w:eastAsia="en-US"/>
        </w:rPr>
        <w:t>new</w:t>
      </w:r>
      <w:r w:rsidRPr="008A6930">
        <w:rPr>
          <w:rFonts w:eastAsiaTheme="minorHAnsi"/>
          <w:lang w:eastAsia="en-US"/>
        </w:rPr>
        <w:t xml:space="preserve"> ArgumentNullException();</w:t>
      </w:r>
    </w:p>
    <w:p w14:paraId="57E5EC25" w14:textId="77777777" w:rsidR="008A6930" w:rsidRPr="008A6930" w:rsidRDefault="008A6930" w:rsidP="008A6930">
      <w:pPr>
        <w:pStyle w:val="SourceCode"/>
        <w:rPr>
          <w:rFonts w:eastAsiaTheme="minorHAnsi"/>
          <w:lang w:eastAsia="en-US"/>
        </w:rPr>
      </w:pPr>
    </w:p>
    <w:p w14:paraId="2AA13729"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color w:val="0000FF"/>
          <w:lang w:eastAsia="en-US"/>
        </w:rPr>
        <w:t>int</w:t>
      </w:r>
      <w:r w:rsidRPr="008A6930">
        <w:rPr>
          <w:rFonts w:eastAsiaTheme="minorHAnsi"/>
          <w:lang w:eastAsia="en-US"/>
        </w:rPr>
        <w:t xml:space="preserve"> loIdx = </w:t>
      </w:r>
      <w:r w:rsidRPr="008A6930">
        <w:rPr>
          <w:rFonts w:eastAsiaTheme="minorHAnsi"/>
          <w:color w:val="C81EFA"/>
          <w:lang w:eastAsia="en-US"/>
        </w:rPr>
        <w:t>0</w:t>
      </w:r>
      <w:r w:rsidRPr="008A6930">
        <w:rPr>
          <w:rFonts w:eastAsiaTheme="minorHAnsi"/>
          <w:lang w:eastAsia="en-US"/>
        </w:rPr>
        <w:t>;</w:t>
      </w:r>
    </w:p>
    <w:p w14:paraId="05CDF312"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color w:val="0000FF"/>
          <w:lang w:eastAsia="en-US"/>
        </w:rPr>
        <w:t>int</w:t>
      </w:r>
      <w:r w:rsidRPr="008A6930">
        <w:rPr>
          <w:rFonts w:eastAsiaTheme="minorHAnsi"/>
          <w:lang w:eastAsia="en-US"/>
        </w:rPr>
        <w:t xml:space="preserve"> hiIdx = arr.Count - </w:t>
      </w:r>
      <w:r w:rsidRPr="008A6930">
        <w:rPr>
          <w:rFonts w:eastAsiaTheme="minorHAnsi"/>
          <w:color w:val="C81EFA"/>
          <w:lang w:eastAsia="en-US"/>
        </w:rPr>
        <w:t>1</w:t>
      </w:r>
      <w:r w:rsidRPr="008A6930">
        <w:rPr>
          <w:rFonts w:eastAsiaTheme="minorHAnsi"/>
          <w:lang w:eastAsia="en-US"/>
        </w:rPr>
        <w:t>;</w:t>
      </w:r>
    </w:p>
    <w:p w14:paraId="48F29E7A"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color w:val="0000FF"/>
          <w:lang w:eastAsia="en-US"/>
        </w:rPr>
        <w:t>while</w:t>
      </w:r>
      <w:r w:rsidRPr="008A6930">
        <w:rPr>
          <w:rFonts w:eastAsiaTheme="minorHAnsi"/>
          <w:lang w:eastAsia="en-US"/>
        </w:rPr>
        <w:t xml:space="preserve"> (loIdx &lt;= hiIdx)</w:t>
      </w:r>
    </w:p>
    <w:p w14:paraId="1EB69D37" w14:textId="77777777" w:rsidR="008A6930" w:rsidRPr="008A6930" w:rsidRDefault="008A6930" w:rsidP="008A6930">
      <w:pPr>
        <w:pStyle w:val="SourceCode"/>
        <w:rPr>
          <w:rFonts w:eastAsiaTheme="minorHAnsi"/>
          <w:lang w:eastAsia="en-US"/>
        </w:rPr>
      </w:pPr>
      <w:r w:rsidRPr="008A6930">
        <w:rPr>
          <w:rFonts w:eastAsiaTheme="minorHAnsi"/>
          <w:lang w:eastAsia="en-US"/>
        </w:rPr>
        <w:tab/>
        <w:t>{</w:t>
      </w:r>
    </w:p>
    <w:p w14:paraId="5EBA1A39"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int</w:t>
      </w:r>
      <w:r w:rsidRPr="008A6930">
        <w:rPr>
          <w:rFonts w:eastAsiaTheme="minorHAnsi"/>
          <w:lang w:eastAsia="en-US"/>
        </w:rPr>
        <w:t xml:space="preserve"> miIdx = loIdx + (hiIdx - loIdx) / </w:t>
      </w:r>
      <w:r w:rsidRPr="008A6930">
        <w:rPr>
          <w:rFonts w:eastAsiaTheme="minorHAnsi"/>
          <w:color w:val="C81EFA"/>
          <w:lang w:eastAsia="en-US"/>
        </w:rPr>
        <w:t>2</w:t>
      </w:r>
      <w:r w:rsidRPr="008A6930">
        <w:rPr>
          <w:rFonts w:eastAsiaTheme="minorHAnsi"/>
          <w:lang w:eastAsia="en-US"/>
        </w:rPr>
        <w:t>;</w:t>
      </w:r>
    </w:p>
    <w:p w14:paraId="248CF558"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int</w:t>
      </w:r>
      <w:r w:rsidRPr="008A6930">
        <w:rPr>
          <w:rFonts w:eastAsiaTheme="minorHAnsi"/>
          <w:lang w:eastAsia="en-US"/>
        </w:rPr>
        <w:t xml:space="preserve"> comp = val.CompareTo(arr[miIdx]);</w:t>
      </w:r>
    </w:p>
    <w:p w14:paraId="4EACF561" w14:textId="77777777" w:rsidR="008A6930" w:rsidRPr="008A6930" w:rsidRDefault="008A6930" w:rsidP="008A6930">
      <w:pPr>
        <w:pStyle w:val="SourceCode"/>
        <w:rPr>
          <w:rFonts w:eastAsiaTheme="minorHAnsi"/>
          <w:lang w:eastAsia="en-US"/>
        </w:rPr>
      </w:pPr>
    </w:p>
    <w:p w14:paraId="5C4E5DDB"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if</w:t>
      </w:r>
      <w:r w:rsidRPr="008A6930">
        <w:rPr>
          <w:rFonts w:eastAsiaTheme="minorHAnsi"/>
          <w:lang w:eastAsia="en-US"/>
        </w:rPr>
        <w:t xml:space="preserve"> (comp == </w:t>
      </w:r>
      <w:r w:rsidRPr="008A6930">
        <w:rPr>
          <w:rFonts w:eastAsiaTheme="minorHAnsi"/>
          <w:color w:val="C81EFA"/>
          <w:lang w:eastAsia="en-US"/>
        </w:rPr>
        <w:t>0</w:t>
      </w:r>
      <w:r w:rsidRPr="008A6930">
        <w:rPr>
          <w:rFonts w:eastAsiaTheme="minorHAnsi"/>
          <w:lang w:eastAsia="en-US"/>
        </w:rPr>
        <w:t>)</w:t>
      </w:r>
    </w:p>
    <w:p w14:paraId="45738FAC"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return</w:t>
      </w:r>
      <w:r w:rsidRPr="008A6930">
        <w:rPr>
          <w:rFonts w:eastAsiaTheme="minorHAnsi"/>
          <w:lang w:eastAsia="en-US"/>
        </w:rPr>
        <w:t xml:space="preserve"> miIdx;</w:t>
      </w:r>
    </w:p>
    <w:p w14:paraId="7D5B8FA6" w14:textId="77777777" w:rsidR="008A6930" w:rsidRPr="008A6930" w:rsidRDefault="008A6930" w:rsidP="008A6930">
      <w:pPr>
        <w:pStyle w:val="SourceCode"/>
        <w:rPr>
          <w:rFonts w:eastAsiaTheme="minorHAnsi"/>
          <w:lang w:eastAsia="en-US"/>
        </w:rPr>
      </w:pPr>
    </w:p>
    <w:p w14:paraId="3CA2CF29"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if</w:t>
      </w:r>
      <w:r w:rsidRPr="008A6930">
        <w:rPr>
          <w:rFonts w:eastAsiaTheme="minorHAnsi"/>
          <w:lang w:eastAsia="en-US"/>
        </w:rPr>
        <w:t xml:space="preserve"> (comp &gt; </w:t>
      </w:r>
      <w:r w:rsidRPr="008A6930">
        <w:rPr>
          <w:rFonts w:eastAsiaTheme="minorHAnsi"/>
          <w:color w:val="C81EFA"/>
          <w:lang w:eastAsia="en-US"/>
        </w:rPr>
        <w:t>0</w:t>
      </w:r>
      <w:r w:rsidRPr="008A6930">
        <w:rPr>
          <w:rFonts w:eastAsiaTheme="minorHAnsi"/>
          <w:lang w:eastAsia="en-US"/>
        </w:rPr>
        <w:t>)</w:t>
      </w:r>
    </w:p>
    <w:p w14:paraId="4CF23B79"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lang w:eastAsia="en-US"/>
        </w:rPr>
        <w:tab/>
        <w:t xml:space="preserve">loIdx = miIdx + </w:t>
      </w:r>
      <w:r w:rsidRPr="008A6930">
        <w:rPr>
          <w:rFonts w:eastAsiaTheme="minorHAnsi"/>
          <w:color w:val="C81EFA"/>
          <w:lang w:eastAsia="en-US"/>
        </w:rPr>
        <w:t>1</w:t>
      </w:r>
      <w:r w:rsidRPr="008A6930">
        <w:rPr>
          <w:rFonts w:eastAsiaTheme="minorHAnsi"/>
          <w:lang w:eastAsia="en-US"/>
        </w:rPr>
        <w:t>;</w:t>
      </w:r>
    </w:p>
    <w:p w14:paraId="03E07A29"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color w:val="0000FF"/>
          <w:lang w:eastAsia="en-US"/>
        </w:rPr>
        <w:t>else</w:t>
      </w:r>
    </w:p>
    <w:p w14:paraId="55BB2B45"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lang w:eastAsia="en-US"/>
        </w:rPr>
        <w:tab/>
      </w:r>
      <w:r w:rsidRPr="008A6930">
        <w:rPr>
          <w:rFonts w:eastAsiaTheme="minorHAnsi"/>
          <w:lang w:eastAsia="en-US"/>
        </w:rPr>
        <w:tab/>
        <w:t xml:space="preserve">hiIdx = miIdx - </w:t>
      </w:r>
      <w:r w:rsidRPr="008A6930">
        <w:rPr>
          <w:rFonts w:eastAsiaTheme="minorHAnsi"/>
          <w:color w:val="C81EFA"/>
          <w:lang w:eastAsia="en-US"/>
        </w:rPr>
        <w:t>1</w:t>
      </w:r>
      <w:r w:rsidRPr="008A6930">
        <w:rPr>
          <w:rFonts w:eastAsiaTheme="minorHAnsi"/>
          <w:lang w:eastAsia="en-US"/>
        </w:rPr>
        <w:t>;</w:t>
      </w:r>
    </w:p>
    <w:p w14:paraId="0877CEA3" w14:textId="77777777" w:rsidR="008A6930" w:rsidRPr="008A6930" w:rsidRDefault="008A6930" w:rsidP="008A6930">
      <w:pPr>
        <w:pStyle w:val="SourceCode"/>
        <w:rPr>
          <w:rFonts w:eastAsiaTheme="minorHAnsi"/>
          <w:lang w:eastAsia="en-US"/>
        </w:rPr>
      </w:pPr>
      <w:r w:rsidRPr="008A6930">
        <w:rPr>
          <w:rFonts w:eastAsiaTheme="minorHAnsi"/>
          <w:lang w:eastAsia="en-US"/>
        </w:rPr>
        <w:tab/>
        <w:t>}</w:t>
      </w:r>
    </w:p>
    <w:p w14:paraId="773EEB26" w14:textId="77777777" w:rsidR="008A6930" w:rsidRPr="008A6930" w:rsidRDefault="008A6930" w:rsidP="008A6930">
      <w:pPr>
        <w:pStyle w:val="SourceCode"/>
        <w:rPr>
          <w:rFonts w:eastAsiaTheme="minorHAnsi"/>
          <w:lang w:eastAsia="en-US"/>
        </w:rPr>
      </w:pPr>
    </w:p>
    <w:p w14:paraId="43D009E4" w14:textId="77777777" w:rsidR="008A6930" w:rsidRPr="008A6930" w:rsidRDefault="008A6930" w:rsidP="008A6930">
      <w:pPr>
        <w:pStyle w:val="SourceCode"/>
        <w:rPr>
          <w:rFonts w:eastAsiaTheme="minorHAnsi"/>
          <w:lang w:eastAsia="en-US"/>
        </w:rPr>
      </w:pPr>
      <w:r w:rsidRPr="008A6930">
        <w:rPr>
          <w:rFonts w:eastAsiaTheme="minorHAnsi"/>
          <w:lang w:eastAsia="en-US"/>
        </w:rPr>
        <w:tab/>
      </w:r>
      <w:r w:rsidRPr="008A6930">
        <w:rPr>
          <w:rFonts w:eastAsiaTheme="minorHAnsi"/>
          <w:color w:val="0000FF"/>
          <w:lang w:eastAsia="en-US"/>
        </w:rPr>
        <w:t>return</w:t>
      </w:r>
      <w:r w:rsidRPr="008A6930">
        <w:rPr>
          <w:rFonts w:eastAsiaTheme="minorHAnsi"/>
          <w:lang w:eastAsia="en-US"/>
        </w:rPr>
        <w:t xml:space="preserve"> ~loIdx;</w:t>
      </w:r>
    </w:p>
    <w:p w14:paraId="1F1837B0" w14:textId="60260058" w:rsidR="008A6930" w:rsidRDefault="008A6930" w:rsidP="008A6930">
      <w:pPr>
        <w:pStyle w:val="SourceCode"/>
        <w:rPr>
          <w:rFonts w:eastAsiaTheme="minorHAnsi"/>
          <w:lang w:eastAsia="en-US"/>
        </w:rPr>
      </w:pPr>
      <w:r w:rsidRPr="008A6930">
        <w:rPr>
          <w:rFonts w:eastAsiaTheme="minorHAnsi"/>
          <w:lang w:eastAsia="en-US"/>
        </w:rPr>
        <w:t>}</w:t>
      </w:r>
    </w:p>
    <w:p w14:paraId="62CD9882" w14:textId="77777777" w:rsidR="0034698C" w:rsidRDefault="0034698C">
      <w:pPr>
        <w:spacing w:after="160" w:line="259" w:lineRule="auto"/>
        <w:rPr>
          <w:rFonts w:asciiTheme="majorHAnsi" w:eastAsiaTheme="minorHAnsi" w:hAnsiTheme="majorHAnsi" w:cstheme="majorBidi"/>
          <w:b/>
          <w:color w:val="403152" w:themeColor="accent4" w:themeShade="80"/>
          <w:sz w:val="32"/>
          <w:szCs w:val="30"/>
          <w:lang w:eastAsia="en-US"/>
        </w:rPr>
      </w:pPr>
      <w:r>
        <w:rPr>
          <w:rFonts w:eastAsiaTheme="minorHAnsi"/>
          <w:lang w:eastAsia="en-US"/>
        </w:rPr>
        <w:br w:type="page"/>
      </w:r>
    </w:p>
    <w:p w14:paraId="2CE81D4A" w14:textId="78F825C3" w:rsidR="00BC6ACF" w:rsidRDefault="00BC6ACF" w:rsidP="00BC6ACF">
      <w:pPr>
        <w:pStyle w:val="QuestionSection"/>
        <w:rPr>
          <w:rFonts w:eastAsiaTheme="minorHAnsi"/>
          <w:lang w:eastAsia="en-US"/>
        </w:rPr>
      </w:pPr>
      <w:r>
        <w:rPr>
          <w:rFonts w:eastAsiaTheme="minorHAnsi"/>
          <w:lang w:eastAsia="en-US"/>
        </w:rPr>
        <w:lastRenderedPageBreak/>
        <w:t>Questions – Searching</w:t>
      </w:r>
    </w:p>
    <w:p w14:paraId="48F34967" w14:textId="2E7029DC" w:rsidR="00603023" w:rsidRDefault="00603023" w:rsidP="00603023">
      <w:pPr>
        <w:pStyle w:val="Heading4"/>
      </w:pPr>
      <w:r>
        <w:t>Binary Search</w:t>
      </w:r>
    </w:p>
    <w:p w14:paraId="3853DBE5" w14:textId="77777777" w:rsidR="00603023" w:rsidRDefault="00603023" w:rsidP="00603023">
      <w:pPr>
        <w:pStyle w:val="Question"/>
        <w:ind w:left="360" w:hanging="360"/>
      </w:pPr>
      <w:r>
        <w:t>Implement Iterative Binary Search and state its asymptotic run time?</w:t>
      </w:r>
    </w:p>
    <w:p w14:paraId="0427B41D" w14:textId="77777777" w:rsidR="00603023" w:rsidRDefault="00603023" w:rsidP="00603023">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SearchIterative&lt;T&gt;(IList&lt;T&gt; arr, T val)</w:t>
      </w:r>
    </w:p>
    <w:p w14:paraId="023580CD" w14:textId="77777777" w:rsidR="00603023" w:rsidRDefault="00603023" w:rsidP="00603023">
      <w:pPr>
        <w:pStyle w:val="SourceCode"/>
        <w:rPr>
          <w:rFonts w:eastAsiaTheme="minorHAnsi"/>
          <w:lang w:eastAsia="en-US"/>
        </w:rPr>
      </w:pPr>
      <w:r>
        <w:rPr>
          <w:rFonts w:eastAsiaTheme="minorHAnsi"/>
          <w:lang w:eastAsia="en-US"/>
        </w:rPr>
        <w:t xml:space="preserve">  </w:t>
      </w:r>
      <w:r>
        <w:rPr>
          <w:rFonts w:eastAsiaTheme="minorHAnsi"/>
          <w:color w:val="0000FF"/>
          <w:lang w:eastAsia="en-US"/>
        </w:rPr>
        <w:t>where</w:t>
      </w:r>
      <w:r>
        <w:rPr>
          <w:rFonts w:eastAsiaTheme="minorHAnsi"/>
          <w:lang w:eastAsia="en-US"/>
        </w:rPr>
        <w:t xml:space="preserve"> T : IComparable&lt;T&gt;</w:t>
      </w:r>
    </w:p>
    <w:p w14:paraId="599AD7CB" w14:textId="77777777" w:rsidR="00603023" w:rsidRDefault="00603023" w:rsidP="00603023">
      <w:pPr>
        <w:pStyle w:val="SourceCode"/>
        <w:rPr>
          <w:rFonts w:eastAsiaTheme="minorHAnsi"/>
          <w:lang w:eastAsia="en-US"/>
        </w:rPr>
      </w:pPr>
      <w:r>
        <w:rPr>
          <w:rFonts w:eastAsiaTheme="minorHAnsi"/>
          <w:lang w:eastAsia="en-US"/>
        </w:rPr>
        <w:t>{</w:t>
      </w:r>
    </w:p>
    <w:p w14:paraId="24555DBE"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(arr == </w:t>
      </w:r>
      <w:r>
        <w:rPr>
          <w:rFonts w:eastAsiaTheme="minorHAnsi"/>
          <w:color w:val="0000FF"/>
          <w:lang w:eastAsia="en-US"/>
        </w:rPr>
        <w:t>null</w:t>
      </w:r>
      <w:r>
        <w:rPr>
          <w:rFonts w:eastAsiaTheme="minorHAnsi"/>
          <w:lang w:eastAsia="en-US"/>
        </w:rPr>
        <w:t>)</w:t>
      </w:r>
    </w:p>
    <w:p w14:paraId="79FA0814"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throw</w:t>
      </w:r>
      <w:r>
        <w:rPr>
          <w:rFonts w:eastAsiaTheme="minorHAnsi"/>
          <w:lang w:eastAsia="en-US"/>
        </w:rPr>
        <w:t xml:space="preserve"> </w:t>
      </w:r>
      <w:r>
        <w:rPr>
          <w:rFonts w:eastAsiaTheme="minorHAnsi"/>
          <w:color w:val="0000FF"/>
          <w:lang w:eastAsia="en-US"/>
        </w:rPr>
        <w:t>new</w:t>
      </w:r>
      <w:r>
        <w:rPr>
          <w:rFonts w:eastAsiaTheme="minorHAnsi"/>
          <w:lang w:eastAsia="en-US"/>
        </w:rPr>
        <w:t xml:space="preserve"> ArgumentNullException();</w:t>
      </w:r>
    </w:p>
    <w:p w14:paraId="0814E11A" w14:textId="77777777" w:rsidR="00603023" w:rsidRDefault="00603023" w:rsidP="00603023">
      <w:pPr>
        <w:pStyle w:val="SourceCode"/>
        <w:rPr>
          <w:rFonts w:eastAsiaTheme="minorHAnsi"/>
          <w:lang w:eastAsia="en-US"/>
        </w:rPr>
      </w:pPr>
    </w:p>
    <w:p w14:paraId="240C6369"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loIdx = </w:t>
      </w:r>
      <w:r>
        <w:rPr>
          <w:rFonts w:eastAsiaTheme="minorHAnsi"/>
          <w:color w:val="C81EFA"/>
          <w:lang w:eastAsia="en-US"/>
        </w:rPr>
        <w:t>0</w:t>
      </w:r>
      <w:r>
        <w:rPr>
          <w:rFonts w:eastAsiaTheme="minorHAnsi"/>
          <w:lang w:eastAsia="en-US"/>
        </w:rPr>
        <w:t>;</w:t>
      </w:r>
    </w:p>
    <w:p w14:paraId="0A4E7922"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hiIdx = arr.Count - </w:t>
      </w:r>
      <w:r>
        <w:rPr>
          <w:rFonts w:eastAsiaTheme="minorHAnsi"/>
          <w:color w:val="C81EFA"/>
          <w:lang w:eastAsia="en-US"/>
        </w:rPr>
        <w:t>1</w:t>
      </w:r>
      <w:r>
        <w:rPr>
          <w:rFonts w:eastAsiaTheme="minorHAnsi"/>
          <w:lang w:eastAsia="en-US"/>
        </w:rPr>
        <w:t>;</w:t>
      </w:r>
    </w:p>
    <w:p w14:paraId="7F89B37D"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(loIdx &lt;= hiIdx)</w:t>
      </w:r>
    </w:p>
    <w:p w14:paraId="60B7ADB5" w14:textId="77777777" w:rsidR="00603023" w:rsidRDefault="00603023" w:rsidP="00603023">
      <w:pPr>
        <w:pStyle w:val="SourceCode"/>
        <w:rPr>
          <w:rFonts w:eastAsiaTheme="minorHAnsi"/>
          <w:lang w:eastAsia="en-US"/>
        </w:rPr>
      </w:pPr>
      <w:r>
        <w:rPr>
          <w:rFonts w:eastAsiaTheme="minorHAnsi"/>
          <w:lang w:eastAsia="en-US"/>
        </w:rPr>
        <w:tab/>
        <w:t>{</w:t>
      </w:r>
    </w:p>
    <w:p w14:paraId="018FD6CB"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miIdx = loIdx + (hiIdx - loIdx) / </w:t>
      </w:r>
      <w:r>
        <w:rPr>
          <w:rFonts w:eastAsiaTheme="minorHAnsi"/>
          <w:color w:val="C81EFA"/>
          <w:lang w:eastAsia="en-US"/>
        </w:rPr>
        <w:t>2</w:t>
      </w:r>
      <w:r>
        <w:rPr>
          <w:rFonts w:eastAsiaTheme="minorHAnsi"/>
          <w:lang w:eastAsia="en-US"/>
        </w:rPr>
        <w:t>;</w:t>
      </w:r>
    </w:p>
    <w:p w14:paraId="062FDBA7"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comp = val.CompareTo(arr[miIdx]);</w:t>
      </w:r>
    </w:p>
    <w:p w14:paraId="750A4818" w14:textId="77777777" w:rsidR="00603023" w:rsidRDefault="00603023" w:rsidP="00603023">
      <w:pPr>
        <w:pStyle w:val="SourceCode"/>
        <w:rPr>
          <w:rFonts w:eastAsiaTheme="minorHAnsi"/>
          <w:lang w:eastAsia="en-US"/>
        </w:rPr>
      </w:pPr>
    </w:p>
    <w:p w14:paraId="267CAF6C"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(comp == </w:t>
      </w:r>
      <w:r>
        <w:rPr>
          <w:rFonts w:eastAsiaTheme="minorHAnsi"/>
          <w:color w:val="C81EFA"/>
          <w:lang w:eastAsia="en-US"/>
        </w:rPr>
        <w:t>0</w:t>
      </w:r>
      <w:r>
        <w:rPr>
          <w:rFonts w:eastAsiaTheme="minorHAnsi"/>
          <w:lang w:eastAsia="en-US"/>
        </w:rPr>
        <w:t>)</w:t>
      </w:r>
    </w:p>
    <w:p w14:paraId="18628FA3"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miIdx;</w:t>
      </w:r>
    </w:p>
    <w:p w14:paraId="182D2C0C" w14:textId="77777777" w:rsidR="00603023" w:rsidRDefault="00603023" w:rsidP="00603023">
      <w:pPr>
        <w:pStyle w:val="SourceCode"/>
        <w:rPr>
          <w:rFonts w:eastAsiaTheme="minorHAnsi"/>
          <w:lang w:eastAsia="en-US"/>
        </w:rPr>
      </w:pPr>
    </w:p>
    <w:p w14:paraId="17FF74F2"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(comp &gt; </w:t>
      </w:r>
      <w:r>
        <w:rPr>
          <w:rFonts w:eastAsiaTheme="minorHAnsi"/>
          <w:color w:val="C81EFA"/>
          <w:lang w:eastAsia="en-US"/>
        </w:rPr>
        <w:t>0</w:t>
      </w:r>
      <w:r>
        <w:rPr>
          <w:rFonts w:eastAsiaTheme="minorHAnsi"/>
          <w:lang w:eastAsia="en-US"/>
        </w:rPr>
        <w:t>)</w:t>
      </w:r>
    </w:p>
    <w:p w14:paraId="3E361E50"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loIdx = miIdx + </w:t>
      </w:r>
      <w:r>
        <w:rPr>
          <w:rFonts w:eastAsiaTheme="minorHAnsi"/>
          <w:color w:val="C81EFA"/>
          <w:lang w:eastAsia="en-US"/>
        </w:rPr>
        <w:t>1</w:t>
      </w:r>
      <w:r>
        <w:rPr>
          <w:rFonts w:eastAsiaTheme="minorHAnsi"/>
          <w:lang w:eastAsia="en-US"/>
        </w:rPr>
        <w:t>;</w:t>
      </w:r>
    </w:p>
    <w:p w14:paraId="3D35B7F5"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50DF0420"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hiIdx = miIdx - </w:t>
      </w:r>
      <w:r>
        <w:rPr>
          <w:rFonts w:eastAsiaTheme="minorHAnsi"/>
          <w:color w:val="C81EFA"/>
          <w:lang w:eastAsia="en-US"/>
        </w:rPr>
        <w:t>1</w:t>
      </w:r>
      <w:r>
        <w:rPr>
          <w:rFonts w:eastAsiaTheme="minorHAnsi"/>
          <w:lang w:eastAsia="en-US"/>
        </w:rPr>
        <w:t>;</w:t>
      </w:r>
    </w:p>
    <w:p w14:paraId="16AE1C77" w14:textId="77777777" w:rsidR="00603023" w:rsidRDefault="00603023" w:rsidP="00603023">
      <w:pPr>
        <w:pStyle w:val="SourceCode"/>
        <w:rPr>
          <w:rFonts w:eastAsiaTheme="minorHAnsi"/>
          <w:lang w:eastAsia="en-US"/>
        </w:rPr>
      </w:pPr>
      <w:r>
        <w:rPr>
          <w:rFonts w:eastAsiaTheme="minorHAnsi"/>
          <w:lang w:eastAsia="en-US"/>
        </w:rPr>
        <w:tab/>
        <w:t>}</w:t>
      </w:r>
    </w:p>
    <w:p w14:paraId="3086B6BB" w14:textId="77777777" w:rsidR="00603023" w:rsidRDefault="00603023" w:rsidP="00603023">
      <w:pPr>
        <w:pStyle w:val="SourceCode"/>
        <w:rPr>
          <w:rFonts w:eastAsiaTheme="minorHAnsi"/>
          <w:lang w:eastAsia="en-US"/>
        </w:rPr>
      </w:pPr>
    </w:p>
    <w:p w14:paraId="3B1CF1EF" w14:textId="77777777" w:rsidR="00603023" w:rsidRDefault="00603023" w:rsidP="00603023">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~loIdx;</w:t>
      </w:r>
    </w:p>
    <w:p w14:paraId="607A3B09" w14:textId="77777777" w:rsidR="00603023" w:rsidRDefault="00603023" w:rsidP="00603023">
      <w:pPr>
        <w:pStyle w:val="SourceCode"/>
        <w:rPr>
          <w:rFonts w:eastAsiaTheme="minorHAnsi"/>
          <w:lang w:eastAsia="en-US"/>
        </w:rPr>
      </w:pPr>
      <w:r>
        <w:rPr>
          <w:rFonts w:eastAsiaTheme="minorHAnsi"/>
          <w:lang w:eastAsia="en-US"/>
        </w:rPr>
        <w:t>}</w:t>
      </w:r>
    </w:p>
    <w:p w14:paraId="4C37A09C" w14:textId="77777777" w:rsidR="00603023" w:rsidRPr="004E06B7" w:rsidRDefault="00603023" w:rsidP="00603023">
      <w:pPr>
        <w:pStyle w:val="Answer"/>
      </w:pPr>
      <w:r>
        <w:t>The runtime is O(logN)</w:t>
      </w:r>
    </w:p>
    <w:p w14:paraId="5465FD3D" w14:textId="77777777" w:rsidR="00A96027" w:rsidRDefault="00A96027" w:rsidP="00397AEB">
      <w:pPr>
        <w:pStyle w:val="QuestionSection"/>
        <w:rPr>
          <w:color w:val="31378B" w:themeColor="text2"/>
        </w:rPr>
      </w:pPr>
      <w:r>
        <w:br w:type="page"/>
      </w:r>
    </w:p>
    <w:p w14:paraId="25A501D3" w14:textId="3AB5DAF8" w:rsidR="00A96027" w:rsidRDefault="00A96027" w:rsidP="00A96027">
      <w:pPr>
        <w:pStyle w:val="Heading2"/>
      </w:pPr>
      <w:r>
        <w:lastRenderedPageBreak/>
        <w:t>Combinatorics</w:t>
      </w:r>
    </w:p>
    <w:p w14:paraId="73348876" w14:textId="6A14F0A5" w:rsidR="00D634B8" w:rsidRDefault="00B9248A" w:rsidP="00D634B8">
      <w:pPr>
        <w:pStyle w:val="Heading3"/>
      </w:pPr>
      <w:r>
        <w:t>K-Strings</w:t>
      </w:r>
    </w:p>
    <w:p w14:paraId="7C1F53F5" w14:textId="6C777DDE" w:rsidR="00D634B8" w:rsidRDefault="003A7515" w:rsidP="00061F65">
      <w:r>
        <w:t xml:space="preserve">Consider the set </w:t>
      </w:r>
      <m:oMath>
        <m:r>
          <w:rPr>
            <w:rFonts w:ascii="Cambria Math" w:hAnsi="Cambria Math"/>
          </w:rPr>
          <m:t>S=</m:t>
        </m:r>
        <m:d>
          <m:dPr>
            <m:begChr m:val="{"/>
            <m:endChr m:val="}"/>
            <m:ctrlPr>
              <w:rPr>
                <w:rFonts w:ascii="Cambria Math" w:hAnsi="Cambria Math"/>
                <w:i/>
              </w:rPr>
            </m:ctrlPr>
          </m:dPr>
          <m:e>
            <m:r>
              <w:rPr>
                <w:rFonts w:ascii="Cambria Math" w:hAnsi="Cambria Math"/>
              </w:rPr>
              <m:t>A,B,C</m:t>
            </m:r>
          </m:e>
        </m:d>
      </m:oMath>
      <w:r w:rsidR="001B1987">
        <w:t xml:space="preserve"> </w:t>
      </w:r>
      <w:r w:rsidR="00D05549">
        <w:t xml:space="preserve">If we use this set to form two-character strings </w:t>
      </w:r>
      <w:r w:rsidR="00061F65">
        <w:t xml:space="preserve">we have the following situation </w:t>
      </w:r>
      <w:r w:rsidR="00D634B8">
        <w:t>For each of the three possible values of the first slot we have 3 possible values for the second slot.</w:t>
      </w:r>
    </w:p>
    <w:p w14:paraId="58E4C5EE" w14:textId="77777777" w:rsidR="00D634B8" w:rsidRDefault="00D634B8" w:rsidP="00D634B8">
      <w:r w:rsidRPr="00E06A53">
        <w:rPr>
          <w:noProof/>
        </w:rPr>
        <w:drawing>
          <wp:inline distT="0" distB="0" distL="0" distR="0" wp14:anchorId="52C69C6D" wp14:editId="7EB015B0">
            <wp:extent cx="5693134" cy="9946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874" cy="996567"/>
                    </a:xfrm>
                    <a:prstGeom prst="rect">
                      <a:avLst/>
                    </a:prstGeom>
                  </pic:spPr>
                </pic:pic>
              </a:graphicData>
            </a:graphic>
          </wp:inline>
        </w:drawing>
      </w:r>
    </w:p>
    <w:p w14:paraId="61B93588" w14:textId="55163430" w:rsidR="00595D6D" w:rsidRDefault="00D634B8" w:rsidP="00595D6D">
      <w:r>
        <w:t xml:space="preserve">We have </w:t>
      </w:r>
      <m:oMath>
        <m:sSup>
          <m:sSupPr>
            <m:ctrlPr>
              <w:rPr>
                <w:rFonts w:ascii="Cambria Math" w:hAnsi="Cambria Math"/>
                <w:i/>
              </w:rPr>
            </m:ctrlPr>
          </m:sSupPr>
          <m:e>
            <m:r>
              <w:rPr>
                <w:rFonts w:ascii="Cambria Math" w:hAnsi="Cambria Math"/>
              </w:rPr>
              <m:t>3</m:t>
            </m:r>
          </m:e>
          <m:sup>
            <m:r>
              <w:rPr>
                <w:rFonts w:ascii="Cambria Math" w:hAnsi="Cambria Math"/>
              </w:rPr>
              <m:t>2</m:t>
            </m:r>
          </m:sup>
        </m:sSup>
      </m:oMath>
      <w:r w:rsidR="009615AE">
        <w:t xml:space="preserve"> </w:t>
      </w:r>
      <w:r>
        <w:t xml:space="preserve">permutations. </w:t>
      </w:r>
      <w:r w:rsidRPr="00464C09">
        <w:t>In full ge</w:t>
      </w:r>
      <w:r>
        <w:t xml:space="preserve">nerality there are </w:t>
      </w:r>
      <m:oMath>
        <m:sSup>
          <m:sSupPr>
            <m:ctrlPr>
              <w:rPr>
                <w:rFonts w:ascii="Cambria Math" w:hAnsi="Cambria Math"/>
                <w:i/>
              </w:rPr>
            </m:ctrlPr>
          </m:sSupPr>
          <m:e>
            <m:r>
              <w:rPr>
                <w:rFonts w:ascii="Cambria Math" w:hAnsi="Cambria Math"/>
              </w:rPr>
              <m:t>n</m:t>
            </m:r>
          </m:e>
          <m:sup>
            <m:r>
              <w:rPr>
                <w:rFonts w:ascii="Cambria Math" w:hAnsi="Cambria Math"/>
              </w:rPr>
              <m:t>k</m:t>
            </m:r>
          </m:sup>
        </m:sSup>
      </m:oMath>
      <w:r w:rsidR="009615AE">
        <w:t xml:space="preserve"> </w:t>
      </w:r>
      <w:r>
        <w:t xml:space="preserve">ways </w:t>
      </w:r>
      <w:r w:rsidR="002F78D3">
        <w:t xml:space="preserve">of forming </w:t>
      </w:r>
      <w:r w:rsidR="00595D6D">
        <w:t xml:space="preserve">different </w:t>
      </w:r>
      <w:r w:rsidR="002F78D3">
        <w:t xml:space="preserve">k-strings over a Set of size </w:t>
      </w:r>
      <m:oMath>
        <m:r>
          <w:rPr>
            <w:rFonts w:ascii="Cambria Math" w:hAnsi="Cambria Math"/>
          </w:rPr>
          <m:t>n</m:t>
        </m:r>
      </m:oMath>
      <w:r w:rsidR="009615AE">
        <w:t xml:space="preserve"> </w:t>
      </w:r>
      <w:r w:rsidR="00595D6D">
        <w:t>. The following code shows how we can generate the k-strings</w:t>
      </w:r>
      <w:r w:rsidR="00F354E7">
        <w:t xml:space="preserve"> very simply using recursion</w:t>
      </w:r>
    </w:p>
    <w:p w14:paraId="62AE37EE" w14:textId="77777777" w:rsidR="00CE2072" w:rsidRDefault="00CE2072" w:rsidP="00CE207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GenerateKStrings&lt;T&gt;(T[] kString, T[] set, </w:t>
      </w:r>
      <w:r>
        <w:rPr>
          <w:rFonts w:eastAsiaTheme="minorHAnsi"/>
          <w:color w:val="0000FF"/>
          <w:lang w:eastAsia="en-US"/>
        </w:rPr>
        <w:t>int</w:t>
      </w:r>
      <w:r>
        <w:rPr>
          <w:rFonts w:eastAsiaTheme="minorHAnsi"/>
          <w:lang w:eastAsia="en-US"/>
        </w:rPr>
        <w:t xml:space="preserve"> position, </w:t>
      </w:r>
    </w:p>
    <w:p w14:paraId="50A49900" w14:textId="77777777" w:rsidR="00CE2072" w:rsidRDefault="00CE2072" w:rsidP="00CE2072">
      <w:pPr>
        <w:pStyle w:val="SourceCode"/>
        <w:rPr>
          <w:rFonts w:eastAsiaTheme="minorHAnsi"/>
          <w:lang w:eastAsia="en-US"/>
        </w:rPr>
      </w:pPr>
      <w:r>
        <w:rPr>
          <w:rFonts w:eastAsiaTheme="minorHAnsi"/>
          <w:lang w:eastAsia="en-US"/>
        </w:rPr>
        <w:tab/>
        <w:t>Action&lt;T[]&gt; visit)</w:t>
      </w:r>
    </w:p>
    <w:p w14:paraId="558E7249" w14:textId="77777777" w:rsidR="00CE2072" w:rsidRDefault="00CE2072" w:rsidP="00CE2072">
      <w:pPr>
        <w:pStyle w:val="SourceCode"/>
        <w:rPr>
          <w:rFonts w:eastAsiaTheme="minorHAnsi"/>
          <w:lang w:eastAsia="en-US"/>
        </w:rPr>
      </w:pPr>
      <w:r>
        <w:rPr>
          <w:rFonts w:eastAsiaTheme="minorHAnsi"/>
          <w:lang w:eastAsia="en-US"/>
        </w:rPr>
        <w:t>{</w:t>
      </w:r>
    </w:p>
    <w:p w14:paraId="54C339D4"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(position == kString.Length)</w:t>
      </w:r>
    </w:p>
    <w:p w14:paraId="608E55A7" w14:textId="77777777" w:rsidR="00CE2072" w:rsidRDefault="00CE2072" w:rsidP="00CE2072">
      <w:pPr>
        <w:pStyle w:val="SourceCode"/>
        <w:rPr>
          <w:rFonts w:eastAsiaTheme="minorHAnsi"/>
          <w:lang w:eastAsia="en-US"/>
        </w:rPr>
      </w:pPr>
      <w:r>
        <w:rPr>
          <w:rFonts w:eastAsiaTheme="minorHAnsi"/>
          <w:lang w:eastAsia="en-US"/>
        </w:rPr>
        <w:tab/>
        <w:t>{</w:t>
      </w:r>
    </w:p>
    <w:p w14:paraId="4F78C720"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lang w:eastAsia="en-US"/>
        </w:rPr>
        <w:tab/>
        <w:t>visit(kString);</w:t>
      </w:r>
    </w:p>
    <w:p w14:paraId="677C0032"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w:t>
      </w:r>
    </w:p>
    <w:p w14:paraId="1B207BBF" w14:textId="77777777" w:rsidR="00CE2072" w:rsidRDefault="00CE2072" w:rsidP="00CE2072">
      <w:pPr>
        <w:pStyle w:val="SourceCode"/>
        <w:rPr>
          <w:rFonts w:eastAsiaTheme="minorHAnsi"/>
          <w:lang w:eastAsia="en-US"/>
        </w:rPr>
      </w:pPr>
      <w:r>
        <w:rPr>
          <w:rFonts w:eastAsiaTheme="minorHAnsi"/>
          <w:lang w:eastAsia="en-US"/>
        </w:rPr>
        <w:tab/>
        <w:t>}</w:t>
      </w:r>
    </w:p>
    <w:p w14:paraId="48381259" w14:textId="77777777" w:rsidR="00CE2072" w:rsidRDefault="00CE2072" w:rsidP="00CE2072">
      <w:pPr>
        <w:pStyle w:val="SourceCode"/>
        <w:rPr>
          <w:rFonts w:eastAsiaTheme="minorHAnsi"/>
          <w:lang w:eastAsia="en-US"/>
        </w:rPr>
      </w:pPr>
    </w:p>
    <w:p w14:paraId="2A24B082"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kStringIdx = </w:t>
      </w:r>
      <w:r>
        <w:rPr>
          <w:rFonts w:eastAsiaTheme="minorHAnsi"/>
          <w:color w:val="C81EFA"/>
          <w:lang w:eastAsia="en-US"/>
        </w:rPr>
        <w:t>0</w:t>
      </w:r>
      <w:r>
        <w:rPr>
          <w:rFonts w:eastAsiaTheme="minorHAnsi"/>
          <w:lang w:eastAsia="en-US"/>
        </w:rPr>
        <w:t>; kStringIdx &lt; set.Length; kStringIdx++)</w:t>
      </w:r>
    </w:p>
    <w:p w14:paraId="5C942C56" w14:textId="77777777" w:rsidR="00CE2072" w:rsidRDefault="00CE2072" w:rsidP="00CE2072">
      <w:pPr>
        <w:pStyle w:val="SourceCode"/>
        <w:rPr>
          <w:rFonts w:eastAsiaTheme="minorHAnsi"/>
          <w:lang w:eastAsia="en-US"/>
        </w:rPr>
      </w:pPr>
      <w:r>
        <w:rPr>
          <w:rFonts w:eastAsiaTheme="minorHAnsi"/>
          <w:lang w:eastAsia="en-US"/>
        </w:rPr>
        <w:tab/>
        <w:t>{</w:t>
      </w:r>
    </w:p>
    <w:p w14:paraId="3B75D987"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lang w:eastAsia="en-US"/>
        </w:rPr>
        <w:tab/>
        <w:t>kString[position] = set[kStringIdx];</w:t>
      </w:r>
    </w:p>
    <w:p w14:paraId="3326D44E" w14:textId="77777777" w:rsidR="00CE2072" w:rsidRDefault="00CE2072" w:rsidP="00CE2072">
      <w:pPr>
        <w:pStyle w:val="SourceCode"/>
        <w:rPr>
          <w:rFonts w:eastAsiaTheme="minorHAnsi"/>
          <w:lang w:eastAsia="en-US"/>
        </w:rPr>
      </w:pPr>
      <w:r>
        <w:rPr>
          <w:rFonts w:eastAsiaTheme="minorHAnsi"/>
          <w:lang w:eastAsia="en-US"/>
        </w:rPr>
        <w:tab/>
      </w:r>
      <w:r>
        <w:rPr>
          <w:rFonts w:eastAsiaTheme="minorHAnsi"/>
          <w:lang w:eastAsia="en-US"/>
        </w:rPr>
        <w:tab/>
        <w:t xml:space="preserve">GenerateKStrings(kString, set, position + </w:t>
      </w:r>
      <w:r>
        <w:rPr>
          <w:rFonts w:eastAsiaTheme="minorHAnsi"/>
          <w:color w:val="C81EFA"/>
          <w:lang w:eastAsia="en-US"/>
        </w:rPr>
        <w:t>1</w:t>
      </w:r>
      <w:r>
        <w:rPr>
          <w:rFonts w:eastAsiaTheme="minorHAnsi"/>
          <w:lang w:eastAsia="en-US"/>
        </w:rPr>
        <w:t>, visit);</w:t>
      </w:r>
    </w:p>
    <w:p w14:paraId="73AB7A04" w14:textId="77777777" w:rsidR="00CE2072" w:rsidRDefault="00CE2072" w:rsidP="00CE2072">
      <w:pPr>
        <w:pStyle w:val="SourceCode"/>
        <w:rPr>
          <w:rFonts w:eastAsiaTheme="minorHAnsi"/>
          <w:lang w:eastAsia="en-US"/>
        </w:rPr>
      </w:pPr>
      <w:r>
        <w:rPr>
          <w:rFonts w:eastAsiaTheme="minorHAnsi"/>
          <w:lang w:eastAsia="en-US"/>
        </w:rPr>
        <w:tab/>
        <w:t>}</w:t>
      </w:r>
    </w:p>
    <w:p w14:paraId="357A1E96" w14:textId="1474E8D0" w:rsidR="00002B82" w:rsidRDefault="00CE2072" w:rsidP="00CE2072">
      <w:pPr>
        <w:pStyle w:val="SourceCode"/>
        <w:rPr>
          <w:rFonts w:eastAsiaTheme="minorHAnsi"/>
          <w:color w:val="0000FF"/>
          <w:sz w:val="18"/>
          <w:szCs w:val="18"/>
          <w:lang w:eastAsia="en-US"/>
        </w:rPr>
      </w:pPr>
      <w:r>
        <w:rPr>
          <w:rFonts w:eastAsiaTheme="minorHAnsi"/>
          <w:lang w:eastAsia="en-US"/>
        </w:rPr>
        <w:t>}</w:t>
      </w:r>
    </w:p>
    <w:p w14:paraId="72BADB53" w14:textId="5BA6E030" w:rsidR="00043120" w:rsidRDefault="00002B82" w:rsidP="00002B82">
      <w:pPr>
        <w:rPr>
          <w:rFonts w:ascii="Courier New" w:eastAsiaTheme="minorHAnsi" w:hAnsi="Courier New" w:cs="Consolas"/>
          <w:noProof/>
          <w:shd w:val="clear" w:color="auto" w:fill="FFFFFF"/>
          <w:lang w:eastAsia="en-US"/>
        </w:rPr>
      </w:pPr>
      <w:r>
        <w:rPr>
          <w:rFonts w:eastAsiaTheme="minorHAnsi"/>
          <w:lang w:eastAsia="en-US"/>
        </w:rPr>
        <w:t>A slightly more complex iterative algorithm is given as follows</w:t>
      </w:r>
      <w:r w:rsidR="00043120">
        <w:rPr>
          <w:rFonts w:eastAsiaTheme="minorHAnsi"/>
          <w:lang w:eastAsia="en-US"/>
        </w:rPr>
        <w:br w:type="page"/>
      </w:r>
    </w:p>
    <w:p w14:paraId="0FD249C0" w14:textId="443CFCCB" w:rsidR="007D165E" w:rsidRPr="007D165E" w:rsidRDefault="007D165E" w:rsidP="007D165E">
      <w:pPr>
        <w:pStyle w:val="SourceCode"/>
        <w:rPr>
          <w:rFonts w:eastAsiaTheme="minorHAnsi"/>
          <w:sz w:val="18"/>
          <w:szCs w:val="18"/>
          <w:lang w:eastAsia="en-US"/>
        </w:rPr>
      </w:pPr>
      <w:r w:rsidRPr="007D165E">
        <w:rPr>
          <w:rFonts w:eastAsiaTheme="minorHAnsi"/>
          <w:color w:val="0000FF"/>
          <w:sz w:val="18"/>
          <w:szCs w:val="18"/>
          <w:lang w:eastAsia="en-US"/>
        </w:rPr>
        <w:lastRenderedPageBreak/>
        <w:t>public</w:t>
      </w:r>
      <w:r w:rsidRPr="007D165E">
        <w:rPr>
          <w:rFonts w:eastAsiaTheme="minorHAnsi"/>
          <w:sz w:val="18"/>
          <w:szCs w:val="18"/>
          <w:lang w:eastAsia="en-US"/>
        </w:rPr>
        <w:t xml:space="preserve"> </w:t>
      </w:r>
      <w:r w:rsidRPr="007D165E">
        <w:rPr>
          <w:rFonts w:eastAsiaTheme="minorHAnsi"/>
          <w:color w:val="0000FF"/>
          <w:sz w:val="18"/>
          <w:szCs w:val="18"/>
          <w:lang w:eastAsia="en-US"/>
        </w:rPr>
        <w:t>static</w:t>
      </w:r>
      <w:r w:rsidRPr="007D165E">
        <w:rPr>
          <w:rFonts w:eastAsiaTheme="minorHAnsi"/>
          <w:sz w:val="18"/>
          <w:szCs w:val="18"/>
          <w:lang w:eastAsia="en-US"/>
        </w:rPr>
        <w:t xml:space="preserve"> IEnumerable&lt;T[]&gt; GenerateKStrings&lt;T&gt;( T[] S,</w:t>
      </w:r>
      <w:r w:rsidRPr="007D165E">
        <w:rPr>
          <w:rFonts w:eastAsiaTheme="minorHAnsi"/>
          <w:color w:val="0000FF"/>
          <w:sz w:val="18"/>
          <w:szCs w:val="18"/>
          <w:lang w:eastAsia="en-US"/>
        </w:rPr>
        <w:t>int</w:t>
      </w:r>
      <w:r w:rsidRPr="007D165E">
        <w:rPr>
          <w:rFonts w:eastAsiaTheme="minorHAnsi"/>
          <w:sz w:val="18"/>
          <w:szCs w:val="18"/>
          <w:lang w:eastAsia="en-US"/>
        </w:rPr>
        <w:t xml:space="preserve"> k)</w:t>
      </w:r>
    </w:p>
    <w:p w14:paraId="1163F649"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w:t>
      </w:r>
    </w:p>
    <w:p w14:paraId="42EC1673"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xml:space="preserve">// Holds a  k digit number where each digit is of base equal to </w:t>
      </w:r>
    </w:p>
    <w:p w14:paraId="76262200"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the number of elements in S. So if there are two character in S</w:t>
      </w:r>
    </w:p>
    <w:p w14:paraId="2FF34D3E"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the digits in this number are binary.</w:t>
      </w:r>
    </w:p>
    <w:p w14:paraId="23E70516"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w:t>
      </w:r>
    </w:p>
    <w:p w14:paraId="70BAF45B"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Each digit forms a index into the set S telling us exactly which</w:t>
      </w:r>
    </w:p>
    <w:p w14:paraId="4F3D3F51"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element of S forms the character at the correspondong location</w:t>
      </w:r>
    </w:p>
    <w:p w14:paraId="7BB2F4CB"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in the current kstring. So if we had k=3 and S{'a','b'} then</w:t>
      </w:r>
    </w:p>
    <w:p w14:paraId="1B65FEF1"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xml:space="preserve">// a seqIndices of {0,1,1} would correspond to the k-string of </w:t>
      </w:r>
    </w:p>
    <w:p w14:paraId="32F22C4F"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9600"/>
          <w:sz w:val="18"/>
          <w:szCs w:val="18"/>
          <w:lang w:eastAsia="en-US"/>
        </w:rPr>
        <w:t>// {'a','b','c'}</w:t>
      </w:r>
    </w:p>
    <w:p w14:paraId="0F9A947D"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00FF"/>
          <w:sz w:val="18"/>
          <w:szCs w:val="18"/>
          <w:lang w:eastAsia="en-US"/>
        </w:rPr>
        <w:t>int</w:t>
      </w:r>
      <w:r w:rsidRPr="007D165E">
        <w:rPr>
          <w:rFonts w:eastAsiaTheme="minorHAnsi"/>
          <w:sz w:val="18"/>
          <w:szCs w:val="18"/>
          <w:lang w:eastAsia="en-US"/>
        </w:rPr>
        <w:t xml:space="preserve">[] seqIndices = </w:t>
      </w:r>
      <w:r w:rsidRPr="007D165E">
        <w:rPr>
          <w:rFonts w:eastAsiaTheme="minorHAnsi"/>
          <w:color w:val="0000FF"/>
          <w:sz w:val="18"/>
          <w:szCs w:val="18"/>
          <w:lang w:eastAsia="en-US"/>
        </w:rPr>
        <w:t>new</w:t>
      </w:r>
      <w:r w:rsidRPr="007D165E">
        <w:rPr>
          <w:rFonts w:eastAsiaTheme="minorHAnsi"/>
          <w:sz w:val="18"/>
          <w:szCs w:val="18"/>
          <w:lang w:eastAsia="en-US"/>
        </w:rPr>
        <w:t xml:space="preserve"> </w:t>
      </w:r>
      <w:r w:rsidRPr="007D165E">
        <w:rPr>
          <w:rFonts w:eastAsiaTheme="minorHAnsi"/>
          <w:color w:val="0000FF"/>
          <w:sz w:val="18"/>
          <w:szCs w:val="18"/>
          <w:lang w:eastAsia="en-US"/>
        </w:rPr>
        <w:t>int</w:t>
      </w:r>
      <w:r w:rsidRPr="007D165E">
        <w:rPr>
          <w:rFonts w:eastAsiaTheme="minorHAnsi"/>
          <w:sz w:val="18"/>
          <w:szCs w:val="18"/>
          <w:lang w:eastAsia="en-US"/>
        </w:rPr>
        <w:t>[k];</w:t>
      </w:r>
    </w:p>
    <w:p w14:paraId="383F4552" w14:textId="77777777" w:rsidR="007D165E" w:rsidRPr="007D165E" w:rsidRDefault="007D165E" w:rsidP="007D165E">
      <w:pPr>
        <w:pStyle w:val="SourceCode"/>
        <w:rPr>
          <w:rFonts w:eastAsiaTheme="minorHAnsi"/>
          <w:sz w:val="18"/>
          <w:szCs w:val="18"/>
          <w:lang w:eastAsia="en-US"/>
        </w:rPr>
      </w:pPr>
    </w:p>
    <w:p w14:paraId="6E532052"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color w:val="0000FF"/>
          <w:sz w:val="18"/>
          <w:szCs w:val="18"/>
          <w:lang w:eastAsia="en-US"/>
        </w:rPr>
        <w:t>while</w:t>
      </w:r>
      <w:r w:rsidRPr="007D165E">
        <w:rPr>
          <w:rFonts w:eastAsiaTheme="minorHAnsi"/>
          <w:sz w:val="18"/>
          <w:szCs w:val="18"/>
          <w:lang w:eastAsia="en-US"/>
        </w:rPr>
        <w:t xml:space="preserve"> (</w:t>
      </w:r>
      <w:r w:rsidRPr="007D165E">
        <w:rPr>
          <w:rFonts w:eastAsiaTheme="minorHAnsi"/>
          <w:color w:val="0000FF"/>
          <w:sz w:val="18"/>
          <w:szCs w:val="18"/>
          <w:lang w:eastAsia="en-US"/>
        </w:rPr>
        <w:t>true</w:t>
      </w:r>
      <w:r w:rsidRPr="007D165E">
        <w:rPr>
          <w:rFonts w:eastAsiaTheme="minorHAnsi"/>
          <w:sz w:val="18"/>
          <w:szCs w:val="18"/>
          <w:lang w:eastAsia="en-US"/>
        </w:rPr>
        <w:t>)</w:t>
      </w:r>
    </w:p>
    <w:p w14:paraId="060BD936"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t>{</w:t>
      </w:r>
    </w:p>
    <w:p w14:paraId="0F98A3FE"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Process the current value. Convert indices to elements</w:t>
      </w:r>
    </w:p>
    <w:p w14:paraId="6DD803AA"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t xml:space="preserve">T[] kstring = </w:t>
      </w:r>
      <w:r w:rsidRPr="007D165E">
        <w:rPr>
          <w:rFonts w:eastAsiaTheme="minorHAnsi"/>
          <w:color w:val="0000FF"/>
          <w:sz w:val="18"/>
          <w:szCs w:val="18"/>
          <w:lang w:eastAsia="en-US"/>
        </w:rPr>
        <w:t>new</w:t>
      </w:r>
      <w:r w:rsidRPr="007D165E">
        <w:rPr>
          <w:rFonts w:eastAsiaTheme="minorHAnsi"/>
          <w:sz w:val="18"/>
          <w:szCs w:val="18"/>
          <w:lang w:eastAsia="en-US"/>
        </w:rPr>
        <w:t xml:space="preserve"> T[k];</w:t>
      </w:r>
    </w:p>
    <w:p w14:paraId="13117A09" w14:textId="77777777" w:rsidR="007D165E" w:rsidRPr="007D165E" w:rsidRDefault="007D165E" w:rsidP="007D165E">
      <w:pPr>
        <w:pStyle w:val="SourceCode"/>
        <w:rPr>
          <w:rFonts w:eastAsiaTheme="minorHAnsi"/>
          <w:sz w:val="18"/>
          <w:szCs w:val="18"/>
          <w:lang w:val="sv-SE"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val="sv-SE" w:eastAsia="en-US"/>
        </w:rPr>
        <w:t>for</w:t>
      </w:r>
      <w:r w:rsidRPr="007D165E">
        <w:rPr>
          <w:rFonts w:eastAsiaTheme="minorHAnsi"/>
          <w:sz w:val="18"/>
          <w:szCs w:val="18"/>
          <w:lang w:val="sv-SE" w:eastAsia="en-US"/>
        </w:rPr>
        <w:t xml:space="preserve"> (</w:t>
      </w:r>
      <w:r w:rsidRPr="007D165E">
        <w:rPr>
          <w:rFonts w:eastAsiaTheme="minorHAnsi"/>
          <w:color w:val="0000FF"/>
          <w:sz w:val="18"/>
          <w:szCs w:val="18"/>
          <w:lang w:val="sv-SE" w:eastAsia="en-US"/>
        </w:rPr>
        <w:t>int</w:t>
      </w:r>
      <w:r w:rsidRPr="007D165E">
        <w:rPr>
          <w:rFonts w:eastAsiaTheme="minorHAnsi"/>
          <w:sz w:val="18"/>
          <w:szCs w:val="18"/>
          <w:lang w:val="sv-SE" w:eastAsia="en-US"/>
        </w:rPr>
        <w:t xml:space="preserve"> i = </w:t>
      </w:r>
      <w:r w:rsidRPr="007D165E">
        <w:rPr>
          <w:rFonts w:eastAsiaTheme="minorHAnsi"/>
          <w:color w:val="C81EFA"/>
          <w:sz w:val="18"/>
          <w:szCs w:val="18"/>
          <w:lang w:val="sv-SE" w:eastAsia="en-US"/>
        </w:rPr>
        <w:t>0</w:t>
      </w:r>
      <w:r w:rsidRPr="007D165E">
        <w:rPr>
          <w:rFonts w:eastAsiaTheme="minorHAnsi"/>
          <w:sz w:val="18"/>
          <w:szCs w:val="18"/>
          <w:lang w:val="sv-SE" w:eastAsia="en-US"/>
        </w:rPr>
        <w:t>; i &lt; k; i++)</w:t>
      </w:r>
    </w:p>
    <w:p w14:paraId="208366B1"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val="sv-SE" w:eastAsia="en-US"/>
        </w:rPr>
        <w:tab/>
      </w:r>
      <w:r w:rsidRPr="007D165E">
        <w:rPr>
          <w:rFonts w:eastAsiaTheme="minorHAnsi"/>
          <w:sz w:val="18"/>
          <w:szCs w:val="18"/>
          <w:lang w:val="sv-SE" w:eastAsia="en-US"/>
        </w:rPr>
        <w:tab/>
      </w:r>
      <w:r w:rsidRPr="007D165E">
        <w:rPr>
          <w:rFonts w:eastAsiaTheme="minorHAnsi"/>
          <w:sz w:val="18"/>
          <w:szCs w:val="18"/>
          <w:lang w:val="sv-SE" w:eastAsia="en-US"/>
        </w:rPr>
        <w:tab/>
      </w:r>
      <w:r w:rsidRPr="007D165E">
        <w:rPr>
          <w:rFonts w:eastAsiaTheme="minorHAnsi"/>
          <w:sz w:val="18"/>
          <w:szCs w:val="18"/>
          <w:lang w:eastAsia="en-US"/>
        </w:rPr>
        <w:t>kstring[i] = S[seqIndices[i]];</w:t>
      </w:r>
    </w:p>
    <w:p w14:paraId="6C074959" w14:textId="77777777" w:rsidR="007D165E" w:rsidRPr="007D165E" w:rsidRDefault="007D165E" w:rsidP="007D165E">
      <w:pPr>
        <w:pStyle w:val="SourceCode"/>
        <w:rPr>
          <w:rFonts w:eastAsiaTheme="minorHAnsi"/>
          <w:sz w:val="18"/>
          <w:szCs w:val="18"/>
          <w:lang w:eastAsia="en-US"/>
        </w:rPr>
      </w:pPr>
    </w:p>
    <w:p w14:paraId="03C982E7"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eastAsia="en-US"/>
        </w:rPr>
        <w:t>yield</w:t>
      </w:r>
      <w:r w:rsidRPr="007D165E">
        <w:rPr>
          <w:rFonts w:eastAsiaTheme="minorHAnsi"/>
          <w:sz w:val="18"/>
          <w:szCs w:val="18"/>
          <w:lang w:eastAsia="en-US"/>
        </w:rPr>
        <w:t xml:space="preserve"> </w:t>
      </w:r>
      <w:r w:rsidRPr="007D165E">
        <w:rPr>
          <w:rFonts w:eastAsiaTheme="minorHAnsi"/>
          <w:color w:val="0000FF"/>
          <w:sz w:val="18"/>
          <w:szCs w:val="18"/>
          <w:lang w:eastAsia="en-US"/>
        </w:rPr>
        <w:t>return</w:t>
      </w:r>
      <w:r w:rsidRPr="007D165E">
        <w:rPr>
          <w:rFonts w:eastAsiaTheme="minorHAnsi"/>
          <w:sz w:val="18"/>
          <w:szCs w:val="18"/>
          <w:lang w:eastAsia="en-US"/>
        </w:rPr>
        <w:t xml:space="preserve"> kstring;</w:t>
      </w:r>
    </w:p>
    <w:p w14:paraId="64AF8EB0" w14:textId="77777777" w:rsidR="007D165E" w:rsidRPr="007D165E" w:rsidRDefault="007D165E" w:rsidP="007D165E">
      <w:pPr>
        <w:pStyle w:val="SourceCode"/>
        <w:rPr>
          <w:rFonts w:eastAsiaTheme="minorHAnsi"/>
          <w:sz w:val="18"/>
          <w:szCs w:val="18"/>
          <w:lang w:eastAsia="en-US"/>
        </w:rPr>
      </w:pPr>
    </w:p>
    <w:p w14:paraId="3E01EDAC"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In this algorithm we treat  the indices array as a</w:t>
      </w:r>
    </w:p>
    <w:p w14:paraId="6B07C35D"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n digit number where the base of each digit is determined by the</w:t>
      </w:r>
    </w:p>
    <w:p w14:paraId="23DEA57F"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number of elements in that digits corresponding event array from</w:t>
      </w:r>
    </w:p>
    <w:p w14:paraId="2F7FC364"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xml:space="preserve">// events. Moving to the next n-tuple is then a  case of </w:t>
      </w:r>
    </w:p>
    <w:p w14:paraId="5377AD64"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incrementing the  n-digit number held in seqIndices. To</w:t>
      </w:r>
    </w:p>
    <w:p w14:paraId="3143BBE8"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this we need to take care of overflow which is what</w:t>
      </w:r>
    </w:p>
    <w:p w14:paraId="0E8C8050"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the following loop condition does.</w:t>
      </w:r>
      <w:r w:rsidRPr="007D165E">
        <w:rPr>
          <w:rFonts w:eastAsiaTheme="minorHAnsi"/>
          <w:color w:val="009600"/>
          <w:sz w:val="18"/>
          <w:szCs w:val="18"/>
          <w:lang w:eastAsia="en-US"/>
        </w:rPr>
        <w:tab/>
      </w:r>
      <w:r w:rsidRPr="007D165E">
        <w:rPr>
          <w:rFonts w:eastAsiaTheme="minorHAnsi"/>
          <w:color w:val="009600"/>
          <w:sz w:val="18"/>
          <w:szCs w:val="18"/>
          <w:lang w:eastAsia="en-US"/>
        </w:rPr>
        <w:tab/>
      </w:r>
    </w:p>
    <w:p w14:paraId="3F23260C"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eastAsia="en-US"/>
        </w:rPr>
        <w:t>int</w:t>
      </w:r>
      <w:r w:rsidRPr="007D165E">
        <w:rPr>
          <w:rFonts w:eastAsiaTheme="minorHAnsi"/>
          <w:sz w:val="18"/>
          <w:szCs w:val="18"/>
          <w:lang w:eastAsia="en-US"/>
        </w:rPr>
        <w:t xml:space="preserve"> j = </w:t>
      </w:r>
      <w:r w:rsidRPr="007D165E">
        <w:rPr>
          <w:rFonts w:eastAsiaTheme="minorHAnsi"/>
          <w:color w:val="C81EFA"/>
          <w:sz w:val="18"/>
          <w:szCs w:val="18"/>
          <w:lang w:eastAsia="en-US"/>
        </w:rPr>
        <w:t>0</w:t>
      </w:r>
      <w:r w:rsidRPr="007D165E">
        <w:rPr>
          <w:rFonts w:eastAsiaTheme="minorHAnsi"/>
          <w:sz w:val="18"/>
          <w:szCs w:val="18"/>
          <w:lang w:eastAsia="en-US"/>
        </w:rPr>
        <w:t>;</w:t>
      </w:r>
    </w:p>
    <w:p w14:paraId="427781E9"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eastAsia="en-US"/>
        </w:rPr>
        <w:t>while</w:t>
      </w:r>
      <w:r w:rsidRPr="007D165E">
        <w:rPr>
          <w:rFonts w:eastAsiaTheme="minorHAnsi"/>
          <w:sz w:val="18"/>
          <w:szCs w:val="18"/>
          <w:lang w:eastAsia="en-US"/>
        </w:rPr>
        <w:t xml:space="preserve"> (j &lt; k &amp;&amp; seqIndices[j] == S.Length - </w:t>
      </w:r>
      <w:r w:rsidRPr="007D165E">
        <w:rPr>
          <w:rFonts w:eastAsiaTheme="minorHAnsi"/>
          <w:color w:val="C81EFA"/>
          <w:sz w:val="18"/>
          <w:szCs w:val="18"/>
          <w:lang w:eastAsia="en-US"/>
        </w:rPr>
        <w:t>1</w:t>
      </w:r>
      <w:r w:rsidRPr="007D165E">
        <w:rPr>
          <w:rFonts w:eastAsiaTheme="minorHAnsi"/>
          <w:sz w:val="18"/>
          <w:szCs w:val="18"/>
          <w:lang w:eastAsia="en-US"/>
        </w:rPr>
        <w:t>)</w:t>
      </w:r>
    </w:p>
    <w:p w14:paraId="7DBFA287"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t>{</w:t>
      </w:r>
    </w:p>
    <w:p w14:paraId="3BCB21E9"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sz w:val="18"/>
          <w:szCs w:val="18"/>
          <w:lang w:eastAsia="en-US"/>
        </w:rPr>
        <w:tab/>
        <w:t xml:space="preserve">seqIndices[j] = </w:t>
      </w:r>
      <w:r w:rsidRPr="007D165E">
        <w:rPr>
          <w:rFonts w:eastAsiaTheme="minorHAnsi"/>
          <w:color w:val="C81EFA"/>
          <w:sz w:val="18"/>
          <w:szCs w:val="18"/>
          <w:lang w:eastAsia="en-US"/>
        </w:rPr>
        <w:t>0</w:t>
      </w:r>
      <w:r w:rsidRPr="007D165E">
        <w:rPr>
          <w:rFonts w:eastAsiaTheme="minorHAnsi"/>
          <w:sz w:val="18"/>
          <w:szCs w:val="18"/>
          <w:lang w:eastAsia="en-US"/>
        </w:rPr>
        <w:t>;</w:t>
      </w:r>
    </w:p>
    <w:p w14:paraId="7AE0ADB3"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sz w:val="18"/>
          <w:szCs w:val="18"/>
          <w:lang w:eastAsia="en-US"/>
        </w:rPr>
        <w:tab/>
        <w:t>j++;</w:t>
      </w:r>
    </w:p>
    <w:p w14:paraId="1874A5DD"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t>}</w:t>
      </w:r>
    </w:p>
    <w:p w14:paraId="4E0BD03F" w14:textId="77777777" w:rsidR="007D165E" w:rsidRPr="007D165E" w:rsidRDefault="007D165E" w:rsidP="007D165E">
      <w:pPr>
        <w:pStyle w:val="SourceCode"/>
        <w:rPr>
          <w:rFonts w:eastAsiaTheme="minorHAnsi"/>
          <w:sz w:val="18"/>
          <w:szCs w:val="18"/>
          <w:lang w:eastAsia="en-US"/>
        </w:rPr>
      </w:pPr>
    </w:p>
    <w:p w14:paraId="3640ED3C"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xml:space="preserve">// If j is greater than the last element in seqIndices </w:t>
      </w:r>
    </w:p>
    <w:p w14:paraId="73D9E34C"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xml:space="preserve">// we have overflowed off the end of seqIndices. </w:t>
      </w:r>
    </w:p>
    <w:p w14:paraId="08F1C5E9"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In this case the work of this algorithm is done</w:t>
      </w:r>
    </w:p>
    <w:p w14:paraId="3E423351"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9600"/>
          <w:sz w:val="18"/>
          <w:szCs w:val="18"/>
          <w:lang w:eastAsia="en-US"/>
        </w:rPr>
        <w:t>// and we have visited all n-permutations</w:t>
      </w:r>
    </w:p>
    <w:p w14:paraId="0CB782B2"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eastAsia="en-US"/>
        </w:rPr>
        <w:t>if</w:t>
      </w:r>
      <w:r w:rsidRPr="007D165E">
        <w:rPr>
          <w:rFonts w:eastAsiaTheme="minorHAnsi"/>
          <w:sz w:val="18"/>
          <w:szCs w:val="18"/>
          <w:lang w:eastAsia="en-US"/>
        </w:rPr>
        <w:t xml:space="preserve"> (j == k)</w:t>
      </w:r>
    </w:p>
    <w:p w14:paraId="771D9916"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sz w:val="18"/>
          <w:szCs w:val="18"/>
          <w:lang w:eastAsia="en-US"/>
        </w:rPr>
        <w:tab/>
      </w:r>
      <w:r w:rsidRPr="007D165E">
        <w:rPr>
          <w:rFonts w:eastAsiaTheme="minorHAnsi"/>
          <w:color w:val="0000FF"/>
          <w:sz w:val="18"/>
          <w:szCs w:val="18"/>
          <w:lang w:eastAsia="en-US"/>
        </w:rPr>
        <w:t>break</w:t>
      </w:r>
      <w:r w:rsidRPr="007D165E">
        <w:rPr>
          <w:rFonts w:eastAsiaTheme="minorHAnsi"/>
          <w:sz w:val="18"/>
          <w:szCs w:val="18"/>
          <w:lang w:eastAsia="en-US"/>
        </w:rPr>
        <w:t>;</w:t>
      </w:r>
    </w:p>
    <w:p w14:paraId="4586EA8F" w14:textId="77777777" w:rsidR="007D165E" w:rsidRPr="007D165E" w:rsidRDefault="007D165E" w:rsidP="007D165E">
      <w:pPr>
        <w:pStyle w:val="SourceCode"/>
        <w:rPr>
          <w:rFonts w:eastAsiaTheme="minorHAnsi"/>
          <w:sz w:val="18"/>
          <w:szCs w:val="18"/>
          <w:lang w:eastAsia="en-US"/>
        </w:rPr>
      </w:pPr>
    </w:p>
    <w:p w14:paraId="63E15CAB"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r>
      <w:r w:rsidRPr="007D165E">
        <w:rPr>
          <w:rFonts w:eastAsiaTheme="minorHAnsi"/>
          <w:sz w:val="18"/>
          <w:szCs w:val="18"/>
          <w:lang w:eastAsia="en-US"/>
        </w:rPr>
        <w:tab/>
        <w:t>seqIndices[j]++;</w:t>
      </w:r>
    </w:p>
    <w:p w14:paraId="57ACFB77" w14:textId="77777777" w:rsidR="007D165E" w:rsidRPr="007D165E" w:rsidRDefault="007D165E" w:rsidP="007D165E">
      <w:pPr>
        <w:pStyle w:val="SourceCode"/>
        <w:rPr>
          <w:rFonts w:eastAsiaTheme="minorHAnsi"/>
          <w:sz w:val="18"/>
          <w:szCs w:val="18"/>
          <w:lang w:eastAsia="en-US"/>
        </w:rPr>
      </w:pPr>
      <w:r w:rsidRPr="007D165E">
        <w:rPr>
          <w:rFonts w:eastAsiaTheme="minorHAnsi"/>
          <w:sz w:val="18"/>
          <w:szCs w:val="18"/>
          <w:lang w:eastAsia="en-US"/>
        </w:rPr>
        <w:tab/>
        <w:t>}</w:t>
      </w:r>
    </w:p>
    <w:p w14:paraId="0754F22C" w14:textId="77777777" w:rsidR="00E256C9" w:rsidRDefault="007D165E" w:rsidP="007D165E">
      <w:pPr>
        <w:pStyle w:val="SourceCode"/>
        <w:rPr>
          <w:rFonts w:eastAsiaTheme="minorHAnsi"/>
          <w:sz w:val="18"/>
          <w:szCs w:val="18"/>
          <w:lang w:eastAsia="en-US"/>
        </w:rPr>
      </w:pPr>
      <w:r w:rsidRPr="007D165E">
        <w:rPr>
          <w:rFonts w:eastAsiaTheme="minorHAnsi"/>
          <w:sz w:val="18"/>
          <w:szCs w:val="18"/>
          <w:lang w:eastAsia="en-US"/>
        </w:rPr>
        <w:t>}</w:t>
      </w:r>
    </w:p>
    <w:p w14:paraId="576A8156" w14:textId="77777777" w:rsidR="00E256C9" w:rsidRDefault="00E256C9" w:rsidP="007D165E">
      <w:pPr>
        <w:pStyle w:val="SourceCode"/>
        <w:rPr>
          <w:rFonts w:eastAsiaTheme="minorHAnsi"/>
          <w:sz w:val="18"/>
          <w:szCs w:val="18"/>
          <w:lang w:eastAsia="en-US"/>
        </w:rPr>
      </w:pPr>
    </w:p>
    <w:p w14:paraId="281CCFC4" w14:textId="032D07AF" w:rsidR="00D634B8" w:rsidRPr="00595D6D" w:rsidRDefault="00E256C9" w:rsidP="00E256C9">
      <w:r>
        <w:t xml:space="preserve">The runtime of this algorithm is clearly </w:t>
      </w:r>
      <m:oMath>
        <m:sSup>
          <m:sSupPr>
            <m:ctrlPr>
              <w:rPr>
                <w:rFonts w:ascii="Cambria Math" w:hAnsi="Cambria Math"/>
                <w:i/>
              </w:rPr>
            </m:ctrlPr>
          </m:sSupPr>
          <m:e>
            <m:r>
              <w:rPr>
                <w:rFonts w:ascii="Cambria Math" w:hAnsi="Cambria Math"/>
              </w:rPr>
              <m:t>n</m:t>
            </m:r>
          </m:e>
          <m:sup>
            <m:r>
              <w:rPr>
                <w:rFonts w:ascii="Cambria Math" w:hAnsi="Cambria Math"/>
              </w:rPr>
              <m:t>k</m:t>
            </m:r>
          </m:sup>
        </m:sSup>
      </m:oMath>
      <w:r w:rsidR="00D634B8">
        <w:br w:type="page"/>
      </w:r>
    </w:p>
    <w:p w14:paraId="13ABAA32" w14:textId="162C71D7" w:rsidR="00FB2E48" w:rsidRDefault="00FB2E48" w:rsidP="00FB2E48">
      <w:pPr>
        <w:pStyle w:val="Heading3"/>
      </w:pPr>
      <w:r>
        <w:lastRenderedPageBreak/>
        <w:t>Permutations</w:t>
      </w:r>
    </w:p>
    <w:p w14:paraId="4170C79E" w14:textId="1F33083A" w:rsidR="00D634B8" w:rsidRDefault="00B272D7" w:rsidP="00D634B8">
      <w:pPr>
        <w:rPr>
          <w:rFonts w:eastAsiaTheme="majorEastAsia"/>
        </w:rPr>
      </w:pPr>
      <w:r>
        <w:rPr>
          <w:rFonts w:eastAsiaTheme="majorEastAsia"/>
        </w:rPr>
        <w:t xml:space="preserve">From </w:t>
      </w:r>
      <w:r w:rsidR="00E9118D">
        <w:rPr>
          <w:rFonts w:eastAsiaTheme="majorEastAsia"/>
        </w:rPr>
        <w:t>an Introduction to Algorithms</w:t>
      </w:r>
    </w:p>
    <w:p w14:paraId="03CF6B7F" w14:textId="03302AAB" w:rsidR="00E9118D" w:rsidRDefault="00E9118D" w:rsidP="00D634B8">
      <w:pPr>
        <w:rPr>
          <w:rFonts w:eastAsiaTheme="majorEastAsia"/>
        </w:rPr>
      </w:pPr>
      <w:r>
        <w:rPr>
          <w:rFonts w:eastAsiaTheme="majorEastAsia"/>
        </w:rPr>
        <w:t xml:space="preserve">“A </w:t>
      </w:r>
      <w:r w:rsidR="00FF3F33">
        <w:rPr>
          <w:rFonts w:eastAsiaTheme="majorEastAsia"/>
        </w:rPr>
        <w:t xml:space="preserve">permutation of a finite set S is an ordered </w:t>
      </w:r>
      <w:r w:rsidR="00C128BD">
        <w:rPr>
          <w:rFonts w:eastAsiaTheme="majorEastAsia"/>
        </w:rPr>
        <w:t xml:space="preserve">sequence of the elements of S, with each </w:t>
      </w:r>
      <w:r w:rsidR="00843E51">
        <w:rPr>
          <w:rFonts w:eastAsiaTheme="majorEastAsia"/>
        </w:rPr>
        <w:t xml:space="preserve">element appearing exactly once. </w:t>
      </w:r>
      <w:r w:rsidR="00E409D1">
        <w:rPr>
          <w:rFonts w:eastAsiaTheme="majorEastAsia"/>
        </w:rPr>
        <w:t>“</w:t>
      </w:r>
      <w:r w:rsidR="00157C5F">
        <w:rPr>
          <w:rFonts w:eastAsiaTheme="majorEastAsia"/>
        </w:rPr>
        <w:t xml:space="preserve"> So we can permutate a 3 element set as follows. </w:t>
      </w:r>
    </w:p>
    <w:p w14:paraId="4A9569D0" w14:textId="15DE3416" w:rsidR="00E409D1" w:rsidRDefault="00157C5F" w:rsidP="00D634B8">
      <w:pPr>
        <w:rPr>
          <w:rFonts w:eastAsiaTheme="majorEastAsia"/>
        </w:rPr>
      </w:pPr>
      <w:r w:rsidRPr="00157C5F">
        <w:rPr>
          <w:rFonts w:eastAsiaTheme="majorEastAsia"/>
          <w:noProof/>
        </w:rPr>
        <w:drawing>
          <wp:inline distT="0" distB="0" distL="0" distR="0" wp14:anchorId="0880EA37" wp14:editId="2C9F0307">
            <wp:extent cx="5731510" cy="139954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99540"/>
                    </a:xfrm>
                    <a:prstGeom prst="rect">
                      <a:avLst/>
                    </a:prstGeom>
                  </pic:spPr>
                </pic:pic>
              </a:graphicData>
            </a:graphic>
          </wp:inline>
        </w:drawing>
      </w:r>
    </w:p>
    <w:p w14:paraId="3C05881F" w14:textId="213000ED" w:rsidR="005B4C55" w:rsidRDefault="00C37238" w:rsidP="00D634B8">
      <w:pPr>
        <w:rPr>
          <w:rFonts w:eastAsiaTheme="majorEastAsia"/>
        </w:rPr>
      </w:pPr>
      <w:r>
        <w:rPr>
          <w:rFonts w:eastAsiaTheme="majorEastAsia"/>
        </w:rPr>
        <w:t xml:space="preserve">In </w:t>
      </w:r>
      <w:r w:rsidR="00533BE5">
        <w:rPr>
          <w:rFonts w:eastAsiaTheme="majorEastAsia"/>
        </w:rPr>
        <w:t>general,</w:t>
      </w:r>
      <w:r>
        <w:rPr>
          <w:rFonts w:eastAsiaTheme="majorEastAsia"/>
        </w:rPr>
        <w:t xml:space="preserve"> there are n! permutations of a Set of n elements.</w:t>
      </w:r>
      <w:r w:rsidR="00D72E71">
        <w:rPr>
          <w:rFonts w:eastAsiaTheme="majorEastAsia"/>
        </w:rPr>
        <w:t xml:space="preserve"> </w:t>
      </w:r>
      <w:r w:rsidR="0047674D">
        <w:rPr>
          <w:rFonts w:eastAsiaTheme="majorEastAsia"/>
        </w:rPr>
        <w:t>One simple algorithm is as follows.</w:t>
      </w:r>
    </w:p>
    <w:p w14:paraId="547EEBE3" w14:textId="77777777" w:rsidR="0047674D" w:rsidRDefault="0047674D" w:rsidP="00FE6BE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GeneratePermutations&lt;T&gt;(HashSet&lt;T&gt; set, T[] permutation, </w:t>
      </w:r>
      <w:r>
        <w:rPr>
          <w:rFonts w:eastAsiaTheme="minorHAnsi"/>
          <w:color w:val="0000FF"/>
          <w:lang w:eastAsia="en-US"/>
        </w:rPr>
        <w:t>int</w:t>
      </w:r>
      <w:r>
        <w:rPr>
          <w:rFonts w:eastAsiaTheme="minorHAnsi"/>
          <w:lang w:eastAsia="en-US"/>
        </w:rPr>
        <w:t xml:space="preserve"> permIdx, Action&lt;T[]&gt; visitFunc) </w:t>
      </w:r>
      <w:r>
        <w:rPr>
          <w:rFonts w:eastAsiaTheme="minorHAnsi"/>
          <w:color w:val="0000FF"/>
          <w:lang w:eastAsia="en-US"/>
        </w:rPr>
        <w:t>where</w:t>
      </w:r>
      <w:r>
        <w:rPr>
          <w:rFonts w:eastAsiaTheme="minorHAnsi"/>
          <w:lang w:eastAsia="en-US"/>
        </w:rPr>
        <w:t xml:space="preserve"> T : IComparable&lt;T&gt;</w:t>
      </w:r>
    </w:p>
    <w:p w14:paraId="242C4998" w14:textId="77777777" w:rsidR="0047674D" w:rsidRDefault="0047674D" w:rsidP="00FE6BE9">
      <w:pPr>
        <w:pStyle w:val="SourceCode"/>
        <w:rPr>
          <w:rFonts w:eastAsiaTheme="minorHAnsi"/>
          <w:lang w:eastAsia="en-US"/>
        </w:rPr>
      </w:pPr>
      <w:r>
        <w:rPr>
          <w:rFonts w:eastAsiaTheme="minorHAnsi"/>
          <w:lang w:eastAsia="en-US"/>
        </w:rPr>
        <w:t>{</w:t>
      </w:r>
    </w:p>
    <w:p w14:paraId="521015CC"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(permIdx == permutation.Length)</w:t>
      </w:r>
    </w:p>
    <w:p w14:paraId="4E211B2F" w14:textId="77777777" w:rsidR="0047674D" w:rsidRDefault="0047674D" w:rsidP="00FE6BE9">
      <w:pPr>
        <w:pStyle w:val="SourceCode"/>
        <w:rPr>
          <w:rFonts w:eastAsiaTheme="minorHAnsi"/>
          <w:lang w:eastAsia="en-US"/>
        </w:rPr>
      </w:pPr>
      <w:r>
        <w:rPr>
          <w:rFonts w:eastAsiaTheme="minorHAnsi"/>
          <w:lang w:eastAsia="en-US"/>
        </w:rPr>
        <w:tab/>
        <w:t>{</w:t>
      </w:r>
    </w:p>
    <w:p w14:paraId="671CBF60"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t>visitFunc(permutation);</w:t>
      </w:r>
    </w:p>
    <w:p w14:paraId="54E6B5E4"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w:t>
      </w:r>
    </w:p>
    <w:p w14:paraId="31DCDADF" w14:textId="77777777" w:rsidR="0047674D" w:rsidRDefault="0047674D" w:rsidP="00FE6BE9">
      <w:pPr>
        <w:pStyle w:val="SourceCode"/>
        <w:rPr>
          <w:rFonts w:eastAsiaTheme="minorHAnsi"/>
          <w:lang w:eastAsia="en-US"/>
        </w:rPr>
      </w:pPr>
      <w:r>
        <w:rPr>
          <w:rFonts w:eastAsiaTheme="minorHAnsi"/>
          <w:lang w:eastAsia="en-US"/>
        </w:rPr>
        <w:tab/>
        <w:t>}</w:t>
      </w:r>
    </w:p>
    <w:p w14:paraId="00C57E33" w14:textId="77777777" w:rsidR="0047674D" w:rsidRDefault="0047674D" w:rsidP="00FE6BE9">
      <w:pPr>
        <w:pStyle w:val="SourceCode"/>
        <w:rPr>
          <w:rFonts w:eastAsiaTheme="minorHAnsi"/>
          <w:lang w:eastAsia="en-US"/>
        </w:rPr>
      </w:pPr>
      <w:r>
        <w:rPr>
          <w:rFonts w:eastAsiaTheme="minorHAnsi"/>
          <w:lang w:eastAsia="en-US"/>
        </w:rPr>
        <w:tab/>
      </w:r>
    </w:p>
    <w:p w14:paraId="33870E32"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set)</w:t>
      </w:r>
    </w:p>
    <w:p w14:paraId="5F385953" w14:textId="77777777" w:rsidR="0047674D" w:rsidRDefault="0047674D" w:rsidP="00FE6BE9">
      <w:pPr>
        <w:pStyle w:val="SourceCode"/>
        <w:rPr>
          <w:rFonts w:eastAsiaTheme="minorHAnsi"/>
          <w:lang w:eastAsia="en-US"/>
        </w:rPr>
      </w:pPr>
      <w:r>
        <w:rPr>
          <w:rFonts w:eastAsiaTheme="minorHAnsi"/>
          <w:lang w:eastAsia="en-US"/>
        </w:rPr>
        <w:tab/>
        <w:t>{</w:t>
      </w:r>
    </w:p>
    <w:p w14:paraId="0FC79D3C"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t>permutation[permIdx] = element;</w:t>
      </w:r>
    </w:p>
    <w:p w14:paraId="77E7BAF2"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var</w:t>
      </w:r>
      <w:r>
        <w:rPr>
          <w:rFonts w:eastAsiaTheme="minorHAnsi"/>
          <w:lang w:eastAsia="en-US"/>
        </w:rPr>
        <w:t xml:space="preserve"> clonedSet = </w:t>
      </w:r>
      <w:r>
        <w:rPr>
          <w:rFonts w:eastAsiaTheme="minorHAnsi"/>
          <w:color w:val="0000FF"/>
          <w:lang w:eastAsia="en-US"/>
        </w:rPr>
        <w:t>new</w:t>
      </w:r>
      <w:r>
        <w:rPr>
          <w:rFonts w:eastAsiaTheme="minorHAnsi"/>
          <w:lang w:eastAsia="en-US"/>
        </w:rPr>
        <w:t xml:space="preserve"> HashSet&lt;T&gt;(set);</w:t>
      </w:r>
    </w:p>
    <w:p w14:paraId="0FFBBFF1"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t>clonedSet.Remove(element);</w:t>
      </w:r>
    </w:p>
    <w:p w14:paraId="47FF34ED" w14:textId="77777777" w:rsidR="0047674D" w:rsidRDefault="0047674D" w:rsidP="00FE6BE9">
      <w:pPr>
        <w:pStyle w:val="SourceCode"/>
        <w:rPr>
          <w:rFonts w:eastAsiaTheme="minorHAnsi"/>
          <w:lang w:eastAsia="en-US"/>
        </w:rPr>
      </w:pPr>
      <w:r>
        <w:rPr>
          <w:rFonts w:eastAsiaTheme="minorHAnsi"/>
          <w:lang w:eastAsia="en-US"/>
        </w:rPr>
        <w:tab/>
      </w:r>
      <w:r>
        <w:rPr>
          <w:rFonts w:eastAsiaTheme="minorHAnsi"/>
          <w:lang w:eastAsia="en-US"/>
        </w:rPr>
        <w:tab/>
        <w:t>GeneratePermutations(clonedSet,permutation,permIdx+</w:t>
      </w:r>
      <w:r>
        <w:rPr>
          <w:rFonts w:eastAsiaTheme="minorHAnsi"/>
          <w:color w:val="C81EFA"/>
          <w:lang w:eastAsia="en-US"/>
        </w:rPr>
        <w:t>1</w:t>
      </w:r>
      <w:r>
        <w:rPr>
          <w:rFonts w:eastAsiaTheme="minorHAnsi"/>
          <w:lang w:eastAsia="en-US"/>
        </w:rPr>
        <w:t>,visitFunc);</w:t>
      </w:r>
    </w:p>
    <w:p w14:paraId="249E40AA" w14:textId="77777777" w:rsidR="0047674D" w:rsidRDefault="0047674D" w:rsidP="00FE6BE9">
      <w:pPr>
        <w:pStyle w:val="SourceCode"/>
        <w:rPr>
          <w:rFonts w:eastAsiaTheme="minorHAnsi"/>
          <w:lang w:eastAsia="en-US"/>
        </w:rPr>
      </w:pPr>
      <w:r>
        <w:rPr>
          <w:rFonts w:eastAsiaTheme="minorHAnsi"/>
          <w:lang w:eastAsia="en-US"/>
        </w:rPr>
        <w:tab/>
        <w:t>}</w:t>
      </w:r>
    </w:p>
    <w:p w14:paraId="49A03F37" w14:textId="6623880E" w:rsidR="0047674D" w:rsidRDefault="0047674D" w:rsidP="00FE6BE9">
      <w:pPr>
        <w:pStyle w:val="SourceCode"/>
        <w:rPr>
          <w:rFonts w:eastAsiaTheme="majorEastAsia"/>
        </w:rPr>
      </w:pPr>
      <w:r>
        <w:rPr>
          <w:rFonts w:eastAsiaTheme="minorHAnsi"/>
          <w:lang w:eastAsia="en-US"/>
        </w:rPr>
        <w:t>}</w:t>
      </w:r>
      <w:r>
        <w:rPr>
          <w:rFonts w:eastAsiaTheme="minorHAnsi"/>
          <w:lang w:eastAsia="en-US"/>
        </w:rPr>
        <w:tab/>
      </w:r>
    </w:p>
    <w:p w14:paraId="40496DAF" w14:textId="6424D0E0" w:rsidR="0047674D" w:rsidRDefault="0047674D" w:rsidP="00D634B8">
      <w:pPr>
        <w:rPr>
          <w:rFonts w:eastAsiaTheme="majorEastAsia"/>
        </w:rPr>
      </w:pPr>
    </w:p>
    <w:p w14:paraId="736E07E0" w14:textId="1DCA1DAE" w:rsidR="009F5DA6" w:rsidRDefault="009F5DA6" w:rsidP="00D634B8">
      <w:pPr>
        <w:rPr>
          <w:rFonts w:eastAsiaTheme="majorEastAsia"/>
        </w:rPr>
      </w:pPr>
      <w:r>
        <w:rPr>
          <w:rFonts w:eastAsiaTheme="majorEastAsia"/>
        </w:rPr>
        <w:t xml:space="preserve">Another recursive algorithm based on swaps is given as </w:t>
      </w:r>
    </w:p>
    <w:p w14:paraId="0B825B0F" w14:textId="77777777" w:rsidR="009F5DA6" w:rsidRDefault="009F5DA6" w:rsidP="009F5DA6">
      <w:r w:rsidRPr="006A7A03">
        <w:rPr>
          <w:noProof/>
        </w:rPr>
        <w:lastRenderedPageBreak/>
        <w:drawing>
          <wp:inline distT="0" distB="0" distL="0" distR="0" wp14:anchorId="27EDFF19" wp14:editId="706036E6">
            <wp:extent cx="4214191" cy="2279380"/>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939" cy="2280866"/>
                    </a:xfrm>
                    <a:prstGeom prst="rect">
                      <a:avLst/>
                    </a:prstGeom>
                  </pic:spPr>
                </pic:pic>
              </a:graphicData>
            </a:graphic>
          </wp:inline>
        </w:drawing>
      </w:r>
    </w:p>
    <w:p w14:paraId="22EC0A2B" w14:textId="77777777" w:rsidR="009F5DA6" w:rsidRDefault="009F5DA6" w:rsidP="009F5DA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GeneratePermutations&lt;T&gt;(T[] S, </w:t>
      </w:r>
      <w:r>
        <w:rPr>
          <w:rFonts w:eastAsiaTheme="minorHAnsi"/>
          <w:color w:val="0000FF"/>
          <w:lang w:eastAsia="en-US"/>
        </w:rPr>
        <w:t>int</w:t>
      </w:r>
      <w:r>
        <w:rPr>
          <w:rFonts w:eastAsiaTheme="minorHAnsi"/>
          <w:lang w:eastAsia="en-US"/>
        </w:rPr>
        <w:t xml:space="preserve"> k, Action&lt;T[]&gt; visit)</w:t>
      </w:r>
    </w:p>
    <w:p w14:paraId="544EE48B" w14:textId="77777777" w:rsidR="009F5DA6" w:rsidRDefault="009F5DA6" w:rsidP="009F5DA6">
      <w:pPr>
        <w:pStyle w:val="SourceCode"/>
        <w:rPr>
          <w:rFonts w:eastAsiaTheme="minorHAnsi"/>
          <w:lang w:eastAsia="en-US"/>
        </w:rPr>
      </w:pPr>
      <w:r>
        <w:rPr>
          <w:rFonts w:eastAsiaTheme="minorHAnsi"/>
          <w:lang w:eastAsia="en-US"/>
        </w:rPr>
        <w:t>{</w:t>
      </w:r>
    </w:p>
    <w:p w14:paraId="71A288ED"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(k==S.Length-</w:t>
      </w:r>
      <w:r>
        <w:rPr>
          <w:rFonts w:eastAsiaTheme="minorHAnsi"/>
          <w:color w:val="C81EFA"/>
          <w:lang w:eastAsia="en-US"/>
        </w:rPr>
        <w:t>1</w:t>
      </w:r>
      <w:r>
        <w:rPr>
          <w:rFonts w:eastAsiaTheme="minorHAnsi"/>
          <w:lang w:eastAsia="en-US"/>
        </w:rPr>
        <w:t xml:space="preserve">) </w:t>
      </w:r>
    </w:p>
    <w:p w14:paraId="036BE38A" w14:textId="77777777" w:rsidR="009F5DA6" w:rsidRDefault="009F5DA6" w:rsidP="009F5DA6">
      <w:pPr>
        <w:pStyle w:val="SourceCode"/>
        <w:rPr>
          <w:rFonts w:eastAsiaTheme="minorHAnsi"/>
          <w:lang w:eastAsia="en-US"/>
        </w:rPr>
      </w:pPr>
      <w:r>
        <w:rPr>
          <w:rFonts w:eastAsiaTheme="minorHAnsi"/>
          <w:lang w:eastAsia="en-US"/>
        </w:rPr>
        <w:tab/>
        <w:t>{</w:t>
      </w:r>
    </w:p>
    <w:p w14:paraId="5D04C6ED"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lang w:eastAsia="en-US"/>
        </w:rPr>
        <w:tab/>
        <w:t>visit(S);</w:t>
      </w:r>
    </w:p>
    <w:p w14:paraId="1B5048DE"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w:t>
      </w:r>
    </w:p>
    <w:p w14:paraId="72082D29" w14:textId="77777777" w:rsidR="009F5DA6" w:rsidRDefault="009F5DA6" w:rsidP="009F5DA6">
      <w:pPr>
        <w:pStyle w:val="SourceCode"/>
        <w:rPr>
          <w:rFonts w:eastAsiaTheme="minorHAnsi"/>
          <w:lang w:eastAsia="en-US"/>
        </w:rPr>
      </w:pPr>
      <w:r>
        <w:rPr>
          <w:rFonts w:eastAsiaTheme="minorHAnsi"/>
          <w:lang w:eastAsia="en-US"/>
        </w:rPr>
        <w:tab/>
        <w:t>}</w:t>
      </w:r>
    </w:p>
    <w:p w14:paraId="3EB966CB" w14:textId="77777777" w:rsidR="009F5DA6" w:rsidRDefault="009F5DA6" w:rsidP="009F5DA6">
      <w:pPr>
        <w:pStyle w:val="SourceCode"/>
        <w:rPr>
          <w:rFonts w:eastAsiaTheme="minorHAnsi"/>
          <w:lang w:eastAsia="en-US"/>
        </w:rPr>
      </w:pPr>
    </w:p>
    <w:p w14:paraId="69A95EF9"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k; i &lt; S.Length; i++)</w:t>
      </w:r>
    </w:p>
    <w:p w14:paraId="21AD5F82" w14:textId="77777777" w:rsidR="009F5DA6" w:rsidRDefault="009F5DA6" w:rsidP="009F5DA6">
      <w:pPr>
        <w:pStyle w:val="SourceCode"/>
        <w:rPr>
          <w:rFonts w:eastAsiaTheme="minorHAnsi"/>
          <w:lang w:eastAsia="en-US"/>
        </w:rPr>
      </w:pPr>
      <w:r>
        <w:rPr>
          <w:rFonts w:eastAsiaTheme="minorHAnsi"/>
          <w:lang w:eastAsia="en-US"/>
        </w:rPr>
        <w:tab/>
        <w:t>{</w:t>
      </w:r>
    </w:p>
    <w:p w14:paraId="1335CB08"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lang w:eastAsia="en-US"/>
        </w:rPr>
        <w:tab/>
        <w:t>Swap(S,k,i);</w:t>
      </w:r>
    </w:p>
    <w:p w14:paraId="11BAAC5A"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lang w:eastAsia="en-US"/>
        </w:rPr>
        <w:tab/>
        <w:t>GeneratePermutations(S,k+</w:t>
      </w:r>
      <w:r>
        <w:rPr>
          <w:rFonts w:eastAsiaTheme="minorHAnsi"/>
          <w:color w:val="C81EFA"/>
          <w:lang w:eastAsia="en-US"/>
        </w:rPr>
        <w:t>1</w:t>
      </w:r>
      <w:r>
        <w:rPr>
          <w:rFonts w:eastAsiaTheme="minorHAnsi"/>
          <w:lang w:eastAsia="en-US"/>
        </w:rPr>
        <w:t>,visit);</w:t>
      </w:r>
    </w:p>
    <w:p w14:paraId="4172C63F" w14:textId="77777777" w:rsidR="009F5DA6" w:rsidRDefault="009F5DA6" w:rsidP="009F5DA6">
      <w:pPr>
        <w:pStyle w:val="SourceCode"/>
        <w:rPr>
          <w:rFonts w:eastAsiaTheme="minorHAnsi"/>
          <w:lang w:eastAsia="en-US"/>
        </w:rPr>
      </w:pPr>
      <w:r>
        <w:rPr>
          <w:rFonts w:eastAsiaTheme="minorHAnsi"/>
          <w:lang w:eastAsia="en-US"/>
        </w:rPr>
        <w:tab/>
      </w:r>
      <w:r>
        <w:rPr>
          <w:rFonts w:eastAsiaTheme="minorHAnsi"/>
          <w:lang w:eastAsia="en-US"/>
        </w:rPr>
        <w:tab/>
        <w:t>Swap(S,k,i);</w:t>
      </w:r>
    </w:p>
    <w:p w14:paraId="6B2C38A6" w14:textId="77777777" w:rsidR="009F5DA6" w:rsidRDefault="009F5DA6" w:rsidP="009F5DA6">
      <w:pPr>
        <w:pStyle w:val="SourceCode"/>
        <w:rPr>
          <w:rFonts w:eastAsiaTheme="minorHAnsi"/>
          <w:lang w:eastAsia="en-US"/>
        </w:rPr>
      </w:pPr>
      <w:r>
        <w:rPr>
          <w:rFonts w:eastAsiaTheme="minorHAnsi"/>
          <w:lang w:eastAsia="en-US"/>
        </w:rPr>
        <w:tab/>
        <w:t>}</w:t>
      </w:r>
    </w:p>
    <w:p w14:paraId="1A862960" w14:textId="77777777" w:rsidR="009F5DA6" w:rsidRDefault="009F5DA6" w:rsidP="009F5DA6">
      <w:pPr>
        <w:pStyle w:val="SourceCode"/>
        <w:rPr>
          <w:rFonts w:eastAsiaTheme="minorHAnsi"/>
          <w:lang w:eastAsia="en-US"/>
        </w:rPr>
      </w:pPr>
      <w:r>
        <w:rPr>
          <w:rFonts w:eastAsiaTheme="minorHAnsi"/>
          <w:lang w:eastAsia="en-US"/>
        </w:rPr>
        <w:t>}</w:t>
      </w:r>
    </w:p>
    <w:p w14:paraId="358DB4FF" w14:textId="77777777" w:rsidR="00533BE5" w:rsidRDefault="00533BE5" w:rsidP="00D634B8">
      <w:pPr>
        <w:rPr>
          <w:rFonts w:eastAsiaTheme="majorEastAsia"/>
        </w:rPr>
      </w:pPr>
    </w:p>
    <w:p w14:paraId="35ACDA1C" w14:textId="0A53B2AB" w:rsidR="00E409D1" w:rsidRDefault="005F4553" w:rsidP="00D634B8">
      <w:pPr>
        <w:rPr>
          <w:rFonts w:eastAsiaTheme="majorEastAsia"/>
        </w:rPr>
      </w:pPr>
      <w:r>
        <w:rPr>
          <w:rFonts w:eastAsiaTheme="majorEastAsia"/>
        </w:rPr>
        <w:t>A more complex and significantly faster algorithm is given by Heap’s algorithm</w:t>
      </w:r>
    </w:p>
    <w:p w14:paraId="751459EC"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Generate(</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N,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arr, Action&lt;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[]&gt; processPerm)</w:t>
      </w:r>
    </w:p>
    <w:p w14:paraId="28CAAED1"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2A159FA"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(N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processPerm(arr);</w:t>
      </w:r>
    </w:p>
    <w:p w14:paraId="03057B54"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p>
    <w:p w14:paraId="0458FF24"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c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c &lt; N; c++)</w:t>
      </w:r>
    </w:p>
    <w:p w14:paraId="6540C656"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105C7A6"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For the current value of arr[N-1] </w:t>
      </w:r>
    </w:p>
    <w:p w14:paraId="55C8CEF8"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lock it down and permutate the array </w:t>
      </w:r>
    </w:p>
    <w:p w14:paraId="13B8EB9F"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arr[0..N-2]</w:t>
      </w:r>
    </w:p>
    <w:p w14:paraId="3833E471"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Generate(N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arr, processPerm);</w:t>
      </w:r>
    </w:p>
    <w:p w14:paraId="39CF86F0"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p>
    <w:p w14:paraId="69786E64"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If N is even permutate arr[N-1] with arr[c]</w:t>
      </w:r>
    </w:p>
    <w:p w14:paraId="4C2FDDED"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(N %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
    <w:p w14:paraId="6361A0A4"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Swap(arr, c, N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335CA1B9"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If N is odd permutate arr[N-1] with arr[0]</w:t>
      </w:r>
    </w:p>
    <w:p w14:paraId="03B51080"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5446AD41"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Swap(arr,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N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36717DA4" w14:textId="77777777" w:rsidR="006542EE" w:rsidRDefault="006542EE" w:rsidP="006542EE">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35C3120D" w14:textId="3AEDCD0D" w:rsidR="00D72E71" w:rsidRDefault="006542EE" w:rsidP="006542EE">
      <w:pPr>
        <w:rPr>
          <w:rFonts w:eastAsiaTheme="majorEastAsia"/>
        </w:rPr>
      </w:pPr>
      <w:r>
        <w:rPr>
          <w:rFonts w:ascii="Consolas" w:eastAsiaTheme="minorHAnsi" w:hAnsi="Consolas" w:cs="Consolas"/>
          <w:color w:val="000000"/>
          <w:sz w:val="20"/>
          <w:szCs w:val="20"/>
          <w:lang w:eastAsia="en-US"/>
        </w:rPr>
        <w:t>}</w:t>
      </w:r>
    </w:p>
    <w:p w14:paraId="3C1C3FEE" w14:textId="77777777" w:rsidR="006542EE" w:rsidRDefault="006542EE">
      <w:pPr>
        <w:spacing w:after="160" w:line="259" w:lineRule="auto"/>
        <w:rPr>
          <w:rFonts w:asciiTheme="majorHAnsi" w:eastAsiaTheme="majorEastAsia" w:hAnsiTheme="majorHAnsi" w:cstheme="majorBidi"/>
          <w:color w:val="31378B" w:themeColor="text2"/>
          <w:sz w:val="28"/>
          <w:szCs w:val="26"/>
        </w:rPr>
      </w:pPr>
      <w:r>
        <w:br w:type="page"/>
      </w:r>
    </w:p>
    <w:p w14:paraId="08FBE807" w14:textId="6E43DA57" w:rsidR="00422426" w:rsidRDefault="00422426" w:rsidP="00422426">
      <w:pPr>
        <w:pStyle w:val="Heading3"/>
      </w:pPr>
      <w:r>
        <w:lastRenderedPageBreak/>
        <w:t>K-Permutations</w:t>
      </w:r>
    </w:p>
    <w:p w14:paraId="6050C385" w14:textId="6B3825E2" w:rsidR="00E409D1" w:rsidRDefault="00422426" w:rsidP="00D634B8">
      <w:pPr>
        <w:rPr>
          <w:rFonts w:eastAsiaTheme="majorEastAsia"/>
        </w:rPr>
      </w:pPr>
      <w:r>
        <w:rPr>
          <w:rFonts w:eastAsiaTheme="majorEastAsia"/>
        </w:rPr>
        <w:t>From an Introduction to Algorithms</w:t>
      </w:r>
    </w:p>
    <w:p w14:paraId="08FA2032" w14:textId="01BDFCA0" w:rsidR="009C289D" w:rsidRDefault="009C289D" w:rsidP="00D634B8">
      <w:pPr>
        <w:rPr>
          <w:rFonts w:eastAsiaTheme="majorEastAsia"/>
        </w:rPr>
      </w:pPr>
      <w:r>
        <w:rPr>
          <w:rFonts w:eastAsiaTheme="majorEastAsia"/>
        </w:rPr>
        <w:t xml:space="preserve">“A k-permutation </w:t>
      </w:r>
      <w:r w:rsidR="00AA358A">
        <w:rPr>
          <w:rFonts w:eastAsiaTheme="majorEastAsia"/>
        </w:rPr>
        <w:t>of S is an ordered sequence of k elements of S, with no element</w:t>
      </w:r>
      <w:r w:rsidR="007A001E">
        <w:rPr>
          <w:rFonts w:eastAsiaTheme="majorEastAsia"/>
        </w:rPr>
        <w:t xml:space="preserve"> appearing more than once in the sequence. </w:t>
      </w:r>
      <w:r w:rsidR="00C6701C">
        <w:rPr>
          <w:rFonts w:eastAsiaTheme="majorEastAsia"/>
        </w:rPr>
        <w:t xml:space="preserve"> (Thus an ordinary permutation is </w:t>
      </w:r>
      <w:r w:rsidR="00121670">
        <w:rPr>
          <w:rFonts w:eastAsiaTheme="majorEastAsia"/>
        </w:rPr>
        <w:t xml:space="preserve">a n-permutation </w:t>
      </w:r>
      <w:r w:rsidR="00080654">
        <w:rPr>
          <w:rFonts w:eastAsiaTheme="majorEastAsia"/>
        </w:rPr>
        <w:t>of an n-set)”</w:t>
      </w:r>
    </w:p>
    <w:p w14:paraId="1EA6C1C1" w14:textId="77777777" w:rsidR="00D634B8" w:rsidRDefault="00D634B8" w:rsidP="00D634B8">
      <w:pPr>
        <w:rPr>
          <w:rFonts w:eastAsiaTheme="majorEastAsia"/>
        </w:rPr>
      </w:pPr>
      <w:r w:rsidRPr="00331715">
        <w:rPr>
          <w:rFonts w:eastAsiaTheme="majorEastAsia"/>
          <w:noProof/>
        </w:rPr>
        <w:drawing>
          <wp:inline distT="0" distB="0" distL="0" distR="0" wp14:anchorId="500FC3DB" wp14:editId="07D97C1B">
            <wp:extent cx="5731510" cy="139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97000"/>
                    </a:xfrm>
                    <a:prstGeom prst="rect">
                      <a:avLst/>
                    </a:prstGeom>
                  </pic:spPr>
                </pic:pic>
              </a:graphicData>
            </a:graphic>
          </wp:inline>
        </w:drawing>
      </w:r>
    </w:p>
    <w:p w14:paraId="7E63DC48" w14:textId="77777777" w:rsidR="00D634B8" w:rsidRDefault="00D634B8" w:rsidP="00D634B8">
      <w:pPr>
        <w:rPr>
          <w:rFonts w:eastAsiaTheme="majorEastAsia"/>
        </w:rPr>
      </w:pPr>
      <w:r>
        <w:rPr>
          <w:rFonts w:eastAsiaTheme="majorEastAsia"/>
        </w:rPr>
        <w:t xml:space="preserve">We have three choices for the first slot. But for each of those choices we only have two choices for the second slot as once value from the set have been used up. So we have </w:t>
      </w:r>
      <m:oMath>
        <m:r>
          <w:rPr>
            <w:rFonts w:ascii="Cambria Math" w:eastAsiaTheme="majorEastAsia" w:hAnsi="Cambria Math"/>
          </w:rPr>
          <m:t>3</m:t>
        </m:r>
        <m:r>
          <w:rPr>
            <w:rFonts w:ascii="Cambria Math" w:hAnsi="Cambria Math"/>
          </w:rPr>
          <m:t>×2</m:t>
        </m:r>
      </m:oMath>
      <w:r>
        <w:rPr>
          <w:rFonts w:eastAsiaTheme="majorEastAsia"/>
        </w:rPr>
        <w:t xml:space="preserve"> ways of taking 3 objects 2 at a time without repetition. In full generality we have </w:t>
      </w:r>
    </w:p>
    <w:p w14:paraId="5806A7D2" w14:textId="3C142935" w:rsidR="00D634B8" w:rsidRPr="00001CC3" w:rsidRDefault="00916563" w:rsidP="00D634B8">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oMath>
      </m:oMathPara>
    </w:p>
    <w:p w14:paraId="573095F2" w14:textId="24672A62" w:rsidR="000D5585" w:rsidRDefault="00D634B8" w:rsidP="00D634B8">
      <w:r>
        <w:t xml:space="preserve">Ways of taking n objects r at time </w:t>
      </w:r>
      <w:r w:rsidR="006478CF">
        <w:t>without</w:t>
      </w:r>
      <w:r>
        <w:t xml:space="preserve"> repetition. R must be less than or equal to n. This can be expressed as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w:r>
        <w:t xml:space="preserve"> . </w:t>
      </w:r>
      <w:r w:rsidR="000D5585">
        <w:t xml:space="preserve"> More formally thi</w:t>
      </w:r>
      <w:r w:rsidR="00170907">
        <w:t xml:space="preserve">s gives the number of different </w:t>
      </w:r>
      <w:r w:rsidR="008358C9">
        <w:t xml:space="preserve">ordered arrangements of an r element </w:t>
      </w:r>
      <w:r w:rsidR="00F721C1">
        <w:t>subset of a</w:t>
      </w:r>
      <w:r w:rsidR="00055914">
        <w:t xml:space="preserve"> n set</w:t>
      </w:r>
    </w:p>
    <w:p w14:paraId="12611243" w14:textId="08E1BD87" w:rsidR="00D634B8" w:rsidRDefault="00D634B8" w:rsidP="00D634B8">
      <w:r>
        <w:t>We show why in the following section</w:t>
      </w:r>
    </w:p>
    <w:p w14:paraId="31064831" w14:textId="77777777" w:rsidR="00D634B8" w:rsidRDefault="00D634B8" w:rsidP="00D634B8">
      <w:pPr>
        <w:pStyle w:val="Heading5"/>
      </w:pPr>
      <w:r>
        <w:t>Proof</w:t>
      </w:r>
    </w:p>
    <w:bookmarkStart w:id="2" w:name="OLE_LINK1"/>
    <w:p w14:paraId="590C4DF3" w14:textId="77777777" w:rsidR="00D634B8" w:rsidRPr="00DB1A1B" w:rsidRDefault="00916563" w:rsidP="00D634B8">
      <w:pPr>
        <w:rPr>
          <w:rFonts w:asciiTheme="majorHAnsi" w:eastAsiaTheme="majorEastAsia" w:hAnsiTheme="majorHAnsi" w:cstheme="majorBidi"/>
          <w:b/>
        </w:rPr>
      </w:pPr>
      <m:oMathPara>
        <m:oMath>
          <m:eqArr>
            <m:eqArrPr>
              <m:maxDist m:val="1"/>
              <m:ctrlPr>
                <w:rPr>
                  <w:rFonts w:ascii="Cambria Math" w:hAnsi="Cambria Math"/>
                  <w:b/>
                  <w:i/>
                </w:rPr>
              </m:ctrlPr>
            </m:eqArrPr>
            <m:e>
              <m:r>
                <w:rPr>
                  <w:rFonts w:ascii="Cambria Math" w:hAnsi="Cambria Math"/>
                </w:rPr>
                <m:t xml:space="preserve"> 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b/>
                      <w:i/>
                    </w:rPr>
                  </m:ctrlPr>
                </m:dPr>
                <m:e>
                  <m:r>
                    <m:rPr>
                      <m:sty m:val="bi"/>
                    </m:rPr>
                    <w:rPr>
                      <w:rFonts w:ascii="Cambria Math" w:hAnsi="Cambria Math"/>
                    </w:rPr>
                    <m:t>n-r</m:t>
                  </m:r>
                </m:e>
              </m:d>
              <m:r>
                <m:rPr>
                  <m:sty m:val="bi"/>
                </m:rPr>
                <w:rPr>
                  <w:rFonts w:ascii="Cambria Math" w:hAnsi="Cambria Math"/>
                </w:rPr>
                <m:t>×</m:t>
              </m:r>
              <m:d>
                <m:dPr>
                  <m:ctrlPr>
                    <w:rPr>
                      <w:rFonts w:ascii="Cambria Math" w:hAnsi="Cambria Math"/>
                      <w:b/>
                      <w:i/>
                    </w:rPr>
                  </m:ctrlPr>
                </m:dPr>
                <m:e>
                  <m:r>
                    <m:rPr>
                      <m:sty m:val="bi"/>
                    </m:rPr>
                    <w:rPr>
                      <w:rFonts w:ascii="Cambria Math" w:hAnsi="Cambria Math"/>
                    </w:rPr>
                    <m:t>n-r-1</m:t>
                  </m:r>
                </m:e>
              </m:d>
              <m:r>
                <m:rPr>
                  <m:sty m:val="bi"/>
                </m:rPr>
                <w:rPr>
                  <w:rFonts w:ascii="Cambria Math" w:hAnsi="Cambria Math"/>
                </w:rPr>
                <m:t xml:space="preserve">××2×1 </m:t>
              </m:r>
              <m:r>
                <w:rPr>
                  <w:rFonts w:ascii="Cambria Math" w:hAnsi="Cambria Math"/>
                </w:rPr>
                <m:t>#(</m:t>
              </m:r>
              <m:r>
                <m:rPr>
                  <m:sty m:val="bi"/>
                </m:rPr>
                <w:rPr>
                  <w:rFonts w:ascii="Cambria Math" w:hAnsi="Cambria Math"/>
                </w:rPr>
                <m:t>1)</m:t>
              </m:r>
            </m:e>
          </m:eqArr>
        </m:oMath>
      </m:oMathPara>
    </w:p>
    <w:p w14:paraId="48174E6D" w14:textId="77777777" w:rsidR="00D634B8" w:rsidRPr="005C1AA6" w:rsidRDefault="00916563" w:rsidP="00D634B8">
      <w:pPr>
        <w:rPr>
          <w:rFonts w:eastAsiaTheme="major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n-r-2</m:t>
                  </m:r>
                </m:e>
              </m:d>
              <m:r>
                <w:rPr>
                  <w:rFonts w:ascii="Cambria Math" w:hAnsi="Cambria Math"/>
                </w:rPr>
                <m:t>×…×2×1=</m:t>
              </m:r>
              <m:d>
                <m:dPr>
                  <m:ctrlPr>
                    <w:rPr>
                      <w:rFonts w:ascii="Cambria Math" w:hAnsi="Cambria Math"/>
                      <w:i/>
                    </w:rPr>
                  </m:ctrlPr>
                </m:dPr>
                <m:e>
                  <m:r>
                    <w:rPr>
                      <w:rFonts w:ascii="Cambria Math" w:hAnsi="Cambria Math"/>
                    </w:rPr>
                    <m:t>n-r</m:t>
                  </m:r>
                </m:e>
              </m:d>
              <m:r>
                <w:rPr>
                  <w:rFonts w:ascii="Cambria Math" w:hAnsi="Cambria Math"/>
                </w:rPr>
                <m:t>!#(2)</m:t>
              </m:r>
            </m:e>
          </m:eqArr>
        </m:oMath>
      </m:oMathPara>
    </w:p>
    <w:p w14:paraId="41287BB2" w14:textId="77777777" w:rsidR="00D634B8" w:rsidRDefault="00D634B8" w:rsidP="00D634B8">
      <w:r>
        <w:t>Substituting (2) into (1)</w:t>
      </w:r>
    </w:p>
    <w:p w14:paraId="491E3C2C" w14:textId="77777777" w:rsidR="00D634B8" w:rsidRPr="00DB1A1B" w:rsidRDefault="00916563" w:rsidP="00D634B8">
      <m:oMathPara>
        <m:oMath>
          <m:eqArr>
            <m:eqArrPr>
              <m:maxDist m:val="1"/>
              <m:ctrlPr>
                <w:rPr>
                  <w:rFonts w:ascii="Cambria Math" w:hAnsi="Cambria Math"/>
                  <w:i/>
                </w:rPr>
              </m:ctrlPr>
            </m:eqArrPr>
            <m:e>
              <m:r>
                <w:rPr>
                  <w:rFonts w:ascii="Cambria Math" w:hAnsi="Cambria Math"/>
                </w:rPr>
                <m:t>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27F73C07" w14:textId="77777777" w:rsidR="00D634B8" w:rsidRPr="00F3682F" w:rsidRDefault="00D634B8" w:rsidP="00D634B8">
      <w:r>
        <w:t>And re-arranging</w:t>
      </w:r>
      <m:oMath>
        <m:r>
          <m:rPr>
            <m:sty m:val="p"/>
          </m:rPr>
          <w:rPr>
            <w:rFonts w:ascii="Cambria Math" w:hAnsi="Cambria Math"/>
          </w:rPr>
          <w:br/>
        </m:r>
      </m:oMath>
      <m:oMathPara>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bookmarkEnd w:id="2"/>
    <w:p w14:paraId="09FFCDB1" w14:textId="77777777" w:rsidR="00723D18" w:rsidRDefault="00723D18">
      <w:pPr>
        <w:spacing w:after="160" w:line="259" w:lineRule="auto"/>
        <w:rPr>
          <w:rFonts w:asciiTheme="majorHAnsi" w:eastAsiaTheme="majorEastAsia" w:hAnsiTheme="majorHAnsi" w:cstheme="majorBidi"/>
          <w:color w:val="31378B" w:themeColor="text2"/>
          <w:sz w:val="28"/>
          <w:szCs w:val="26"/>
        </w:rPr>
      </w:pPr>
      <w:r>
        <w:br w:type="page"/>
      </w:r>
    </w:p>
    <w:p w14:paraId="71B40E7D" w14:textId="77777777" w:rsidR="006A7A03" w:rsidRDefault="006A7A03" w:rsidP="00FF2B58"/>
    <w:p w14:paraId="0A073122" w14:textId="77777777" w:rsidR="0096024F" w:rsidRDefault="0096024F">
      <w:pPr>
        <w:spacing w:after="160" w:line="259" w:lineRule="auto"/>
        <w:rPr>
          <w:rFonts w:asciiTheme="majorHAnsi" w:eastAsiaTheme="majorEastAsia" w:hAnsiTheme="majorHAnsi" w:cstheme="majorBidi"/>
          <w:color w:val="31378B" w:themeColor="text2"/>
          <w:sz w:val="28"/>
          <w:szCs w:val="26"/>
        </w:rPr>
      </w:pPr>
      <w:r>
        <w:br w:type="page"/>
      </w:r>
    </w:p>
    <w:p w14:paraId="4BDBEA1F" w14:textId="28F99649" w:rsidR="003303C7" w:rsidRDefault="003303C7" w:rsidP="003303C7">
      <w:pPr>
        <w:pStyle w:val="Heading3"/>
      </w:pPr>
      <w:r>
        <w:lastRenderedPageBreak/>
        <w:t>Permutation of Multi-Sets</w:t>
      </w:r>
    </w:p>
    <w:p w14:paraId="365C3F17" w14:textId="23F03F80" w:rsidR="008D45F4" w:rsidRDefault="008D45F4" w:rsidP="008D45F4">
      <w:r>
        <w:t>If we have a set rather than a multi-set we can permutate using the following algorithm</w:t>
      </w:r>
    </w:p>
    <w:p w14:paraId="5873A06D" w14:textId="77777777" w:rsidR="00A8446F" w:rsidRPr="0083031E" w:rsidRDefault="00A8446F" w:rsidP="00A8446F">
      <w:pPr>
        <w:pStyle w:val="SourceCode"/>
        <w:rPr>
          <w:rFonts w:eastAsiaTheme="minorHAnsi"/>
          <w:sz w:val="16"/>
          <w:szCs w:val="16"/>
          <w:lang w:eastAsia="en-US"/>
        </w:rPr>
      </w:pPr>
      <w:r w:rsidRPr="0083031E">
        <w:rPr>
          <w:rFonts w:eastAsiaTheme="minorHAnsi"/>
          <w:color w:val="0000FF"/>
          <w:sz w:val="16"/>
          <w:szCs w:val="16"/>
          <w:lang w:eastAsia="en-US"/>
        </w:rPr>
        <w:t>public</w:t>
      </w:r>
      <w:r w:rsidRPr="0083031E">
        <w:rPr>
          <w:rFonts w:eastAsiaTheme="minorHAnsi"/>
          <w:sz w:val="16"/>
          <w:szCs w:val="16"/>
          <w:lang w:eastAsia="en-US"/>
        </w:rPr>
        <w:t xml:space="preserve"> IEnumerable&lt;T[]&gt; GeneratePermutations&lt;T&gt;(T[] multiSet) </w:t>
      </w:r>
      <w:r w:rsidRPr="0083031E">
        <w:rPr>
          <w:rFonts w:eastAsiaTheme="minorHAnsi"/>
          <w:color w:val="0000FF"/>
          <w:sz w:val="16"/>
          <w:szCs w:val="16"/>
          <w:lang w:eastAsia="en-US"/>
        </w:rPr>
        <w:t>where</w:t>
      </w:r>
      <w:r w:rsidRPr="0083031E">
        <w:rPr>
          <w:rFonts w:eastAsiaTheme="minorHAnsi"/>
          <w:sz w:val="16"/>
          <w:szCs w:val="16"/>
          <w:lang w:eastAsia="en-US"/>
        </w:rPr>
        <w:t xml:space="preserve"> T : IComparable&lt;T&gt;</w:t>
      </w:r>
    </w:p>
    <w:p w14:paraId="66DE6BC2"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w:t>
      </w:r>
    </w:p>
    <w:p w14:paraId="7DD8DC79"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xml:space="preserve">// To be clear on our terminology. We assume the given initialPermutation </w:t>
      </w:r>
    </w:p>
    <w:p w14:paraId="038EF67C"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is the permutation with lowest lexicographical value. As such we expect</w:t>
      </w:r>
    </w:p>
    <w:p w14:paraId="1E92B583"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a[0] &lt;= a[1] &lt;= ... &lt;= a[n-1] Put another way we expect the values in the</w:t>
      </w:r>
    </w:p>
    <w:p w14:paraId="7D4A1A7C"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xml:space="preserve">// permutation to be in weakly increasing (non-decreasing) order from index 0 </w:t>
      </w:r>
    </w:p>
    <w:p w14:paraId="1EE6F438"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through to index n-1. For the purposes of this method we will refer to the element</w:t>
      </w:r>
    </w:p>
    <w:p w14:paraId="1D33D4D9" w14:textId="5750C9AC"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with the highest value of j as the rightmost element and the value with the lowest</w:t>
      </w:r>
      <w:r w:rsidR="007D5916">
        <w:rPr>
          <w:rFonts w:eastAsiaTheme="minorHAnsi"/>
          <w:color w:val="009600"/>
          <w:sz w:val="16"/>
          <w:szCs w:val="16"/>
          <w:lang w:eastAsia="en-US"/>
        </w:rPr>
        <w:t xml:space="preserve"> value</w:t>
      </w:r>
    </w:p>
    <w:p w14:paraId="68794DC4"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of j as the left most element</w:t>
      </w:r>
    </w:p>
    <w:p w14:paraId="10A9363E"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w:t>
      </w:r>
    </w:p>
    <w:p w14:paraId="46929A6D"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Left/MSB  {1,2,3,4} Right/LSB</w:t>
      </w:r>
    </w:p>
    <w:p w14:paraId="013B2064"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xml:space="preserve">//     Index      0,1,2,3 </w:t>
      </w:r>
    </w:p>
    <w:p w14:paraId="5456592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xml:space="preserve">//  </w:t>
      </w:r>
    </w:p>
    <w:p w14:paraId="0FA7B359"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xml:space="preserve">// For example initialPermutation might hold {1,2,3,4} and we assume index 0 </w:t>
      </w:r>
    </w:p>
    <w:p w14:paraId="2F980B6A"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9600"/>
          <w:sz w:val="16"/>
          <w:szCs w:val="16"/>
          <w:lang w:eastAsia="en-US"/>
        </w:rPr>
        <w:t>// hold the 'most significant digit' and index 3 holds the 'least significant digit'</w:t>
      </w:r>
    </w:p>
    <w:p w14:paraId="76FAB02E"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t>T[] a = multiSet;</w:t>
      </w:r>
    </w:p>
    <w:p w14:paraId="0A45CA47"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00FF"/>
          <w:sz w:val="16"/>
          <w:szCs w:val="16"/>
          <w:lang w:eastAsia="en-US"/>
        </w:rPr>
        <w:t>int</w:t>
      </w:r>
      <w:r w:rsidRPr="0083031E">
        <w:rPr>
          <w:rFonts w:eastAsiaTheme="minorHAnsi"/>
          <w:sz w:val="16"/>
          <w:szCs w:val="16"/>
          <w:lang w:eastAsia="en-US"/>
        </w:rPr>
        <w:t xml:space="preserve"> n = multiSet.Length;</w:t>
      </w:r>
    </w:p>
    <w:p w14:paraId="326DB91F" w14:textId="77777777" w:rsidR="00A8446F" w:rsidRPr="0083031E" w:rsidRDefault="00A8446F" w:rsidP="00A8446F">
      <w:pPr>
        <w:pStyle w:val="SourceCode"/>
        <w:rPr>
          <w:rFonts w:eastAsiaTheme="minorHAnsi"/>
          <w:sz w:val="16"/>
          <w:szCs w:val="16"/>
          <w:lang w:eastAsia="en-US"/>
        </w:rPr>
      </w:pPr>
    </w:p>
    <w:p w14:paraId="36639DFF"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color w:val="0000FF"/>
          <w:sz w:val="16"/>
          <w:szCs w:val="16"/>
          <w:lang w:eastAsia="en-US"/>
        </w:rPr>
        <w:t>while</w:t>
      </w:r>
      <w:r w:rsidRPr="0083031E">
        <w:rPr>
          <w:rFonts w:eastAsiaTheme="minorHAnsi"/>
          <w:sz w:val="16"/>
          <w:szCs w:val="16"/>
          <w:lang w:eastAsia="en-US"/>
        </w:rPr>
        <w:t xml:space="preserve"> (</w:t>
      </w:r>
      <w:r w:rsidRPr="0083031E">
        <w:rPr>
          <w:rFonts w:eastAsiaTheme="minorHAnsi"/>
          <w:color w:val="0000FF"/>
          <w:sz w:val="16"/>
          <w:szCs w:val="16"/>
          <w:lang w:eastAsia="en-US"/>
        </w:rPr>
        <w:t>true</w:t>
      </w:r>
      <w:r w:rsidRPr="0083031E">
        <w:rPr>
          <w:rFonts w:eastAsiaTheme="minorHAnsi"/>
          <w:sz w:val="16"/>
          <w:szCs w:val="16"/>
          <w:lang w:eastAsia="en-US"/>
        </w:rPr>
        <w:t>)</w:t>
      </w:r>
    </w:p>
    <w:p w14:paraId="26B12145"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t>{</w:t>
      </w:r>
    </w:p>
    <w:p w14:paraId="7456218A"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Take a shallow copy of the current permutation and yield return</w:t>
      </w:r>
    </w:p>
    <w:p w14:paraId="2751A44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it before we make any modifications</w:t>
      </w:r>
    </w:p>
    <w:p w14:paraId="0218A026"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t>T[] b = (T[])a.Clone();</w:t>
      </w:r>
    </w:p>
    <w:p w14:paraId="05C48F8D"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yield</w:t>
      </w:r>
      <w:r w:rsidRPr="0083031E">
        <w:rPr>
          <w:rFonts w:eastAsiaTheme="minorHAnsi"/>
          <w:sz w:val="16"/>
          <w:szCs w:val="16"/>
          <w:lang w:eastAsia="en-US"/>
        </w:rPr>
        <w:t xml:space="preserve"> </w:t>
      </w:r>
      <w:r w:rsidRPr="0083031E">
        <w:rPr>
          <w:rFonts w:eastAsiaTheme="minorHAnsi"/>
          <w:color w:val="0000FF"/>
          <w:sz w:val="16"/>
          <w:szCs w:val="16"/>
          <w:lang w:eastAsia="en-US"/>
        </w:rPr>
        <w:t>return</w:t>
      </w:r>
      <w:r w:rsidRPr="0083031E">
        <w:rPr>
          <w:rFonts w:eastAsiaTheme="minorHAnsi"/>
          <w:sz w:val="16"/>
          <w:szCs w:val="16"/>
          <w:lang w:eastAsia="en-US"/>
        </w:rPr>
        <w:t xml:space="preserve"> b;</w:t>
      </w:r>
    </w:p>
    <w:p w14:paraId="60C3BB1C" w14:textId="77777777" w:rsidR="00A8446F" w:rsidRPr="0083031E" w:rsidRDefault="00A8446F" w:rsidP="00A8446F">
      <w:pPr>
        <w:pStyle w:val="SourceCode"/>
        <w:rPr>
          <w:rFonts w:eastAsiaTheme="minorHAnsi"/>
          <w:sz w:val="16"/>
          <w:szCs w:val="16"/>
          <w:lang w:eastAsia="en-US"/>
        </w:rPr>
      </w:pPr>
    </w:p>
    <w:p w14:paraId="4FEE1C6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Find the value of index j such that we have visited all permutations of</w:t>
      </w:r>
    </w:p>
    <w:p w14:paraId="7CC51E11"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a[0],a[1],...a[j] We obtain this by finding the highest index j such that</w:t>
      </w:r>
    </w:p>
    <w:p w14:paraId="311F7347"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a[j] &lt; a[j+1]</w:t>
      </w:r>
    </w:p>
    <w:p w14:paraId="1E96436F"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w:t>
      </w:r>
    </w:p>
    <w:p w14:paraId="05A5CE99"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Example: If we say that a={1,2,3} then we are finding the highest value of j</w:t>
      </w:r>
    </w:p>
    <w:p w14:paraId="44F36BD2"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such that the value at position j is greater than the element at position j+1 In </w:t>
      </w:r>
    </w:p>
    <w:p w14:paraId="497C1F85"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our case that occurs at j=1</w:t>
      </w:r>
    </w:p>
    <w:p w14:paraId="39D20F0D"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w:t>
      </w:r>
    </w:p>
    <w:p w14:paraId="4A98487A"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{1,2,3} </w:t>
      </w:r>
    </w:p>
    <w:p w14:paraId="4F215998"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w:t>
      </w:r>
    </w:p>
    <w:p w14:paraId="4D76FDED"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j</w:t>
      </w:r>
    </w:p>
    <w:p w14:paraId="68F8418A"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var</w:t>
      </w:r>
      <w:r w:rsidRPr="0083031E">
        <w:rPr>
          <w:rFonts w:eastAsiaTheme="minorHAnsi"/>
          <w:sz w:val="16"/>
          <w:szCs w:val="16"/>
          <w:lang w:eastAsia="en-US"/>
        </w:rPr>
        <w:t xml:space="preserve"> j = n - </w:t>
      </w:r>
      <w:r w:rsidRPr="0083031E">
        <w:rPr>
          <w:rFonts w:eastAsiaTheme="minorHAnsi"/>
          <w:color w:val="C81EFA"/>
          <w:sz w:val="16"/>
          <w:szCs w:val="16"/>
          <w:lang w:eastAsia="en-US"/>
        </w:rPr>
        <w:t>2</w:t>
      </w:r>
      <w:r w:rsidRPr="0083031E">
        <w:rPr>
          <w:rFonts w:eastAsiaTheme="minorHAnsi"/>
          <w:sz w:val="16"/>
          <w:szCs w:val="16"/>
          <w:lang w:eastAsia="en-US"/>
        </w:rPr>
        <w:t>;</w:t>
      </w:r>
    </w:p>
    <w:p w14:paraId="16F7402C"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while</w:t>
      </w:r>
      <w:r w:rsidRPr="0083031E">
        <w:rPr>
          <w:rFonts w:eastAsiaTheme="minorHAnsi"/>
          <w:sz w:val="16"/>
          <w:szCs w:val="16"/>
          <w:lang w:eastAsia="en-US"/>
        </w:rPr>
        <w:t xml:space="preserve"> (j &gt;= </w:t>
      </w:r>
      <w:r w:rsidRPr="0083031E">
        <w:rPr>
          <w:rFonts w:eastAsiaTheme="minorHAnsi"/>
          <w:color w:val="C81EFA"/>
          <w:sz w:val="16"/>
          <w:szCs w:val="16"/>
          <w:lang w:eastAsia="en-US"/>
        </w:rPr>
        <w:t>0</w:t>
      </w:r>
      <w:r w:rsidRPr="0083031E">
        <w:rPr>
          <w:rFonts w:eastAsiaTheme="minorHAnsi"/>
          <w:sz w:val="16"/>
          <w:szCs w:val="16"/>
          <w:lang w:eastAsia="en-US"/>
        </w:rPr>
        <w:t xml:space="preserve"> &amp;&amp; a[j].CompareTo(a[j + </w:t>
      </w:r>
      <w:r w:rsidRPr="0083031E">
        <w:rPr>
          <w:rFonts w:eastAsiaTheme="minorHAnsi"/>
          <w:color w:val="C81EFA"/>
          <w:sz w:val="16"/>
          <w:szCs w:val="16"/>
          <w:lang w:eastAsia="en-US"/>
        </w:rPr>
        <w:t>1</w:t>
      </w:r>
      <w:r w:rsidRPr="0083031E">
        <w:rPr>
          <w:rFonts w:eastAsiaTheme="minorHAnsi"/>
          <w:sz w:val="16"/>
          <w:szCs w:val="16"/>
          <w:lang w:eastAsia="en-US"/>
        </w:rPr>
        <w:t xml:space="preserve">]) &gt;= </w:t>
      </w:r>
      <w:r w:rsidRPr="0083031E">
        <w:rPr>
          <w:rFonts w:eastAsiaTheme="minorHAnsi"/>
          <w:color w:val="C81EFA"/>
          <w:sz w:val="16"/>
          <w:szCs w:val="16"/>
          <w:lang w:eastAsia="en-US"/>
        </w:rPr>
        <w:t>0</w:t>
      </w:r>
      <w:r w:rsidRPr="0083031E">
        <w:rPr>
          <w:rFonts w:eastAsiaTheme="minorHAnsi"/>
          <w:sz w:val="16"/>
          <w:szCs w:val="16"/>
          <w:lang w:eastAsia="en-US"/>
        </w:rPr>
        <w:t>) j--;</w:t>
      </w:r>
    </w:p>
    <w:p w14:paraId="2665A72F" w14:textId="77777777" w:rsidR="00A8446F" w:rsidRPr="0083031E" w:rsidRDefault="00A8446F" w:rsidP="00A8446F">
      <w:pPr>
        <w:pStyle w:val="SourceCode"/>
        <w:rPr>
          <w:rFonts w:eastAsiaTheme="minorHAnsi"/>
          <w:sz w:val="16"/>
          <w:szCs w:val="16"/>
          <w:lang w:eastAsia="en-US"/>
        </w:rPr>
      </w:pPr>
    </w:p>
    <w:p w14:paraId="24CB8FB1"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If there is no such j then we are already on the </w:t>
      </w:r>
    </w:p>
    <w:p w14:paraId="30543612"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lexicographically highest and therefore the last </w:t>
      </w:r>
    </w:p>
    <w:p w14:paraId="29AB0FEE"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permutation. In this case we break out of the while loop</w:t>
      </w:r>
    </w:p>
    <w:p w14:paraId="228EEA90"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thereby terminating the method</w:t>
      </w:r>
    </w:p>
    <w:p w14:paraId="5FC96CA1"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if</w:t>
      </w:r>
      <w:r w:rsidRPr="0083031E">
        <w:rPr>
          <w:rFonts w:eastAsiaTheme="minorHAnsi"/>
          <w:sz w:val="16"/>
          <w:szCs w:val="16"/>
          <w:lang w:eastAsia="en-US"/>
        </w:rPr>
        <w:t xml:space="preserve"> (j == -</w:t>
      </w:r>
      <w:r w:rsidRPr="0083031E">
        <w:rPr>
          <w:rFonts w:eastAsiaTheme="minorHAnsi"/>
          <w:color w:val="C81EFA"/>
          <w:sz w:val="16"/>
          <w:szCs w:val="16"/>
          <w:lang w:eastAsia="en-US"/>
        </w:rPr>
        <w:t>1</w:t>
      </w:r>
      <w:r w:rsidRPr="0083031E">
        <w:rPr>
          <w:rFonts w:eastAsiaTheme="minorHAnsi"/>
          <w:sz w:val="16"/>
          <w:szCs w:val="16"/>
          <w:lang w:eastAsia="en-US"/>
        </w:rPr>
        <w:t>)</w:t>
      </w:r>
    </w:p>
    <w:p w14:paraId="4D593FE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break</w:t>
      </w:r>
      <w:r w:rsidRPr="0083031E">
        <w:rPr>
          <w:rFonts w:eastAsiaTheme="minorHAnsi"/>
          <w:sz w:val="16"/>
          <w:szCs w:val="16"/>
          <w:lang w:eastAsia="en-US"/>
        </w:rPr>
        <w:t>;</w:t>
      </w:r>
    </w:p>
    <w:p w14:paraId="73F5F5A2" w14:textId="77777777" w:rsidR="00A8446F" w:rsidRPr="0083031E" w:rsidRDefault="00A8446F" w:rsidP="00A8446F">
      <w:pPr>
        <w:pStyle w:val="SourceCode"/>
        <w:rPr>
          <w:rFonts w:eastAsiaTheme="minorHAnsi"/>
          <w:sz w:val="16"/>
          <w:szCs w:val="16"/>
          <w:lang w:eastAsia="en-US"/>
        </w:rPr>
      </w:pPr>
    </w:p>
    <w:p w14:paraId="3DDD2AD5"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If we have visited all permutations {a[0],...[aj]} then</w:t>
      </w:r>
    </w:p>
    <w:p w14:paraId="68C10545"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the way to move to the next permutation lexicographically</w:t>
      </w:r>
    </w:p>
    <w:p w14:paraId="4FF40461"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is to swap a[j] with the smallest element greater than</w:t>
      </w:r>
    </w:p>
    <w:p w14:paraId="5F58CEAF"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a[j] whose index is greater than j. As the elements to </w:t>
      </w:r>
    </w:p>
    <w:p w14:paraId="6CFDFA6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the right of a[j] are sorted in decreasing order from left</w:t>
      </w:r>
    </w:p>
    <w:p w14:paraId="667CDBD2"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to right, the first element greater than a[j] when walking from</w:t>
      </w:r>
    </w:p>
    <w:p w14:paraId="5F09F85B"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rightto left is the smallest value greater than a[j]</w:t>
      </w:r>
    </w:p>
    <w:p w14:paraId="1C899892"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var</w:t>
      </w:r>
      <w:r w:rsidRPr="0083031E">
        <w:rPr>
          <w:rFonts w:eastAsiaTheme="minorHAnsi"/>
          <w:sz w:val="16"/>
          <w:szCs w:val="16"/>
          <w:lang w:eastAsia="en-US"/>
        </w:rPr>
        <w:t xml:space="preserve"> l = n - </w:t>
      </w:r>
      <w:r w:rsidRPr="0083031E">
        <w:rPr>
          <w:rFonts w:eastAsiaTheme="minorHAnsi"/>
          <w:color w:val="C81EFA"/>
          <w:sz w:val="16"/>
          <w:szCs w:val="16"/>
          <w:lang w:eastAsia="en-US"/>
        </w:rPr>
        <w:t>1</w:t>
      </w:r>
      <w:r w:rsidRPr="0083031E">
        <w:rPr>
          <w:rFonts w:eastAsiaTheme="minorHAnsi"/>
          <w:sz w:val="16"/>
          <w:szCs w:val="16"/>
          <w:lang w:eastAsia="en-US"/>
        </w:rPr>
        <w:t>;</w:t>
      </w:r>
    </w:p>
    <w:p w14:paraId="65AEE6E3"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while</w:t>
      </w:r>
      <w:r w:rsidRPr="0083031E">
        <w:rPr>
          <w:rFonts w:eastAsiaTheme="minorHAnsi"/>
          <w:sz w:val="16"/>
          <w:szCs w:val="16"/>
          <w:lang w:eastAsia="en-US"/>
        </w:rPr>
        <w:t xml:space="preserve"> (a[j].CompareTo(a[l]) &gt;= </w:t>
      </w:r>
      <w:r w:rsidRPr="0083031E">
        <w:rPr>
          <w:rFonts w:eastAsiaTheme="minorHAnsi"/>
          <w:color w:val="C81EFA"/>
          <w:sz w:val="16"/>
          <w:szCs w:val="16"/>
          <w:lang w:eastAsia="en-US"/>
        </w:rPr>
        <w:t>0</w:t>
      </w:r>
      <w:r w:rsidRPr="0083031E">
        <w:rPr>
          <w:rFonts w:eastAsiaTheme="minorHAnsi"/>
          <w:sz w:val="16"/>
          <w:szCs w:val="16"/>
          <w:lang w:eastAsia="en-US"/>
        </w:rPr>
        <w:t xml:space="preserve">) l -= </w:t>
      </w:r>
      <w:r w:rsidRPr="0083031E">
        <w:rPr>
          <w:rFonts w:eastAsiaTheme="minorHAnsi"/>
          <w:color w:val="C81EFA"/>
          <w:sz w:val="16"/>
          <w:szCs w:val="16"/>
          <w:lang w:eastAsia="en-US"/>
        </w:rPr>
        <w:t>1</w:t>
      </w:r>
      <w:r w:rsidRPr="0083031E">
        <w:rPr>
          <w:rFonts w:eastAsiaTheme="minorHAnsi"/>
          <w:sz w:val="16"/>
          <w:szCs w:val="16"/>
          <w:lang w:eastAsia="en-US"/>
        </w:rPr>
        <w:t>;</w:t>
      </w:r>
    </w:p>
    <w:p w14:paraId="01DC881B" w14:textId="77777777" w:rsidR="00A8446F" w:rsidRPr="0083031E" w:rsidRDefault="00A8446F" w:rsidP="00A8446F">
      <w:pPr>
        <w:pStyle w:val="SourceCode"/>
        <w:rPr>
          <w:rFonts w:eastAsiaTheme="minorHAnsi"/>
          <w:sz w:val="16"/>
          <w:szCs w:val="16"/>
          <w:lang w:eastAsia="en-US"/>
        </w:rPr>
      </w:pPr>
    </w:p>
    <w:p w14:paraId="045E2E08"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swap</w:t>
      </w:r>
    </w:p>
    <w:p w14:paraId="2C18A18E"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t>Swap(a, j, l);</w:t>
      </w:r>
    </w:p>
    <w:p w14:paraId="47FA9B58" w14:textId="77777777" w:rsidR="00A8446F" w:rsidRPr="0083031E" w:rsidRDefault="00A8446F" w:rsidP="00A8446F">
      <w:pPr>
        <w:pStyle w:val="SourceCode"/>
        <w:rPr>
          <w:rFonts w:eastAsiaTheme="minorHAnsi"/>
          <w:sz w:val="16"/>
          <w:szCs w:val="16"/>
          <w:lang w:eastAsia="en-US"/>
        </w:rPr>
      </w:pPr>
    </w:p>
    <w:p w14:paraId="74265698" w14:textId="77777777" w:rsidR="00A8446F" w:rsidRPr="0083031E" w:rsidRDefault="00A8446F" w:rsidP="00A8446F">
      <w:pPr>
        <w:pStyle w:val="SourceCode"/>
        <w:rPr>
          <w:rFonts w:eastAsiaTheme="minorHAnsi"/>
          <w:sz w:val="16"/>
          <w:szCs w:val="16"/>
          <w:lang w:eastAsia="en-US"/>
        </w:rPr>
      </w:pPr>
    </w:p>
    <w:p w14:paraId="7DD502A5"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At the moment, everything to the right of a[j] is sorted in</w:t>
      </w:r>
    </w:p>
    <w:p w14:paraId="6FD376D7"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xml:space="preserve">// decreasing order As we have just increased a[j] we need to </w:t>
      </w:r>
    </w:p>
    <w:p w14:paraId="1E82FC89"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9600"/>
          <w:sz w:val="16"/>
          <w:szCs w:val="16"/>
          <w:lang w:eastAsia="en-US"/>
        </w:rPr>
        <w:t>// reverse a[j+1]..a[n] so we have the next lexicographical element</w:t>
      </w:r>
    </w:p>
    <w:p w14:paraId="221ED2F0"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color w:val="0000FF"/>
          <w:sz w:val="16"/>
          <w:szCs w:val="16"/>
          <w:lang w:eastAsia="en-US"/>
        </w:rPr>
        <w:t>for</w:t>
      </w:r>
      <w:r w:rsidRPr="0083031E">
        <w:rPr>
          <w:rFonts w:eastAsiaTheme="minorHAnsi"/>
          <w:sz w:val="16"/>
          <w:szCs w:val="16"/>
          <w:lang w:eastAsia="en-US"/>
        </w:rPr>
        <w:t xml:space="preserve"> (</w:t>
      </w:r>
      <w:r w:rsidRPr="0083031E">
        <w:rPr>
          <w:rFonts w:eastAsiaTheme="minorHAnsi"/>
          <w:color w:val="0000FF"/>
          <w:sz w:val="16"/>
          <w:szCs w:val="16"/>
          <w:lang w:eastAsia="en-US"/>
        </w:rPr>
        <w:t>int</w:t>
      </w:r>
      <w:r w:rsidRPr="0083031E">
        <w:rPr>
          <w:rFonts w:eastAsiaTheme="minorHAnsi"/>
          <w:sz w:val="16"/>
          <w:szCs w:val="16"/>
          <w:lang w:eastAsia="en-US"/>
        </w:rPr>
        <w:t xml:space="preserve"> lo = j + </w:t>
      </w:r>
      <w:r w:rsidRPr="0083031E">
        <w:rPr>
          <w:rFonts w:eastAsiaTheme="minorHAnsi"/>
          <w:color w:val="C81EFA"/>
          <w:sz w:val="16"/>
          <w:szCs w:val="16"/>
          <w:lang w:eastAsia="en-US"/>
        </w:rPr>
        <w:t>1</w:t>
      </w:r>
      <w:r w:rsidRPr="0083031E">
        <w:rPr>
          <w:rFonts w:eastAsiaTheme="minorHAnsi"/>
          <w:sz w:val="16"/>
          <w:szCs w:val="16"/>
          <w:lang w:eastAsia="en-US"/>
        </w:rPr>
        <w:t xml:space="preserve">, hi = n - </w:t>
      </w:r>
      <w:r w:rsidRPr="0083031E">
        <w:rPr>
          <w:rFonts w:eastAsiaTheme="minorHAnsi"/>
          <w:color w:val="C81EFA"/>
          <w:sz w:val="16"/>
          <w:szCs w:val="16"/>
          <w:lang w:eastAsia="en-US"/>
        </w:rPr>
        <w:t>1</w:t>
      </w:r>
      <w:r w:rsidRPr="0083031E">
        <w:rPr>
          <w:rFonts w:eastAsiaTheme="minorHAnsi"/>
          <w:sz w:val="16"/>
          <w:szCs w:val="16"/>
          <w:lang w:eastAsia="en-US"/>
        </w:rPr>
        <w:t>; lo &lt; hi; lo++, hi--)</w:t>
      </w:r>
    </w:p>
    <w:p w14:paraId="138EF963"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r>
      <w:r w:rsidRPr="0083031E">
        <w:rPr>
          <w:rFonts w:eastAsiaTheme="minorHAnsi"/>
          <w:sz w:val="16"/>
          <w:szCs w:val="16"/>
          <w:lang w:eastAsia="en-US"/>
        </w:rPr>
        <w:tab/>
      </w:r>
      <w:r w:rsidRPr="0083031E">
        <w:rPr>
          <w:rFonts w:eastAsiaTheme="minorHAnsi"/>
          <w:sz w:val="16"/>
          <w:szCs w:val="16"/>
          <w:lang w:eastAsia="en-US"/>
        </w:rPr>
        <w:tab/>
        <w:t>Swap(a, lo, hi);</w:t>
      </w:r>
    </w:p>
    <w:p w14:paraId="6F020748" w14:textId="77777777" w:rsidR="00A8446F" w:rsidRPr="0083031E" w:rsidRDefault="00A8446F" w:rsidP="00A8446F">
      <w:pPr>
        <w:pStyle w:val="SourceCode"/>
        <w:rPr>
          <w:rFonts w:eastAsiaTheme="minorHAnsi"/>
          <w:sz w:val="16"/>
          <w:szCs w:val="16"/>
          <w:lang w:eastAsia="en-US"/>
        </w:rPr>
      </w:pPr>
      <w:r w:rsidRPr="0083031E">
        <w:rPr>
          <w:rFonts w:eastAsiaTheme="minorHAnsi"/>
          <w:sz w:val="16"/>
          <w:szCs w:val="16"/>
          <w:lang w:eastAsia="en-US"/>
        </w:rPr>
        <w:tab/>
        <w:t>}</w:t>
      </w:r>
    </w:p>
    <w:p w14:paraId="52C0CBDE" w14:textId="3BDE3776" w:rsidR="008D45F4" w:rsidRPr="0083031E" w:rsidRDefault="00A8446F" w:rsidP="00A8446F">
      <w:pPr>
        <w:pStyle w:val="SourceCode"/>
        <w:rPr>
          <w:sz w:val="16"/>
          <w:szCs w:val="16"/>
        </w:rPr>
      </w:pPr>
      <w:r w:rsidRPr="0083031E">
        <w:rPr>
          <w:rFonts w:eastAsiaTheme="minorHAnsi"/>
          <w:sz w:val="16"/>
          <w:szCs w:val="16"/>
          <w:lang w:eastAsia="en-US"/>
        </w:rPr>
        <w:t>}</w:t>
      </w:r>
    </w:p>
    <w:p w14:paraId="4CD69217" w14:textId="77777777" w:rsidR="003303C7" w:rsidRPr="003303C7" w:rsidRDefault="003303C7" w:rsidP="003303C7"/>
    <w:p w14:paraId="50C25FA4" w14:textId="696B0CEE" w:rsidR="003303C7" w:rsidRDefault="00B652B2" w:rsidP="00B652B2">
      <w:r>
        <w:lastRenderedPageBreak/>
        <w:t xml:space="preserve">The permutations of </w:t>
      </w:r>
      <w:r w:rsidR="006407C7">
        <w:t xml:space="preserve">a multi-set </w:t>
      </w:r>
      <w:r w:rsidR="00705FC1">
        <w:t xml:space="preserve">where </w:t>
      </w:r>
      <w:r w:rsidR="00297AB0">
        <w:t>e.g. {1,2,2,4}</w:t>
      </w:r>
      <w:r w:rsidR="005A6C9E">
        <w:t xml:space="preserve"> </w:t>
      </w:r>
      <w:r w:rsidR="0052527D">
        <w:t>The number of permutation is</w:t>
      </w:r>
      <w:r w:rsidR="005A6C9E">
        <w:t xml:space="preserve"> </w:t>
      </w:r>
    </w:p>
    <w:p w14:paraId="1015561D" w14:textId="31B11D88" w:rsidR="006407C7" w:rsidRDefault="00916563" w:rsidP="00B652B2">
      <m:oMathPara>
        <m:oMath>
          <m:f>
            <m:fPr>
              <m:ctrlPr>
                <w:rPr>
                  <w:rFonts w:ascii="Cambria Math" w:hAnsi="Cambria Math"/>
                  <w:i/>
                </w:rPr>
              </m:ctrlPr>
            </m:fPr>
            <m:num>
              <m:r>
                <w:rPr>
                  <w:rFonts w:ascii="Cambria Math" w:hAnsi="Cambria Math"/>
                </w:rPr>
                <m:t>4!</m:t>
              </m:r>
            </m:num>
            <m:den>
              <m:r>
                <w:rPr>
                  <w:rFonts w:ascii="Cambria Math" w:hAnsi="Cambria Math"/>
                </w:rPr>
                <m:t>2!</m:t>
              </m:r>
            </m:den>
          </m:f>
        </m:oMath>
      </m:oMathPara>
    </w:p>
    <w:p w14:paraId="62B14F2D" w14:textId="77777777" w:rsidR="00CF2F1F" w:rsidRDefault="00CF2F1F">
      <w:pPr>
        <w:spacing w:after="160" w:line="259" w:lineRule="auto"/>
        <w:rPr>
          <w:rFonts w:asciiTheme="majorHAnsi" w:eastAsiaTheme="majorEastAsia" w:hAnsiTheme="majorHAnsi" w:cstheme="majorBidi"/>
          <w:color w:val="31378B" w:themeColor="text2"/>
          <w:sz w:val="28"/>
          <w:szCs w:val="26"/>
        </w:rPr>
      </w:pPr>
      <w:r>
        <w:br w:type="page"/>
      </w:r>
    </w:p>
    <w:p w14:paraId="167EAF86" w14:textId="77777777" w:rsidR="00660EA6" w:rsidRDefault="00660EA6" w:rsidP="00660EA6">
      <w:pPr>
        <w:pStyle w:val="Heading3"/>
      </w:pPr>
      <w:r>
        <w:lastRenderedPageBreak/>
        <w:t>Permutation of Multiset algorithm</w:t>
      </w:r>
    </w:p>
    <w:p w14:paraId="0CA2AB8C" w14:textId="77777777" w:rsidR="001B67C7" w:rsidRDefault="001B67C7" w:rsidP="001B67C7">
      <w:pPr>
        <w:pStyle w:val="Heading4"/>
      </w:pPr>
      <w:r>
        <w:t>Iteration 1</w:t>
      </w:r>
    </w:p>
    <w:p w14:paraId="579BC039" w14:textId="77777777" w:rsidR="001B67C7" w:rsidRPr="008510B6" w:rsidRDefault="001B67C7" w:rsidP="001B67C7">
      <w:pPr>
        <w:pStyle w:val="Heading5"/>
      </w:pPr>
      <w:r>
        <w:t>Visit Permutation</w:t>
      </w:r>
    </w:p>
    <w:p w14:paraId="0D2A248D" w14:textId="77777777" w:rsidR="001B67C7" w:rsidRDefault="001B67C7" w:rsidP="001B67C7">
      <w:r w:rsidRPr="00135F33">
        <w:rPr>
          <w:noProof/>
        </w:rPr>
        <w:drawing>
          <wp:inline distT="0" distB="0" distL="0" distR="0" wp14:anchorId="1BEA826C" wp14:editId="0E9A38F6">
            <wp:extent cx="2871788" cy="46345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5694" cy="481842"/>
                    </a:xfrm>
                    <a:prstGeom prst="rect">
                      <a:avLst/>
                    </a:prstGeom>
                  </pic:spPr>
                </pic:pic>
              </a:graphicData>
            </a:graphic>
          </wp:inline>
        </w:drawing>
      </w:r>
    </w:p>
    <w:p w14:paraId="24C8E088" w14:textId="77777777" w:rsidR="001B67C7" w:rsidRDefault="001B67C7" w:rsidP="001B67C7">
      <w:pPr>
        <w:pStyle w:val="Heading5"/>
      </w:pPr>
      <w:r>
        <w:t>Find j</w:t>
      </w:r>
    </w:p>
    <w:p w14:paraId="495A9ACC" w14:textId="77777777" w:rsidR="001B67C7" w:rsidRPr="000E2686" w:rsidRDefault="001B67C7" w:rsidP="001B67C7">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 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Once this condition is met we know we have visited every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In this specific case we have </w:t>
      </w:r>
      <m:oMath>
        <m:r>
          <w:rPr>
            <w:rFonts w:ascii="Cambria Math" w:hAnsi="Cambria Math"/>
          </w:rPr>
          <m:t>j=3</m:t>
        </m:r>
      </m:oMath>
      <w:r>
        <w:t xml:space="preserve"> and we have visited every permutation beginning with {1,2,3} namely the single permutation{1,2,3}{4}</w:t>
      </w:r>
    </w:p>
    <w:p w14:paraId="33F15256" w14:textId="77777777" w:rsidR="001B67C7" w:rsidRPr="00F02BB4" w:rsidRDefault="001B67C7" w:rsidP="001B67C7">
      <w:r w:rsidRPr="00606280">
        <w:rPr>
          <w:noProof/>
        </w:rPr>
        <w:drawing>
          <wp:inline distT="0" distB="0" distL="0" distR="0" wp14:anchorId="4D87F308" wp14:editId="7383668D">
            <wp:extent cx="1519238" cy="581690"/>
            <wp:effectExtent l="0" t="0" r="508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8266" cy="592804"/>
                    </a:xfrm>
                    <a:prstGeom prst="rect">
                      <a:avLst/>
                    </a:prstGeom>
                  </pic:spPr>
                </pic:pic>
              </a:graphicData>
            </a:graphic>
          </wp:inline>
        </w:drawing>
      </w:r>
    </w:p>
    <w:p w14:paraId="4BF078FF" w14:textId="77777777" w:rsidR="001B67C7" w:rsidRDefault="001B67C7" w:rsidP="001B67C7">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635E9A9D" w14:textId="77777777" w:rsidR="001B67C7" w:rsidRPr="000E31A7" w:rsidRDefault="001B67C7" w:rsidP="001B67C7">
      <w:r>
        <w:t xml:space="preserve">We know from the previous step that we have visited ever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 want to find the smallest element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that can legitemately follow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in a permutation. We achieve this by setting </w:t>
      </w:r>
      <m:oMath>
        <m:r>
          <w:rPr>
            <w:rFonts w:ascii="Cambria Math" w:hAnsi="Cambria Math"/>
          </w:rPr>
          <m:t>l=n</m:t>
        </m:r>
      </m:oMath>
      <w:r>
        <w:t xml:space="preserve"> and then decreasing l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l</m:t>
            </m:r>
          </m:sub>
        </m:sSub>
      </m:oMath>
      <w:r w:rsidRPr="00C33DA8">
        <w:t xml:space="preserve"> </w:t>
      </w:r>
      <w:r>
        <w:t xml:space="preserve">Because the tail is sorted in decreasing order we know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so the first element walking back from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that is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also the lowest possible value that is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14:paraId="3F5E59EB" w14:textId="77777777" w:rsidR="001B67C7" w:rsidRDefault="001B67C7" w:rsidP="001B67C7">
      <w:r w:rsidRPr="001921FF">
        <w:rPr>
          <w:noProof/>
        </w:rPr>
        <w:drawing>
          <wp:inline distT="0" distB="0" distL="0" distR="0" wp14:anchorId="1302179A" wp14:editId="52502378">
            <wp:extent cx="1462088" cy="566394"/>
            <wp:effectExtent l="0" t="0" r="508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4694" cy="575151"/>
                    </a:xfrm>
                    <a:prstGeom prst="rect">
                      <a:avLst/>
                    </a:prstGeom>
                  </pic:spPr>
                </pic:pic>
              </a:graphicData>
            </a:graphic>
          </wp:inline>
        </w:drawing>
      </w:r>
    </w:p>
    <w:p w14:paraId="21AC60E4" w14:textId="77777777" w:rsidR="001B67C7" w:rsidRDefault="001B67C7" w:rsidP="001B67C7">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6D0DE078" w14:textId="77777777" w:rsidR="001B67C7" w:rsidRDefault="001B67C7" w:rsidP="001B67C7">
      <w:r w:rsidRPr="00D97B90">
        <w:rPr>
          <w:noProof/>
        </w:rPr>
        <w:drawing>
          <wp:inline distT="0" distB="0" distL="0" distR="0" wp14:anchorId="676D9918" wp14:editId="72971A23">
            <wp:extent cx="1518920" cy="588410"/>
            <wp:effectExtent l="0" t="0" r="508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6368" cy="602917"/>
                    </a:xfrm>
                    <a:prstGeom prst="rect">
                      <a:avLst/>
                    </a:prstGeom>
                  </pic:spPr>
                </pic:pic>
              </a:graphicData>
            </a:graphic>
          </wp:inline>
        </w:drawing>
      </w:r>
    </w:p>
    <w:p w14:paraId="48694D09" w14:textId="77777777" w:rsidR="001B67C7" w:rsidRDefault="001B67C7" w:rsidP="001B67C7">
      <w:pPr>
        <w:pStyle w:val="Heading5"/>
      </w:pPr>
      <w:r>
        <w:t>Reverse</w:t>
      </w:r>
    </w:p>
    <w:p w14:paraId="0ABD2C69" w14:textId="77777777" w:rsidR="001B67C7" w:rsidRDefault="001B67C7" w:rsidP="001B67C7">
      <w:r>
        <w:t xml:space="preserve">We know that everything after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in decreasing order. But to be lexigographic we need it to be in increasing order so we reverse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In this case we have a single element so no reversing is needed.</w:t>
      </w:r>
    </w:p>
    <w:p w14:paraId="75FE8013" w14:textId="77777777" w:rsidR="001B67C7" w:rsidRDefault="001B67C7" w:rsidP="001B67C7">
      <w:pPr>
        <w:pStyle w:val="Heading4"/>
      </w:pPr>
      <w:r>
        <w:br w:type="page"/>
      </w:r>
      <w:r>
        <w:lastRenderedPageBreak/>
        <w:t>Iteration 2</w:t>
      </w:r>
    </w:p>
    <w:p w14:paraId="3F845150" w14:textId="77777777" w:rsidR="001B67C7" w:rsidRPr="00376C34" w:rsidRDefault="001B67C7" w:rsidP="001B67C7">
      <w:pPr>
        <w:pStyle w:val="Heading5"/>
      </w:pPr>
      <w:r>
        <w:t>Visit Permutation</w:t>
      </w:r>
    </w:p>
    <w:p w14:paraId="52304001" w14:textId="77777777" w:rsidR="001B67C7" w:rsidRDefault="001B67C7" w:rsidP="001B67C7">
      <w:r w:rsidRPr="00BE2B42">
        <w:rPr>
          <w:noProof/>
        </w:rPr>
        <w:drawing>
          <wp:inline distT="0" distB="0" distL="0" distR="0" wp14:anchorId="0E0E828D" wp14:editId="5DB30D20">
            <wp:extent cx="1681163" cy="42407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835" cy="429040"/>
                    </a:xfrm>
                    <a:prstGeom prst="rect">
                      <a:avLst/>
                    </a:prstGeom>
                  </pic:spPr>
                </pic:pic>
              </a:graphicData>
            </a:graphic>
          </wp:inline>
        </w:drawing>
      </w:r>
    </w:p>
    <w:p w14:paraId="20144D51" w14:textId="77777777" w:rsidR="001B67C7" w:rsidRDefault="001B67C7" w:rsidP="001B67C7">
      <w:pPr>
        <w:pStyle w:val="Heading5"/>
      </w:pPr>
      <w:r>
        <w:t>Find j</w:t>
      </w:r>
    </w:p>
    <w:p w14:paraId="45E6E5EE" w14:textId="77777777" w:rsidR="001B67C7" w:rsidRDefault="001B67C7" w:rsidP="001B67C7">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w:t>
      </w:r>
    </w:p>
    <w:p w14:paraId="460FBC91" w14:textId="77777777" w:rsidR="001B67C7" w:rsidRDefault="001B67C7" w:rsidP="001B67C7">
      <w:r w:rsidRPr="00FD4AEF">
        <w:rPr>
          <w:noProof/>
        </w:rPr>
        <w:drawing>
          <wp:inline distT="0" distB="0" distL="0" distR="0" wp14:anchorId="390B5D6A" wp14:editId="040B8EB8">
            <wp:extent cx="1566863" cy="606983"/>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4881" cy="617837"/>
                    </a:xfrm>
                    <a:prstGeom prst="rect">
                      <a:avLst/>
                    </a:prstGeom>
                  </pic:spPr>
                </pic:pic>
              </a:graphicData>
            </a:graphic>
          </wp:inline>
        </w:drawing>
      </w:r>
    </w:p>
    <w:p w14:paraId="64C1F019" w14:textId="77777777" w:rsidR="001B67C7" w:rsidRPr="000E2686" w:rsidRDefault="001B67C7" w:rsidP="001B67C7">
      <w:r>
        <w:t xml:space="preserve">Once this condition is met we know we have visited every permutation beginning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In this specific case we have </w:t>
      </w:r>
      <m:oMath>
        <m:r>
          <w:rPr>
            <w:rFonts w:ascii="Cambria Math" w:hAnsi="Cambria Math"/>
          </w:rPr>
          <m:t>j=2</m:t>
        </m:r>
      </m:oMath>
      <w:r>
        <w:t xml:space="preserve"> and we have visited every permutation beginning with {1,2} namely the {1,2}{3,4} and {1,2}{4,3}</w:t>
      </w:r>
    </w:p>
    <w:p w14:paraId="7F24DEB9" w14:textId="77777777" w:rsidR="001B67C7" w:rsidRDefault="001B67C7" w:rsidP="001B67C7">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448151C6" w14:textId="77777777" w:rsidR="001B67C7" w:rsidRDefault="001B67C7" w:rsidP="001B67C7">
      <w:r>
        <w:t xml:space="preserve">We know from the previous step we have visited all permutation beginning with {1,2} so the key now it to increase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by the smallest amount possible. We know that </w:t>
      </w:r>
      <m:oMath>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in our case {4,3} so the first element moving from highest to lowest index greater than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is also the smallest element greater than </w:t>
      </w:r>
      <m:oMath>
        <m:sSub>
          <m:sSubPr>
            <m:ctrlPr>
              <w:rPr>
                <w:rFonts w:ascii="Cambria Math" w:hAnsi="Cambria Math"/>
                <w:i/>
              </w:rPr>
            </m:ctrlPr>
          </m:sSubPr>
          <m:e>
            <m:r>
              <w:rPr>
                <w:rFonts w:ascii="Cambria Math" w:hAnsi="Cambria Math"/>
              </w:rPr>
              <m:t>a</m:t>
            </m:r>
          </m:e>
          <m:sub>
            <m:r>
              <w:rPr>
                <w:rFonts w:ascii="Cambria Math" w:hAnsi="Cambria Math"/>
              </w:rPr>
              <m:t>2</m:t>
            </m:r>
          </m:sub>
        </m:sSub>
      </m:oMath>
    </w:p>
    <w:p w14:paraId="302AE86E" w14:textId="77777777" w:rsidR="001B67C7" w:rsidRDefault="001B67C7" w:rsidP="001B67C7">
      <w:r w:rsidRPr="007A2463">
        <w:rPr>
          <w:noProof/>
        </w:rPr>
        <w:drawing>
          <wp:inline distT="0" distB="0" distL="0" distR="0" wp14:anchorId="4A6EC8D6" wp14:editId="171BA917">
            <wp:extent cx="1680845" cy="65113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0744" cy="666595"/>
                    </a:xfrm>
                    <a:prstGeom prst="rect">
                      <a:avLst/>
                    </a:prstGeom>
                  </pic:spPr>
                </pic:pic>
              </a:graphicData>
            </a:graphic>
          </wp:inline>
        </w:drawing>
      </w:r>
    </w:p>
    <w:p w14:paraId="79239315" w14:textId="77777777" w:rsidR="001B67C7" w:rsidRDefault="001B67C7" w:rsidP="001B67C7">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64CE85A3" w14:textId="77777777" w:rsidR="001B67C7" w:rsidRDefault="001B67C7" w:rsidP="001B67C7">
      <w:r w:rsidRPr="00B27E80">
        <w:rPr>
          <w:noProof/>
        </w:rPr>
        <w:drawing>
          <wp:inline distT="0" distB="0" distL="0" distR="0" wp14:anchorId="1B3287B0" wp14:editId="7C8C247B">
            <wp:extent cx="1824038" cy="706609"/>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739" cy="712304"/>
                    </a:xfrm>
                    <a:prstGeom prst="rect">
                      <a:avLst/>
                    </a:prstGeom>
                  </pic:spPr>
                </pic:pic>
              </a:graphicData>
            </a:graphic>
          </wp:inline>
        </w:drawing>
      </w:r>
    </w:p>
    <w:p w14:paraId="61E9A58A" w14:textId="77777777" w:rsidR="001B67C7" w:rsidRDefault="001B67C7" w:rsidP="001B67C7">
      <w:pPr>
        <w:pStyle w:val="Heading5"/>
      </w:pPr>
      <w:r>
        <w:t>Reverse</w:t>
      </w:r>
    </w:p>
    <w:p w14:paraId="5B808B7A" w14:textId="77777777" w:rsidR="001B67C7" w:rsidRDefault="001B67C7" w:rsidP="001B67C7">
      <w:r>
        <w:t xml:space="preserve">No we know everything after {1,3}is in decreasing order. As we have increased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we want to reverse everying after it so we end up with the next lexicographical element. </w:t>
      </w:r>
    </w:p>
    <w:p w14:paraId="6D73BA2F" w14:textId="77777777" w:rsidR="001B67C7" w:rsidRDefault="001B67C7" w:rsidP="001B67C7">
      <w:pPr>
        <w:spacing w:after="160" w:line="259" w:lineRule="auto"/>
        <w:rPr>
          <w:rFonts w:asciiTheme="majorHAnsi" w:eastAsiaTheme="majorEastAsia" w:hAnsiTheme="majorHAnsi" w:cstheme="majorBidi"/>
          <w:b/>
          <w:iCs/>
          <w:smallCaps/>
          <w:color w:val="31378B" w:themeColor="text2"/>
          <w:szCs w:val="25"/>
        </w:rPr>
      </w:pPr>
      <w:r>
        <w:br w:type="page"/>
      </w:r>
    </w:p>
    <w:p w14:paraId="7DF60471" w14:textId="77777777" w:rsidR="001B67C7" w:rsidRDefault="001B67C7" w:rsidP="001B67C7">
      <w:pPr>
        <w:pStyle w:val="Heading4"/>
      </w:pPr>
      <w:r>
        <w:lastRenderedPageBreak/>
        <w:t>Iteration 3</w:t>
      </w:r>
    </w:p>
    <w:p w14:paraId="62156653" w14:textId="77777777" w:rsidR="001B67C7" w:rsidRPr="00376C34" w:rsidRDefault="001B67C7" w:rsidP="001B67C7">
      <w:pPr>
        <w:pStyle w:val="Heading5"/>
      </w:pPr>
      <w:r>
        <w:t>Visit Permutation</w:t>
      </w:r>
    </w:p>
    <w:p w14:paraId="6A0360FB" w14:textId="77777777" w:rsidR="001B67C7" w:rsidRDefault="001B67C7" w:rsidP="001B67C7">
      <w:r w:rsidRPr="0065385E">
        <w:rPr>
          <w:noProof/>
        </w:rPr>
        <w:drawing>
          <wp:inline distT="0" distB="0" distL="0" distR="0" wp14:anchorId="1681A029" wp14:editId="05EA1020">
            <wp:extent cx="1481138" cy="373621"/>
            <wp:effectExtent l="0" t="0" r="508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2757" cy="379075"/>
                    </a:xfrm>
                    <a:prstGeom prst="rect">
                      <a:avLst/>
                    </a:prstGeom>
                  </pic:spPr>
                </pic:pic>
              </a:graphicData>
            </a:graphic>
          </wp:inline>
        </w:drawing>
      </w:r>
    </w:p>
    <w:p w14:paraId="1EAC6D6E" w14:textId="77777777" w:rsidR="001B67C7" w:rsidRDefault="001B67C7" w:rsidP="001B67C7">
      <w:pPr>
        <w:pStyle w:val="Heading5"/>
      </w:pPr>
      <w:r>
        <w:t>Find j</w:t>
      </w:r>
    </w:p>
    <w:p w14:paraId="57EECC2F" w14:textId="77777777" w:rsidR="001B67C7" w:rsidRDefault="001B67C7" w:rsidP="001B67C7">
      <w:r>
        <w:t xml:space="preserve">We want to find the smallest index </w:t>
      </w:r>
      <m:oMath>
        <m:r>
          <w:rPr>
            <w:rFonts w:ascii="Cambria Math" w:hAnsi="Cambria Math"/>
          </w:rPr>
          <m:t>j</m:t>
        </m:r>
      </m:oMath>
      <w:r>
        <w:t xml:space="preserve">  such that we have visited every permutation starting with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IWe achieve this by setting </w:t>
      </w:r>
      <m:oMath>
        <m:r>
          <w:rPr>
            <w:rFonts w:ascii="Cambria Math" w:hAnsi="Cambria Math"/>
          </w:rPr>
          <m:t xml:space="preserve">j=n-1 </m:t>
        </m:r>
      </m:oMath>
      <w:r>
        <w:t xml:space="preserve">and decrementing j until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j+1</m:t>
            </m:r>
          </m:sub>
        </m:sSub>
      </m:oMath>
      <w:r>
        <w:t xml:space="preserve"> We have visited the single permutation starting {1,3,2} namely {1,3.2}{4}</w:t>
      </w:r>
    </w:p>
    <w:p w14:paraId="7F1BFBE4" w14:textId="77777777" w:rsidR="001B67C7" w:rsidRDefault="001B67C7" w:rsidP="001B67C7">
      <w:r w:rsidRPr="00DB1DB0">
        <w:rPr>
          <w:noProof/>
        </w:rPr>
        <w:drawing>
          <wp:inline distT="0" distB="0" distL="0" distR="0" wp14:anchorId="7F795D2F" wp14:editId="6DF8D1CD">
            <wp:extent cx="1681163" cy="704271"/>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9773" cy="712067"/>
                    </a:xfrm>
                    <a:prstGeom prst="rect">
                      <a:avLst/>
                    </a:prstGeom>
                  </pic:spPr>
                </pic:pic>
              </a:graphicData>
            </a:graphic>
          </wp:inline>
        </w:drawing>
      </w:r>
    </w:p>
    <w:p w14:paraId="6F9B4B58" w14:textId="77777777" w:rsidR="001B67C7" w:rsidRDefault="001B67C7" w:rsidP="001B67C7">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33A65001" w14:textId="77777777" w:rsidR="001B67C7" w:rsidRDefault="001B67C7" w:rsidP="001B67C7">
      <w:r>
        <w:t xml:space="preserve">We want to find the smallest value greater than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14:paraId="0E57F289" w14:textId="77777777" w:rsidR="001B67C7" w:rsidRDefault="001B67C7" w:rsidP="001B67C7">
      <w:r w:rsidRPr="002D4361">
        <w:rPr>
          <w:noProof/>
        </w:rPr>
        <w:drawing>
          <wp:inline distT="0" distB="0" distL="0" distR="0" wp14:anchorId="7D959DE1" wp14:editId="6FD6BD0B">
            <wp:extent cx="1480820" cy="600333"/>
            <wp:effectExtent l="0" t="0" r="508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8051" cy="611373"/>
                    </a:xfrm>
                    <a:prstGeom prst="rect">
                      <a:avLst/>
                    </a:prstGeom>
                  </pic:spPr>
                </pic:pic>
              </a:graphicData>
            </a:graphic>
          </wp:inline>
        </w:drawing>
      </w:r>
    </w:p>
    <w:p w14:paraId="5F001FC6" w14:textId="77777777" w:rsidR="001B67C7" w:rsidRDefault="001B67C7" w:rsidP="001B67C7">
      <w:pPr>
        <w:pStyle w:val="Heading5"/>
      </w:pPr>
      <w:r>
        <w:t xml:space="preserve">Swap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l</m:t>
            </m:r>
          </m:sub>
        </m:sSub>
      </m:oMath>
    </w:p>
    <w:p w14:paraId="22CFDD00" w14:textId="77777777" w:rsidR="001B67C7" w:rsidRPr="00402287" w:rsidRDefault="001B67C7" w:rsidP="001B67C7">
      <w:r w:rsidRPr="00402287">
        <w:rPr>
          <w:noProof/>
        </w:rPr>
        <w:drawing>
          <wp:inline distT="0" distB="0" distL="0" distR="0" wp14:anchorId="1C1F3606" wp14:editId="746854BA">
            <wp:extent cx="1378235" cy="34766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4673" cy="354332"/>
                    </a:xfrm>
                    <a:prstGeom prst="rect">
                      <a:avLst/>
                    </a:prstGeom>
                  </pic:spPr>
                </pic:pic>
              </a:graphicData>
            </a:graphic>
          </wp:inline>
        </w:drawing>
      </w:r>
    </w:p>
    <w:p w14:paraId="1B5E1C53" w14:textId="77777777" w:rsidR="001B67C7" w:rsidRDefault="001B67C7" w:rsidP="001B67C7">
      <w:pPr>
        <w:pStyle w:val="Heading5"/>
      </w:pPr>
      <w:r>
        <w:t>Reverse</w:t>
      </w:r>
    </w:p>
    <w:p w14:paraId="04714F08" w14:textId="77777777" w:rsidR="001B67C7" w:rsidRDefault="001B67C7" w:rsidP="001B67C7">
      <w:r>
        <w:t xml:space="preserve">There is only a single element in position </w:t>
      </w:r>
      <m:oMath>
        <m:sSub>
          <m:sSubPr>
            <m:ctrlPr>
              <w:rPr>
                <w:rFonts w:ascii="Cambria Math" w:hAnsi="Cambria Math"/>
                <w:i/>
              </w:rPr>
            </m:ctrlPr>
          </m:sSubPr>
          <m:e>
            <m:r>
              <w:rPr>
                <w:rFonts w:ascii="Cambria Math" w:hAnsi="Cambria Math"/>
              </w:rPr>
              <m:t>a</m:t>
            </m:r>
          </m:e>
          <m:sub>
            <m:r>
              <w:rPr>
                <w:rFonts w:ascii="Cambria Math" w:hAnsi="Cambria Math"/>
              </w:rPr>
              <m:t>j+1</m:t>
            </m:r>
          </m:sub>
        </m:sSub>
      </m:oMath>
      <w:r>
        <w:t>so reversing does nothing</w:t>
      </w:r>
    </w:p>
    <w:p w14:paraId="09F1A633" w14:textId="77777777" w:rsidR="001B67C7" w:rsidRDefault="001B67C7" w:rsidP="001B67C7">
      <w:pPr>
        <w:spacing w:after="160" w:line="259" w:lineRule="auto"/>
        <w:rPr>
          <w:rFonts w:asciiTheme="majorHAnsi" w:eastAsiaTheme="majorEastAsia" w:hAnsiTheme="majorHAnsi" w:cstheme="majorBidi"/>
          <w:color w:val="31378B" w:themeColor="text2"/>
          <w:sz w:val="28"/>
          <w:szCs w:val="26"/>
        </w:rPr>
      </w:pPr>
      <w:r>
        <w:br w:type="page"/>
      </w:r>
    </w:p>
    <w:p w14:paraId="4044502B" w14:textId="77777777" w:rsidR="001B67C7" w:rsidRDefault="001B67C7" w:rsidP="001B67C7">
      <w:pPr>
        <w:pStyle w:val="Heading4"/>
      </w:pPr>
      <w:r>
        <w:lastRenderedPageBreak/>
        <w:t>Iteration 4</w:t>
      </w:r>
    </w:p>
    <w:p w14:paraId="17C44D4D" w14:textId="77777777" w:rsidR="001B67C7" w:rsidRPr="00376C34" w:rsidRDefault="001B67C7" w:rsidP="001B67C7">
      <w:pPr>
        <w:pStyle w:val="Heading5"/>
      </w:pPr>
      <w:r>
        <w:t>Visit Permutation</w:t>
      </w:r>
    </w:p>
    <w:p w14:paraId="60D647FB" w14:textId="77777777" w:rsidR="001B67C7" w:rsidRDefault="001B67C7" w:rsidP="001B67C7">
      <w:r w:rsidRPr="00F85132">
        <w:rPr>
          <w:noProof/>
        </w:rPr>
        <w:drawing>
          <wp:inline distT="0" distB="0" distL="0" distR="0" wp14:anchorId="32991771" wp14:editId="36251A13">
            <wp:extent cx="1385888" cy="349593"/>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8844" cy="357906"/>
                    </a:xfrm>
                    <a:prstGeom prst="rect">
                      <a:avLst/>
                    </a:prstGeom>
                  </pic:spPr>
                </pic:pic>
              </a:graphicData>
            </a:graphic>
          </wp:inline>
        </w:drawing>
      </w:r>
    </w:p>
    <w:p w14:paraId="17944D31" w14:textId="77777777" w:rsidR="001B67C7" w:rsidRDefault="001B67C7" w:rsidP="001B67C7">
      <w:pPr>
        <w:pStyle w:val="Heading5"/>
      </w:pPr>
      <w:r>
        <w:t>Find j</w:t>
      </w:r>
    </w:p>
    <w:p w14:paraId="2F61FE95" w14:textId="77777777" w:rsidR="001B67C7" w:rsidRDefault="001B67C7" w:rsidP="001B67C7">
      <w:r w:rsidRPr="00C84874">
        <w:rPr>
          <w:noProof/>
        </w:rPr>
        <w:drawing>
          <wp:inline distT="0" distB="0" distL="0" distR="0" wp14:anchorId="48662471" wp14:editId="1190DF37">
            <wp:extent cx="1631881" cy="67627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144" cy="678871"/>
                    </a:xfrm>
                    <a:prstGeom prst="rect">
                      <a:avLst/>
                    </a:prstGeom>
                  </pic:spPr>
                </pic:pic>
              </a:graphicData>
            </a:graphic>
          </wp:inline>
        </w:drawing>
      </w:r>
    </w:p>
    <w:p w14:paraId="5D70734B" w14:textId="77777777" w:rsidR="001B67C7" w:rsidRDefault="001B67C7" w:rsidP="001B67C7">
      <w:pPr>
        <w:pStyle w:val="Heading5"/>
      </w:pPr>
      <w:r>
        <w:t xml:space="preserve">Increase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j</m:t>
            </m:r>
          </m:sub>
        </m:sSub>
      </m:oMath>
    </w:p>
    <w:p w14:paraId="3E03E3EE" w14:textId="77777777" w:rsidR="001B67C7" w:rsidRPr="001A128A" w:rsidRDefault="001B67C7" w:rsidP="001B67C7"/>
    <w:p w14:paraId="364BF994" w14:textId="77777777" w:rsidR="001B67C7" w:rsidRDefault="001B67C7" w:rsidP="001B67C7"/>
    <w:p w14:paraId="1BB26D9F" w14:textId="77777777" w:rsidR="001B67C7" w:rsidRDefault="001B67C7" w:rsidP="001B67C7">
      <w:pPr>
        <w:spacing w:after="160" w:line="259" w:lineRule="auto"/>
        <w:rPr>
          <w:rFonts w:asciiTheme="majorHAnsi" w:eastAsiaTheme="majorEastAsia" w:hAnsiTheme="majorHAnsi" w:cstheme="majorBidi"/>
          <w:color w:val="31378B" w:themeColor="text2"/>
          <w:sz w:val="32"/>
          <w:szCs w:val="28"/>
        </w:rPr>
      </w:pPr>
      <w:r>
        <w:br w:type="page"/>
      </w:r>
    </w:p>
    <w:p w14:paraId="272431D9" w14:textId="77777777" w:rsidR="001B67C7" w:rsidRPr="00397AEB" w:rsidRDefault="001B67C7" w:rsidP="001B67C7"/>
    <w:p w14:paraId="3F0BA092" w14:textId="0BBA8860" w:rsidR="00C92CD1" w:rsidRDefault="00C92CD1" w:rsidP="001B67C7">
      <w:pPr>
        <w:pStyle w:val="Heading3"/>
      </w:pPr>
      <w:r>
        <w:t>Combinations</w:t>
      </w:r>
    </w:p>
    <w:p w14:paraId="124A0B31" w14:textId="77777777" w:rsidR="00C92CD1" w:rsidRPr="001A128A" w:rsidRDefault="00C92CD1" w:rsidP="00C92CD1">
      <w:pPr>
        <w:rPr>
          <w:rFonts w:eastAsia="Times New Roman"/>
          <w:color w:val="auto"/>
        </w:rPr>
      </w:pPr>
      <w:r>
        <w:t>Unlike permutations, where order is important, with combinations we are only concerned that we selected something. One way to visualize this is that the order of slots is unimportant so if we have three slots then</w:t>
      </w:r>
    </w:p>
    <w:p w14:paraId="3D9C0DE0" w14:textId="77777777" w:rsidR="00C92CD1" w:rsidRDefault="00C92CD1" w:rsidP="00C92CD1">
      <w:r>
        <w:rPr>
          <w:noProof/>
        </w:rPr>
        <mc:AlternateContent>
          <mc:Choice Requires="wpc">
            <w:drawing>
              <wp:inline distT="0" distB="0" distL="0" distR="0" wp14:anchorId="64276545" wp14:editId="56650053">
                <wp:extent cx="5307965" cy="2325370"/>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Text Box 4"/>
                        <wps:cNvSpPr txBox="1">
                          <a:spLocks noChangeArrowheads="1"/>
                        </wps:cNvSpPr>
                        <wps:spPr bwMode="auto">
                          <a:xfrm>
                            <a:off x="1828800" y="36000"/>
                            <a:ext cx="457200" cy="457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A2C52" w14:textId="77777777" w:rsidR="00C92CD1" w:rsidRDefault="00C92CD1" w:rsidP="00C92CD1">
                              <w:pPr>
                                <w:rPr>
                                  <w:sz w:val="48"/>
                                  <w:szCs w:val="48"/>
                                </w:rPr>
                              </w:pPr>
                              <w:r>
                                <w:rPr>
                                  <w:sz w:val="48"/>
                                  <w:szCs w:val="48"/>
                                </w:rPr>
                                <w:t>=</w:t>
                              </w:r>
                            </w:p>
                            <w:p w14:paraId="01E31A50" w14:textId="77777777" w:rsidR="00C92CD1" w:rsidRDefault="00C92CD1" w:rsidP="00C92CD1">
                              <w:pPr>
                                <w:rPr>
                                  <w:sz w:val="48"/>
                                  <w:szCs w:val="48"/>
                                </w:rPr>
                              </w:pPr>
                            </w:p>
                          </w:txbxContent>
                        </wps:txbx>
                        <wps:bodyPr rot="0" vert="horz" wrap="square" lIns="91440" tIns="45720" rIns="91440" bIns="45720" anchor="t" anchorCtr="0" upright="1">
                          <a:noAutofit/>
                        </wps:bodyPr>
                      </wps:wsp>
                      <wpg:wgp>
                        <wpg:cNvPr id="20" name="Group 5"/>
                        <wpg:cNvGrpSpPr>
                          <a:grpSpLocks/>
                        </wpg:cNvGrpSpPr>
                        <wpg:grpSpPr bwMode="auto">
                          <a:xfrm>
                            <a:off x="114300" y="150840"/>
                            <a:ext cx="1714500" cy="688295"/>
                            <a:chOff x="2677" y="5257"/>
                            <a:chExt cx="2250" cy="929"/>
                          </a:xfrm>
                        </wpg:grpSpPr>
                        <wpg:grpSp>
                          <wpg:cNvPr id="21" name="Group 6"/>
                          <wpg:cNvGrpSpPr>
                            <a:grpSpLocks/>
                          </wpg:cNvGrpSpPr>
                          <wpg:grpSpPr bwMode="auto">
                            <a:xfrm>
                              <a:off x="2677" y="5257"/>
                              <a:ext cx="750" cy="927"/>
                              <a:chOff x="2677" y="5257"/>
                              <a:chExt cx="750" cy="927"/>
                            </a:xfrm>
                          </wpg:grpSpPr>
                          <wps:wsp>
                            <wps:cNvPr id="22" name="Rectangle 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3" name="Text Box 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19E10D" w14:textId="77777777" w:rsidR="00C92CD1" w:rsidRDefault="00C92CD1" w:rsidP="00C92CD1">
                                  <w:pPr>
                                    <w:rPr>
                                      <w:sz w:val="20"/>
                                      <w:szCs w:val="20"/>
                                    </w:rPr>
                                  </w:pPr>
                                  <w:r>
                                    <w:rPr>
                                      <w:sz w:val="20"/>
                                      <w:szCs w:val="20"/>
                                    </w:rPr>
                                    <w:t>Slot 1</w:t>
                                  </w:r>
                                </w:p>
                                <w:p w14:paraId="03DB7A59"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24" name="Group 9"/>
                          <wpg:cNvGrpSpPr>
                            <a:grpSpLocks/>
                          </wpg:cNvGrpSpPr>
                          <wpg:grpSpPr bwMode="auto">
                            <a:xfrm>
                              <a:off x="3427" y="5257"/>
                              <a:ext cx="750" cy="927"/>
                              <a:chOff x="2677" y="5257"/>
                              <a:chExt cx="750" cy="927"/>
                            </a:xfrm>
                          </wpg:grpSpPr>
                          <wps:wsp>
                            <wps:cNvPr id="25" name="Rectangle 1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6" name="Text Box 1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EBA63" w14:textId="77777777" w:rsidR="00C92CD1" w:rsidRDefault="00C92CD1" w:rsidP="00C92CD1">
                                  <w:pPr>
                                    <w:rPr>
                                      <w:sz w:val="20"/>
                                      <w:szCs w:val="20"/>
                                    </w:rPr>
                                  </w:pPr>
                                  <w:r>
                                    <w:rPr>
                                      <w:sz w:val="20"/>
                                      <w:szCs w:val="20"/>
                                    </w:rPr>
                                    <w:t>Slot 2</w:t>
                                  </w:r>
                                </w:p>
                                <w:p w14:paraId="55015B2B"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27" name="Group 12"/>
                          <wpg:cNvGrpSpPr>
                            <a:grpSpLocks/>
                          </wpg:cNvGrpSpPr>
                          <wpg:grpSpPr bwMode="auto">
                            <a:xfrm>
                              <a:off x="4177" y="5257"/>
                              <a:ext cx="750" cy="929"/>
                              <a:chOff x="2677" y="5257"/>
                              <a:chExt cx="750" cy="927"/>
                            </a:xfrm>
                          </wpg:grpSpPr>
                          <wps:wsp>
                            <wps:cNvPr id="28" name="Rectangle 1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9" name="Text Box 1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31E1AB" w14:textId="77777777" w:rsidR="00C92CD1" w:rsidRDefault="00C92CD1" w:rsidP="00C92CD1">
                                  <w:pPr>
                                    <w:rPr>
                                      <w:sz w:val="20"/>
                                      <w:szCs w:val="20"/>
                                    </w:rPr>
                                  </w:pPr>
                                  <w:r>
                                    <w:rPr>
                                      <w:sz w:val="20"/>
                                      <w:szCs w:val="20"/>
                                    </w:rPr>
                                    <w:t>Slot 3</w:t>
                                  </w:r>
                                </w:p>
                                <w:p w14:paraId="44AB4C51"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wgp>
                      <wpg:wgp>
                        <wpg:cNvPr id="30" name="Group 15"/>
                        <wpg:cNvGrpSpPr>
                          <a:grpSpLocks/>
                        </wpg:cNvGrpSpPr>
                        <wpg:grpSpPr bwMode="auto">
                          <a:xfrm>
                            <a:off x="2286000" y="150840"/>
                            <a:ext cx="571500" cy="686813"/>
                            <a:chOff x="2677" y="5257"/>
                            <a:chExt cx="750" cy="927"/>
                          </a:xfrm>
                        </wpg:grpSpPr>
                        <wps:wsp>
                          <wps:cNvPr id="31" name="Rectangle 16"/>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2" name="Text Box 17"/>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434DD" w14:textId="77777777" w:rsidR="00C92CD1" w:rsidRDefault="00C92CD1" w:rsidP="00C92CD1">
                                <w:pPr>
                                  <w:rPr>
                                    <w:sz w:val="20"/>
                                    <w:szCs w:val="20"/>
                                  </w:rPr>
                                </w:pPr>
                                <w:r>
                                  <w:rPr>
                                    <w:sz w:val="20"/>
                                    <w:szCs w:val="20"/>
                                  </w:rPr>
                                  <w:t>Slot 1</w:t>
                                </w:r>
                              </w:p>
                              <w:p w14:paraId="712CC857" w14:textId="77777777" w:rsidR="00C92CD1" w:rsidRDefault="00C92CD1" w:rsidP="00C92CD1">
                                <w:pPr>
                                  <w:rPr>
                                    <w:sz w:val="20"/>
                                    <w:szCs w:val="20"/>
                                  </w:rPr>
                                </w:pPr>
                              </w:p>
                            </w:txbxContent>
                          </wps:txbx>
                          <wps:bodyPr rot="0" vert="horz" wrap="square" lIns="91440" tIns="45720" rIns="91440" bIns="45720" anchor="t" anchorCtr="0" upright="1">
                            <a:noAutofit/>
                          </wps:bodyPr>
                        </wps:wsp>
                      </wpg:wgp>
                      <wpg:wgp>
                        <wpg:cNvPr id="33" name="Group 18"/>
                        <wpg:cNvGrpSpPr>
                          <a:grpSpLocks/>
                        </wpg:cNvGrpSpPr>
                        <wpg:grpSpPr bwMode="auto">
                          <a:xfrm>
                            <a:off x="2857500" y="150840"/>
                            <a:ext cx="571500" cy="686813"/>
                            <a:chOff x="2677" y="5257"/>
                            <a:chExt cx="750" cy="927"/>
                          </a:xfrm>
                        </wpg:grpSpPr>
                        <wps:wsp>
                          <wps:cNvPr id="34" name="Rectangle 1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5" name="Text Box 2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D3CF03" w14:textId="77777777" w:rsidR="00C92CD1" w:rsidRDefault="00C92CD1" w:rsidP="00C92CD1">
                                <w:pPr>
                                  <w:rPr>
                                    <w:sz w:val="20"/>
                                    <w:szCs w:val="20"/>
                                  </w:rPr>
                                </w:pPr>
                                <w:r>
                                  <w:rPr>
                                    <w:sz w:val="20"/>
                                    <w:szCs w:val="20"/>
                                  </w:rPr>
                                  <w:t>Slot 3</w:t>
                                </w:r>
                              </w:p>
                              <w:p w14:paraId="1FB99270" w14:textId="77777777" w:rsidR="00C92CD1" w:rsidRDefault="00C92CD1" w:rsidP="00C92CD1">
                                <w:pPr>
                                  <w:rPr>
                                    <w:sz w:val="20"/>
                                    <w:szCs w:val="20"/>
                                  </w:rPr>
                                </w:pPr>
                              </w:p>
                            </w:txbxContent>
                          </wps:txbx>
                          <wps:bodyPr rot="0" vert="horz" wrap="square" lIns="91440" tIns="45720" rIns="91440" bIns="45720" anchor="t" anchorCtr="0" upright="1">
                            <a:noAutofit/>
                          </wps:bodyPr>
                        </wps:wsp>
                      </wpg:wgp>
                      <wpg:wgp>
                        <wpg:cNvPr id="36" name="Group 21"/>
                        <wpg:cNvGrpSpPr>
                          <a:grpSpLocks/>
                        </wpg:cNvGrpSpPr>
                        <wpg:grpSpPr bwMode="auto">
                          <a:xfrm>
                            <a:off x="3429000" y="150840"/>
                            <a:ext cx="571500" cy="689036"/>
                            <a:chOff x="2677" y="5257"/>
                            <a:chExt cx="750" cy="927"/>
                          </a:xfrm>
                        </wpg:grpSpPr>
                        <wps:wsp>
                          <wps:cNvPr id="37" name="Rectangle 2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8" name="Text Box 2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49F7A" w14:textId="77777777" w:rsidR="00C92CD1" w:rsidRDefault="00C92CD1" w:rsidP="00C92CD1">
                                <w:pPr>
                                  <w:rPr>
                                    <w:sz w:val="20"/>
                                    <w:szCs w:val="20"/>
                                  </w:rPr>
                                </w:pPr>
                                <w:r>
                                  <w:rPr>
                                    <w:sz w:val="20"/>
                                    <w:szCs w:val="20"/>
                                  </w:rPr>
                                  <w:t>Slot 2</w:t>
                                </w:r>
                              </w:p>
                              <w:p w14:paraId="0516E11E" w14:textId="77777777" w:rsidR="00C92CD1" w:rsidRDefault="00C92CD1" w:rsidP="00C92CD1">
                                <w:pPr>
                                  <w:rPr>
                                    <w:sz w:val="20"/>
                                    <w:szCs w:val="20"/>
                                  </w:rPr>
                                </w:pPr>
                              </w:p>
                            </w:txbxContent>
                          </wps:txbx>
                          <wps:bodyPr rot="0" vert="horz" wrap="square" lIns="91440" tIns="45720" rIns="91440" bIns="45720" anchor="t" anchorCtr="0" upright="1">
                            <a:noAutofit/>
                          </wps:bodyPr>
                        </wps:wsp>
                      </wpg:wgp>
                      <wps:wsp>
                        <wps:cNvPr id="39" name="Text Box 24"/>
                        <wps:cNvSpPr txBox="1">
                          <a:spLocks noChangeArrowheads="1"/>
                        </wps:cNvSpPr>
                        <wps:spPr bwMode="auto">
                          <a:xfrm>
                            <a:off x="4000500" y="36000"/>
                            <a:ext cx="457200" cy="457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A68F8" w14:textId="77777777" w:rsidR="00C92CD1" w:rsidRDefault="00C92CD1" w:rsidP="00C92CD1">
                              <w:pPr>
                                <w:rPr>
                                  <w:sz w:val="48"/>
                                  <w:szCs w:val="48"/>
                                </w:rPr>
                              </w:pPr>
                              <w:r>
                                <w:rPr>
                                  <w:sz w:val="48"/>
                                  <w:szCs w:val="48"/>
                                </w:rPr>
                                <w:t>=</w:t>
                              </w:r>
                            </w:p>
                            <w:p w14:paraId="6D59D273" w14:textId="77777777" w:rsidR="00C92CD1" w:rsidRDefault="00C92CD1" w:rsidP="00C92CD1">
                              <w:pPr>
                                <w:rPr>
                                  <w:sz w:val="48"/>
                                  <w:szCs w:val="48"/>
                                </w:rPr>
                              </w:pPr>
                            </w:p>
                          </w:txbxContent>
                        </wps:txbx>
                        <wps:bodyPr rot="0" vert="horz" wrap="square" lIns="91440" tIns="45720" rIns="91440" bIns="45720" anchor="t" anchorCtr="0" upright="1">
                          <a:noAutofit/>
                        </wps:bodyPr>
                      </wps:wsp>
                      <wpg:wgp>
                        <wpg:cNvPr id="40" name="Group 25"/>
                        <wpg:cNvGrpSpPr>
                          <a:grpSpLocks/>
                        </wpg:cNvGrpSpPr>
                        <wpg:grpSpPr bwMode="auto">
                          <a:xfrm>
                            <a:off x="114300" y="836171"/>
                            <a:ext cx="1714500" cy="689036"/>
                            <a:chOff x="2677" y="5257"/>
                            <a:chExt cx="2250" cy="929"/>
                          </a:xfrm>
                        </wpg:grpSpPr>
                        <wpg:grpSp>
                          <wpg:cNvPr id="41" name="Group 26"/>
                          <wpg:cNvGrpSpPr>
                            <a:grpSpLocks/>
                          </wpg:cNvGrpSpPr>
                          <wpg:grpSpPr bwMode="auto">
                            <a:xfrm>
                              <a:off x="2677" y="5257"/>
                              <a:ext cx="750" cy="927"/>
                              <a:chOff x="2677" y="5257"/>
                              <a:chExt cx="750" cy="927"/>
                            </a:xfrm>
                          </wpg:grpSpPr>
                          <wps:wsp>
                            <wps:cNvPr id="42" name="Rectangle 2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3" name="Text Box 2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41B17" w14:textId="77777777" w:rsidR="00C92CD1" w:rsidRDefault="00C92CD1" w:rsidP="00C92CD1">
                                  <w:pPr>
                                    <w:rPr>
                                      <w:sz w:val="20"/>
                                      <w:szCs w:val="20"/>
                                    </w:rPr>
                                  </w:pPr>
                                  <w:r>
                                    <w:rPr>
                                      <w:sz w:val="20"/>
                                      <w:szCs w:val="20"/>
                                    </w:rPr>
                                    <w:t>Slot 2</w:t>
                                  </w:r>
                                </w:p>
                                <w:p w14:paraId="093010C8"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44" name="Group 29"/>
                          <wpg:cNvGrpSpPr>
                            <a:grpSpLocks/>
                          </wpg:cNvGrpSpPr>
                          <wpg:grpSpPr bwMode="auto">
                            <a:xfrm>
                              <a:off x="3427" y="5257"/>
                              <a:ext cx="750" cy="927"/>
                              <a:chOff x="2677" y="5257"/>
                              <a:chExt cx="750" cy="927"/>
                            </a:xfrm>
                          </wpg:grpSpPr>
                          <wps:wsp>
                            <wps:cNvPr id="45" name="Rectangle 3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6" name="Text Box 3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05254" w14:textId="77777777" w:rsidR="00C92CD1" w:rsidRDefault="00C92CD1" w:rsidP="00C92CD1">
                                  <w:pPr>
                                    <w:rPr>
                                      <w:sz w:val="20"/>
                                      <w:szCs w:val="20"/>
                                    </w:rPr>
                                  </w:pPr>
                                  <w:r>
                                    <w:rPr>
                                      <w:sz w:val="20"/>
                                      <w:szCs w:val="20"/>
                                    </w:rPr>
                                    <w:t>Slot 1</w:t>
                                  </w:r>
                                </w:p>
                                <w:p w14:paraId="11234765"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47" name="Group 32"/>
                          <wpg:cNvGrpSpPr>
                            <a:grpSpLocks/>
                          </wpg:cNvGrpSpPr>
                          <wpg:grpSpPr bwMode="auto">
                            <a:xfrm>
                              <a:off x="4177" y="5257"/>
                              <a:ext cx="750" cy="929"/>
                              <a:chOff x="2677" y="5257"/>
                              <a:chExt cx="750" cy="927"/>
                            </a:xfrm>
                          </wpg:grpSpPr>
                          <wps:wsp>
                            <wps:cNvPr id="48" name="Rectangle 3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9" name="Text Box 3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6662C" w14:textId="77777777" w:rsidR="00C92CD1" w:rsidRDefault="00C92CD1" w:rsidP="00C92CD1">
                                  <w:pPr>
                                    <w:rPr>
                                      <w:sz w:val="20"/>
                                      <w:szCs w:val="20"/>
                                    </w:rPr>
                                  </w:pPr>
                                  <w:r>
                                    <w:rPr>
                                      <w:sz w:val="20"/>
                                      <w:szCs w:val="20"/>
                                    </w:rPr>
                                    <w:t>Slot 3</w:t>
                                  </w:r>
                                </w:p>
                                <w:p w14:paraId="3A9A648D"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wgp>
                      <wpg:wgp>
                        <wpg:cNvPr id="50" name="Group 35"/>
                        <wpg:cNvGrpSpPr>
                          <a:grpSpLocks/>
                        </wpg:cNvGrpSpPr>
                        <wpg:grpSpPr bwMode="auto">
                          <a:xfrm>
                            <a:off x="2286000" y="836171"/>
                            <a:ext cx="1714500" cy="689036"/>
                            <a:chOff x="2677" y="5257"/>
                            <a:chExt cx="2250" cy="929"/>
                          </a:xfrm>
                        </wpg:grpSpPr>
                        <wpg:grpSp>
                          <wpg:cNvPr id="51" name="Group 36"/>
                          <wpg:cNvGrpSpPr>
                            <a:grpSpLocks/>
                          </wpg:cNvGrpSpPr>
                          <wpg:grpSpPr bwMode="auto">
                            <a:xfrm>
                              <a:off x="2677" y="5257"/>
                              <a:ext cx="750" cy="927"/>
                              <a:chOff x="2677" y="5257"/>
                              <a:chExt cx="750" cy="927"/>
                            </a:xfrm>
                          </wpg:grpSpPr>
                          <wps:wsp>
                            <wps:cNvPr id="52" name="Rectangle 37"/>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3" name="Text Box 38"/>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02058" w14:textId="77777777" w:rsidR="00C92CD1" w:rsidRDefault="00C92CD1" w:rsidP="00C92CD1">
                                  <w:pPr>
                                    <w:rPr>
                                      <w:sz w:val="20"/>
                                      <w:szCs w:val="20"/>
                                    </w:rPr>
                                  </w:pPr>
                                  <w:r>
                                    <w:rPr>
                                      <w:sz w:val="20"/>
                                      <w:szCs w:val="20"/>
                                    </w:rPr>
                                    <w:t>Slot 2</w:t>
                                  </w:r>
                                </w:p>
                                <w:p w14:paraId="3D7588EA"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54" name="Group 39"/>
                          <wpg:cNvGrpSpPr>
                            <a:grpSpLocks/>
                          </wpg:cNvGrpSpPr>
                          <wpg:grpSpPr bwMode="auto">
                            <a:xfrm>
                              <a:off x="3427" y="5257"/>
                              <a:ext cx="750" cy="927"/>
                              <a:chOff x="2677" y="5257"/>
                              <a:chExt cx="750" cy="927"/>
                            </a:xfrm>
                          </wpg:grpSpPr>
                          <wps:wsp>
                            <wps:cNvPr id="55" name="Rectangle 40"/>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6" name="Text Box 41"/>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61D67" w14:textId="77777777" w:rsidR="00C92CD1" w:rsidRDefault="00C92CD1" w:rsidP="00C92CD1">
                                  <w:pPr>
                                    <w:rPr>
                                      <w:sz w:val="20"/>
                                      <w:szCs w:val="20"/>
                                    </w:rPr>
                                  </w:pPr>
                                  <w:r>
                                    <w:rPr>
                                      <w:sz w:val="20"/>
                                      <w:szCs w:val="20"/>
                                    </w:rPr>
                                    <w:t>Slot 3</w:t>
                                  </w:r>
                                </w:p>
                                <w:p w14:paraId="77E2BBA0"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57" name="Group 42"/>
                          <wpg:cNvGrpSpPr>
                            <a:grpSpLocks/>
                          </wpg:cNvGrpSpPr>
                          <wpg:grpSpPr bwMode="auto">
                            <a:xfrm>
                              <a:off x="4177" y="5257"/>
                              <a:ext cx="750" cy="929"/>
                              <a:chOff x="2677" y="5257"/>
                              <a:chExt cx="750" cy="927"/>
                            </a:xfrm>
                          </wpg:grpSpPr>
                          <wps:wsp>
                            <wps:cNvPr id="58" name="Rectangle 43"/>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59" name="Text Box 44"/>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371B6" w14:textId="77777777" w:rsidR="00C92CD1" w:rsidRDefault="00C92CD1" w:rsidP="00C92CD1">
                                  <w:pPr>
                                    <w:rPr>
                                      <w:sz w:val="20"/>
                                      <w:szCs w:val="20"/>
                                    </w:rPr>
                                  </w:pPr>
                                  <w:r>
                                    <w:rPr>
                                      <w:sz w:val="20"/>
                                      <w:szCs w:val="20"/>
                                    </w:rPr>
                                    <w:t>Slot 1</w:t>
                                  </w:r>
                                </w:p>
                                <w:p w14:paraId="623E49A7"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wgp>
                      <wps:wsp>
                        <wps:cNvPr id="60" name="Text Box 45"/>
                        <wps:cNvSpPr txBox="1">
                          <a:spLocks noChangeArrowheads="1"/>
                        </wps:cNvSpPr>
                        <wps:spPr bwMode="auto">
                          <a:xfrm>
                            <a:off x="1828800" y="722072"/>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FE61B" w14:textId="77777777" w:rsidR="00C92CD1" w:rsidRDefault="00C92CD1" w:rsidP="00C92CD1">
                              <w:pPr>
                                <w:rPr>
                                  <w:sz w:val="48"/>
                                  <w:szCs w:val="48"/>
                                </w:rPr>
                              </w:pPr>
                              <w:r>
                                <w:rPr>
                                  <w:sz w:val="48"/>
                                  <w:szCs w:val="48"/>
                                </w:rPr>
                                <w:t>=</w:t>
                              </w:r>
                            </w:p>
                            <w:p w14:paraId="2A2B55D4" w14:textId="77777777" w:rsidR="00C92CD1" w:rsidRDefault="00C92CD1" w:rsidP="00C92CD1">
                              <w:pPr>
                                <w:rPr>
                                  <w:sz w:val="48"/>
                                  <w:szCs w:val="48"/>
                                </w:rPr>
                              </w:pPr>
                            </w:p>
                          </w:txbxContent>
                        </wps:txbx>
                        <wps:bodyPr rot="0" vert="horz" wrap="square" lIns="91440" tIns="45720" rIns="91440" bIns="45720" anchor="t" anchorCtr="0" upright="1">
                          <a:noAutofit/>
                        </wps:bodyPr>
                      </wps:wsp>
                      <wps:wsp>
                        <wps:cNvPr id="61" name="Text Box 46"/>
                        <wps:cNvSpPr txBox="1">
                          <a:spLocks noChangeArrowheads="1"/>
                        </wps:cNvSpPr>
                        <wps:spPr bwMode="auto">
                          <a:xfrm>
                            <a:off x="4114800" y="722072"/>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547BA" w14:textId="77777777" w:rsidR="00C92CD1" w:rsidRDefault="00C92CD1" w:rsidP="00C92CD1">
                              <w:pPr>
                                <w:rPr>
                                  <w:sz w:val="48"/>
                                  <w:szCs w:val="48"/>
                                </w:rPr>
                              </w:pPr>
                              <w:r>
                                <w:rPr>
                                  <w:sz w:val="48"/>
                                  <w:szCs w:val="48"/>
                                </w:rPr>
                                <w:t>=</w:t>
                              </w:r>
                            </w:p>
                            <w:p w14:paraId="148D7D25" w14:textId="77777777" w:rsidR="00C92CD1" w:rsidRDefault="00C92CD1" w:rsidP="00C92CD1">
                              <w:pPr>
                                <w:rPr>
                                  <w:sz w:val="48"/>
                                  <w:szCs w:val="48"/>
                                </w:rPr>
                              </w:pPr>
                            </w:p>
                          </w:txbxContent>
                        </wps:txbx>
                        <wps:bodyPr rot="0" vert="horz" wrap="square" lIns="91440" tIns="45720" rIns="91440" bIns="45720" anchor="t" anchorCtr="0" upright="1">
                          <a:noAutofit/>
                        </wps:bodyPr>
                      </wps:wsp>
                      <wpg:wgp>
                        <wpg:cNvPr id="62" name="Group 47"/>
                        <wpg:cNvGrpSpPr>
                          <a:grpSpLocks/>
                        </wpg:cNvGrpSpPr>
                        <wpg:grpSpPr bwMode="auto">
                          <a:xfrm>
                            <a:off x="114300" y="1636341"/>
                            <a:ext cx="1714500" cy="689036"/>
                            <a:chOff x="2677" y="5257"/>
                            <a:chExt cx="2250" cy="929"/>
                          </a:xfrm>
                        </wpg:grpSpPr>
                        <wpg:grpSp>
                          <wpg:cNvPr id="63" name="Group 48"/>
                          <wpg:cNvGrpSpPr>
                            <a:grpSpLocks/>
                          </wpg:cNvGrpSpPr>
                          <wpg:grpSpPr bwMode="auto">
                            <a:xfrm>
                              <a:off x="2677" y="5257"/>
                              <a:ext cx="750" cy="927"/>
                              <a:chOff x="2677" y="5257"/>
                              <a:chExt cx="750" cy="927"/>
                            </a:xfrm>
                          </wpg:grpSpPr>
                          <wps:wsp>
                            <wps:cNvPr id="64" name="Rectangle 4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65" name="Text Box 5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BE8ED" w14:textId="77777777" w:rsidR="00C92CD1" w:rsidRDefault="00C92CD1" w:rsidP="00C92CD1">
                                  <w:pPr>
                                    <w:rPr>
                                      <w:sz w:val="20"/>
                                      <w:szCs w:val="20"/>
                                    </w:rPr>
                                  </w:pPr>
                                  <w:r>
                                    <w:rPr>
                                      <w:sz w:val="20"/>
                                      <w:szCs w:val="20"/>
                                    </w:rPr>
                                    <w:t>Slot 3</w:t>
                                  </w:r>
                                </w:p>
                                <w:p w14:paraId="1B0375FC"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66" name="Group 51"/>
                          <wpg:cNvGrpSpPr>
                            <a:grpSpLocks/>
                          </wpg:cNvGrpSpPr>
                          <wpg:grpSpPr bwMode="auto">
                            <a:xfrm>
                              <a:off x="3427" y="5257"/>
                              <a:ext cx="750" cy="927"/>
                              <a:chOff x="2677" y="5257"/>
                              <a:chExt cx="750" cy="927"/>
                            </a:xfrm>
                          </wpg:grpSpPr>
                          <wps:wsp>
                            <wps:cNvPr id="67" name="Rectangle 5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68" name="Text Box 5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B634B" w14:textId="77777777" w:rsidR="00C92CD1" w:rsidRDefault="00C92CD1" w:rsidP="00C92CD1">
                                  <w:pPr>
                                    <w:rPr>
                                      <w:sz w:val="20"/>
                                      <w:szCs w:val="20"/>
                                    </w:rPr>
                                  </w:pPr>
                                  <w:r>
                                    <w:rPr>
                                      <w:sz w:val="20"/>
                                      <w:szCs w:val="20"/>
                                    </w:rPr>
                                    <w:t>Slot 1</w:t>
                                  </w:r>
                                </w:p>
                                <w:p w14:paraId="005CEFD1"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69" name="Group 54"/>
                          <wpg:cNvGrpSpPr>
                            <a:grpSpLocks/>
                          </wpg:cNvGrpSpPr>
                          <wpg:grpSpPr bwMode="auto">
                            <a:xfrm>
                              <a:off x="4177" y="5257"/>
                              <a:ext cx="750" cy="929"/>
                              <a:chOff x="2677" y="5257"/>
                              <a:chExt cx="750" cy="927"/>
                            </a:xfrm>
                          </wpg:grpSpPr>
                          <wps:wsp>
                            <wps:cNvPr id="70" name="Rectangle 55"/>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1" name="Text Box 56"/>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5BE52" w14:textId="77777777" w:rsidR="00C92CD1" w:rsidRDefault="00C92CD1" w:rsidP="00C92CD1">
                                  <w:pPr>
                                    <w:rPr>
                                      <w:sz w:val="20"/>
                                      <w:szCs w:val="20"/>
                                    </w:rPr>
                                  </w:pPr>
                                  <w:r>
                                    <w:rPr>
                                      <w:sz w:val="20"/>
                                      <w:szCs w:val="20"/>
                                    </w:rPr>
                                    <w:t>Slot 2</w:t>
                                  </w:r>
                                </w:p>
                                <w:p w14:paraId="7AB32E7C"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wgp>
                      <wpg:wgp>
                        <wpg:cNvPr id="72" name="Group 57"/>
                        <wpg:cNvGrpSpPr>
                          <a:grpSpLocks/>
                        </wpg:cNvGrpSpPr>
                        <wpg:grpSpPr bwMode="auto">
                          <a:xfrm>
                            <a:off x="2286000" y="1636341"/>
                            <a:ext cx="1714500" cy="689036"/>
                            <a:chOff x="2677" y="5257"/>
                            <a:chExt cx="2250" cy="929"/>
                          </a:xfrm>
                        </wpg:grpSpPr>
                        <wpg:grpSp>
                          <wpg:cNvPr id="73" name="Group 58"/>
                          <wpg:cNvGrpSpPr>
                            <a:grpSpLocks/>
                          </wpg:cNvGrpSpPr>
                          <wpg:grpSpPr bwMode="auto">
                            <a:xfrm>
                              <a:off x="2677" y="5257"/>
                              <a:ext cx="750" cy="927"/>
                              <a:chOff x="2677" y="5257"/>
                              <a:chExt cx="750" cy="927"/>
                            </a:xfrm>
                          </wpg:grpSpPr>
                          <wps:wsp>
                            <wps:cNvPr id="74" name="Rectangle 59"/>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5" name="Text Box 60"/>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21B11" w14:textId="77777777" w:rsidR="00C92CD1" w:rsidRDefault="00C92CD1" w:rsidP="00C92CD1">
                                  <w:pPr>
                                    <w:rPr>
                                      <w:sz w:val="20"/>
                                      <w:szCs w:val="20"/>
                                    </w:rPr>
                                  </w:pPr>
                                  <w:r>
                                    <w:rPr>
                                      <w:sz w:val="20"/>
                                      <w:szCs w:val="20"/>
                                    </w:rPr>
                                    <w:t>Slot 3</w:t>
                                  </w:r>
                                </w:p>
                                <w:p w14:paraId="6C851F0F"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76" name="Group 61"/>
                          <wpg:cNvGrpSpPr>
                            <a:grpSpLocks/>
                          </wpg:cNvGrpSpPr>
                          <wpg:grpSpPr bwMode="auto">
                            <a:xfrm>
                              <a:off x="3427" y="5257"/>
                              <a:ext cx="750" cy="927"/>
                              <a:chOff x="2677" y="5257"/>
                              <a:chExt cx="750" cy="927"/>
                            </a:xfrm>
                          </wpg:grpSpPr>
                          <wps:wsp>
                            <wps:cNvPr id="77" name="Rectangle 62"/>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78" name="Text Box 63"/>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3EF20" w14:textId="77777777" w:rsidR="00C92CD1" w:rsidRDefault="00C92CD1" w:rsidP="00C92CD1">
                                  <w:pPr>
                                    <w:rPr>
                                      <w:sz w:val="20"/>
                                      <w:szCs w:val="20"/>
                                    </w:rPr>
                                  </w:pPr>
                                  <w:r>
                                    <w:rPr>
                                      <w:sz w:val="20"/>
                                      <w:szCs w:val="20"/>
                                    </w:rPr>
                                    <w:t>Slot 2</w:t>
                                  </w:r>
                                </w:p>
                                <w:p w14:paraId="22297924"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grpSp>
                          <wpg:cNvPr id="79" name="Group 64"/>
                          <wpg:cNvGrpSpPr>
                            <a:grpSpLocks/>
                          </wpg:cNvGrpSpPr>
                          <wpg:grpSpPr bwMode="auto">
                            <a:xfrm>
                              <a:off x="4177" y="5257"/>
                              <a:ext cx="750" cy="929"/>
                              <a:chOff x="2677" y="5257"/>
                              <a:chExt cx="750" cy="927"/>
                            </a:xfrm>
                          </wpg:grpSpPr>
                          <wps:wsp>
                            <wps:cNvPr id="80" name="Rectangle 65"/>
                            <wps:cNvSpPr>
                              <a:spLocks noChangeArrowheads="1"/>
                            </wps:cNvSpPr>
                            <wps:spPr bwMode="auto">
                              <a:xfrm>
                                <a:off x="2827" y="5257"/>
                                <a:ext cx="300" cy="307"/>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81" name="Text Box 66"/>
                            <wps:cNvSpPr txBox="1">
                              <a:spLocks noChangeArrowheads="1"/>
                            </wps:cNvSpPr>
                            <wps:spPr bwMode="auto">
                              <a:xfrm>
                                <a:off x="2677" y="5719"/>
                                <a:ext cx="75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6B652" w14:textId="77777777" w:rsidR="00C92CD1" w:rsidRDefault="00C92CD1" w:rsidP="00C92CD1">
                                  <w:pPr>
                                    <w:rPr>
                                      <w:sz w:val="20"/>
                                      <w:szCs w:val="20"/>
                                    </w:rPr>
                                  </w:pPr>
                                  <w:r>
                                    <w:rPr>
                                      <w:sz w:val="20"/>
                                      <w:szCs w:val="20"/>
                                    </w:rPr>
                                    <w:t>Slot 1</w:t>
                                  </w:r>
                                </w:p>
                                <w:p w14:paraId="62DD5FBF" w14:textId="77777777" w:rsidR="00C92CD1" w:rsidRDefault="00C92CD1" w:rsidP="00C92CD1">
                                  <w:pPr>
                                    <w:rPr>
                                      <w:sz w:val="20"/>
                                      <w:szCs w:val="20"/>
                                    </w:rPr>
                                  </w:pPr>
                                </w:p>
                              </w:txbxContent>
                            </wps:txbx>
                            <wps:bodyPr rot="0" vert="horz" wrap="square" lIns="91440" tIns="45720" rIns="91440" bIns="45720" anchor="t" anchorCtr="0" upright="1">
                              <a:noAutofit/>
                            </wps:bodyPr>
                          </wps:wsp>
                        </wpg:grpSp>
                      </wpg:wgp>
                      <wps:wsp>
                        <wps:cNvPr id="82" name="Text Box 67"/>
                        <wps:cNvSpPr txBox="1">
                          <a:spLocks noChangeArrowheads="1"/>
                        </wps:cNvSpPr>
                        <wps:spPr bwMode="auto">
                          <a:xfrm>
                            <a:off x="1828800" y="1522243"/>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23955" w14:textId="77777777" w:rsidR="00C92CD1" w:rsidRDefault="00C92CD1" w:rsidP="00C92CD1">
                              <w:pPr>
                                <w:rPr>
                                  <w:sz w:val="48"/>
                                  <w:szCs w:val="48"/>
                                </w:rPr>
                              </w:pPr>
                              <w:r>
                                <w:rPr>
                                  <w:sz w:val="48"/>
                                  <w:szCs w:val="48"/>
                                </w:rPr>
                                <w:t>=</w:t>
                              </w:r>
                            </w:p>
                            <w:p w14:paraId="714E3D41" w14:textId="77777777" w:rsidR="00C92CD1" w:rsidRDefault="00C92CD1" w:rsidP="00C92CD1">
                              <w:pPr>
                                <w:rPr>
                                  <w:sz w:val="48"/>
                                  <w:szCs w:val="48"/>
                                </w:rPr>
                              </w:pPr>
                            </w:p>
                          </w:txbxContent>
                        </wps:txbx>
                        <wps:bodyPr rot="0" vert="horz" wrap="square" lIns="91440" tIns="45720" rIns="91440" bIns="45720" anchor="t" anchorCtr="0" upright="1">
                          <a:noAutofit/>
                        </wps:bodyPr>
                      </wps:wsp>
                      <wps:wsp>
                        <wps:cNvPr id="83" name="Text Box 68"/>
                        <wps:cNvSpPr txBox="1">
                          <a:spLocks noChangeArrowheads="1"/>
                        </wps:cNvSpPr>
                        <wps:spPr bwMode="auto">
                          <a:xfrm>
                            <a:off x="4114800" y="1522243"/>
                            <a:ext cx="457200" cy="456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70386" w14:textId="77777777" w:rsidR="00C92CD1" w:rsidRDefault="00C92CD1" w:rsidP="00C92CD1">
                              <w:pPr>
                                <w:rPr>
                                  <w:sz w:val="48"/>
                                  <w:szCs w:val="48"/>
                                </w:rPr>
                              </w:pPr>
                              <w:r>
                                <w:rPr>
                                  <w:sz w:val="48"/>
                                  <w:szCs w:val="48"/>
                                </w:rPr>
                                <w:t>=</w:t>
                              </w:r>
                            </w:p>
                            <w:p w14:paraId="43FEDEEE" w14:textId="77777777" w:rsidR="00C92CD1" w:rsidRDefault="00C92CD1" w:rsidP="00C92CD1">
                              <w:pPr>
                                <w:rPr>
                                  <w:sz w:val="48"/>
                                  <w:szCs w:val="48"/>
                                </w:rPr>
                              </w:pPr>
                            </w:p>
                          </w:txbxContent>
                        </wps:txbx>
                        <wps:bodyPr rot="0" vert="horz" wrap="square" lIns="91440" tIns="45720" rIns="91440" bIns="45720" anchor="t" anchorCtr="0" upright="1">
                          <a:noAutofit/>
                        </wps:bodyPr>
                      </wps:wsp>
                    </wpc:wpc>
                  </a:graphicData>
                </a:graphic>
              </wp:inline>
            </w:drawing>
          </mc:Choice>
          <mc:Fallback>
            <w:pict>
              <v:group w14:anchorId="64276545" id="Canvas 111" o:spid="_x0000_s1026" editas="canvas" style="width:417.95pt;height:183.1pt;mso-position-horizontal-relative:char;mso-position-vertical-relative:line" coordsize="53079,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79;height:2325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8288;top:360;width:4572;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9DA2C52" w14:textId="77777777" w:rsidR="00C92CD1" w:rsidRDefault="00C92CD1" w:rsidP="00C92CD1">
                        <w:pPr>
                          <w:rPr>
                            <w:sz w:val="48"/>
                            <w:szCs w:val="48"/>
                          </w:rPr>
                        </w:pPr>
                        <w:r>
                          <w:rPr>
                            <w:sz w:val="48"/>
                            <w:szCs w:val="48"/>
                          </w:rPr>
                          <w:t>=</w:t>
                        </w:r>
                      </w:p>
                      <w:p w14:paraId="01E31A50" w14:textId="77777777" w:rsidR="00C92CD1" w:rsidRDefault="00C92CD1" w:rsidP="00C92CD1">
                        <w:pPr>
                          <w:rPr>
                            <w:sz w:val="48"/>
                            <w:szCs w:val="48"/>
                          </w:rPr>
                        </w:pPr>
                      </w:p>
                    </w:txbxContent>
                  </v:textbox>
                </v:shape>
                <v:group id="Group 5" o:spid="_x0000_s1029" style="position:absolute;left:1143;top:1508;width:17145;height:6883"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6" o:spid="_x0000_s103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7" o:spid="_x0000_s103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">
                      <v:stroke dashstyle="dash"/>
                    </v:rect>
                    <v:shape id="Text Box 8" o:spid="_x0000_s103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819E10D" w14:textId="77777777" w:rsidR="00C92CD1" w:rsidRDefault="00C92CD1" w:rsidP="00C92CD1">
                            <w:pPr>
                              <w:rPr>
                                <w:sz w:val="20"/>
                                <w:szCs w:val="20"/>
                              </w:rPr>
                            </w:pPr>
                            <w:r>
                              <w:rPr>
                                <w:sz w:val="20"/>
                                <w:szCs w:val="20"/>
                              </w:rPr>
                              <w:t>Slot 1</w:t>
                            </w:r>
                          </w:p>
                          <w:p w14:paraId="03DB7A59" w14:textId="77777777" w:rsidR="00C92CD1" w:rsidRDefault="00C92CD1" w:rsidP="00C92CD1">
                            <w:pPr>
                              <w:rPr>
                                <w:sz w:val="20"/>
                                <w:szCs w:val="20"/>
                              </w:rPr>
                            </w:pPr>
                          </w:p>
                        </w:txbxContent>
                      </v:textbox>
                    </v:shape>
                  </v:group>
                  <v:group id="Group 9" o:spid="_x0000_s103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0" o:spid="_x0000_s103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">
                      <v:stroke dashstyle="dash"/>
                    </v:rect>
                    <v:shape id="Text Box 11" o:spid="_x0000_s103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69BEBA63" w14:textId="77777777" w:rsidR="00C92CD1" w:rsidRDefault="00C92CD1" w:rsidP="00C92CD1">
                            <w:pPr>
                              <w:rPr>
                                <w:sz w:val="20"/>
                                <w:szCs w:val="20"/>
                              </w:rPr>
                            </w:pPr>
                            <w:r>
                              <w:rPr>
                                <w:sz w:val="20"/>
                                <w:szCs w:val="20"/>
                              </w:rPr>
                              <w:t>Slot 2</w:t>
                            </w:r>
                          </w:p>
                          <w:p w14:paraId="55015B2B" w14:textId="77777777" w:rsidR="00C92CD1" w:rsidRDefault="00C92CD1" w:rsidP="00C92CD1">
                            <w:pPr>
                              <w:rPr>
                                <w:sz w:val="20"/>
                                <w:szCs w:val="20"/>
                              </w:rPr>
                            </w:pPr>
                          </w:p>
                        </w:txbxContent>
                      </v:textbox>
                    </v:shape>
                  </v:group>
                  <v:group id="Group 12" o:spid="_x0000_s103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13" o:spid="_x0000_s103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">
                      <v:stroke dashstyle="dash"/>
                    </v:rect>
                    <v:shape id="Text Box 14" o:spid="_x0000_s103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031E1AB" w14:textId="77777777" w:rsidR="00C92CD1" w:rsidRDefault="00C92CD1" w:rsidP="00C92CD1">
                            <w:pPr>
                              <w:rPr>
                                <w:sz w:val="20"/>
                                <w:szCs w:val="20"/>
                              </w:rPr>
                            </w:pPr>
                            <w:r>
                              <w:rPr>
                                <w:sz w:val="20"/>
                                <w:szCs w:val="20"/>
                              </w:rPr>
                              <w:t>Slot 3</w:t>
                            </w:r>
                          </w:p>
                          <w:p w14:paraId="44AB4C51" w14:textId="77777777" w:rsidR="00C92CD1" w:rsidRDefault="00C92CD1" w:rsidP="00C92CD1">
                            <w:pPr>
                              <w:rPr>
                                <w:sz w:val="20"/>
                                <w:szCs w:val="20"/>
                              </w:rPr>
                            </w:pPr>
                          </w:p>
                        </w:txbxContent>
                      </v:textbox>
                    </v:shape>
                  </v:group>
                </v:group>
                <v:group id="Group 15" o:spid="_x0000_s1039" style="position:absolute;left:22860;top:1508;width:5715;height:6868"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16" o:spid="_x0000_s1040"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">
                    <v:stroke dashstyle="dash"/>
                  </v:rect>
                  <v:shape id="Text Box 17" o:spid="_x0000_s1041"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3BC434DD" w14:textId="77777777" w:rsidR="00C92CD1" w:rsidRDefault="00C92CD1" w:rsidP="00C92CD1">
                          <w:pPr>
                            <w:rPr>
                              <w:sz w:val="20"/>
                              <w:szCs w:val="20"/>
                            </w:rPr>
                          </w:pPr>
                          <w:r>
                            <w:rPr>
                              <w:sz w:val="20"/>
                              <w:szCs w:val="20"/>
                            </w:rPr>
                            <w:t>Slot 1</w:t>
                          </w:r>
                        </w:p>
                        <w:p w14:paraId="712CC857" w14:textId="77777777" w:rsidR="00C92CD1" w:rsidRDefault="00C92CD1" w:rsidP="00C92CD1">
                          <w:pPr>
                            <w:rPr>
                              <w:sz w:val="20"/>
                              <w:szCs w:val="20"/>
                            </w:rPr>
                          </w:pPr>
                        </w:p>
                      </w:txbxContent>
                    </v:textbox>
                  </v:shape>
                </v:group>
                <v:group id="Group 18" o:spid="_x0000_s1042" style="position:absolute;left:28575;top:1508;width:5715;height:6868"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19" o:spid="_x0000_s104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">
                    <v:stroke dashstyle="dash"/>
                  </v:rect>
                  <v:shape id="Text Box 20" o:spid="_x0000_s104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73D3CF03" w14:textId="77777777" w:rsidR="00C92CD1" w:rsidRDefault="00C92CD1" w:rsidP="00C92CD1">
                          <w:pPr>
                            <w:rPr>
                              <w:sz w:val="20"/>
                              <w:szCs w:val="20"/>
                            </w:rPr>
                          </w:pPr>
                          <w:r>
                            <w:rPr>
                              <w:sz w:val="20"/>
                              <w:szCs w:val="20"/>
                            </w:rPr>
                            <w:t>Slot 3</w:t>
                          </w:r>
                        </w:p>
                        <w:p w14:paraId="1FB99270" w14:textId="77777777" w:rsidR="00C92CD1" w:rsidRDefault="00C92CD1" w:rsidP="00C92CD1">
                          <w:pPr>
                            <w:rPr>
                              <w:sz w:val="20"/>
                              <w:szCs w:val="20"/>
                            </w:rPr>
                          </w:pPr>
                        </w:p>
                      </w:txbxContent>
                    </v:textbox>
                  </v:shape>
                </v:group>
                <v:group id="Group 21" o:spid="_x0000_s1045" style="position:absolute;left:34290;top:1508;width:5715;height:6890"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22" o:spid="_x0000_s104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">
                    <v:stroke dashstyle="dash"/>
                  </v:rect>
                  <v:shape id="Text Box 23" o:spid="_x0000_s104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30749F7A" w14:textId="77777777" w:rsidR="00C92CD1" w:rsidRDefault="00C92CD1" w:rsidP="00C92CD1">
                          <w:pPr>
                            <w:rPr>
                              <w:sz w:val="20"/>
                              <w:szCs w:val="20"/>
                            </w:rPr>
                          </w:pPr>
                          <w:r>
                            <w:rPr>
                              <w:sz w:val="20"/>
                              <w:szCs w:val="20"/>
                            </w:rPr>
                            <w:t>Slot 2</w:t>
                          </w:r>
                        </w:p>
                        <w:p w14:paraId="0516E11E" w14:textId="77777777" w:rsidR="00C92CD1" w:rsidRDefault="00C92CD1" w:rsidP="00C92CD1">
                          <w:pPr>
                            <w:rPr>
                              <w:sz w:val="20"/>
                              <w:szCs w:val="20"/>
                            </w:rPr>
                          </w:pPr>
                        </w:p>
                      </w:txbxContent>
                    </v:textbox>
                  </v:shape>
                </v:group>
                <v:shape id="Text Box 24" o:spid="_x0000_s1048" type="#_x0000_t202" style="position:absolute;left:40005;top:360;width:4572;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FBA68F8" w14:textId="77777777" w:rsidR="00C92CD1" w:rsidRDefault="00C92CD1" w:rsidP="00C92CD1">
                        <w:pPr>
                          <w:rPr>
                            <w:sz w:val="48"/>
                            <w:szCs w:val="48"/>
                          </w:rPr>
                        </w:pPr>
                        <w:r>
                          <w:rPr>
                            <w:sz w:val="48"/>
                            <w:szCs w:val="48"/>
                          </w:rPr>
                          <w:t>=</w:t>
                        </w:r>
                      </w:p>
                      <w:p w14:paraId="6D59D273" w14:textId="77777777" w:rsidR="00C92CD1" w:rsidRDefault="00C92CD1" w:rsidP="00C92CD1">
                        <w:pPr>
                          <w:rPr>
                            <w:sz w:val="48"/>
                            <w:szCs w:val="48"/>
                          </w:rPr>
                        </w:pPr>
                      </w:p>
                    </w:txbxContent>
                  </v:textbox>
                </v:shape>
                <v:group id="Group 25" o:spid="_x0000_s1049" style="position:absolute;left:1143;top:8361;width:17145;height:6891"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26" o:spid="_x0000_s105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7" o:spid="_x0000_s105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">
                      <v:stroke dashstyle="dash"/>
                    </v:rect>
                    <v:shape id="Text Box 28" o:spid="_x0000_s105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49241B17" w14:textId="77777777" w:rsidR="00C92CD1" w:rsidRDefault="00C92CD1" w:rsidP="00C92CD1">
                            <w:pPr>
                              <w:rPr>
                                <w:sz w:val="20"/>
                                <w:szCs w:val="20"/>
                              </w:rPr>
                            </w:pPr>
                            <w:r>
                              <w:rPr>
                                <w:sz w:val="20"/>
                                <w:szCs w:val="20"/>
                              </w:rPr>
                              <w:t>Slot 2</w:t>
                            </w:r>
                          </w:p>
                          <w:p w14:paraId="093010C8" w14:textId="77777777" w:rsidR="00C92CD1" w:rsidRDefault="00C92CD1" w:rsidP="00C92CD1">
                            <w:pPr>
                              <w:rPr>
                                <w:sz w:val="20"/>
                                <w:szCs w:val="20"/>
                              </w:rPr>
                            </w:pPr>
                          </w:p>
                        </w:txbxContent>
                      </v:textbox>
                    </v:shape>
                  </v:group>
                  <v:group id="Group 29" o:spid="_x0000_s105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30" o:spid="_x0000_s105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">
                      <v:stroke dashstyle="dash"/>
                    </v:rect>
                    <v:shape id="Text Box 31" o:spid="_x0000_s105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74C05254" w14:textId="77777777" w:rsidR="00C92CD1" w:rsidRDefault="00C92CD1" w:rsidP="00C92CD1">
                            <w:pPr>
                              <w:rPr>
                                <w:sz w:val="20"/>
                                <w:szCs w:val="20"/>
                              </w:rPr>
                            </w:pPr>
                            <w:r>
                              <w:rPr>
                                <w:sz w:val="20"/>
                                <w:szCs w:val="20"/>
                              </w:rPr>
                              <w:t>Slot 1</w:t>
                            </w:r>
                          </w:p>
                          <w:p w14:paraId="11234765" w14:textId="77777777" w:rsidR="00C92CD1" w:rsidRDefault="00C92CD1" w:rsidP="00C92CD1">
                            <w:pPr>
                              <w:rPr>
                                <w:sz w:val="20"/>
                                <w:szCs w:val="20"/>
                              </w:rPr>
                            </w:pPr>
                          </w:p>
                        </w:txbxContent>
                      </v:textbox>
                    </v:shape>
                  </v:group>
                  <v:group id="Group 32" o:spid="_x0000_s105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3" o:spid="_x0000_s105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">
                      <v:stroke dashstyle="dash"/>
                    </v:rect>
                    <v:shape id="Text Box 34" o:spid="_x0000_s105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1156662C" w14:textId="77777777" w:rsidR="00C92CD1" w:rsidRDefault="00C92CD1" w:rsidP="00C92CD1">
                            <w:pPr>
                              <w:rPr>
                                <w:sz w:val="20"/>
                                <w:szCs w:val="20"/>
                              </w:rPr>
                            </w:pPr>
                            <w:r>
                              <w:rPr>
                                <w:sz w:val="20"/>
                                <w:szCs w:val="20"/>
                              </w:rPr>
                              <w:t>Slot 3</w:t>
                            </w:r>
                          </w:p>
                          <w:p w14:paraId="3A9A648D" w14:textId="77777777" w:rsidR="00C92CD1" w:rsidRDefault="00C92CD1" w:rsidP="00C92CD1">
                            <w:pPr>
                              <w:rPr>
                                <w:sz w:val="20"/>
                                <w:szCs w:val="20"/>
                              </w:rPr>
                            </w:pPr>
                          </w:p>
                        </w:txbxContent>
                      </v:textbox>
                    </v:shape>
                  </v:group>
                </v:group>
                <v:group id="Group 35" o:spid="_x0000_s1059" style="position:absolute;left:22860;top:8361;width:17145;height:6891"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36" o:spid="_x0000_s1060"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7" o:spid="_x0000_s1061"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">
                      <v:stroke dashstyle="dash"/>
                    </v:rect>
                    <v:shape id="Text Box 38" o:spid="_x0000_s1062"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1AD02058" w14:textId="77777777" w:rsidR="00C92CD1" w:rsidRDefault="00C92CD1" w:rsidP="00C92CD1">
                            <w:pPr>
                              <w:rPr>
                                <w:sz w:val="20"/>
                                <w:szCs w:val="20"/>
                              </w:rPr>
                            </w:pPr>
                            <w:r>
                              <w:rPr>
                                <w:sz w:val="20"/>
                                <w:szCs w:val="20"/>
                              </w:rPr>
                              <w:t>Slot 2</w:t>
                            </w:r>
                          </w:p>
                          <w:p w14:paraId="3D7588EA" w14:textId="77777777" w:rsidR="00C92CD1" w:rsidRDefault="00C92CD1" w:rsidP="00C92CD1">
                            <w:pPr>
                              <w:rPr>
                                <w:sz w:val="20"/>
                                <w:szCs w:val="20"/>
                              </w:rPr>
                            </w:pPr>
                          </w:p>
                        </w:txbxContent>
                      </v:textbox>
                    </v:shape>
                  </v:group>
                  <v:group id="Group 39" o:spid="_x0000_s1063"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40" o:spid="_x0000_s1064"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">
                      <v:stroke dashstyle="dash"/>
                    </v:rect>
                    <v:shape id="Text Box 41" o:spid="_x0000_s1065"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17461D67" w14:textId="77777777" w:rsidR="00C92CD1" w:rsidRDefault="00C92CD1" w:rsidP="00C92CD1">
                            <w:pPr>
                              <w:rPr>
                                <w:sz w:val="20"/>
                                <w:szCs w:val="20"/>
                              </w:rPr>
                            </w:pPr>
                            <w:r>
                              <w:rPr>
                                <w:sz w:val="20"/>
                                <w:szCs w:val="20"/>
                              </w:rPr>
                              <w:t>Slot 3</w:t>
                            </w:r>
                          </w:p>
                          <w:p w14:paraId="77E2BBA0" w14:textId="77777777" w:rsidR="00C92CD1" w:rsidRDefault="00C92CD1" w:rsidP="00C92CD1">
                            <w:pPr>
                              <w:rPr>
                                <w:sz w:val="20"/>
                                <w:szCs w:val="20"/>
                              </w:rPr>
                            </w:pPr>
                          </w:p>
                        </w:txbxContent>
                      </v:textbox>
                    </v:shape>
                  </v:group>
                  <v:group id="Group 42" o:spid="_x0000_s1066"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3" o:spid="_x0000_s1067"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">
                      <v:stroke dashstyle="dash"/>
                    </v:rect>
                    <v:shape id="Text Box 44" o:spid="_x0000_s1068"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7E5371B6" w14:textId="77777777" w:rsidR="00C92CD1" w:rsidRDefault="00C92CD1" w:rsidP="00C92CD1">
                            <w:pPr>
                              <w:rPr>
                                <w:sz w:val="20"/>
                                <w:szCs w:val="20"/>
                              </w:rPr>
                            </w:pPr>
                            <w:r>
                              <w:rPr>
                                <w:sz w:val="20"/>
                                <w:szCs w:val="20"/>
                              </w:rPr>
                              <w:t>Slot 1</w:t>
                            </w:r>
                          </w:p>
                          <w:p w14:paraId="623E49A7" w14:textId="77777777" w:rsidR="00C92CD1" w:rsidRDefault="00C92CD1" w:rsidP="00C92CD1">
                            <w:pPr>
                              <w:rPr>
                                <w:sz w:val="20"/>
                                <w:szCs w:val="20"/>
                              </w:rPr>
                            </w:pPr>
                          </w:p>
                        </w:txbxContent>
                      </v:textbox>
                    </v:shape>
                  </v:group>
                </v:group>
                <v:shape id="Text Box 45" o:spid="_x0000_s1069" type="#_x0000_t202" style="position:absolute;left:18288;top:7220;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2EFFE61B" w14:textId="77777777" w:rsidR="00C92CD1" w:rsidRDefault="00C92CD1" w:rsidP="00C92CD1">
                        <w:pPr>
                          <w:rPr>
                            <w:sz w:val="48"/>
                            <w:szCs w:val="48"/>
                          </w:rPr>
                        </w:pPr>
                        <w:r>
                          <w:rPr>
                            <w:sz w:val="48"/>
                            <w:szCs w:val="48"/>
                          </w:rPr>
                          <w:t>=</w:t>
                        </w:r>
                      </w:p>
                      <w:p w14:paraId="2A2B55D4" w14:textId="77777777" w:rsidR="00C92CD1" w:rsidRDefault="00C92CD1" w:rsidP="00C92CD1">
                        <w:pPr>
                          <w:rPr>
                            <w:sz w:val="48"/>
                            <w:szCs w:val="48"/>
                          </w:rPr>
                        </w:pPr>
                      </w:p>
                    </w:txbxContent>
                  </v:textbox>
                </v:shape>
                <v:shape id="Text Box 46" o:spid="_x0000_s1070" type="#_x0000_t202" style="position:absolute;left:41148;top:7220;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1BB547BA" w14:textId="77777777" w:rsidR="00C92CD1" w:rsidRDefault="00C92CD1" w:rsidP="00C92CD1">
                        <w:pPr>
                          <w:rPr>
                            <w:sz w:val="48"/>
                            <w:szCs w:val="48"/>
                          </w:rPr>
                        </w:pPr>
                        <w:r>
                          <w:rPr>
                            <w:sz w:val="48"/>
                            <w:szCs w:val="48"/>
                          </w:rPr>
                          <w:t>=</w:t>
                        </w:r>
                      </w:p>
                      <w:p w14:paraId="148D7D25" w14:textId="77777777" w:rsidR="00C92CD1" w:rsidRDefault="00C92CD1" w:rsidP="00C92CD1">
                        <w:pPr>
                          <w:rPr>
                            <w:sz w:val="48"/>
                            <w:szCs w:val="48"/>
                          </w:rPr>
                        </w:pPr>
                      </w:p>
                    </w:txbxContent>
                  </v:textbox>
                </v:shape>
                <v:group id="Group 47" o:spid="_x0000_s1071" style="position:absolute;left:1143;top:16363;width:17145;height:6890"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48" o:spid="_x0000_s1072"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49" o:spid="_x0000_s107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">
                      <v:stroke dashstyle="dash"/>
                    </v:rect>
                    <v:shape id="Text Box 50" o:spid="_x0000_s107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025BE8ED" w14:textId="77777777" w:rsidR="00C92CD1" w:rsidRDefault="00C92CD1" w:rsidP="00C92CD1">
                            <w:pPr>
                              <w:rPr>
                                <w:sz w:val="20"/>
                                <w:szCs w:val="20"/>
                              </w:rPr>
                            </w:pPr>
                            <w:r>
                              <w:rPr>
                                <w:sz w:val="20"/>
                                <w:szCs w:val="20"/>
                              </w:rPr>
                              <w:t>Slot 3</w:t>
                            </w:r>
                          </w:p>
                          <w:p w14:paraId="1B0375FC" w14:textId="77777777" w:rsidR="00C92CD1" w:rsidRDefault="00C92CD1" w:rsidP="00C92CD1">
                            <w:pPr>
                              <w:rPr>
                                <w:sz w:val="20"/>
                                <w:szCs w:val="20"/>
                              </w:rPr>
                            </w:pPr>
                          </w:p>
                        </w:txbxContent>
                      </v:textbox>
                    </v:shape>
                  </v:group>
                  <v:group id="Group 51" o:spid="_x0000_s1075"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52" o:spid="_x0000_s107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">
                      <v:stroke dashstyle="dash"/>
                    </v:rect>
                    <v:shape id="Text Box 53" o:spid="_x0000_s107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0B3B634B" w14:textId="77777777" w:rsidR="00C92CD1" w:rsidRDefault="00C92CD1" w:rsidP="00C92CD1">
                            <w:pPr>
                              <w:rPr>
                                <w:sz w:val="20"/>
                                <w:szCs w:val="20"/>
                              </w:rPr>
                            </w:pPr>
                            <w:r>
                              <w:rPr>
                                <w:sz w:val="20"/>
                                <w:szCs w:val="20"/>
                              </w:rPr>
                              <w:t>Slot 1</w:t>
                            </w:r>
                          </w:p>
                          <w:p w14:paraId="005CEFD1" w14:textId="77777777" w:rsidR="00C92CD1" w:rsidRDefault="00C92CD1" w:rsidP="00C92CD1">
                            <w:pPr>
                              <w:rPr>
                                <w:sz w:val="20"/>
                                <w:szCs w:val="20"/>
                              </w:rPr>
                            </w:pPr>
                          </w:p>
                        </w:txbxContent>
                      </v:textbox>
                    </v:shape>
                  </v:group>
                  <v:group id="Group 54" o:spid="_x0000_s1078"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55" o:spid="_x0000_s1079"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">
                      <v:stroke dashstyle="dash"/>
                    </v:rect>
                    <v:shape id="Text Box 56" o:spid="_x0000_s1080"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3B95BE52" w14:textId="77777777" w:rsidR="00C92CD1" w:rsidRDefault="00C92CD1" w:rsidP="00C92CD1">
                            <w:pPr>
                              <w:rPr>
                                <w:sz w:val="20"/>
                                <w:szCs w:val="20"/>
                              </w:rPr>
                            </w:pPr>
                            <w:r>
                              <w:rPr>
                                <w:sz w:val="20"/>
                                <w:szCs w:val="20"/>
                              </w:rPr>
                              <w:t>Slot 2</w:t>
                            </w:r>
                          </w:p>
                          <w:p w14:paraId="7AB32E7C" w14:textId="77777777" w:rsidR="00C92CD1" w:rsidRDefault="00C92CD1" w:rsidP="00C92CD1">
                            <w:pPr>
                              <w:rPr>
                                <w:sz w:val="20"/>
                                <w:szCs w:val="20"/>
                              </w:rPr>
                            </w:pPr>
                          </w:p>
                        </w:txbxContent>
                      </v:textbox>
                    </v:shape>
                  </v:group>
                </v:group>
                <v:group id="Group 57" o:spid="_x0000_s1081" style="position:absolute;left:22860;top:16363;width:17145;height:6890" coordorigin="2677,5257" coordsize="225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58" o:spid="_x0000_s1082" style="position:absolute;left:267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59" o:spid="_x0000_s1083"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">
                      <v:stroke dashstyle="dash"/>
                    </v:rect>
                    <v:shape id="Text Box 60" o:spid="_x0000_s1084"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18721B11" w14:textId="77777777" w:rsidR="00C92CD1" w:rsidRDefault="00C92CD1" w:rsidP="00C92CD1">
                            <w:pPr>
                              <w:rPr>
                                <w:sz w:val="20"/>
                                <w:szCs w:val="20"/>
                              </w:rPr>
                            </w:pPr>
                            <w:r>
                              <w:rPr>
                                <w:sz w:val="20"/>
                                <w:szCs w:val="20"/>
                              </w:rPr>
                              <w:t>Slot 3</w:t>
                            </w:r>
                          </w:p>
                          <w:p w14:paraId="6C851F0F" w14:textId="77777777" w:rsidR="00C92CD1" w:rsidRDefault="00C92CD1" w:rsidP="00C92CD1">
                            <w:pPr>
                              <w:rPr>
                                <w:sz w:val="20"/>
                                <w:szCs w:val="20"/>
                              </w:rPr>
                            </w:pPr>
                          </w:p>
                        </w:txbxContent>
                      </v:textbox>
                    </v:shape>
                  </v:group>
                  <v:group id="Group 61" o:spid="_x0000_s1085" style="position:absolute;left:3427;top:5257;width:750;height:927"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62" o:spid="_x0000_s1086"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">
                      <v:stroke dashstyle="dash"/>
                    </v:rect>
                    <v:shape id="Text Box 63" o:spid="_x0000_s1087"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4DF3EF20" w14:textId="77777777" w:rsidR="00C92CD1" w:rsidRDefault="00C92CD1" w:rsidP="00C92CD1">
                            <w:pPr>
                              <w:rPr>
                                <w:sz w:val="20"/>
                                <w:szCs w:val="20"/>
                              </w:rPr>
                            </w:pPr>
                            <w:r>
                              <w:rPr>
                                <w:sz w:val="20"/>
                                <w:szCs w:val="20"/>
                              </w:rPr>
                              <w:t>Slot 2</w:t>
                            </w:r>
                          </w:p>
                          <w:p w14:paraId="22297924" w14:textId="77777777" w:rsidR="00C92CD1" w:rsidRDefault="00C92CD1" w:rsidP="00C92CD1">
                            <w:pPr>
                              <w:rPr>
                                <w:sz w:val="20"/>
                                <w:szCs w:val="20"/>
                              </w:rPr>
                            </w:pPr>
                          </w:p>
                        </w:txbxContent>
                      </v:textbox>
                    </v:shape>
                  </v:group>
                  <v:group id="Group 64" o:spid="_x0000_s1088" style="position:absolute;left:4177;top:5257;width:750;height:929" coordorigin="2677,5257" coordsize="7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65" o:spid="_x0000_s1089" style="position:absolute;left:2827;top:5257;width:30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">
                      <v:stroke dashstyle="dash"/>
                    </v:rect>
                    <v:shape id="Text Box 66" o:spid="_x0000_s1090" type="#_x0000_t202" style="position:absolute;left:2677;top:5719;width:7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5A96B652" w14:textId="77777777" w:rsidR="00C92CD1" w:rsidRDefault="00C92CD1" w:rsidP="00C92CD1">
                            <w:pPr>
                              <w:rPr>
                                <w:sz w:val="20"/>
                                <w:szCs w:val="20"/>
                              </w:rPr>
                            </w:pPr>
                            <w:r>
                              <w:rPr>
                                <w:sz w:val="20"/>
                                <w:szCs w:val="20"/>
                              </w:rPr>
                              <w:t>Slot 1</w:t>
                            </w:r>
                          </w:p>
                          <w:p w14:paraId="62DD5FBF" w14:textId="77777777" w:rsidR="00C92CD1" w:rsidRDefault="00C92CD1" w:rsidP="00C92CD1">
                            <w:pPr>
                              <w:rPr>
                                <w:sz w:val="20"/>
                                <w:szCs w:val="20"/>
                              </w:rPr>
                            </w:pPr>
                          </w:p>
                        </w:txbxContent>
                      </v:textbox>
                    </v:shape>
                  </v:group>
                </v:group>
                <v:shape id="Text Box 67" o:spid="_x0000_s1091" type="#_x0000_t202" style="position:absolute;left:18288;top:15222;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B23955" w14:textId="77777777" w:rsidR="00C92CD1" w:rsidRDefault="00C92CD1" w:rsidP="00C92CD1">
                        <w:pPr>
                          <w:rPr>
                            <w:sz w:val="48"/>
                            <w:szCs w:val="48"/>
                          </w:rPr>
                        </w:pPr>
                        <w:r>
                          <w:rPr>
                            <w:sz w:val="48"/>
                            <w:szCs w:val="48"/>
                          </w:rPr>
                          <w:t>=</w:t>
                        </w:r>
                      </w:p>
                      <w:p w14:paraId="714E3D41" w14:textId="77777777" w:rsidR="00C92CD1" w:rsidRDefault="00C92CD1" w:rsidP="00C92CD1">
                        <w:pPr>
                          <w:rPr>
                            <w:sz w:val="48"/>
                            <w:szCs w:val="48"/>
                          </w:rPr>
                        </w:pPr>
                      </w:p>
                    </w:txbxContent>
                  </v:textbox>
                </v:shape>
                <v:shape id="Text Box 68" o:spid="_x0000_s1092" type="#_x0000_t202" style="position:absolute;left:41148;top:15222;width:4572;height: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14:paraId="0D670386" w14:textId="77777777" w:rsidR="00C92CD1" w:rsidRDefault="00C92CD1" w:rsidP="00C92CD1">
                        <w:pPr>
                          <w:rPr>
                            <w:sz w:val="48"/>
                            <w:szCs w:val="48"/>
                          </w:rPr>
                        </w:pPr>
                        <w:r>
                          <w:rPr>
                            <w:sz w:val="48"/>
                            <w:szCs w:val="48"/>
                          </w:rPr>
                          <w:t>=</w:t>
                        </w:r>
                      </w:p>
                      <w:p w14:paraId="43FEDEEE" w14:textId="77777777" w:rsidR="00C92CD1" w:rsidRDefault="00C92CD1" w:rsidP="00C92CD1">
                        <w:pPr>
                          <w:rPr>
                            <w:sz w:val="48"/>
                            <w:szCs w:val="48"/>
                          </w:rPr>
                        </w:pPr>
                      </w:p>
                    </w:txbxContent>
                  </v:textbox>
                </v:shape>
                <w10:anchorlock/>
              </v:group>
            </w:pict>
          </mc:Fallback>
        </mc:AlternateContent>
      </w:r>
    </w:p>
    <w:p w14:paraId="26CD1142" w14:textId="77777777" w:rsidR="00C92CD1" w:rsidRDefault="00C92CD1" w:rsidP="00C92CD1">
      <w:r>
        <w:t>Because we consider all permutations of the same things equal, then the numbers of combinations equals the number of permutations divided by the number of permutations of slots. We can formulate the problem generally as</w:t>
      </w:r>
    </w:p>
    <w:p w14:paraId="241BE460" w14:textId="77777777" w:rsidR="00C92CD1" w:rsidRDefault="00C92CD1" w:rsidP="00C92CD1">
      <w:pPr>
        <w:pStyle w:val="ListBullet"/>
      </w:pPr>
      <w:r>
        <w:t>The number of ways of selecting r items from a total of n where order in unimportant</w:t>
      </w:r>
    </w:p>
    <w:p w14:paraId="5D14F0B8" w14:textId="668885AB" w:rsidR="00C92CD1" w:rsidRPr="00160249" w:rsidRDefault="00916563" w:rsidP="00C92CD1">
      <w:pPr>
        <w:rPr>
          <w:rFonts w:ascii="Times New Roman" w:eastAsia="Times New Roman" w:hAnsi="Times New Roman" w:cs="Times New Roman"/>
          <w:szCs w:val="24"/>
          <w:lang w:val="en-US" w:eastAsia="en-US"/>
        </w:rPr>
      </w:pPr>
      <m:oMathPara>
        <m:oMath>
          <m:d>
            <m:dPr>
              <m:ctrlPr>
                <w:rPr>
                  <w:rFonts w:ascii="Cambria Math" w:eastAsia="Times New Roman" w:hAnsi="Times New Roman" w:cs="Times New Roman"/>
                  <w:i/>
                  <w:szCs w:val="24"/>
                  <w:lang w:val="en-US" w:eastAsia="en-US"/>
                </w:rPr>
              </m:ctrlPr>
            </m:dPr>
            <m:e>
              <m:m>
                <m:mPr>
                  <m:mcs>
                    <m:mc>
                      <m:mcPr>
                        <m:count m:val="1"/>
                        <m:mcJc m:val="center"/>
                      </m:mcPr>
                    </m:mc>
                  </m:mcs>
                  <m:ctrlPr>
                    <w:rPr>
                      <w:rFonts w:ascii="Cambria Math" w:eastAsia="Times New Roman" w:hAnsi="Times New Roman" w:cs="Times New Roman"/>
                      <w:i/>
                      <w:szCs w:val="24"/>
                      <w:lang w:val="en-US" w:eastAsia="en-US"/>
                    </w:rPr>
                  </m:ctrlPr>
                </m:mPr>
                <m:mr>
                  <m:e>
                    <m:r>
                      <w:rPr>
                        <w:rFonts w:ascii="Cambria Math" w:eastAsia="Times New Roman" w:hAnsi="Times New Roman" w:cs="Times New Roman"/>
                        <w:szCs w:val="24"/>
                        <w:lang w:val="en-US" w:eastAsia="en-US"/>
                      </w:rPr>
                      <m:t>n</m:t>
                    </m:r>
                  </m:e>
                </m:mr>
                <m:mr>
                  <m:e>
                    <m:r>
                      <w:rPr>
                        <w:rFonts w:ascii="Cambria Math" w:eastAsia="Times New Roman" w:hAnsi="Times New Roman" w:cs="Times New Roman"/>
                        <w:szCs w:val="24"/>
                        <w:lang w:val="en-US" w:eastAsia="en-US"/>
                      </w:rPr>
                      <m:t>r</m:t>
                    </m:r>
                  </m:e>
                </m:mr>
              </m:m>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n!</m:t>
              </m:r>
            </m:num>
            <m:den>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r</m:t>
                  </m:r>
                </m:e>
              </m:d>
              <m:r>
                <w:rPr>
                  <w:rFonts w:ascii="Cambria Math" w:eastAsia="Times New Roman" w:hAnsi="Times New Roman" w:cs="Times New Roman"/>
                  <w:szCs w:val="24"/>
                  <w:lang w:val="en-US" w:eastAsia="en-US"/>
                </w:rPr>
                <m:t>!r!</m:t>
              </m:r>
            </m:den>
          </m:f>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sPre>
                <m:sPrePr>
                  <m:ctrlPr>
                    <w:rPr>
                      <w:rFonts w:ascii="Cambria Math" w:eastAsia="Times New Roman" w:hAnsi="Times New Roman" w:cs="Times New Roman"/>
                      <w:i/>
                      <w:szCs w:val="24"/>
                      <w:lang w:val="en-US" w:eastAsia="en-US"/>
                    </w:rPr>
                  </m:ctrlPr>
                </m:sPrePr>
                <m:sub/>
                <m:sup>
                  <m:r>
                    <w:rPr>
                      <w:rFonts w:ascii="Cambria Math" w:eastAsia="Times New Roman" w:hAnsi="Times New Roman" w:cs="Times New Roman"/>
                      <w:szCs w:val="24"/>
                      <w:lang w:val="en-US" w:eastAsia="en-US"/>
                    </w:rPr>
                    <m:t>n</m:t>
                  </m:r>
                </m:sup>
                <m:e>
                  <m:r>
                    <w:rPr>
                      <w:rFonts w:ascii="Cambria Math" w:eastAsia="Times New Roman" w:hAnsi="Times New Roman" w:cs="Times New Roman"/>
                      <w:szCs w:val="24"/>
                      <w:lang w:val="en-US" w:eastAsia="en-US"/>
                    </w:rPr>
                    <m:t>C</m:t>
                  </m:r>
                </m:e>
              </m:sPre>
            </m:e>
            <m:sub>
              <m:r>
                <w:rPr>
                  <w:rFonts w:ascii="Cambria Math" w:eastAsia="Times New Roman" w:hAnsi="Times New Roman" w:cs="Times New Roman"/>
                  <w:szCs w:val="24"/>
                  <w:lang w:val="en-US" w:eastAsia="en-US"/>
                </w:rPr>
                <m:t>r</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sPre>
                <m:sPrePr>
                  <m:ctrlPr>
                    <w:rPr>
                      <w:rFonts w:ascii="Cambria Math" w:eastAsia="Times New Roman" w:hAnsi="Times New Roman" w:cs="Times New Roman"/>
                      <w:i/>
                      <w:szCs w:val="24"/>
                      <w:lang w:val="en-US" w:eastAsia="en-US"/>
                    </w:rPr>
                  </m:ctrlPr>
                </m:sPrePr>
                <m:sub>
                  <m:r>
                    <w:rPr>
                      <w:rFonts w:ascii="Cambria Math" w:eastAsia="Times New Roman" w:hAnsi="Times New Roman" w:cs="Times New Roman"/>
                      <w:szCs w:val="24"/>
                      <w:lang w:val="en-US" w:eastAsia="en-US"/>
                    </w:rPr>
                    <m:t>n</m:t>
                  </m:r>
                </m:sub>
                <m:sup/>
                <m:e>
                  <m:r>
                    <w:rPr>
                      <w:rFonts w:ascii="Cambria Math" w:eastAsia="Times New Roman" w:hAnsi="Times New Roman" w:cs="Times New Roman"/>
                      <w:szCs w:val="24"/>
                      <w:lang w:val="en-US" w:eastAsia="en-US"/>
                    </w:rPr>
                    <m:t>C</m:t>
                  </m:r>
                </m:e>
              </m:sPre>
            </m:e>
            <m:sub>
              <m:r>
                <w:rPr>
                  <w:rFonts w:ascii="Cambria Math" w:eastAsia="Times New Roman" w:hAnsi="Times New Roman" w:cs="Times New Roman"/>
                  <w:szCs w:val="24"/>
                  <w:lang w:val="en-US" w:eastAsia="en-US"/>
                </w:rPr>
                <m:t>r</m:t>
              </m:r>
            </m:sub>
          </m:s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C</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n,r</m:t>
              </m:r>
            </m:e>
          </m:d>
        </m:oMath>
      </m:oMathPara>
    </w:p>
    <w:p w14:paraId="1E7CE364" w14:textId="356A1FAD" w:rsidR="00160249" w:rsidRDefault="00160249" w:rsidP="00C92CD1">
      <w:pPr>
        <w:rPr>
          <w:rFonts w:ascii="Times New Roman" w:eastAsia="Times New Roman" w:hAnsi="Times New Roman" w:cs="Times New Roman"/>
          <w:szCs w:val="24"/>
          <w:lang w:val="en-US" w:eastAsia="en-US"/>
        </w:rPr>
      </w:pPr>
      <w:r>
        <w:rPr>
          <w:rFonts w:ascii="Times New Roman" w:eastAsia="Times New Roman" w:hAnsi="Times New Roman" w:cs="Times New Roman"/>
          <w:szCs w:val="24"/>
          <w:lang w:val="en-US" w:eastAsia="en-US"/>
        </w:rPr>
        <w:t xml:space="preserve">More formally </w:t>
      </w:r>
      <w:r w:rsidR="00190F98">
        <w:rPr>
          <w:rFonts w:ascii="Times New Roman" w:eastAsia="Times New Roman" w:hAnsi="Times New Roman" w:cs="Times New Roman"/>
          <w:szCs w:val="24"/>
          <w:lang w:val="en-US" w:eastAsia="en-US"/>
        </w:rPr>
        <w:t xml:space="preserve">a k-combination of a </w:t>
      </w:r>
      <w:r w:rsidR="00C32EF5">
        <w:rPr>
          <w:rFonts w:ascii="Times New Roman" w:eastAsia="Times New Roman" w:hAnsi="Times New Roman" w:cs="Times New Roman"/>
          <w:szCs w:val="24"/>
          <w:lang w:val="en-US" w:eastAsia="en-US"/>
        </w:rPr>
        <w:t xml:space="preserve">set S is </w:t>
      </w:r>
      <w:r w:rsidR="00F377BE">
        <w:rPr>
          <w:rFonts w:ascii="Times New Roman" w:eastAsia="Times New Roman" w:hAnsi="Times New Roman" w:cs="Times New Roman"/>
          <w:szCs w:val="24"/>
          <w:lang w:val="en-US" w:eastAsia="en-US"/>
        </w:rPr>
        <w:t xml:space="preserve">a </w:t>
      </w:r>
      <w:r w:rsidR="006D0143">
        <w:rPr>
          <w:rFonts w:ascii="Times New Roman" w:eastAsia="Times New Roman" w:hAnsi="Times New Roman" w:cs="Times New Roman"/>
          <w:szCs w:val="24"/>
          <w:lang w:val="en-US" w:eastAsia="en-US"/>
        </w:rPr>
        <w:t xml:space="preserve">subset of k distinct elements of S. </w:t>
      </w:r>
      <w:r w:rsidR="00246696">
        <w:rPr>
          <w:rFonts w:ascii="Times New Roman" w:eastAsia="Times New Roman" w:hAnsi="Times New Roman" w:cs="Times New Roman"/>
          <w:szCs w:val="24"/>
          <w:lang w:val="en-US" w:eastAsia="en-US"/>
        </w:rPr>
        <w:t xml:space="preserve">Every k combination has </w:t>
      </w:r>
      <w:r w:rsidR="00F07F2B">
        <w:rPr>
          <w:rFonts w:ascii="Times New Roman" w:eastAsia="Times New Roman" w:hAnsi="Times New Roman" w:cs="Times New Roman"/>
          <w:szCs w:val="24"/>
          <w:lang w:val="en-US" w:eastAsia="en-US"/>
        </w:rPr>
        <w:t xml:space="preserve">exactly </w:t>
      </w:r>
      <w:r w:rsidR="009E3470">
        <w:rPr>
          <w:rFonts w:ascii="Times New Roman" w:eastAsia="Times New Roman" w:hAnsi="Times New Roman" w:cs="Times New Roman"/>
          <w:szCs w:val="24"/>
          <w:lang w:val="en-US" w:eastAsia="en-US"/>
        </w:rPr>
        <w:t>k! permutations of elements</w:t>
      </w:r>
      <w:r w:rsidR="00BB573E">
        <w:rPr>
          <w:rFonts w:ascii="Times New Roman" w:eastAsia="Times New Roman" w:hAnsi="Times New Roman" w:cs="Times New Roman"/>
          <w:szCs w:val="24"/>
          <w:lang w:val="en-US" w:eastAsia="en-US"/>
        </w:rPr>
        <w:t xml:space="preserve">. </w:t>
      </w:r>
      <w:r w:rsidR="00087BE7">
        <w:rPr>
          <w:rFonts w:ascii="Times New Roman" w:eastAsia="Times New Roman" w:hAnsi="Times New Roman" w:cs="Times New Roman"/>
          <w:szCs w:val="24"/>
          <w:lang w:val="en-US" w:eastAsia="en-US"/>
        </w:rPr>
        <w:t>So we obtain the number of k</w:t>
      </w:r>
      <w:r w:rsidR="0035368A">
        <w:rPr>
          <w:rFonts w:ascii="Times New Roman" w:eastAsia="Times New Roman" w:hAnsi="Times New Roman" w:cs="Times New Roman"/>
          <w:szCs w:val="24"/>
          <w:lang w:val="en-US" w:eastAsia="en-US"/>
        </w:rPr>
        <w:t>-combinations by dividing the number of k-permutations by k!</w:t>
      </w:r>
    </w:p>
    <w:p w14:paraId="14CC283F" w14:textId="77777777" w:rsidR="00C92CD1" w:rsidRDefault="00916563" w:rsidP="00C92CD1">
      <m:oMathPara>
        <m:oMath>
          <m:d>
            <m:dPr>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m>
                    <m:mPr>
                      <m:mcs>
                        <m:mc>
                          <m:mcPr>
                            <m:count m:val="1"/>
                            <m:mcJc m:val="center"/>
                          </m:mcPr>
                        </m:mc>
                      </m:mcs>
                      <m:ctrlPr>
                        <w:rPr>
                          <w:rFonts w:ascii="Cambria Math" w:eastAsia="Times New Roman" w:hAnsi="Times New Roman" w:cs="Times New Roman"/>
                          <w:i/>
                          <w:szCs w:val="24"/>
                          <w:lang w:val="en-US" w:eastAsia="en-US"/>
                        </w:rPr>
                      </m:ctrlPr>
                    </m:mPr>
                    <m:mr>
                      <m:e>
                        <m:r>
                          <w:rPr>
                            <w:rFonts w:ascii="Cambria Math" w:eastAsia="Times New Roman" w:hAnsi="Times New Roman" w:cs="Times New Roman"/>
                            <w:szCs w:val="24"/>
                            <w:lang w:val="en-US" w:eastAsia="en-US"/>
                          </w:rPr>
                          <m:t>n</m:t>
                        </m:r>
                      </m:e>
                    </m:mr>
                    <m:mr>
                      <m:e>
                        <m:r>
                          <w:rPr>
                            <w:rFonts w:ascii="Cambria Math" w:eastAsia="Times New Roman" w:hAnsi="Times New Roman" w:cs="Times New Roman"/>
                            <w:szCs w:val="24"/>
                            <w:lang w:val="en-US" w:eastAsia="en-US"/>
                          </w:rPr>
                          <m:t>r</m:t>
                        </m:r>
                      </m:e>
                    </m:mr>
                  </m:m>
                </m:e>
              </m:d>
            </m:e>
          </m:d>
          <m:d>
            <m:dPr>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m>
                    <m:mPr>
                      <m:mcs>
                        <m:mc>
                          <m:mcPr>
                            <m:count m:val="1"/>
                            <m:mcJc m:val="center"/>
                          </m:mcPr>
                        </m:mc>
                      </m:mcs>
                      <m:ctrlPr>
                        <w:rPr>
                          <w:rFonts w:ascii="Cambria Math" w:eastAsia="Times New Roman" w:hAnsi="Times New Roman" w:cs="Times New Roman"/>
                          <w:i/>
                          <w:szCs w:val="24"/>
                          <w:lang w:val="en-US" w:eastAsia="en-US"/>
                        </w:rPr>
                      </m:ctrlPr>
                    </m:mPr>
                    <m:mr>
                      <m:e>
                        <m:r>
                          <w:rPr>
                            <w:rFonts w:ascii="Cambria Math" w:eastAsia="Times New Roman" w:hAnsi="Times New Roman" w:cs="Times New Roman"/>
                            <w:szCs w:val="24"/>
                            <w:lang w:val="en-US" w:eastAsia="en-US"/>
                          </w:rPr>
                          <m:t>n+r</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mr>
                    <m:mr>
                      <m:e>
                        <m:r>
                          <w:rPr>
                            <w:rFonts w:ascii="Cambria Math" w:eastAsia="Times New Roman" w:hAnsi="Times New Roman" w:cs="Times New Roman"/>
                            <w:szCs w:val="24"/>
                            <w:lang w:val="en-US" w:eastAsia="en-US"/>
                          </w:rPr>
                          <m:t>r</m:t>
                        </m:r>
                      </m:e>
                    </m:mr>
                  </m:m>
                </m:e>
              </m:d>
            </m:e>
          </m:d>
          <m:r>
            <w:rPr>
              <w:rFonts w:ascii="Cambria Math" w:eastAsia="Times New Roman" w:hAnsi="Times New Roman" w:cs="Times New Roman"/>
              <w:szCs w:val="24"/>
              <w:lang w:val="en-US" w:eastAsia="en-US"/>
            </w:rPr>
            <m:t>=</m:t>
          </m:r>
        </m:oMath>
      </m:oMathPara>
    </w:p>
    <w:p w14:paraId="6D78229B" w14:textId="77777777" w:rsidR="00101B1B" w:rsidRDefault="00101B1B">
      <w:pPr>
        <w:spacing w:after="160" w:line="259" w:lineRule="auto"/>
        <w:rPr>
          <w:rFonts w:asciiTheme="majorHAnsi" w:eastAsiaTheme="majorEastAsia" w:hAnsiTheme="majorHAnsi" w:cstheme="majorBidi"/>
          <w:color w:val="31378B" w:themeColor="text2"/>
          <w:sz w:val="28"/>
          <w:szCs w:val="26"/>
        </w:rPr>
      </w:pPr>
      <w:r>
        <w:br w:type="page"/>
      </w:r>
    </w:p>
    <w:p w14:paraId="6EE8B2E0" w14:textId="471654DF" w:rsidR="002D4828" w:rsidRDefault="002D4828" w:rsidP="002D4828">
      <w:r>
        <w:lastRenderedPageBreak/>
        <w:t xml:space="preserve">The following code shows how we might </w:t>
      </w:r>
      <w:r w:rsidR="007C0614">
        <w:t>generate combinations</w:t>
      </w:r>
    </w:p>
    <w:p w14:paraId="066D9C17" w14:textId="77777777" w:rsidR="00372D57" w:rsidRPr="00FF6D07" w:rsidRDefault="00372D57" w:rsidP="00372D57">
      <w:pPr>
        <w:pStyle w:val="SourceCode"/>
        <w:rPr>
          <w:rFonts w:eastAsiaTheme="minorHAnsi"/>
          <w:sz w:val="18"/>
          <w:szCs w:val="18"/>
          <w:lang w:eastAsia="en-US"/>
        </w:rPr>
      </w:pPr>
      <w:r w:rsidRPr="00FF6D07">
        <w:rPr>
          <w:rFonts w:eastAsiaTheme="minorHAnsi"/>
          <w:color w:val="0000FF"/>
          <w:sz w:val="18"/>
          <w:szCs w:val="18"/>
          <w:lang w:eastAsia="en-US"/>
        </w:rPr>
        <w:t>public</w:t>
      </w:r>
      <w:r w:rsidRPr="00FF6D07">
        <w:rPr>
          <w:rFonts w:eastAsiaTheme="minorHAnsi"/>
          <w:sz w:val="18"/>
          <w:szCs w:val="18"/>
          <w:lang w:eastAsia="en-US"/>
        </w:rPr>
        <w:t xml:space="preserve"> </w:t>
      </w:r>
      <w:r w:rsidRPr="00FF6D07">
        <w:rPr>
          <w:rFonts w:eastAsiaTheme="minorHAnsi"/>
          <w:color w:val="0000FF"/>
          <w:sz w:val="18"/>
          <w:szCs w:val="18"/>
          <w:lang w:eastAsia="en-US"/>
        </w:rPr>
        <w:t>void</w:t>
      </w:r>
      <w:r w:rsidRPr="00FF6D07">
        <w:rPr>
          <w:rFonts w:eastAsiaTheme="minorHAnsi"/>
          <w:sz w:val="18"/>
          <w:szCs w:val="18"/>
          <w:lang w:eastAsia="en-US"/>
        </w:rPr>
        <w:t xml:space="preserve"> GeneratePermutations(</w:t>
      </w:r>
      <w:r w:rsidRPr="00FF6D07">
        <w:rPr>
          <w:rFonts w:eastAsiaTheme="minorHAnsi"/>
          <w:color w:val="0000FF"/>
          <w:sz w:val="18"/>
          <w:szCs w:val="18"/>
          <w:lang w:eastAsia="en-US"/>
        </w:rPr>
        <w:t>int</w:t>
      </w:r>
      <w:r w:rsidRPr="00FF6D07">
        <w:rPr>
          <w:rFonts w:eastAsiaTheme="minorHAnsi"/>
          <w:sz w:val="18"/>
          <w:szCs w:val="18"/>
          <w:lang w:eastAsia="en-US"/>
        </w:rPr>
        <w:t xml:space="preserve">[] set, </w:t>
      </w:r>
    </w:p>
    <w:p w14:paraId="3609C817"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color w:val="0000FF"/>
          <w:sz w:val="18"/>
          <w:szCs w:val="18"/>
          <w:lang w:eastAsia="en-US"/>
        </w:rPr>
        <w:t>int</w:t>
      </w:r>
      <w:r w:rsidRPr="00FF6D07">
        <w:rPr>
          <w:rFonts w:eastAsiaTheme="minorHAnsi"/>
          <w:sz w:val="18"/>
          <w:szCs w:val="18"/>
          <w:lang w:eastAsia="en-US"/>
        </w:rPr>
        <w:t>[] combination,</w:t>
      </w:r>
    </w:p>
    <w:p w14:paraId="304DFADD"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color w:val="0000FF"/>
          <w:sz w:val="18"/>
          <w:szCs w:val="18"/>
          <w:lang w:eastAsia="en-US"/>
        </w:rPr>
        <w:t>int</w:t>
      </w:r>
      <w:r w:rsidRPr="00FF6D07">
        <w:rPr>
          <w:rFonts w:eastAsiaTheme="minorHAnsi"/>
          <w:sz w:val="18"/>
          <w:szCs w:val="18"/>
          <w:lang w:eastAsia="en-US"/>
        </w:rPr>
        <w:t xml:space="preserve"> combinationIdx,</w:t>
      </w:r>
    </w:p>
    <w:p w14:paraId="3A9DC854"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color w:val="0000FF"/>
          <w:sz w:val="18"/>
          <w:szCs w:val="18"/>
          <w:lang w:eastAsia="en-US"/>
        </w:rPr>
        <w:t>int</w:t>
      </w:r>
      <w:r w:rsidRPr="00FF6D07">
        <w:rPr>
          <w:rFonts w:eastAsiaTheme="minorHAnsi"/>
          <w:sz w:val="18"/>
          <w:szCs w:val="18"/>
          <w:lang w:eastAsia="en-US"/>
        </w:rPr>
        <w:t xml:space="preserve"> firstSetIdx,</w:t>
      </w:r>
    </w:p>
    <w:p w14:paraId="521B0266"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t>Action&lt;</w:t>
      </w:r>
      <w:r w:rsidRPr="00FF6D07">
        <w:rPr>
          <w:rFonts w:eastAsiaTheme="minorHAnsi"/>
          <w:color w:val="0000FF"/>
          <w:sz w:val="18"/>
          <w:szCs w:val="18"/>
          <w:lang w:eastAsia="en-US"/>
        </w:rPr>
        <w:t>int</w:t>
      </w:r>
      <w:r w:rsidRPr="00FF6D07">
        <w:rPr>
          <w:rFonts w:eastAsiaTheme="minorHAnsi"/>
          <w:sz w:val="18"/>
          <w:szCs w:val="18"/>
          <w:lang w:eastAsia="en-US"/>
        </w:rPr>
        <w:t>[]&gt; visit)</w:t>
      </w:r>
    </w:p>
    <w:p w14:paraId="7137F29F"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w:t>
      </w:r>
    </w:p>
    <w:p w14:paraId="0A63A95D"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color w:val="0000FF"/>
          <w:sz w:val="18"/>
          <w:szCs w:val="18"/>
          <w:lang w:eastAsia="en-US"/>
        </w:rPr>
        <w:t>if</w:t>
      </w:r>
      <w:r w:rsidRPr="00FF6D07">
        <w:rPr>
          <w:rFonts w:eastAsiaTheme="minorHAnsi"/>
          <w:sz w:val="18"/>
          <w:szCs w:val="18"/>
          <w:lang w:eastAsia="en-US"/>
        </w:rPr>
        <w:t xml:space="preserve"> (combinationIdx == combination.Length)</w:t>
      </w:r>
    </w:p>
    <w:p w14:paraId="2C6501F8"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t>{</w:t>
      </w:r>
    </w:p>
    <w:p w14:paraId="3A094EE0"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t>visit(combination);</w:t>
      </w:r>
    </w:p>
    <w:p w14:paraId="1223C1AB"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color w:val="0000FF"/>
          <w:sz w:val="18"/>
          <w:szCs w:val="18"/>
          <w:lang w:eastAsia="en-US"/>
        </w:rPr>
        <w:t>return</w:t>
      </w:r>
      <w:r w:rsidRPr="00FF6D07">
        <w:rPr>
          <w:rFonts w:eastAsiaTheme="minorHAnsi"/>
          <w:sz w:val="18"/>
          <w:szCs w:val="18"/>
          <w:lang w:eastAsia="en-US"/>
        </w:rPr>
        <w:t>;</w:t>
      </w:r>
    </w:p>
    <w:p w14:paraId="00C96BE1"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t>}</w:t>
      </w:r>
    </w:p>
    <w:p w14:paraId="4A3C5767" w14:textId="77777777" w:rsidR="00372D57" w:rsidRPr="00FF6D07" w:rsidRDefault="00372D57" w:rsidP="00372D57">
      <w:pPr>
        <w:pStyle w:val="SourceCode"/>
        <w:rPr>
          <w:rFonts w:eastAsiaTheme="minorHAnsi"/>
          <w:sz w:val="18"/>
          <w:szCs w:val="18"/>
          <w:lang w:eastAsia="en-US"/>
        </w:rPr>
      </w:pPr>
    </w:p>
    <w:p w14:paraId="07F1DAE5"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color w:val="0000FF"/>
          <w:sz w:val="18"/>
          <w:szCs w:val="18"/>
          <w:lang w:eastAsia="en-US"/>
        </w:rPr>
        <w:t>for</w:t>
      </w:r>
      <w:r w:rsidRPr="00FF6D07">
        <w:rPr>
          <w:rFonts w:eastAsiaTheme="minorHAnsi"/>
          <w:sz w:val="18"/>
          <w:szCs w:val="18"/>
          <w:lang w:eastAsia="en-US"/>
        </w:rPr>
        <w:t xml:space="preserve"> (</w:t>
      </w:r>
      <w:r w:rsidRPr="00FF6D07">
        <w:rPr>
          <w:rFonts w:eastAsiaTheme="minorHAnsi"/>
          <w:color w:val="0000FF"/>
          <w:sz w:val="18"/>
          <w:szCs w:val="18"/>
          <w:lang w:eastAsia="en-US"/>
        </w:rPr>
        <w:t>int</w:t>
      </w:r>
      <w:r w:rsidRPr="00FF6D07">
        <w:rPr>
          <w:rFonts w:eastAsiaTheme="minorHAnsi"/>
          <w:sz w:val="18"/>
          <w:szCs w:val="18"/>
          <w:lang w:eastAsia="en-US"/>
        </w:rPr>
        <w:t xml:space="preserve"> setIdx = firstSetIdx; setIdx &lt; set.Length ; setIdx++)</w:t>
      </w:r>
    </w:p>
    <w:p w14:paraId="64674547"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t>{</w:t>
      </w:r>
    </w:p>
    <w:p w14:paraId="68D99692"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t>combination[combinationIdx] = set[setIdx];</w:t>
      </w:r>
    </w:p>
    <w:p w14:paraId="7E7260D0"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p>
    <w:p w14:paraId="04F8FC7C"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t xml:space="preserve">GeneratePermutations(set, combination,combinationIdx + </w:t>
      </w:r>
      <w:r w:rsidRPr="00FF6D07">
        <w:rPr>
          <w:rFonts w:eastAsiaTheme="minorHAnsi"/>
          <w:color w:val="C81EFA"/>
          <w:sz w:val="18"/>
          <w:szCs w:val="18"/>
          <w:lang w:eastAsia="en-US"/>
        </w:rPr>
        <w:t>1</w:t>
      </w:r>
      <w:r w:rsidRPr="00FF6D07">
        <w:rPr>
          <w:rFonts w:eastAsiaTheme="minorHAnsi"/>
          <w:sz w:val="18"/>
          <w:szCs w:val="18"/>
          <w:lang w:eastAsia="en-US"/>
        </w:rPr>
        <w:t xml:space="preserve">, setIdx + </w:t>
      </w:r>
      <w:r w:rsidRPr="00FF6D07">
        <w:rPr>
          <w:rFonts w:eastAsiaTheme="minorHAnsi"/>
          <w:color w:val="C81EFA"/>
          <w:sz w:val="18"/>
          <w:szCs w:val="18"/>
          <w:lang w:eastAsia="en-US"/>
        </w:rPr>
        <w:t>1</w:t>
      </w:r>
    </w:p>
    <w:p w14:paraId="5EFACA55"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r>
      <w:r w:rsidRPr="00FF6D07">
        <w:rPr>
          <w:rFonts w:eastAsiaTheme="minorHAnsi"/>
          <w:sz w:val="18"/>
          <w:szCs w:val="18"/>
          <w:lang w:eastAsia="en-US"/>
        </w:rPr>
        <w:tab/>
      </w:r>
      <w:r w:rsidRPr="00FF6D07">
        <w:rPr>
          <w:rFonts w:eastAsiaTheme="minorHAnsi"/>
          <w:sz w:val="18"/>
          <w:szCs w:val="18"/>
          <w:lang w:eastAsia="en-US"/>
        </w:rPr>
        <w:tab/>
        <w:t>,visit);</w:t>
      </w:r>
    </w:p>
    <w:p w14:paraId="5630FBF0"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ab/>
        <w:t>}</w:t>
      </w:r>
    </w:p>
    <w:p w14:paraId="303E16F5" w14:textId="77777777" w:rsidR="00372D57" w:rsidRPr="00FF6D07" w:rsidRDefault="00372D57" w:rsidP="00372D57">
      <w:pPr>
        <w:pStyle w:val="SourceCode"/>
        <w:rPr>
          <w:rFonts w:eastAsiaTheme="minorHAnsi"/>
          <w:sz w:val="18"/>
          <w:szCs w:val="18"/>
          <w:lang w:eastAsia="en-US"/>
        </w:rPr>
      </w:pPr>
      <w:r w:rsidRPr="00FF6D07">
        <w:rPr>
          <w:rFonts w:eastAsiaTheme="minorHAnsi"/>
          <w:sz w:val="18"/>
          <w:szCs w:val="18"/>
          <w:lang w:eastAsia="en-US"/>
        </w:rPr>
        <w:t>}</w:t>
      </w:r>
    </w:p>
    <w:p w14:paraId="11DCB816" w14:textId="77777777" w:rsidR="002D4828" w:rsidRDefault="002D4828">
      <w:pPr>
        <w:spacing w:after="160" w:line="259" w:lineRule="auto"/>
        <w:rPr>
          <w:rFonts w:asciiTheme="majorHAnsi" w:eastAsiaTheme="majorEastAsia" w:hAnsiTheme="majorHAnsi" w:cstheme="majorBidi"/>
          <w:color w:val="31378B" w:themeColor="text2"/>
          <w:sz w:val="28"/>
          <w:szCs w:val="26"/>
        </w:rPr>
      </w:pPr>
      <w:r>
        <w:br w:type="page"/>
      </w:r>
    </w:p>
    <w:p w14:paraId="6283507D" w14:textId="77777777" w:rsidR="002426BA" w:rsidRDefault="002426BA" w:rsidP="002426BA">
      <w:pPr>
        <w:pStyle w:val="Heading3"/>
      </w:pPr>
      <w:r>
        <w:lastRenderedPageBreak/>
        <w:t>Properties of Combinatorial Coefficients</w:t>
      </w:r>
    </w:p>
    <w:p w14:paraId="62B3C637" w14:textId="77777777" w:rsidR="002426BA" w:rsidRDefault="002426BA" w:rsidP="002426BA">
      <w:pPr>
        <w:rPr>
          <w:rFonts w:eastAsia="Times New Roman"/>
          <w:color w:val="auto"/>
        </w:rPr>
      </w:pPr>
      <w:r>
        <w:rPr>
          <w:b/>
        </w:rPr>
        <w:t xml:space="preserve">1. </w:t>
      </w:r>
      <w:r>
        <w:rPr>
          <w:rFonts w:ascii="Times New Roman" w:eastAsia="Times New Roman" w:hAnsi="Times New Roman" w:cs="Times New Roman"/>
          <w:b/>
          <w:position w:val="-12"/>
          <w:szCs w:val="24"/>
          <w:lang w:val="en-US" w:eastAsia="en-US"/>
        </w:rPr>
        <w:object w:dxaOrig="923" w:dyaOrig="383" w14:anchorId="44E9D228">
          <v:shape id="_x0000_i1025" type="#_x0000_t75" style="width:45.4pt;height:19.1pt" o:ole="">
            <v:imagedata r:id="rId38" o:title=""/>
          </v:shape>
          <o:OLEObject Type="Embed" ProgID="Equation.3" ShapeID="_x0000_i1025" DrawAspect="Content" ObjectID="_1642418974" r:id="rId39"/>
        </w:object>
      </w:r>
      <w:r>
        <w:rPr>
          <w:b/>
        </w:rPr>
        <w:t xml:space="preserve"> </w:t>
      </w:r>
      <w:r>
        <w:t xml:space="preserve">Because </w:t>
      </w:r>
      <w:r>
        <w:rPr>
          <w:rFonts w:ascii="Times New Roman" w:eastAsia="Times New Roman" w:hAnsi="Times New Roman" w:cs="Times New Roman"/>
          <w:position w:val="-28"/>
          <w:szCs w:val="24"/>
          <w:lang w:val="en-US" w:eastAsia="en-US"/>
        </w:rPr>
        <w:object w:dxaOrig="2363" w:dyaOrig="660" w14:anchorId="593026A4">
          <v:shape id="_x0000_i1026" type="#_x0000_t75" style="width:117.4pt;height:34.1pt" o:ole="">
            <v:imagedata r:id="rId40" o:title=""/>
          </v:shape>
          <o:OLEObject Type="Embed" ProgID="Equation.3" ShapeID="_x0000_i1026" DrawAspect="Content" ObjectID="_1642418975" r:id="rId41"/>
        </w:object>
      </w:r>
      <w:r>
        <w:t xml:space="preserve">and </w:t>
      </w:r>
      <w:r>
        <w:rPr>
          <w:rFonts w:ascii="Times New Roman" w:eastAsia="Times New Roman" w:hAnsi="Times New Roman" w:cs="Times New Roman"/>
          <w:position w:val="-24"/>
          <w:szCs w:val="24"/>
          <w:lang w:val="en-US" w:eastAsia="en-US"/>
        </w:rPr>
        <w:object w:dxaOrig="1380" w:dyaOrig="623" w14:anchorId="274740D0">
          <v:shape id="_x0000_i1027" type="#_x0000_t75" style="width:68.25pt;height:30.35pt" o:ole="">
            <v:imagedata r:id="rId42" o:title=""/>
          </v:shape>
          <o:OLEObject Type="Embed" ProgID="Equation.3" ShapeID="_x0000_i1027" DrawAspect="Content" ObjectID="_1642418976" r:id="rId43"/>
        </w:object>
      </w:r>
    </w:p>
    <w:p w14:paraId="25C82105" w14:textId="77777777" w:rsidR="002426BA" w:rsidRDefault="002426BA" w:rsidP="002426BA">
      <w:r>
        <w:rPr>
          <w:b/>
        </w:rPr>
        <w:t xml:space="preserve">2.  </w:t>
      </w:r>
      <w:r>
        <w:rPr>
          <w:rFonts w:ascii="Times New Roman" w:eastAsia="Times New Roman" w:hAnsi="Times New Roman" w:cs="Times New Roman"/>
          <w:b/>
          <w:position w:val="-12"/>
          <w:szCs w:val="24"/>
          <w:lang w:val="en-US" w:eastAsia="en-US"/>
        </w:rPr>
        <w:object w:dxaOrig="1080" w:dyaOrig="383" w14:anchorId="738E403B">
          <v:shape id="_x0000_i1028" type="#_x0000_t75" style="width:52.9pt;height:19.1pt" o:ole="">
            <v:imagedata r:id="rId44" o:title=""/>
          </v:shape>
          <o:OLEObject Type="Embed" ProgID="Equation.3" ShapeID="_x0000_i1028" DrawAspect="Content" ObjectID="_1642418977" r:id="rId45"/>
        </w:object>
      </w:r>
      <w:r>
        <w:t xml:space="preserve">Because </w:t>
      </w:r>
      <w:r>
        <w:rPr>
          <w:rFonts w:ascii="Times New Roman" w:eastAsia="Times New Roman" w:hAnsi="Times New Roman" w:cs="Times New Roman"/>
          <w:position w:val="-28"/>
          <w:szCs w:val="24"/>
          <w:lang w:val="en-US" w:eastAsia="en-US"/>
        </w:rPr>
        <w:object w:dxaOrig="4238" w:dyaOrig="660" w14:anchorId="3342FB04">
          <v:shape id="_x0000_i1029" type="#_x0000_t75" style="width:212.25pt;height:34.1pt" o:ole="">
            <v:imagedata r:id="rId46" o:title=""/>
          </v:shape>
          <o:OLEObject Type="Embed" ProgID="Equation.3" ShapeID="_x0000_i1029" DrawAspect="Content" ObjectID="_1642418978" r:id="rId47"/>
        </w:object>
      </w:r>
    </w:p>
    <w:p w14:paraId="09A78C05" w14:textId="77777777" w:rsidR="002426BA" w:rsidRDefault="002426BA" w:rsidP="002426BA"/>
    <w:p w14:paraId="7BB34F10" w14:textId="77777777" w:rsidR="002426BA" w:rsidRDefault="002426BA" w:rsidP="002426BA">
      <w:pPr>
        <w:rPr>
          <w:b/>
        </w:rPr>
      </w:pPr>
      <w:r>
        <w:rPr>
          <w:b/>
        </w:rPr>
        <w:t xml:space="preserve">3. </w:t>
      </w:r>
      <w:r>
        <w:rPr>
          <w:rFonts w:ascii="Times New Roman" w:eastAsia="Times New Roman" w:hAnsi="Times New Roman" w:cs="Times New Roman"/>
          <w:b/>
          <w:position w:val="-10"/>
          <w:szCs w:val="24"/>
          <w:lang w:val="en-US" w:eastAsia="en-US"/>
        </w:rPr>
        <w:object w:dxaOrig="1823" w:dyaOrig="360" w14:anchorId="2BA48B5E">
          <v:shape id="_x0000_i1030" type="#_x0000_t75" style="width:91.1pt;height:19.1pt" o:ole="">
            <v:imagedata r:id="rId48" o:title=""/>
          </v:shape>
          <o:OLEObject Type="Embed" ProgID="Equation.3" ShapeID="_x0000_i1030" DrawAspect="Content" ObjectID="_1642418979" r:id="rId49"/>
        </w:object>
      </w:r>
      <w:r>
        <w:rPr>
          <w:b/>
        </w:rPr>
        <w:t xml:space="preserve"> </w:t>
      </w:r>
      <w:r>
        <w:t xml:space="preserve">Because </w:t>
      </w:r>
      <w:r>
        <w:rPr>
          <w:b/>
        </w:rPr>
        <w:t xml:space="preserve">Insert Proof </w:t>
      </w:r>
    </w:p>
    <w:p w14:paraId="28ED224F" w14:textId="77777777" w:rsidR="002426BA" w:rsidRDefault="002426BA" w:rsidP="002426BA">
      <w:pPr>
        <w:spacing w:after="160" w:line="259" w:lineRule="auto"/>
        <w:rPr>
          <w:rFonts w:asciiTheme="majorHAnsi" w:eastAsiaTheme="majorEastAsia" w:hAnsiTheme="majorHAnsi" w:cstheme="majorBidi"/>
          <w:color w:val="31378B" w:themeColor="text2"/>
          <w:sz w:val="32"/>
          <w:szCs w:val="28"/>
        </w:rPr>
      </w:pPr>
      <w:r>
        <w:br w:type="page"/>
      </w:r>
    </w:p>
    <w:p w14:paraId="7730C097" w14:textId="70233608" w:rsidR="00C92CD1" w:rsidRDefault="00C92CD1" w:rsidP="00C92CD1">
      <w:pPr>
        <w:pStyle w:val="Heading3"/>
      </w:pPr>
      <w:r>
        <w:lastRenderedPageBreak/>
        <w:t>Circular Permutations</w:t>
      </w:r>
    </w:p>
    <w:p w14:paraId="12F33960" w14:textId="6A33D59B" w:rsidR="00C92CD1" w:rsidRPr="00BC404E" w:rsidRDefault="00C92CD1" w:rsidP="00BC404E">
      <w:pPr>
        <w:rPr>
          <w:rFonts w:eastAsia="Times New Roman"/>
          <w:color w:val="auto"/>
        </w:rPr>
      </w:pPr>
      <w:r>
        <w:t>With a circular permutation we consider two different permutations where each entry has the same element to its right/left as identical</w:t>
      </w:r>
      <w:r>
        <w:rPr>
          <w:noProof/>
        </w:rPr>
        <mc:AlternateContent>
          <mc:Choice Requires="wpc">
            <w:drawing>
              <wp:inline distT="0" distB="0" distL="0" distR="0" wp14:anchorId="7BCA5E72" wp14:editId="1D9623A4">
                <wp:extent cx="5486400" cy="2971800"/>
                <wp:effectExtent l="0" t="9525" r="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 name="Text Box 71"/>
                        <wps:cNvSpPr txBox="1">
                          <a:spLocks noChangeArrowheads="1"/>
                        </wps:cNvSpPr>
                        <wps:spPr bwMode="auto">
                          <a:xfrm>
                            <a:off x="1714500" y="1942929"/>
                            <a:ext cx="457200" cy="382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70D9B" w14:textId="77777777" w:rsidR="00C92CD1" w:rsidRDefault="00C92CD1" w:rsidP="00C92CD1">
                              <w:pPr>
                                <w:rPr>
                                  <w:b/>
                                  <w:sz w:val="44"/>
                                  <w:szCs w:val="44"/>
                                </w:rPr>
                              </w:pPr>
                              <w:r>
                                <w:rPr>
                                  <w:b/>
                                  <w:sz w:val="44"/>
                                  <w:szCs w:val="44"/>
                                </w:rPr>
                                <w:t>=</w:t>
                              </w:r>
                            </w:p>
                            <w:p w14:paraId="0C91E6C7" w14:textId="77777777" w:rsidR="00C92CD1" w:rsidRDefault="00C92CD1" w:rsidP="00C92CD1">
                              <w:pPr>
                                <w:rPr>
                                  <w:b/>
                                  <w:sz w:val="44"/>
                                  <w:szCs w:val="44"/>
                                </w:rPr>
                              </w:pPr>
                            </w:p>
                          </w:txbxContent>
                        </wps:txbx>
                        <wps:bodyPr rot="0" vert="horz" wrap="square" lIns="91440" tIns="45720" rIns="91440" bIns="45720" anchor="t" anchorCtr="0" upright="1">
                          <a:noAutofit/>
                        </wps:bodyPr>
                      </wps:wsp>
                      <wps:wsp>
                        <wps:cNvPr id="85" name="Rectangle 72"/>
                        <wps:cNvSpPr>
                          <a:spLocks noChangeArrowheads="1"/>
                        </wps:cNvSpPr>
                        <wps:spPr bwMode="auto">
                          <a:xfrm>
                            <a:off x="685800" y="228144"/>
                            <a:ext cx="342900" cy="342957"/>
                          </a:xfrm>
                          <a:prstGeom prst="rect">
                            <a:avLst/>
                          </a:prstGeom>
                          <a:solidFill>
                            <a:srgbClr val="FFFFFF"/>
                          </a:solidFill>
                          <a:ln w="9525">
                            <a:solidFill>
                              <a:srgbClr val="000000"/>
                            </a:solidFill>
                            <a:prstDash val="dash"/>
                            <a:miter lim="800000"/>
                            <a:headEnd/>
                            <a:tailEnd/>
                          </a:ln>
                        </wps:spPr>
                        <wps:txbx>
                          <w:txbxContent>
                            <w:p w14:paraId="782F2450" w14:textId="77777777" w:rsidR="00C92CD1" w:rsidRDefault="00C92CD1" w:rsidP="00C92CD1">
                              <w:r>
                                <w:t>B</w:t>
                              </w:r>
                            </w:p>
                            <w:p w14:paraId="439112B0" w14:textId="77777777" w:rsidR="00C92CD1" w:rsidRDefault="00C92CD1" w:rsidP="00C92CD1"/>
                          </w:txbxContent>
                        </wps:txbx>
                        <wps:bodyPr rot="0" vert="horz" wrap="square" lIns="91440" tIns="45720" rIns="91440" bIns="45720" anchor="t" anchorCtr="0" upright="1">
                          <a:noAutofit/>
                        </wps:bodyPr>
                      </wps:wsp>
                      <wps:wsp>
                        <wps:cNvPr id="86" name="Oval 73"/>
                        <wps:cNvSpPr>
                          <a:spLocks noChangeArrowheads="1"/>
                        </wps:cNvSpPr>
                        <wps:spPr bwMode="auto">
                          <a:xfrm>
                            <a:off x="228600" y="0"/>
                            <a:ext cx="1257300" cy="137108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Rectangle 74"/>
                        <wps:cNvSpPr>
                          <a:spLocks noChangeArrowheads="1"/>
                        </wps:cNvSpPr>
                        <wps:spPr bwMode="auto">
                          <a:xfrm>
                            <a:off x="114300" y="228144"/>
                            <a:ext cx="342900" cy="342957"/>
                          </a:xfrm>
                          <a:prstGeom prst="rect">
                            <a:avLst/>
                          </a:prstGeom>
                          <a:solidFill>
                            <a:srgbClr val="FFFFFF"/>
                          </a:solidFill>
                          <a:ln w="9525">
                            <a:solidFill>
                              <a:srgbClr val="000000"/>
                            </a:solidFill>
                            <a:prstDash val="dash"/>
                            <a:miter lim="800000"/>
                            <a:headEnd/>
                            <a:tailEnd/>
                          </a:ln>
                        </wps:spPr>
                        <wps:txbx>
                          <w:txbxContent>
                            <w:p w14:paraId="6175EAED" w14:textId="77777777" w:rsidR="00C92CD1" w:rsidRDefault="00C92CD1" w:rsidP="00C92CD1">
                              <w:r>
                                <w:t>A</w:t>
                              </w:r>
                            </w:p>
                            <w:p w14:paraId="03C27991" w14:textId="77777777" w:rsidR="00C92CD1" w:rsidRDefault="00C92CD1" w:rsidP="00C92CD1"/>
                          </w:txbxContent>
                        </wps:txbx>
                        <wps:bodyPr rot="0" vert="horz" wrap="square" lIns="91440" tIns="45720" rIns="91440" bIns="45720" anchor="t" anchorCtr="0" upright="1">
                          <a:noAutofit/>
                        </wps:bodyPr>
                      </wps:wsp>
                      <wps:wsp>
                        <wps:cNvPr id="88" name="Rectangle 75"/>
                        <wps:cNvSpPr>
                          <a:spLocks noChangeArrowheads="1"/>
                        </wps:cNvSpPr>
                        <wps:spPr bwMode="auto">
                          <a:xfrm>
                            <a:off x="114300" y="799986"/>
                            <a:ext cx="342900" cy="341476"/>
                          </a:xfrm>
                          <a:prstGeom prst="rect">
                            <a:avLst/>
                          </a:prstGeom>
                          <a:solidFill>
                            <a:srgbClr val="FFFFFF"/>
                          </a:solidFill>
                          <a:ln w="9525">
                            <a:solidFill>
                              <a:srgbClr val="000000"/>
                            </a:solidFill>
                            <a:prstDash val="dash"/>
                            <a:miter lim="800000"/>
                            <a:headEnd/>
                            <a:tailEnd/>
                          </a:ln>
                        </wps:spPr>
                        <wps:txbx>
                          <w:txbxContent>
                            <w:p w14:paraId="606786EB" w14:textId="77777777" w:rsidR="00C92CD1" w:rsidRDefault="00C92CD1" w:rsidP="00C92CD1">
                              <w:r>
                                <w:t>D</w:t>
                              </w:r>
                            </w:p>
                            <w:p w14:paraId="7EAFC0A1" w14:textId="77777777" w:rsidR="00C92CD1" w:rsidRDefault="00C92CD1" w:rsidP="00C92CD1"/>
                          </w:txbxContent>
                        </wps:txbx>
                        <wps:bodyPr rot="0" vert="horz" wrap="square" lIns="91440" tIns="45720" rIns="91440" bIns="45720" anchor="t" anchorCtr="0" upright="1">
                          <a:noAutofit/>
                        </wps:bodyPr>
                      </wps:wsp>
                      <wps:wsp>
                        <wps:cNvPr id="89" name="Rectangle 76"/>
                        <wps:cNvSpPr>
                          <a:spLocks noChangeArrowheads="1"/>
                        </wps:cNvSpPr>
                        <wps:spPr bwMode="auto">
                          <a:xfrm>
                            <a:off x="1257300" y="228144"/>
                            <a:ext cx="342900" cy="342216"/>
                          </a:xfrm>
                          <a:prstGeom prst="rect">
                            <a:avLst/>
                          </a:prstGeom>
                          <a:solidFill>
                            <a:srgbClr val="FFFFFF"/>
                          </a:solidFill>
                          <a:ln w="9525">
                            <a:solidFill>
                              <a:srgbClr val="000000"/>
                            </a:solidFill>
                            <a:prstDash val="dash"/>
                            <a:miter lim="800000"/>
                            <a:headEnd/>
                            <a:tailEnd/>
                          </a:ln>
                        </wps:spPr>
                        <wps:txbx>
                          <w:txbxContent>
                            <w:p w14:paraId="74806844" w14:textId="77777777" w:rsidR="00C92CD1" w:rsidRDefault="00C92CD1" w:rsidP="00C92CD1">
                              <w:r>
                                <w:t>B</w:t>
                              </w:r>
                            </w:p>
                            <w:p w14:paraId="7D2CFB60" w14:textId="77777777" w:rsidR="00C92CD1" w:rsidRDefault="00C92CD1" w:rsidP="00C92CD1"/>
                          </w:txbxContent>
                        </wps:txbx>
                        <wps:bodyPr rot="0" vert="horz" wrap="square" lIns="91440" tIns="45720" rIns="91440" bIns="45720" anchor="t" anchorCtr="0" upright="1">
                          <a:noAutofit/>
                        </wps:bodyPr>
                      </wps:wsp>
                      <wps:wsp>
                        <wps:cNvPr id="90" name="Rectangle 77"/>
                        <wps:cNvSpPr>
                          <a:spLocks noChangeArrowheads="1"/>
                        </wps:cNvSpPr>
                        <wps:spPr bwMode="auto">
                          <a:xfrm>
                            <a:off x="1257300" y="799986"/>
                            <a:ext cx="342900" cy="341476"/>
                          </a:xfrm>
                          <a:prstGeom prst="rect">
                            <a:avLst/>
                          </a:prstGeom>
                          <a:solidFill>
                            <a:srgbClr val="FFFFFF"/>
                          </a:solidFill>
                          <a:ln w="9525">
                            <a:solidFill>
                              <a:srgbClr val="000000"/>
                            </a:solidFill>
                            <a:prstDash val="dash"/>
                            <a:miter lim="800000"/>
                            <a:headEnd/>
                            <a:tailEnd/>
                          </a:ln>
                        </wps:spPr>
                        <wps:txbx>
                          <w:txbxContent>
                            <w:p w14:paraId="4612E97F" w14:textId="77777777" w:rsidR="00C92CD1" w:rsidRDefault="00C92CD1" w:rsidP="00C92CD1">
                              <w:r>
                                <w:t>C</w:t>
                              </w:r>
                            </w:p>
                            <w:p w14:paraId="5E948EB1" w14:textId="77777777" w:rsidR="00C92CD1" w:rsidRDefault="00C92CD1" w:rsidP="00C92CD1"/>
                          </w:txbxContent>
                        </wps:txbx>
                        <wps:bodyPr rot="0" vert="horz" wrap="square" lIns="91440" tIns="45720" rIns="91440" bIns="45720" anchor="t" anchorCtr="0" upright="1">
                          <a:noAutofit/>
                        </wps:bodyPr>
                      </wps:wsp>
                      <wps:wsp>
                        <wps:cNvPr id="91" name="Rectangle 78"/>
                        <wps:cNvSpPr>
                          <a:spLocks noChangeArrowheads="1"/>
                        </wps:cNvSpPr>
                        <wps:spPr bwMode="auto">
                          <a:xfrm>
                            <a:off x="2628900" y="228144"/>
                            <a:ext cx="342900" cy="342957"/>
                          </a:xfrm>
                          <a:prstGeom prst="rect">
                            <a:avLst/>
                          </a:prstGeom>
                          <a:solidFill>
                            <a:srgbClr val="FFFFFF"/>
                          </a:solidFill>
                          <a:ln w="9525">
                            <a:solidFill>
                              <a:srgbClr val="000000"/>
                            </a:solidFill>
                            <a:prstDash val="dash"/>
                            <a:miter lim="800000"/>
                            <a:headEnd/>
                            <a:tailEnd/>
                          </a:ln>
                        </wps:spPr>
                        <wps:txbx>
                          <w:txbxContent>
                            <w:p w14:paraId="34F3B3E7" w14:textId="77777777" w:rsidR="00C92CD1" w:rsidRDefault="00C92CD1" w:rsidP="00C92CD1">
                              <w:r>
                                <w:t>B</w:t>
                              </w:r>
                            </w:p>
                            <w:p w14:paraId="0449735F" w14:textId="77777777" w:rsidR="00C92CD1" w:rsidRDefault="00C92CD1" w:rsidP="00C92CD1"/>
                          </w:txbxContent>
                        </wps:txbx>
                        <wps:bodyPr rot="0" vert="horz" wrap="square" lIns="91440" tIns="45720" rIns="91440" bIns="45720" anchor="t" anchorCtr="0" upright="1">
                          <a:noAutofit/>
                        </wps:bodyPr>
                      </wps:wsp>
                      <wps:wsp>
                        <wps:cNvPr id="92" name="Oval 79"/>
                        <wps:cNvSpPr>
                          <a:spLocks noChangeArrowheads="1"/>
                        </wps:cNvSpPr>
                        <wps:spPr bwMode="auto">
                          <a:xfrm>
                            <a:off x="2171700" y="0"/>
                            <a:ext cx="1257300" cy="137108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Rectangle 80"/>
                        <wps:cNvSpPr>
                          <a:spLocks noChangeArrowheads="1"/>
                        </wps:cNvSpPr>
                        <wps:spPr bwMode="auto">
                          <a:xfrm>
                            <a:off x="2057400" y="228144"/>
                            <a:ext cx="342900" cy="342957"/>
                          </a:xfrm>
                          <a:prstGeom prst="rect">
                            <a:avLst/>
                          </a:prstGeom>
                          <a:solidFill>
                            <a:srgbClr val="FFFFFF"/>
                          </a:solidFill>
                          <a:ln w="9525">
                            <a:solidFill>
                              <a:srgbClr val="000000"/>
                            </a:solidFill>
                            <a:prstDash val="dash"/>
                            <a:miter lim="800000"/>
                            <a:headEnd/>
                            <a:tailEnd/>
                          </a:ln>
                        </wps:spPr>
                        <wps:txbx>
                          <w:txbxContent>
                            <w:p w14:paraId="590D6DD0" w14:textId="77777777" w:rsidR="00C92CD1" w:rsidRDefault="00C92CD1" w:rsidP="00C92CD1">
                              <w:r>
                                <w:t>D</w:t>
                              </w:r>
                            </w:p>
                            <w:p w14:paraId="733AA691" w14:textId="77777777" w:rsidR="00C92CD1" w:rsidRDefault="00C92CD1" w:rsidP="00C92CD1"/>
                          </w:txbxContent>
                        </wps:txbx>
                        <wps:bodyPr rot="0" vert="horz" wrap="square" lIns="91440" tIns="45720" rIns="91440" bIns="45720" anchor="t" anchorCtr="0" upright="1">
                          <a:noAutofit/>
                        </wps:bodyPr>
                      </wps:wsp>
                      <wps:wsp>
                        <wps:cNvPr id="94" name="Rectangle 81"/>
                        <wps:cNvSpPr>
                          <a:spLocks noChangeArrowheads="1"/>
                        </wps:cNvSpPr>
                        <wps:spPr bwMode="auto">
                          <a:xfrm>
                            <a:off x="2057400" y="800727"/>
                            <a:ext cx="342900" cy="340735"/>
                          </a:xfrm>
                          <a:prstGeom prst="rect">
                            <a:avLst/>
                          </a:prstGeom>
                          <a:solidFill>
                            <a:srgbClr val="FFFFFF"/>
                          </a:solidFill>
                          <a:ln w="9525">
                            <a:solidFill>
                              <a:srgbClr val="000000"/>
                            </a:solidFill>
                            <a:prstDash val="dash"/>
                            <a:miter lim="800000"/>
                            <a:headEnd/>
                            <a:tailEnd/>
                          </a:ln>
                        </wps:spPr>
                        <wps:txbx>
                          <w:txbxContent>
                            <w:p w14:paraId="3BA10CE7" w14:textId="77777777" w:rsidR="00C92CD1" w:rsidRDefault="00C92CD1" w:rsidP="00C92CD1">
                              <w:r>
                                <w:t>C</w:t>
                              </w:r>
                            </w:p>
                            <w:p w14:paraId="2C78D196" w14:textId="77777777" w:rsidR="00C92CD1" w:rsidRDefault="00C92CD1" w:rsidP="00C92CD1"/>
                          </w:txbxContent>
                        </wps:txbx>
                        <wps:bodyPr rot="0" vert="horz" wrap="square" lIns="91440" tIns="45720" rIns="91440" bIns="45720" anchor="t" anchorCtr="0" upright="1">
                          <a:noAutofit/>
                        </wps:bodyPr>
                      </wps:wsp>
                      <wps:wsp>
                        <wps:cNvPr id="95" name="Rectangle 82"/>
                        <wps:cNvSpPr>
                          <a:spLocks noChangeArrowheads="1"/>
                        </wps:cNvSpPr>
                        <wps:spPr bwMode="auto">
                          <a:xfrm>
                            <a:off x="3200400" y="228144"/>
                            <a:ext cx="342900" cy="342216"/>
                          </a:xfrm>
                          <a:prstGeom prst="rect">
                            <a:avLst/>
                          </a:prstGeom>
                          <a:solidFill>
                            <a:srgbClr val="FFFFFF"/>
                          </a:solidFill>
                          <a:ln w="9525">
                            <a:solidFill>
                              <a:srgbClr val="000000"/>
                            </a:solidFill>
                            <a:prstDash val="dash"/>
                            <a:miter lim="800000"/>
                            <a:headEnd/>
                            <a:tailEnd/>
                          </a:ln>
                        </wps:spPr>
                        <wps:txbx>
                          <w:txbxContent>
                            <w:p w14:paraId="3ECD0B5E" w14:textId="77777777" w:rsidR="00C92CD1" w:rsidRDefault="00C92CD1" w:rsidP="00C92CD1">
                              <w:r>
                                <w:t>A</w:t>
                              </w:r>
                            </w:p>
                            <w:p w14:paraId="5B39D882" w14:textId="77777777" w:rsidR="00C92CD1" w:rsidRDefault="00C92CD1" w:rsidP="00C92CD1"/>
                          </w:txbxContent>
                        </wps:txbx>
                        <wps:bodyPr rot="0" vert="horz" wrap="square" lIns="91440" tIns="45720" rIns="91440" bIns="45720" anchor="t" anchorCtr="0" upright="1">
                          <a:noAutofit/>
                        </wps:bodyPr>
                      </wps:wsp>
                      <wps:wsp>
                        <wps:cNvPr id="96" name="Rectangle 83"/>
                        <wps:cNvSpPr>
                          <a:spLocks noChangeArrowheads="1"/>
                        </wps:cNvSpPr>
                        <wps:spPr bwMode="auto">
                          <a:xfrm>
                            <a:off x="3200400" y="800727"/>
                            <a:ext cx="342900" cy="340735"/>
                          </a:xfrm>
                          <a:prstGeom prst="rect">
                            <a:avLst/>
                          </a:prstGeom>
                          <a:solidFill>
                            <a:srgbClr val="FFFFFF"/>
                          </a:solidFill>
                          <a:ln w="9525">
                            <a:solidFill>
                              <a:srgbClr val="000000"/>
                            </a:solidFill>
                            <a:prstDash val="dash"/>
                            <a:miter lim="800000"/>
                            <a:headEnd/>
                            <a:tailEnd/>
                          </a:ln>
                        </wps:spPr>
                        <wps:txbx>
                          <w:txbxContent>
                            <w:p w14:paraId="4100E352" w14:textId="77777777" w:rsidR="00C92CD1" w:rsidRDefault="00C92CD1" w:rsidP="00C92CD1">
                              <w:r>
                                <w:t>B</w:t>
                              </w:r>
                            </w:p>
                            <w:p w14:paraId="5A1D91B6" w14:textId="77777777" w:rsidR="00C92CD1" w:rsidRDefault="00C92CD1" w:rsidP="00C92CD1"/>
                          </w:txbxContent>
                        </wps:txbx>
                        <wps:bodyPr rot="0" vert="horz" wrap="square" lIns="91440" tIns="45720" rIns="91440" bIns="45720" anchor="t" anchorCtr="0" upright="1">
                          <a:noAutofit/>
                        </wps:bodyPr>
                      </wps:wsp>
                      <wps:wsp>
                        <wps:cNvPr id="97" name="Rectangle 84"/>
                        <wps:cNvSpPr>
                          <a:spLocks noChangeArrowheads="1"/>
                        </wps:cNvSpPr>
                        <wps:spPr bwMode="auto">
                          <a:xfrm>
                            <a:off x="800100" y="1714785"/>
                            <a:ext cx="342900" cy="342957"/>
                          </a:xfrm>
                          <a:prstGeom prst="rect">
                            <a:avLst/>
                          </a:prstGeom>
                          <a:solidFill>
                            <a:srgbClr val="FFFFFF"/>
                          </a:solidFill>
                          <a:ln w="9525">
                            <a:solidFill>
                              <a:srgbClr val="000000"/>
                            </a:solidFill>
                            <a:prstDash val="dash"/>
                            <a:miter lim="800000"/>
                            <a:headEnd/>
                            <a:tailEnd/>
                          </a:ln>
                        </wps:spPr>
                        <wps:txbx>
                          <w:txbxContent>
                            <w:p w14:paraId="329F994C" w14:textId="77777777" w:rsidR="00C92CD1" w:rsidRDefault="00C92CD1" w:rsidP="00C92CD1">
                              <w:r>
                                <w:t>B</w:t>
                              </w:r>
                            </w:p>
                            <w:p w14:paraId="2FC8C09E" w14:textId="77777777" w:rsidR="00C92CD1" w:rsidRDefault="00C92CD1" w:rsidP="00C92CD1"/>
                          </w:txbxContent>
                        </wps:txbx>
                        <wps:bodyPr rot="0" vert="horz" wrap="square" lIns="91440" tIns="45720" rIns="91440" bIns="45720" anchor="t" anchorCtr="0" upright="1">
                          <a:noAutofit/>
                        </wps:bodyPr>
                      </wps:wsp>
                      <wps:wsp>
                        <wps:cNvPr id="98" name="Oval 85"/>
                        <wps:cNvSpPr>
                          <a:spLocks noChangeArrowheads="1"/>
                        </wps:cNvSpPr>
                        <wps:spPr bwMode="auto">
                          <a:xfrm>
                            <a:off x="342900" y="1485900"/>
                            <a:ext cx="1257300" cy="13703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Rectangle 86"/>
                        <wps:cNvSpPr>
                          <a:spLocks noChangeArrowheads="1"/>
                        </wps:cNvSpPr>
                        <wps:spPr bwMode="auto">
                          <a:xfrm>
                            <a:off x="228600" y="1714785"/>
                            <a:ext cx="342900" cy="342957"/>
                          </a:xfrm>
                          <a:prstGeom prst="rect">
                            <a:avLst/>
                          </a:prstGeom>
                          <a:solidFill>
                            <a:srgbClr val="FFFFFF"/>
                          </a:solidFill>
                          <a:ln w="9525">
                            <a:solidFill>
                              <a:srgbClr val="000000"/>
                            </a:solidFill>
                            <a:prstDash val="dash"/>
                            <a:miter lim="800000"/>
                            <a:headEnd/>
                            <a:tailEnd/>
                          </a:ln>
                        </wps:spPr>
                        <wps:txbx>
                          <w:txbxContent>
                            <w:p w14:paraId="5B373E30" w14:textId="77777777" w:rsidR="00C92CD1" w:rsidRDefault="00C92CD1" w:rsidP="00C92CD1">
                              <w:r>
                                <w:t>C</w:t>
                              </w:r>
                            </w:p>
                            <w:p w14:paraId="71599F96" w14:textId="77777777" w:rsidR="00C92CD1" w:rsidRDefault="00C92CD1" w:rsidP="00C92CD1"/>
                          </w:txbxContent>
                        </wps:txbx>
                        <wps:bodyPr rot="0" vert="horz" wrap="square" lIns="91440" tIns="45720" rIns="91440" bIns="45720" anchor="t" anchorCtr="0" upright="1">
                          <a:noAutofit/>
                        </wps:bodyPr>
                      </wps:wsp>
                      <wps:wsp>
                        <wps:cNvPr id="100" name="Rectangle 87"/>
                        <wps:cNvSpPr>
                          <a:spLocks noChangeArrowheads="1"/>
                        </wps:cNvSpPr>
                        <wps:spPr bwMode="auto">
                          <a:xfrm>
                            <a:off x="228600" y="2285145"/>
                            <a:ext cx="342900" cy="342957"/>
                          </a:xfrm>
                          <a:prstGeom prst="rect">
                            <a:avLst/>
                          </a:prstGeom>
                          <a:solidFill>
                            <a:srgbClr val="FFFFFF"/>
                          </a:solidFill>
                          <a:ln w="9525">
                            <a:solidFill>
                              <a:srgbClr val="000000"/>
                            </a:solidFill>
                            <a:prstDash val="dash"/>
                            <a:miter lim="800000"/>
                            <a:headEnd/>
                            <a:tailEnd/>
                          </a:ln>
                        </wps:spPr>
                        <wps:txbx>
                          <w:txbxContent>
                            <w:p w14:paraId="02EB09D1" w14:textId="77777777" w:rsidR="00C92CD1" w:rsidRDefault="00C92CD1" w:rsidP="00C92CD1">
                              <w:r>
                                <w:t>B</w:t>
                              </w:r>
                            </w:p>
                            <w:p w14:paraId="0DE44097" w14:textId="77777777" w:rsidR="00C92CD1" w:rsidRDefault="00C92CD1" w:rsidP="00C92CD1"/>
                          </w:txbxContent>
                        </wps:txbx>
                        <wps:bodyPr rot="0" vert="horz" wrap="square" lIns="91440" tIns="45720" rIns="91440" bIns="45720" anchor="t" anchorCtr="0" upright="1">
                          <a:noAutofit/>
                        </wps:bodyPr>
                      </wps:wsp>
                      <wps:wsp>
                        <wps:cNvPr id="101" name="Rectangle 88"/>
                        <wps:cNvSpPr>
                          <a:spLocks noChangeArrowheads="1"/>
                        </wps:cNvSpPr>
                        <wps:spPr bwMode="auto">
                          <a:xfrm>
                            <a:off x="1371600" y="1714785"/>
                            <a:ext cx="342900" cy="342216"/>
                          </a:xfrm>
                          <a:prstGeom prst="rect">
                            <a:avLst/>
                          </a:prstGeom>
                          <a:solidFill>
                            <a:srgbClr val="FFFFFF"/>
                          </a:solidFill>
                          <a:ln w="9525">
                            <a:solidFill>
                              <a:srgbClr val="000000"/>
                            </a:solidFill>
                            <a:prstDash val="dash"/>
                            <a:miter lim="800000"/>
                            <a:headEnd/>
                            <a:tailEnd/>
                          </a:ln>
                        </wps:spPr>
                        <wps:txbx>
                          <w:txbxContent>
                            <w:p w14:paraId="60D1EA12" w14:textId="77777777" w:rsidR="00C92CD1" w:rsidRDefault="00C92CD1" w:rsidP="00C92CD1">
                              <w:r>
                                <w:t>D</w:t>
                              </w:r>
                            </w:p>
                            <w:p w14:paraId="700D9558" w14:textId="77777777" w:rsidR="00C92CD1" w:rsidRDefault="00C92CD1" w:rsidP="00C92CD1"/>
                          </w:txbxContent>
                        </wps:txbx>
                        <wps:bodyPr rot="0" vert="horz" wrap="square" lIns="91440" tIns="45720" rIns="91440" bIns="45720" anchor="t" anchorCtr="0" upright="1">
                          <a:noAutofit/>
                        </wps:bodyPr>
                      </wps:wsp>
                      <wps:wsp>
                        <wps:cNvPr id="102" name="Rectangle 89"/>
                        <wps:cNvSpPr>
                          <a:spLocks noChangeArrowheads="1"/>
                        </wps:cNvSpPr>
                        <wps:spPr bwMode="auto">
                          <a:xfrm>
                            <a:off x="1371600" y="2285145"/>
                            <a:ext cx="342900" cy="342957"/>
                          </a:xfrm>
                          <a:prstGeom prst="rect">
                            <a:avLst/>
                          </a:prstGeom>
                          <a:solidFill>
                            <a:srgbClr val="FFFFFF"/>
                          </a:solidFill>
                          <a:ln w="9525">
                            <a:solidFill>
                              <a:srgbClr val="000000"/>
                            </a:solidFill>
                            <a:prstDash val="dash"/>
                            <a:miter lim="800000"/>
                            <a:headEnd/>
                            <a:tailEnd/>
                          </a:ln>
                        </wps:spPr>
                        <wps:txbx>
                          <w:txbxContent>
                            <w:p w14:paraId="018A6BF2" w14:textId="77777777" w:rsidR="00C92CD1" w:rsidRDefault="00C92CD1" w:rsidP="00C92CD1">
                              <w:r>
                                <w:t>A</w:t>
                              </w:r>
                            </w:p>
                            <w:p w14:paraId="365BCE39" w14:textId="77777777" w:rsidR="00C92CD1" w:rsidRDefault="00C92CD1" w:rsidP="00C92CD1"/>
                          </w:txbxContent>
                        </wps:txbx>
                        <wps:bodyPr rot="0" vert="horz" wrap="square" lIns="91440" tIns="45720" rIns="91440" bIns="45720" anchor="t" anchorCtr="0" upright="1">
                          <a:noAutofit/>
                        </wps:bodyPr>
                      </wps:wsp>
                      <wps:wsp>
                        <wps:cNvPr id="103" name="Rectangle 90"/>
                        <wps:cNvSpPr>
                          <a:spLocks noChangeArrowheads="1"/>
                        </wps:cNvSpPr>
                        <wps:spPr bwMode="auto">
                          <a:xfrm>
                            <a:off x="2628900" y="1715526"/>
                            <a:ext cx="342900" cy="342957"/>
                          </a:xfrm>
                          <a:prstGeom prst="rect">
                            <a:avLst/>
                          </a:prstGeom>
                          <a:solidFill>
                            <a:srgbClr val="FFFFFF"/>
                          </a:solidFill>
                          <a:ln w="9525">
                            <a:solidFill>
                              <a:srgbClr val="000000"/>
                            </a:solidFill>
                            <a:prstDash val="dash"/>
                            <a:miter lim="800000"/>
                            <a:headEnd/>
                            <a:tailEnd/>
                          </a:ln>
                        </wps:spPr>
                        <wps:txbx>
                          <w:txbxContent>
                            <w:p w14:paraId="45D8AAC5" w14:textId="77777777" w:rsidR="00C92CD1" w:rsidRDefault="00C92CD1" w:rsidP="00C92CD1">
                              <w:r>
                                <w:t>B</w:t>
                              </w:r>
                            </w:p>
                            <w:p w14:paraId="241C31BE" w14:textId="77777777" w:rsidR="00C92CD1" w:rsidRDefault="00C92CD1" w:rsidP="00C92CD1"/>
                          </w:txbxContent>
                        </wps:txbx>
                        <wps:bodyPr rot="0" vert="horz" wrap="square" lIns="91440" tIns="45720" rIns="91440" bIns="45720" anchor="t" anchorCtr="0" upright="1">
                          <a:noAutofit/>
                        </wps:bodyPr>
                      </wps:wsp>
                      <wps:wsp>
                        <wps:cNvPr id="104" name="Oval 91"/>
                        <wps:cNvSpPr>
                          <a:spLocks noChangeArrowheads="1"/>
                        </wps:cNvSpPr>
                        <wps:spPr bwMode="auto">
                          <a:xfrm>
                            <a:off x="2171700" y="1485900"/>
                            <a:ext cx="1257300" cy="13718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Rectangle 92"/>
                        <wps:cNvSpPr>
                          <a:spLocks noChangeArrowheads="1"/>
                        </wps:cNvSpPr>
                        <wps:spPr bwMode="auto">
                          <a:xfrm>
                            <a:off x="2057400" y="1715526"/>
                            <a:ext cx="342900" cy="342957"/>
                          </a:xfrm>
                          <a:prstGeom prst="rect">
                            <a:avLst/>
                          </a:prstGeom>
                          <a:solidFill>
                            <a:srgbClr val="FFFFFF"/>
                          </a:solidFill>
                          <a:ln w="9525">
                            <a:solidFill>
                              <a:srgbClr val="000000"/>
                            </a:solidFill>
                            <a:prstDash val="dash"/>
                            <a:miter lim="800000"/>
                            <a:headEnd/>
                            <a:tailEnd/>
                          </a:ln>
                        </wps:spPr>
                        <wps:txbx>
                          <w:txbxContent>
                            <w:p w14:paraId="5122BBB2" w14:textId="77777777" w:rsidR="00C92CD1" w:rsidRDefault="00C92CD1" w:rsidP="00C92CD1">
                              <w:r>
                                <w:t>B</w:t>
                              </w:r>
                            </w:p>
                            <w:p w14:paraId="3C876ED6" w14:textId="77777777" w:rsidR="00C92CD1" w:rsidRDefault="00C92CD1" w:rsidP="00C92CD1"/>
                          </w:txbxContent>
                        </wps:txbx>
                        <wps:bodyPr rot="0" vert="horz" wrap="square" lIns="91440" tIns="45720" rIns="91440" bIns="45720" anchor="t" anchorCtr="0" upright="1">
                          <a:noAutofit/>
                        </wps:bodyPr>
                      </wps:wsp>
                      <wps:wsp>
                        <wps:cNvPr id="106" name="Rectangle 93"/>
                        <wps:cNvSpPr>
                          <a:spLocks noChangeArrowheads="1"/>
                        </wps:cNvSpPr>
                        <wps:spPr bwMode="auto">
                          <a:xfrm>
                            <a:off x="2057400" y="2286627"/>
                            <a:ext cx="342900" cy="341476"/>
                          </a:xfrm>
                          <a:prstGeom prst="rect">
                            <a:avLst/>
                          </a:prstGeom>
                          <a:solidFill>
                            <a:srgbClr val="FFFFFF"/>
                          </a:solidFill>
                          <a:ln w="9525">
                            <a:solidFill>
                              <a:srgbClr val="000000"/>
                            </a:solidFill>
                            <a:prstDash val="dash"/>
                            <a:miter lim="800000"/>
                            <a:headEnd/>
                            <a:tailEnd/>
                          </a:ln>
                        </wps:spPr>
                        <wps:txbx>
                          <w:txbxContent>
                            <w:p w14:paraId="37B43BE4" w14:textId="77777777" w:rsidR="00C92CD1" w:rsidRDefault="00C92CD1" w:rsidP="00C92CD1">
                              <w:r>
                                <w:t>A</w:t>
                              </w:r>
                            </w:p>
                            <w:p w14:paraId="186A6D14" w14:textId="77777777" w:rsidR="00C92CD1" w:rsidRDefault="00C92CD1" w:rsidP="00C92CD1"/>
                          </w:txbxContent>
                        </wps:txbx>
                        <wps:bodyPr rot="0" vert="horz" wrap="square" lIns="91440" tIns="45720" rIns="91440" bIns="45720" anchor="t" anchorCtr="0" upright="1">
                          <a:noAutofit/>
                        </wps:bodyPr>
                      </wps:wsp>
                      <wps:wsp>
                        <wps:cNvPr id="107" name="Rectangle 94"/>
                        <wps:cNvSpPr>
                          <a:spLocks noChangeArrowheads="1"/>
                        </wps:cNvSpPr>
                        <wps:spPr bwMode="auto">
                          <a:xfrm>
                            <a:off x="3200400" y="1715526"/>
                            <a:ext cx="342900" cy="342216"/>
                          </a:xfrm>
                          <a:prstGeom prst="rect">
                            <a:avLst/>
                          </a:prstGeom>
                          <a:solidFill>
                            <a:srgbClr val="FFFFFF"/>
                          </a:solidFill>
                          <a:ln w="9525">
                            <a:solidFill>
                              <a:srgbClr val="000000"/>
                            </a:solidFill>
                            <a:prstDash val="dash"/>
                            <a:miter lim="800000"/>
                            <a:headEnd/>
                            <a:tailEnd/>
                          </a:ln>
                        </wps:spPr>
                        <wps:txbx>
                          <w:txbxContent>
                            <w:p w14:paraId="542F36C2" w14:textId="77777777" w:rsidR="00C92CD1" w:rsidRDefault="00C92CD1" w:rsidP="00C92CD1">
                              <w:r>
                                <w:t>C</w:t>
                              </w:r>
                            </w:p>
                            <w:p w14:paraId="32548419" w14:textId="77777777" w:rsidR="00C92CD1" w:rsidRDefault="00C92CD1" w:rsidP="00C92CD1"/>
                          </w:txbxContent>
                        </wps:txbx>
                        <wps:bodyPr rot="0" vert="horz" wrap="square" lIns="91440" tIns="45720" rIns="91440" bIns="45720" anchor="t" anchorCtr="0" upright="1">
                          <a:noAutofit/>
                        </wps:bodyPr>
                      </wps:wsp>
                      <wps:wsp>
                        <wps:cNvPr id="108" name="Rectangle 95"/>
                        <wps:cNvSpPr>
                          <a:spLocks noChangeArrowheads="1"/>
                        </wps:cNvSpPr>
                        <wps:spPr bwMode="auto">
                          <a:xfrm>
                            <a:off x="3200400" y="2286627"/>
                            <a:ext cx="342900" cy="341476"/>
                          </a:xfrm>
                          <a:prstGeom prst="rect">
                            <a:avLst/>
                          </a:prstGeom>
                          <a:solidFill>
                            <a:srgbClr val="FFFFFF"/>
                          </a:solidFill>
                          <a:ln w="9525">
                            <a:solidFill>
                              <a:srgbClr val="000000"/>
                            </a:solidFill>
                            <a:prstDash val="dash"/>
                            <a:miter lim="800000"/>
                            <a:headEnd/>
                            <a:tailEnd/>
                          </a:ln>
                        </wps:spPr>
                        <wps:txbx>
                          <w:txbxContent>
                            <w:p w14:paraId="4AED9E8C" w14:textId="77777777" w:rsidR="00C92CD1" w:rsidRDefault="00C92CD1" w:rsidP="00C92CD1">
                              <w:r>
                                <w:t>D</w:t>
                              </w:r>
                            </w:p>
                            <w:p w14:paraId="18E83681" w14:textId="77777777" w:rsidR="00C92CD1" w:rsidRDefault="00C92CD1" w:rsidP="00C92CD1"/>
                          </w:txbxContent>
                        </wps:txbx>
                        <wps:bodyPr rot="0" vert="horz" wrap="square" lIns="91440" tIns="45720" rIns="91440" bIns="45720" anchor="t" anchorCtr="0" upright="1">
                          <a:noAutofit/>
                        </wps:bodyPr>
                      </wps:wsp>
                      <wps:wsp>
                        <wps:cNvPr id="109" name="Text Box 96"/>
                        <wps:cNvSpPr txBox="1">
                          <a:spLocks noChangeArrowheads="1"/>
                        </wps:cNvSpPr>
                        <wps:spPr bwMode="auto">
                          <a:xfrm>
                            <a:off x="1600200" y="457029"/>
                            <a:ext cx="457200" cy="38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6A08B" w14:textId="77777777" w:rsidR="00C92CD1" w:rsidRDefault="00C92CD1" w:rsidP="00C92CD1">
                              <w:pPr>
                                <w:rPr>
                                  <w:b/>
                                  <w:sz w:val="44"/>
                                  <w:szCs w:val="44"/>
                                </w:rPr>
                              </w:pPr>
                              <w:r>
                                <w:rPr>
                                  <w:b/>
                                  <w:sz w:val="44"/>
                                  <w:szCs w:val="44"/>
                                </w:rPr>
                                <w:t>=</w:t>
                              </w:r>
                            </w:p>
                            <w:p w14:paraId="4D69ADBE" w14:textId="77777777" w:rsidR="00C92CD1" w:rsidRDefault="00C92CD1" w:rsidP="00C92CD1">
                              <w:pPr>
                                <w:rPr>
                                  <w:b/>
                                  <w:sz w:val="44"/>
                                  <w:szCs w:val="44"/>
                                </w:rPr>
                              </w:pPr>
                            </w:p>
                          </w:txbxContent>
                        </wps:txbx>
                        <wps:bodyPr rot="0" vert="horz" wrap="square" lIns="91440" tIns="45720" rIns="91440" bIns="45720" anchor="t" anchorCtr="0" upright="1">
                          <a:noAutofit/>
                        </wps:bodyPr>
                      </wps:wsp>
                      <wps:wsp>
                        <wps:cNvPr id="110" name="Text Box 97"/>
                        <wps:cNvSpPr txBox="1">
                          <a:spLocks noChangeArrowheads="1"/>
                        </wps:cNvSpPr>
                        <wps:spPr bwMode="auto">
                          <a:xfrm>
                            <a:off x="3771900" y="457029"/>
                            <a:ext cx="457200" cy="38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134F5" w14:textId="77777777" w:rsidR="00C92CD1" w:rsidRDefault="00C92CD1" w:rsidP="00C92CD1">
                              <w:pPr>
                                <w:rPr>
                                  <w:b/>
                                  <w:sz w:val="44"/>
                                  <w:szCs w:val="44"/>
                                </w:rPr>
                              </w:pPr>
                              <w:r>
                                <w:rPr>
                                  <w:b/>
                                  <w:sz w:val="44"/>
                                  <w:szCs w:val="44"/>
                                </w:rPr>
                                <w:t>=</w:t>
                              </w:r>
                            </w:p>
                            <w:p w14:paraId="0419A361" w14:textId="77777777" w:rsidR="00C92CD1" w:rsidRDefault="00C92CD1" w:rsidP="00C92CD1">
                              <w:pPr>
                                <w:rPr>
                                  <w:b/>
                                  <w:sz w:val="44"/>
                                  <w:szCs w:val="44"/>
                                </w:rPr>
                              </w:pPr>
                            </w:p>
                          </w:txbxContent>
                        </wps:txbx>
                        <wps:bodyPr rot="0" vert="horz" wrap="square" lIns="91440" tIns="45720" rIns="91440" bIns="45720" anchor="t" anchorCtr="0" upright="1">
                          <a:noAutofit/>
                        </wps:bodyPr>
                      </wps:wsp>
                    </wpc:wpc>
                  </a:graphicData>
                </a:graphic>
              </wp:inline>
            </w:drawing>
          </mc:Choice>
          <mc:Fallback>
            <w:pict>
              <v:group w14:anchorId="7BCA5E72" id="Canvas 112" o:spid="_x0000_s1093" editas="canvas" style="width:6in;height:234pt;mso-position-horizontal-relative:char;mso-position-vertical-relative:line" coordsize="54864,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">
                <v:shape id="_x0000_s1094" type="#_x0000_t75" style="position:absolute;width:54864;height:29718;visibility:visible;mso-wrap-style:square">
                  <v:fill o:detectmouseclick="t"/>
                  <v:path o:connecttype="none"/>
                </v:shape>
                <v:shape id="Text Box 71" o:spid="_x0000_s1095" type="#_x0000_t202" style="position:absolute;left:17145;top:19429;width:457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14:paraId="5FB70D9B" w14:textId="77777777" w:rsidR="00C92CD1" w:rsidRDefault="00C92CD1" w:rsidP="00C92CD1">
                        <w:pPr>
                          <w:rPr>
                            <w:b/>
                            <w:sz w:val="44"/>
                            <w:szCs w:val="44"/>
                          </w:rPr>
                        </w:pPr>
                        <w:r>
                          <w:rPr>
                            <w:b/>
                            <w:sz w:val="44"/>
                            <w:szCs w:val="44"/>
                          </w:rPr>
                          <w:t>=</w:t>
                        </w:r>
                      </w:p>
                      <w:p w14:paraId="0C91E6C7" w14:textId="77777777" w:rsidR="00C92CD1" w:rsidRDefault="00C92CD1" w:rsidP="00C92CD1">
                        <w:pPr>
                          <w:rPr>
                            <w:b/>
                            <w:sz w:val="44"/>
                            <w:szCs w:val="44"/>
                          </w:rPr>
                        </w:pPr>
                      </w:p>
                    </w:txbxContent>
                  </v:textbox>
                </v:shape>
                <v:rect id="Rectangle 72" o:spid="_x0000_s1096" style="position:absolute;left:6858;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">
                  <v:stroke dashstyle="dash"/>
                  <v:textbox>
                    <w:txbxContent>
                      <w:p w14:paraId="782F2450" w14:textId="77777777" w:rsidR="00C92CD1" w:rsidRDefault="00C92CD1" w:rsidP="00C92CD1">
                        <w:r>
                          <w:t>B</w:t>
                        </w:r>
                      </w:p>
                      <w:p w14:paraId="439112B0" w14:textId="77777777" w:rsidR="00C92CD1" w:rsidRDefault="00C92CD1" w:rsidP="00C92CD1"/>
                    </w:txbxContent>
                  </v:textbox>
                </v:rect>
                <v:oval id="Oval 73" o:spid="_x0000_s1097" style="position:absolute;left:2286;width:12573;height:1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"/>
                <v:rect id="Rectangle 74" o:spid="_x0000_s1098" style="position:absolute;left:1143;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">
                  <v:stroke dashstyle="dash"/>
                  <v:textbox>
                    <w:txbxContent>
                      <w:p w14:paraId="6175EAED" w14:textId="77777777" w:rsidR="00C92CD1" w:rsidRDefault="00C92CD1" w:rsidP="00C92CD1">
                        <w:r>
                          <w:t>A</w:t>
                        </w:r>
                      </w:p>
                      <w:p w14:paraId="03C27991" w14:textId="77777777" w:rsidR="00C92CD1" w:rsidRDefault="00C92CD1" w:rsidP="00C92CD1"/>
                    </w:txbxContent>
                  </v:textbox>
                </v:rect>
                <v:rect id="Rectangle 75" o:spid="_x0000_s1099" style="position:absolute;left:1143;top:7999;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">
                  <v:stroke dashstyle="dash"/>
                  <v:textbox>
                    <w:txbxContent>
                      <w:p w14:paraId="606786EB" w14:textId="77777777" w:rsidR="00C92CD1" w:rsidRDefault="00C92CD1" w:rsidP="00C92CD1">
                        <w:r>
                          <w:t>D</w:t>
                        </w:r>
                      </w:p>
                      <w:p w14:paraId="7EAFC0A1" w14:textId="77777777" w:rsidR="00C92CD1" w:rsidRDefault="00C92CD1" w:rsidP="00C92CD1"/>
                    </w:txbxContent>
                  </v:textbox>
                </v:rect>
                <v:rect id="Rectangle 76" o:spid="_x0000_s1100" style="position:absolute;left:12573;top:2281;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">
                  <v:stroke dashstyle="dash"/>
                  <v:textbox>
                    <w:txbxContent>
                      <w:p w14:paraId="74806844" w14:textId="77777777" w:rsidR="00C92CD1" w:rsidRDefault="00C92CD1" w:rsidP="00C92CD1">
                        <w:r>
                          <w:t>B</w:t>
                        </w:r>
                      </w:p>
                      <w:p w14:paraId="7D2CFB60" w14:textId="77777777" w:rsidR="00C92CD1" w:rsidRDefault="00C92CD1" w:rsidP="00C92CD1"/>
                    </w:txbxContent>
                  </v:textbox>
                </v:rect>
                <v:rect id="Rectangle 77" o:spid="_x0000_s1101" style="position:absolute;left:12573;top:7999;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">
                  <v:stroke dashstyle="dash"/>
                  <v:textbox>
                    <w:txbxContent>
                      <w:p w14:paraId="4612E97F" w14:textId="77777777" w:rsidR="00C92CD1" w:rsidRDefault="00C92CD1" w:rsidP="00C92CD1">
                        <w:r>
                          <w:t>C</w:t>
                        </w:r>
                      </w:p>
                      <w:p w14:paraId="5E948EB1" w14:textId="77777777" w:rsidR="00C92CD1" w:rsidRDefault="00C92CD1" w:rsidP="00C92CD1"/>
                    </w:txbxContent>
                  </v:textbox>
                </v:rect>
                <v:rect id="Rectangle 78" o:spid="_x0000_s1102" style="position:absolute;left:26289;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">
                  <v:stroke dashstyle="dash"/>
                  <v:textbox>
                    <w:txbxContent>
                      <w:p w14:paraId="34F3B3E7" w14:textId="77777777" w:rsidR="00C92CD1" w:rsidRDefault="00C92CD1" w:rsidP="00C92CD1">
                        <w:r>
                          <w:t>B</w:t>
                        </w:r>
                      </w:p>
                      <w:p w14:paraId="0449735F" w14:textId="77777777" w:rsidR="00C92CD1" w:rsidRDefault="00C92CD1" w:rsidP="00C92CD1"/>
                    </w:txbxContent>
                  </v:textbox>
                </v:rect>
                <v:oval id="Oval 79" o:spid="_x0000_s1103" style="position:absolute;left:21717;width:12573;height:1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rect id="Rectangle 80" o:spid="_x0000_s1104" style="position:absolute;left:20574;top:228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">
                  <v:stroke dashstyle="dash"/>
                  <v:textbox>
                    <w:txbxContent>
                      <w:p w14:paraId="590D6DD0" w14:textId="77777777" w:rsidR="00C92CD1" w:rsidRDefault="00C92CD1" w:rsidP="00C92CD1">
                        <w:r>
                          <w:t>D</w:t>
                        </w:r>
                      </w:p>
                      <w:p w14:paraId="733AA691" w14:textId="77777777" w:rsidR="00C92CD1" w:rsidRDefault="00C92CD1" w:rsidP="00C92CD1"/>
                    </w:txbxContent>
                  </v:textbox>
                </v:rect>
                <v:rect id="Rectangle 81" o:spid="_x0000_s1105" style="position:absolute;left:20574;top:8007;width:3429;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">
                  <v:stroke dashstyle="dash"/>
                  <v:textbox>
                    <w:txbxContent>
                      <w:p w14:paraId="3BA10CE7" w14:textId="77777777" w:rsidR="00C92CD1" w:rsidRDefault="00C92CD1" w:rsidP="00C92CD1">
                        <w:r>
                          <w:t>C</w:t>
                        </w:r>
                      </w:p>
                      <w:p w14:paraId="2C78D196" w14:textId="77777777" w:rsidR="00C92CD1" w:rsidRDefault="00C92CD1" w:rsidP="00C92CD1"/>
                    </w:txbxContent>
                  </v:textbox>
                </v:rect>
                <v:rect id="Rectangle 82" o:spid="_x0000_s1106" style="position:absolute;left:32004;top:2281;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">
                  <v:stroke dashstyle="dash"/>
                  <v:textbox>
                    <w:txbxContent>
                      <w:p w14:paraId="3ECD0B5E" w14:textId="77777777" w:rsidR="00C92CD1" w:rsidRDefault="00C92CD1" w:rsidP="00C92CD1">
                        <w:r>
                          <w:t>A</w:t>
                        </w:r>
                      </w:p>
                      <w:p w14:paraId="5B39D882" w14:textId="77777777" w:rsidR="00C92CD1" w:rsidRDefault="00C92CD1" w:rsidP="00C92CD1"/>
                    </w:txbxContent>
                  </v:textbox>
                </v:rect>
                <v:rect id="Rectangle 83" o:spid="_x0000_s1107" style="position:absolute;left:32004;top:8007;width:3429;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">
                  <v:stroke dashstyle="dash"/>
                  <v:textbox>
                    <w:txbxContent>
                      <w:p w14:paraId="4100E352" w14:textId="77777777" w:rsidR="00C92CD1" w:rsidRDefault="00C92CD1" w:rsidP="00C92CD1">
                        <w:r>
                          <w:t>B</w:t>
                        </w:r>
                      </w:p>
                      <w:p w14:paraId="5A1D91B6" w14:textId="77777777" w:rsidR="00C92CD1" w:rsidRDefault="00C92CD1" w:rsidP="00C92CD1"/>
                    </w:txbxContent>
                  </v:textbox>
                </v:rect>
                <v:rect id="Rectangle 84" o:spid="_x0000_s1108" style="position:absolute;left:8001;top:17147;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">
                  <v:stroke dashstyle="dash"/>
                  <v:textbox>
                    <w:txbxContent>
                      <w:p w14:paraId="329F994C" w14:textId="77777777" w:rsidR="00C92CD1" w:rsidRDefault="00C92CD1" w:rsidP="00C92CD1">
                        <w:r>
                          <w:t>B</w:t>
                        </w:r>
                      </w:p>
                      <w:p w14:paraId="2FC8C09E" w14:textId="77777777" w:rsidR="00C92CD1" w:rsidRDefault="00C92CD1" w:rsidP="00C92CD1"/>
                    </w:txbxContent>
                  </v:textbox>
                </v:rect>
                <v:oval id="Oval 85" o:spid="_x0000_s1109" style="position:absolute;left:3429;top:14859;width:12573;height:1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rect id="Rectangle 86" o:spid="_x0000_s1110" style="position:absolute;left:2286;top:17147;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">
                  <v:stroke dashstyle="dash"/>
                  <v:textbox>
                    <w:txbxContent>
                      <w:p w14:paraId="5B373E30" w14:textId="77777777" w:rsidR="00C92CD1" w:rsidRDefault="00C92CD1" w:rsidP="00C92CD1">
                        <w:r>
                          <w:t>C</w:t>
                        </w:r>
                      </w:p>
                      <w:p w14:paraId="71599F96" w14:textId="77777777" w:rsidR="00C92CD1" w:rsidRDefault="00C92CD1" w:rsidP="00C92CD1"/>
                    </w:txbxContent>
                  </v:textbox>
                </v:rect>
                <v:rect id="Rectangle 87" o:spid="_x0000_s1111" style="position:absolute;left:2286;top:2285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">
                  <v:stroke dashstyle="dash"/>
                  <v:textbox>
                    <w:txbxContent>
                      <w:p w14:paraId="02EB09D1" w14:textId="77777777" w:rsidR="00C92CD1" w:rsidRDefault="00C92CD1" w:rsidP="00C92CD1">
                        <w:r>
                          <w:t>B</w:t>
                        </w:r>
                      </w:p>
                      <w:p w14:paraId="0DE44097" w14:textId="77777777" w:rsidR="00C92CD1" w:rsidRDefault="00C92CD1" w:rsidP="00C92CD1"/>
                    </w:txbxContent>
                  </v:textbox>
                </v:rect>
                <v:rect id="Rectangle 88" o:spid="_x0000_s1112" style="position:absolute;left:13716;top:1714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">
                  <v:stroke dashstyle="dash"/>
                  <v:textbox>
                    <w:txbxContent>
                      <w:p w14:paraId="60D1EA12" w14:textId="77777777" w:rsidR="00C92CD1" w:rsidRDefault="00C92CD1" w:rsidP="00C92CD1">
                        <w:r>
                          <w:t>D</w:t>
                        </w:r>
                      </w:p>
                      <w:p w14:paraId="700D9558" w14:textId="77777777" w:rsidR="00C92CD1" w:rsidRDefault="00C92CD1" w:rsidP="00C92CD1"/>
                    </w:txbxContent>
                  </v:textbox>
                </v:rect>
                <v:rect id="Rectangle 89" o:spid="_x0000_s1113" style="position:absolute;left:13716;top:22851;width:3429;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">
                  <v:stroke dashstyle="dash"/>
                  <v:textbox>
                    <w:txbxContent>
                      <w:p w14:paraId="018A6BF2" w14:textId="77777777" w:rsidR="00C92CD1" w:rsidRDefault="00C92CD1" w:rsidP="00C92CD1">
                        <w:r>
                          <w:t>A</w:t>
                        </w:r>
                      </w:p>
                      <w:p w14:paraId="365BCE39" w14:textId="77777777" w:rsidR="00C92CD1" w:rsidRDefault="00C92CD1" w:rsidP="00C92CD1"/>
                    </w:txbxContent>
                  </v:textbox>
                </v:rect>
                <v:rect id="Rectangle 90" o:spid="_x0000_s1114" style="position:absolute;left:26289;top:171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">
                  <v:stroke dashstyle="dash"/>
                  <v:textbox>
                    <w:txbxContent>
                      <w:p w14:paraId="45D8AAC5" w14:textId="77777777" w:rsidR="00C92CD1" w:rsidRDefault="00C92CD1" w:rsidP="00C92CD1">
                        <w:r>
                          <w:t>B</w:t>
                        </w:r>
                      </w:p>
                      <w:p w14:paraId="241C31BE" w14:textId="77777777" w:rsidR="00C92CD1" w:rsidRDefault="00C92CD1" w:rsidP="00C92CD1"/>
                    </w:txbxContent>
                  </v:textbox>
                </v:rect>
                <v:oval id="Oval 91" o:spid="_x0000_s1115" style="position:absolute;left:21717;top:14859;width:12573;height:13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"/>
                <v:rect id="Rectangle 92" o:spid="_x0000_s1116" style="position:absolute;left:20574;top:1715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">
                  <v:stroke dashstyle="dash"/>
                  <v:textbox>
                    <w:txbxContent>
                      <w:p w14:paraId="5122BBB2" w14:textId="77777777" w:rsidR="00C92CD1" w:rsidRDefault="00C92CD1" w:rsidP="00C92CD1">
                        <w:r>
                          <w:t>B</w:t>
                        </w:r>
                      </w:p>
                      <w:p w14:paraId="3C876ED6" w14:textId="77777777" w:rsidR="00C92CD1" w:rsidRDefault="00C92CD1" w:rsidP="00C92CD1"/>
                    </w:txbxContent>
                  </v:textbox>
                </v:rect>
                <v:rect id="Rectangle 93" o:spid="_x0000_s1117" style="position:absolute;left:20574;top:22866;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">
                  <v:stroke dashstyle="dash"/>
                  <v:textbox>
                    <w:txbxContent>
                      <w:p w14:paraId="37B43BE4" w14:textId="77777777" w:rsidR="00C92CD1" w:rsidRDefault="00C92CD1" w:rsidP="00C92CD1">
                        <w:r>
                          <w:t>A</w:t>
                        </w:r>
                      </w:p>
                      <w:p w14:paraId="186A6D14" w14:textId="77777777" w:rsidR="00C92CD1" w:rsidRDefault="00C92CD1" w:rsidP="00C92CD1"/>
                    </w:txbxContent>
                  </v:textbox>
                </v:rect>
                <v:rect id="Rectangle 94" o:spid="_x0000_s1118" style="position:absolute;left:32004;top:17155;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">
                  <v:stroke dashstyle="dash"/>
                  <v:textbox>
                    <w:txbxContent>
                      <w:p w14:paraId="542F36C2" w14:textId="77777777" w:rsidR="00C92CD1" w:rsidRDefault="00C92CD1" w:rsidP="00C92CD1">
                        <w:r>
                          <w:t>C</w:t>
                        </w:r>
                      </w:p>
                      <w:p w14:paraId="32548419" w14:textId="77777777" w:rsidR="00C92CD1" w:rsidRDefault="00C92CD1" w:rsidP="00C92CD1"/>
                    </w:txbxContent>
                  </v:textbox>
                </v:rect>
                <v:rect id="Rectangle 95" o:spid="_x0000_s1119" style="position:absolute;left:32004;top:22866;width:3429;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">
                  <v:stroke dashstyle="dash"/>
                  <v:textbox>
                    <w:txbxContent>
                      <w:p w14:paraId="4AED9E8C" w14:textId="77777777" w:rsidR="00C92CD1" w:rsidRDefault="00C92CD1" w:rsidP="00C92CD1">
                        <w:r>
                          <w:t>D</w:t>
                        </w:r>
                      </w:p>
                      <w:p w14:paraId="18E83681" w14:textId="77777777" w:rsidR="00C92CD1" w:rsidRDefault="00C92CD1" w:rsidP="00C92CD1"/>
                    </w:txbxContent>
                  </v:textbox>
                </v:rect>
                <v:shape id="Text Box 96" o:spid="_x0000_s1120" type="#_x0000_t202" style="position:absolute;left:16002;top:4570;width:4572;height:3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14:paraId="02A6A08B" w14:textId="77777777" w:rsidR="00C92CD1" w:rsidRDefault="00C92CD1" w:rsidP="00C92CD1">
                        <w:pPr>
                          <w:rPr>
                            <w:b/>
                            <w:sz w:val="44"/>
                            <w:szCs w:val="44"/>
                          </w:rPr>
                        </w:pPr>
                        <w:r>
                          <w:rPr>
                            <w:b/>
                            <w:sz w:val="44"/>
                            <w:szCs w:val="44"/>
                          </w:rPr>
                          <w:t>=</w:t>
                        </w:r>
                      </w:p>
                      <w:p w14:paraId="4D69ADBE" w14:textId="77777777" w:rsidR="00C92CD1" w:rsidRDefault="00C92CD1" w:rsidP="00C92CD1">
                        <w:pPr>
                          <w:rPr>
                            <w:b/>
                            <w:sz w:val="44"/>
                            <w:szCs w:val="44"/>
                          </w:rPr>
                        </w:pPr>
                      </w:p>
                    </w:txbxContent>
                  </v:textbox>
                </v:shape>
                <v:shape id="Text Box 97" o:spid="_x0000_s1121" type="#_x0000_t202" style="position:absolute;left:37719;top:4570;width:4572;height:3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" stroked="f">
                  <v:textbox>
                    <w:txbxContent>
                      <w:p w14:paraId="79C134F5" w14:textId="77777777" w:rsidR="00C92CD1" w:rsidRDefault="00C92CD1" w:rsidP="00C92CD1">
                        <w:pPr>
                          <w:rPr>
                            <w:b/>
                            <w:sz w:val="44"/>
                            <w:szCs w:val="44"/>
                          </w:rPr>
                        </w:pPr>
                        <w:r>
                          <w:rPr>
                            <w:b/>
                            <w:sz w:val="44"/>
                            <w:szCs w:val="44"/>
                          </w:rPr>
                          <w:t>=</w:t>
                        </w:r>
                      </w:p>
                      <w:p w14:paraId="0419A361" w14:textId="77777777" w:rsidR="00C92CD1" w:rsidRDefault="00C92CD1" w:rsidP="00C92CD1">
                        <w:pPr>
                          <w:rPr>
                            <w:b/>
                            <w:sz w:val="44"/>
                            <w:szCs w:val="44"/>
                          </w:rPr>
                        </w:pPr>
                      </w:p>
                    </w:txbxContent>
                  </v:textbox>
                </v:shape>
                <w10:anchorlock/>
              </v:group>
            </w:pict>
          </mc:Fallback>
        </mc:AlternateContent>
      </w:r>
    </w:p>
    <w:p w14:paraId="17ECD82B" w14:textId="77777777" w:rsidR="00C92CD1" w:rsidRDefault="00C92CD1" w:rsidP="00C92CD1">
      <w:r>
        <w:t xml:space="preserve">From this we can see that the number of circular permutations of n items taken r at a time is given by </w:t>
      </w:r>
    </w:p>
    <w:p w14:paraId="742D9740" w14:textId="77777777" w:rsidR="00C92CD1" w:rsidRDefault="00C92CD1" w:rsidP="00C92CD1"/>
    <w:p w14:paraId="141063D8" w14:textId="34AF1CBD" w:rsidR="00C92CD1" w:rsidRPr="00101B1B" w:rsidRDefault="00916563" w:rsidP="00C92CD1">
      <w:pPr>
        <w:rPr>
          <w:szCs w:val="24"/>
          <w:lang w:val="en-US" w:eastAsia="en-US"/>
        </w:rPr>
      </w:pPr>
      <m:oMathPara>
        <m:oMath>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n!</m:t>
              </m:r>
            </m:num>
            <m:den>
              <m:r>
                <w:rPr>
                  <w:rFonts w:ascii="Cambria Math" w:eastAsia="Times New Roman" w:hAnsi="Times New Roman" w:cs="Times New Roman"/>
                  <w:szCs w:val="24"/>
                  <w:lang w:val="en-US" w:eastAsia="en-US"/>
                </w:rPr>
                <m:t>r</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r</m:t>
                  </m:r>
                </m:e>
              </m:d>
              <m:r>
                <w:rPr>
                  <w:rFonts w:ascii="Cambria Math" w:eastAsia="Times New Roman" w:hAnsi="Times New Roman" w:cs="Times New Roman"/>
                  <w:szCs w:val="24"/>
                  <w:lang w:val="en-US" w:eastAsia="en-US"/>
                </w:rPr>
                <m:t>!</m:t>
              </m:r>
            </m:den>
          </m:f>
        </m:oMath>
      </m:oMathPara>
    </w:p>
    <w:p w14:paraId="6EB6864E" w14:textId="77777777" w:rsidR="00A31FF6" w:rsidRDefault="00A31FF6">
      <w:pPr>
        <w:spacing w:after="160" w:line="259" w:lineRule="auto"/>
        <w:rPr>
          <w:rFonts w:asciiTheme="majorHAnsi" w:eastAsiaTheme="majorEastAsia" w:hAnsiTheme="majorHAnsi" w:cstheme="majorBidi"/>
          <w:color w:val="31378B" w:themeColor="text2"/>
          <w:sz w:val="28"/>
          <w:szCs w:val="26"/>
        </w:rPr>
      </w:pPr>
      <w:r>
        <w:br w:type="page"/>
      </w:r>
    </w:p>
    <w:p w14:paraId="5D5C0E3A" w14:textId="371D00DA" w:rsidR="00101B1B" w:rsidRDefault="00101B1B" w:rsidP="00252811">
      <w:pPr>
        <w:pStyle w:val="Heading3"/>
      </w:pPr>
      <w:r>
        <w:lastRenderedPageBreak/>
        <w:t>Binomial Theorem</w:t>
      </w:r>
    </w:p>
    <w:p w14:paraId="2F9AA974" w14:textId="77777777" w:rsidR="00101B1B" w:rsidRDefault="00101B1B" w:rsidP="00252811">
      <w:pPr>
        <w:pStyle w:val="Heading4"/>
      </w:pPr>
      <w:r>
        <w:t>Overview – A recurrence relation for the co-efficient</w:t>
      </w:r>
    </w:p>
    <w:p w14:paraId="5B638D92" w14:textId="77777777" w:rsidR="00101B1B" w:rsidRDefault="00101B1B" w:rsidP="00101B1B">
      <w:pPr>
        <w:rPr>
          <w:rFonts w:eastAsia="Times New Roman"/>
          <w:color w:val="auto"/>
        </w:rPr>
      </w:pPr>
      <w:r>
        <w:t>Expressions of the form</w:t>
      </w: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n</m:t>
            </m:r>
          </m:sup>
        </m:sSup>
      </m:oMath>
      <w:r>
        <w:t>, where n is a positive integer are known as binomial expressions. Multiplying out a binomial expansion gives us a binomial expansion.</w:t>
      </w:r>
    </w:p>
    <w:p w14:paraId="153B105B" w14:textId="77777777" w:rsidR="00101B1B" w:rsidRDefault="00101B1B" w:rsidP="00101B1B"/>
    <w:p w14:paraId="15EF1F45"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=1+x</m:t>
          </m:r>
        </m:oMath>
      </m:oMathPara>
    </w:p>
    <w:p w14:paraId="118F53FD"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=1+2x+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oMath>
      </m:oMathPara>
    </w:p>
    <w:p w14:paraId="4295D40C"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=1+3x+3</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3</m:t>
              </m:r>
            </m:sup>
          </m:sSup>
        </m:oMath>
      </m:oMathPara>
    </w:p>
    <w:p w14:paraId="08F4A09C"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4</m:t>
              </m:r>
            </m:sup>
          </m:sSup>
          <m:r>
            <w:rPr>
              <w:rFonts w:ascii="Cambria Math" w:eastAsia="Times New Roman" w:hAnsi="Times New Roman" w:cs="Times New Roman"/>
              <w:szCs w:val="24"/>
              <w:lang w:val="en-US" w:eastAsia="en-US"/>
            </w:rPr>
            <m:t>=1+4x+6</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4</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4</m:t>
              </m:r>
            </m:sup>
          </m:sSup>
        </m:oMath>
      </m:oMathPara>
    </w:p>
    <w:p w14:paraId="2BC248C1" w14:textId="77777777" w:rsidR="00101B1B" w:rsidRDefault="00101B1B" w:rsidP="00101B1B"/>
    <w:p w14:paraId="576DE3E9" w14:textId="77777777" w:rsidR="00101B1B" w:rsidRDefault="00101B1B" w:rsidP="00101B1B">
      <w:r>
        <w:t xml:space="preserve">Notice the emerging pattern! The co-efficient of </w:t>
      </w:r>
      <w:r>
        <w:rPr>
          <w:rFonts w:ascii="Times New Roman" w:eastAsia="Times New Roman" w:hAnsi="Times New Roman" w:cs="Times New Roman"/>
          <w:position w:val="-6"/>
          <w:szCs w:val="24"/>
          <w:lang w:val="en-US" w:eastAsia="en-US"/>
        </w:rPr>
        <w:object w:dxaOrig="278" w:dyaOrig="323" w14:anchorId="1D5EA857">
          <v:shape id="_x0000_i1031" type="#_x0000_t75" style="width:15.05pt;height:15.05pt" o:ole="">
            <v:imagedata r:id="rId50" o:title=""/>
          </v:shape>
          <o:OLEObject Type="Embed" ProgID="Equation.3" ShapeID="_x0000_i1031" DrawAspect="Content" ObjectID="_1642418980" r:id="rId51"/>
        </w:object>
      </w:r>
      <w:r>
        <w:t xml:space="preserve">in the expansion of </w:t>
      </w: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4</m:t>
            </m:r>
          </m:sup>
        </m:sSup>
      </m:oMath>
      <w:r>
        <w:t xml:space="preserve">is equal to the sum of the co-efficient of </w:t>
      </w:r>
      <w:r>
        <w:rPr>
          <w:rFonts w:ascii="Times New Roman" w:eastAsia="Times New Roman" w:hAnsi="Times New Roman" w:cs="Times New Roman"/>
          <w:position w:val="-6"/>
          <w:szCs w:val="24"/>
          <w:lang w:val="en-US" w:eastAsia="en-US"/>
        </w:rPr>
        <w:object w:dxaOrig="278" w:dyaOrig="323" w14:anchorId="536CD50A">
          <v:shape id="_x0000_i1032" type="#_x0000_t75" style="width:15.05pt;height:15.05pt" o:ole="">
            <v:imagedata r:id="rId52" o:title=""/>
          </v:shape>
          <o:OLEObject Type="Embed" ProgID="Equation.3" ShapeID="_x0000_i1032" DrawAspect="Content" ObjectID="_1642418981" r:id="rId53"/>
        </w:object>
      </w:r>
      <w:r>
        <w:t xml:space="preserve">and the co-efficient of </w:t>
      </w:r>
      <w:r>
        <w:rPr>
          <w:rFonts w:ascii="Times New Roman" w:eastAsia="Times New Roman" w:hAnsi="Times New Roman" w:cs="Times New Roman"/>
          <w:position w:val="-6"/>
          <w:szCs w:val="24"/>
          <w:lang w:val="en-US" w:eastAsia="en-US"/>
        </w:rPr>
        <w:object w:dxaOrig="203" w:dyaOrig="218" w14:anchorId="1135CCC2">
          <v:shape id="_x0000_i1033" type="#_x0000_t75" style="width:11.25pt;height:11.25pt" o:ole="">
            <v:imagedata r:id="rId54" o:title=""/>
          </v:shape>
          <o:OLEObject Type="Embed" ProgID="Equation.3" ShapeID="_x0000_i1033" DrawAspect="Content" ObjectID="_1642418982" r:id="rId55"/>
        </w:object>
      </w:r>
      <w:r>
        <w:t xml:space="preserve">in the expansion of </w:t>
      </w: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3</m:t>
            </m:r>
          </m:sup>
        </m:sSup>
      </m:oMath>
      <w:r>
        <w:t xml:space="preserve">. In general the co-efficient of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m</m:t>
            </m:r>
          </m:sup>
        </m:sSup>
      </m:oMath>
      <w:r>
        <w:t xml:space="preserve">in the expansion of </w:t>
      </w: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n</m:t>
            </m:r>
          </m:sup>
        </m:sSup>
      </m:oMath>
      <w:r>
        <w:t xml:space="preserve">is equal to the sum of the co-efficient of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m</m:t>
            </m:r>
          </m:sup>
        </m:sSup>
      </m:oMath>
      <w:r>
        <w:t xml:space="preserve">and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 xml:space="preserve">in the expansion of </w:t>
      </w: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 We can easily see why this is by looking at the following example</w:t>
      </w:r>
    </w:p>
    <w:p w14:paraId="2DCD4CA5" w14:textId="77777777" w:rsidR="00101B1B" w:rsidRDefault="00101B1B" w:rsidP="00101B1B"/>
    <w:p w14:paraId="3802181B"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5</m:t>
              </m:r>
            </m:sup>
          </m:sSup>
          <m:r>
            <w:rPr>
              <w:rFonts w:ascii="Cambria Math" w:eastAsia="Times New Roman" w:hAnsi="Times New Roman" w:cs="Times New Roman"/>
              <w:szCs w:val="24"/>
              <w:lang w:val="en-US" w:eastAsia="en-US"/>
            </w:rPr>
            <m:t>=(1+x)(1+x</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m:t>
              </m:r>
            </m:e>
            <m:sup>
              <m:r>
                <w:rPr>
                  <w:rFonts w:ascii="Cambria Math" w:eastAsia="Times New Roman" w:hAnsi="Times New Roman" w:cs="Times New Roman"/>
                  <w:szCs w:val="24"/>
                  <w:lang w:val="en-US" w:eastAsia="en-US"/>
                </w:rPr>
                <m:t>4</m:t>
              </m:r>
            </m:sup>
          </m:sSup>
        </m:oMath>
      </m:oMathPara>
    </w:p>
    <w:p w14:paraId="43638632" w14:textId="77777777" w:rsidR="00101B1B" w:rsidRDefault="00101B1B" w:rsidP="00101B1B"/>
    <w:p w14:paraId="5C200374"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1+4x+6</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+4</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4</m:t>
              </m:r>
            </m:sup>
          </m:sSup>
        </m:oMath>
      </m:oMathPara>
    </w:p>
    <w:p w14:paraId="53316A6E" w14:textId="77777777" w:rsidR="00101B1B" w:rsidRPr="001349F6" w:rsidRDefault="00101B1B" w:rsidP="00101B1B">
      <w:pPr>
        <w:pBdr>
          <w:bottom w:val="single" w:sz="6" w:space="1" w:color="auto"/>
        </w:pBdr>
      </w:pPr>
      <m:oMathPara>
        <m:oMathParaPr>
          <m:jc m:val="left"/>
        </m:oMathParaPr>
        <m:oMath>
          <m:r>
            <w:rPr>
              <w:rFonts w:ascii="Cambria Math" w:eastAsia="Times New Roman" w:hAnsi="Times New Roman" w:cs="Times New Roman"/>
              <w:szCs w:val="24"/>
              <w:lang w:val="en-US" w:eastAsia="en-US"/>
            </w:rPr>
            <m:t>1+x</m:t>
          </m:r>
        </m:oMath>
      </m:oMathPara>
    </w:p>
    <w:p w14:paraId="29CCF061"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1+4x+6</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+4</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4</m:t>
              </m:r>
            </m:sup>
          </m:sSup>
        </m:oMath>
      </m:oMathPara>
    </w:p>
    <w:p w14:paraId="362E7ABA" w14:textId="77777777" w:rsidR="00101B1B" w:rsidRPr="001349F6" w:rsidRDefault="00101B1B" w:rsidP="00101B1B">
      <w:pPr>
        <w:pBdr>
          <w:bottom w:val="single" w:sz="6" w:space="1" w:color="auto"/>
        </w:pBdr>
        <w:jc w:val="center"/>
      </w:pPr>
      <m:oMathPara>
        <m:oMathParaPr>
          <m:jc m:val="left"/>
        </m:oMathParaPr>
        <m:oMath>
          <m:r>
            <w:rPr>
              <w:rFonts w:ascii="Cambria Math" w:eastAsia="Times New Roman" w:hAnsi="Times New Roman" w:cs="Times New Roman"/>
              <w:szCs w:val="24"/>
              <w:lang w:val="en-US" w:eastAsia="en-US"/>
            </w:rPr>
            <m:t>x+4</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+6</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+4</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4</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5</m:t>
              </m:r>
            </m:sup>
          </m:sSup>
        </m:oMath>
      </m:oMathPara>
    </w:p>
    <w:p w14:paraId="302701F8" w14:textId="77777777" w:rsidR="00101B1B" w:rsidRPr="001349F6" w:rsidRDefault="00101B1B" w:rsidP="00101B1B">
      <m:oMathPara>
        <m:oMathParaPr>
          <m:jc m:val="left"/>
        </m:oMathParaPr>
        <m:oMath>
          <m:r>
            <w:rPr>
              <w:rFonts w:ascii="Cambria Math" w:eastAsia="Times New Roman" w:hAnsi="Times New Roman" w:cs="Times New Roman"/>
              <w:szCs w:val="24"/>
              <w:lang w:val="en-US" w:eastAsia="en-US"/>
            </w:rPr>
            <m:t>1+5x+10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+10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3</m:t>
              </m:r>
            </m:sup>
          </m:sSup>
          <m:r>
            <w:rPr>
              <w:rFonts w:ascii="Cambria Math" w:eastAsia="Times New Roman" w:hAnsi="Times New Roman" w:cs="Times New Roman"/>
              <w:szCs w:val="24"/>
              <w:lang w:val="en-US" w:eastAsia="en-US"/>
            </w:rPr>
            <m:t>+5</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4</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x</m:t>
              </m:r>
            </m:e>
            <m:sup>
              <m:r>
                <w:rPr>
                  <w:rFonts w:ascii="Cambria Math" w:eastAsia="Times New Roman" w:hAnsi="Times New Roman" w:cs="Times New Roman"/>
                  <w:szCs w:val="24"/>
                  <w:lang w:val="en-US" w:eastAsia="en-US"/>
                </w:rPr>
                <m:t>5</m:t>
              </m:r>
            </m:sup>
          </m:sSup>
        </m:oMath>
      </m:oMathPara>
    </w:p>
    <w:p w14:paraId="63835D1C" w14:textId="77777777" w:rsidR="00101B1B" w:rsidRPr="00D07BC2" w:rsidRDefault="00101B1B" w:rsidP="00101B1B"/>
    <w:p w14:paraId="4197E918" w14:textId="77777777" w:rsidR="00101B1B" w:rsidRPr="00D07BC2" w:rsidRDefault="00101B1B" w:rsidP="00101B1B"/>
    <w:p w14:paraId="7BD60319" w14:textId="04775659" w:rsidR="00101B1B" w:rsidRDefault="00101B1B" w:rsidP="00252811">
      <w:pPr>
        <w:pStyle w:val="Heading4"/>
      </w:pPr>
      <w:r>
        <w:lastRenderedPageBreak/>
        <w:t xml:space="preserve"> A </w:t>
      </w:r>
      <w:r w:rsidR="000F6B88">
        <w:t>closed</w:t>
      </w:r>
      <w:r>
        <w:t xml:space="preserve"> form solution for Binomial Co-efficients</w:t>
      </w:r>
    </w:p>
    <w:p w14:paraId="5C41DDED" w14:textId="77777777" w:rsidR="00101B1B" w:rsidRDefault="00101B1B" w:rsidP="00101B1B">
      <w:pPr>
        <w:rPr>
          <w:rFonts w:eastAsia="Times New Roman"/>
          <w:color w:val="auto"/>
        </w:rPr>
      </w:pPr>
      <w:r>
        <w:t xml:space="preserve">The coefficients of the binomial expansion </w:t>
      </w:r>
      <w:r>
        <w:rPr>
          <w:rFonts w:ascii="Times New Roman" w:eastAsia="Times New Roman" w:hAnsi="Times New Roman" w:cs="Times New Roman"/>
          <w:position w:val="-10"/>
          <w:szCs w:val="24"/>
          <w:lang w:val="en-US" w:eastAsia="en-US"/>
        </w:rPr>
        <w:object w:dxaOrig="758" w:dyaOrig="360" w14:anchorId="57FCE612">
          <v:shape id="_x0000_i1034" type="#_x0000_t75" style="width:37.9pt;height:19.1pt" o:ole="">
            <v:imagedata r:id="rId56" o:title=""/>
          </v:shape>
          <o:OLEObject Type="Embed" ProgID="Equation.3" ShapeID="_x0000_i1034" DrawAspect="Content" ObjectID="_1642418983" r:id="rId57"/>
        </w:object>
      </w:r>
      <w:r>
        <w:t xml:space="preserve">are given by </w:t>
      </w:r>
    </w:p>
    <w:p w14:paraId="65EBB313" w14:textId="77777777" w:rsidR="00101B1B" w:rsidRDefault="00101B1B" w:rsidP="00101B1B"/>
    <w:p w14:paraId="1E41C1E9" w14:textId="77777777" w:rsidR="00101B1B" w:rsidRDefault="00101B1B" w:rsidP="00101B1B">
      <w:r>
        <w:rPr>
          <w:rFonts w:ascii="Times New Roman" w:eastAsia="Times New Roman" w:hAnsi="Times New Roman" w:cs="Times New Roman"/>
          <w:position w:val="-12"/>
          <w:szCs w:val="24"/>
          <w:lang w:val="en-US" w:eastAsia="en-US"/>
        </w:rPr>
        <w:object w:dxaOrig="3338" w:dyaOrig="383" w14:anchorId="1C133834">
          <v:shape id="_x0000_i1035" type="#_x0000_t75" style="width:166.85pt;height:19.1pt" o:ole="">
            <v:imagedata r:id="rId58" o:title=""/>
          </v:shape>
          <o:OLEObject Type="Embed" ProgID="Equation.3" ShapeID="_x0000_i1035" DrawAspect="Content" ObjectID="_1642418984" r:id="rId59"/>
        </w:object>
      </w:r>
    </w:p>
    <w:p w14:paraId="5BB8D199" w14:textId="77777777" w:rsidR="00101B1B" w:rsidRDefault="00101B1B" w:rsidP="00101B1B"/>
    <w:p w14:paraId="5C4DBF22" w14:textId="77777777" w:rsidR="00101B1B" w:rsidRDefault="00101B1B" w:rsidP="00101B1B">
      <w:r>
        <w:t xml:space="preserve">It is worth spending a little time looking at why this might be. Consider the expansion of </w:t>
      </w:r>
    </w:p>
    <w:p w14:paraId="2DAA726A" w14:textId="77777777" w:rsidR="00101B1B" w:rsidRDefault="00101B1B" w:rsidP="00101B1B"/>
    <w:p w14:paraId="7EF41808" w14:textId="77777777" w:rsidR="00101B1B" w:rsidRDefault="00101B1B" w:rsidP="00101B1B">
      <w:r>
        <w:t>(1.1).</w:t>
      </w:r>
      <w:r>
        <w:tab/>
      </w:r>
      <w:r>
        <w:rPr>
          <w:rFonts w:ascii="Times New Roman" w:eastAsia="Times New Roman" w:hAnsi="Times New Roman" w:cs="Times New Roman"/>
          <w:position w:val="-12"/>
          <w:szCs w:val="24"/>
          <w:lang w:val="en-US" w:eastAsia="en-US"/>
        </w:rPr>
        <w:object w:dxaOrig="3443" w:dyaOrig="383" w14:anchorId="285FD971">
          <v:shape id="_x0000_i1036" type="#_x0000_t75" style="width:170.6pt;height:19.1pt" o:ole="">
            <v:imagedata r:id="rId60" o:title=""/>
          </v:shape>
          <o:OLEObject Type="Embed" ProgID="Equation.3" ShapeID="_x0000_i1036" DrawAspect="Content" ObjectID="_1642418985" r:id="rId61"/>
        </w:object>
      </w:r>
    </w:p>
    <w:p w14:paraId="754AEEB4" w14:textId="77777777" w:rsidR="00101B1B" w:rsidRDefault="00101B1B" w:rsidP="00101B1B">
      <w:r>
        <w:t>(1.2)</w:t>
      </w:r>
      <w:r>
        <w:tab/>
      </w:r>
      <w:r>
        <w:rPr>
          <w:rFonts w:ascii="Times New Roman" w:eastAsia="Times New Roman" w:hAnsi="Times New Roman" w:cs="Times New Roman"/>
          <w:position w:val="-12"/>
          <w:szCs w:val="24"/>
          <w:lang w:val="en-US" w:eastAsia="en-US"/>
        </w:rPr>
        <w:object w:dxaOrig="6638" w:dyaOrig="360" w14:anchorId="00258086">
          <v:shape id="_x0000_i1037" type="#_x0000_t75" style="width:333.7pt;height:19.1pt" o:ole="">
            <v:imagedata r:id="rId62" o:title=""/>
          </v:shape>
          <o:OLEObject Type="Embed" ProgID="Equation.3" ShapeID="_x0000_i1037" DrawAspect="Content" ObjectID="_1642418986" r:id="rId63"/>
        </w:object>
      </w:r>
    </w:p>
    <w:p w14:paraId="56B45CB6" w14:textId="77777777" w:rsidR="00101B1B" w:rsidRDefault="00101B1B" w:rsidP="00101B1B">
      <w:r>
        <w:t>(1.3)</w:t>
      </w:r>
      <w:r>
        <w:tab/>
      </w:r>
      <w:r>
        <w:rPr>
          <w:rFonts w:ascii="Times New Roman" w:eastAsia="Times New Roman" w:hAnsi="Times New Roman" w:cs="Times New Roman"/>
          <w:position w:val="-12"/>
          <w:szCs w:val="24"/>
          <w:lang w:val="en-US" w:eastAsia="en-US"/>
        </w:rPr>
        <w:object w:dxaOrig="4260" w:dyaOrig="360" w14:anchorId="39C03832">
          <v:shape id="_x0000_i1038" type="#_x0000_t75" style="width:212.25pt;height:19.1pt" o:ole="">
            <v:imagedata r:id="rId64" o:title=""/>
          </v:shape>
          <o:OLEObject Type="Embed" ProgID="Equation.3" ShapeID="_x0000_i1038" DrawAspect="Content" ObjectID="_1642418987" r:id="rId65"/>
        </w:object>
      </w:r>
    </w:p>
    <w:p w14:paraId="60558C8E" w14:textId="77777777" w:rsidR="00101B1B" w:rsidRDefault="00101B1B" w:rsidP="00101B1B">
      <w:r>
        <w:t>(1.4)</w:t>
      </w:r>
      <w:r>
        <w:tab/>
      </w:r>
      <w:r>
        <w:rPr>
          <w:rFonts w:ascii="Times New Roman" w:eastAsia="Times New Roman" w:hAnsi="Times New Roman" w:cs="Times New Roman"/>
          <w:position w:val="-12"/>
          <w:szCs w:val="24"/>
          <w:lang w:val="en-US" w:eastAsia="en-US"/>
        </w:rPr>
        <w:object w:dxaOrig="4763" w:dyaOrig="360" w14:anchorId="1E38B3C1">
          <v:shape id="_x0000_i1039" type="#_x0000_t75" style="width:238.85pt;height:19.1pt" o:ole="">
            <v:imagedata r:id="rId66" o:title=""/>
          </v:shape>
          <o:OLEObject Type="Embed" ProgID="Equation.3" ShapeID="_x0000_i1039" DrawAspect="Content" ObjectID="_1642418988" r:id="rId67"/>
        </w:object>
      </w:r>
    </w:p>
    <w:p w14:paraId="4CFE06A4" w14:textId="77777777" w:rsidR="00101B1B" w:rsidRDefault="00101B1B" w:rsidP="00101B1B">
      <w:r>
        <w:t>(1.5)</w:t>
      </w:r>
      <w:r>
        <w:tab/>
      </w:r>
      <w:r>
        <w:rPr>
          <w:rFonts w:ascii="Times New Roman" w:eastAsia="Times New Roman" w:hAnsi="Times New Roman" w:cs="Times New Roman"/>
          <w:position w:val="-6"/>
          <w:szCs w:val="24"/>
          <w:lang w:val="en-US" w:eastAsia="en-US"/>
        </w:rPr>
        <w:object w:dxaOrig="1560" w:dyaOrig="323" w14:anchorId="0054AFF6">
          <v:shape id="_x0000_i1040" type="#_x0000_t75" style="width:79.5pt;height:15.05pt" o:ole="">
            <v:imagedata r:id="rId68" o:title=""/>
          </v:shape>
          <o:OLEObject Type="Embed" ProgID="Equation.3" ShapeID="_x0000_i1040" DrawAspect="Content" ObjectID="_1642418989" r:id="rId69"/>
        </w:object>
      </w:r>
    </w:p>
    <w:p w14:paraId="4851A05D" w14:textId="77777777" w:rsidR="00101B1B" w:rsidRDefault="00101B1B" w:rsidP="00101B1B"/>
    <w:p w14:paraId="7E81E101" w14:textId="77777777" w:rsidR="00101B1B" w:rsidRDefault="00101B1B" w:rsidP="00101B1B">
      <w:r>
        <w:t xml:space="preserve">Look at line (1.4) and notice that the number of ways of obtaining a unit power of </w:t>
      </w:r>
      <w:r>
        <w:rPr>
          <w:rFonts w:ascii="Times New Roman" w:eastAsia="Times New Roman" w:hAnsi="Times New Roman" w:cs="Times New Roman"/>
          <w:position w:val="-6"/>
          <w:szCs w:val="24"/>
          <w:lang w:val="en-US" w:eastAsia="en-US"/>
        </w:rPr>
        <w:object w:dxaOrig="203" w:dyaOrig="218" w14:anchorId="4BEF105C">
          <v:shape id="_x0000_i1041" type="#_x0000_t75" style="width:11.25pt;height:11.25pt" o:ole="">
            <v:imagedata r:id="rId70" o:title=""/>
          </v:shape>
          <o:OLEObject Type="Embed" ProgID="Equation.3" ShapeID="_x0000_i1041" DrawAspect="Content" ObjectID="_1642418990" r:id="rId71"/>
        </w:object>
      </w:r>
      <w:r>
        <w:t xml:space="preserve">is the number of ways of selecting one item from the set </w:t>
      </w:r>
      <w:r>
        <w:rPr>
          <w:rFonts w:ascii="Times New Roman" w:eastAsia="Times New Roman" w:hAnsi="Times New Roman" w:cs="Times New Roman"/>
          <w:position w:val="-12"/>
          <w:szCs w:val="24"/>
          <w:lang w:val="en-US" w:eastAsia="en-US"/>
        </w:rPr>
        <w:object w:dxaOrig="1080" w:dyaOrig="360" w14:anchorId="2D5388C5">
          <v:shape id="_x0000_i1042" type="#_x0000_t75" style="width:52.9pt;height:19.1pt" o:ole="">
            <v:imagedata r:id="rId72" o:title=""/>
          </v:shape>
          <o:OLEObject Type="Embed" ProgID="Equation.3" ShapeID="_x0000_i1042" DrawAspect="Content" ObjectID="_1642418991" r:id="rId73"/>
        </w:object>
      </w:r>
      <w:r>
        <w:t xml:space="preserve">The ways of obtaining a square power of x is the number of ways of selecting two items from </w:t>
      </w:r>
      <w:r>
        <w:rPr>
          <w:rFonts w:ascii="Times New Roman" w:eastAsia="Times New Roman" w:hAnsi="Times New Roman" w:cs="Times New Roman"/>
          <w:position w:val="-12"/>
          <w:szCs w:val="24"/>
          <w:lang w:val="en-US" w:eastAsia="en-US"/>
        </w:rPr>
        <w:object w:dxaOrig="1058" w:dyaOrig="360" w14:anchorId="78B2AC47">
          <v:shape id="_x0000_i1043" type="#_x0000_t75" style="width:52.9pt;height:19.1pt" o:ole="">
            <v:imagedata r:id="rId74" o:title=""/>
          </v:shape>
          <o:OLEObject Type="Embed" ProgID="Equation.3" ShapeID="_x0000_i1043" DrawAspect="Content" ObjectID="_1642418992" r:id="rId75"/>
        </w:object>
      </w:r>
      <w:r>
        <w:t xml:space="preserve">The ways of obtaining a cube power of x is the number of ways of selecting three items from </w:t>
      </w:r>
      <w:r>
        <w:rPr>
          <w:rFonts w:ascii="Times New Roman" w:eastAsia="Times New Roman" w:hAnsi="Times New Roman" w:cs="Times New Roman"/>
          <w:position w:val="-12"/>
          <w:szCs w:val="24"/>
          <w:lang w:val="en-US" w:eastAsia="en-US"/>
        </w:rPr>
        <w:object w:dxaOrig="1058" w:dyaOrig="360" w14:anchorId="79882144">
          <v:shape id="_x0000_i1044" type="#_x0000_t75" style="width:52.9pt;height:19.1pt" o:ole="">
            <v:imagedata r:id="rId74" o:title=""/>
          </v:shape>
          <o:OLEObject Type="Embed" ProgID="Equation.3" ShapeID="_x0000_i1044" DrawAspect="Content" ObjectID="_1642418993" r:id="rId76"/>
        </w:object>
      </w:r>
      <w:r>
        <w:t>And not forgetting the unit term, the number of ways of obtaining 1 is the number of ways of selecting zero x’s from three things</w:t>
      </w:r>
    </w:p>
    <w:p w14:paraId="57A1DFAB" w14:textId="77777777" w:rsidR="00101B1B" w:rsidRDefault="00101B1B" w:rsidP="00101B1B"/>
    <w:p w14:paraId="780E8A25" w14:textId="77777777" w:rsidR="00101B1B" w:rsidRDefault="00101B1B" w:rsidP="00101B1B">
      <w:r>
        <w:t xml:space="preserve"> Since the 1’s have no effect the co-efficient of the</w:t>
      </w:r>
      <w:r>
        <w:rPr>
          <w:rFonts w:ascii="Times New Roman" w:eastAsia="Times New Roman" w:hAnsi="Times New Roman" w:cs="Times New Roman"/>
          <w:position w:val="-6"/>
          <w:szCs w:val="24"/>
          <w:lang w:val="en-US" w:eastAsia="en-US"/>
        </w:rPr>
        <w:object w:dxaOrig="278" w:dyaOrig="323" w14:anchorId="7671291B">
          <v:shape id="_x0000_i1045" type="#_x0000_t75" style="width:15.05pt;height:15.05pt" o:ole="">
            <v:imagedata r:id="rId77" o:title=""/>
          </v:shape>
          <o:OLEObject Type="Embed" ProgID="Equation.3" ShapeID="_x0000_i1045" DrawAspect="Content" ObjectID="_1642418994" r:id="rId78"/>
        </w:object>
      </w:r>
      <w:r>
        <w:t>term is the number of combinations of n x’s taken r at a time</w:t>
      </w:r>
      <w:r>
        <w:rPr>
          <w:rFonts w:ascii="Times New Roman" w:eastAsia="Times New Roman" w:hAnsi="Times New Roman" w:cs="Times New Roman"/>
          <w:position w:val="-10"/>
          <w:szCs w:val="24"/>
          <w:lang w:val="en-US" w:eastAsia="en-US"/>
        </w:rPr>
        <w:object w:dxaOrig="683" w:dyaOrig="360" w14:anchorId="6E42F74D">
          <v:shape id="_x0000_i1046" type="#_x0000_t75" style="width:34.1pt;height:19.1pt" o:ole="">
            <v:imagedata r:id="rId79" o:title=""/>
          </v:shape>
          <o:OLEObject Type="Embed" ProgID="Equation.3" ShapeID="_x0000_i1046" DrawAspect="Content" ObjectID="_1642418995" r:id="rId80"/>
        </w:object>
      </w:r>
    </w:p>
    <w:p w14:paraId="60D6A447" w14:textId="77777777" w:rsidR="00101B1B" w:rsidRDefault="00101B1B" w:rsidP="00101B1B"/>
    <w:p w14:paraId="256914EE" w14:textId="77777777" w:rsidR="00101B1B" w:rsidRDefault="00101B1B" w:rsidP="0039056C">
      <w:pPr>
        <w:pStyle w:val="Heading3"/>
      </w:pPr>
      <w:r>
        <w:lastRenderedPageBreak/>
        <w:t>Extending the solution to (a+b)</w:t>
      </w:r>
    </w:p>
    <w:p w14:paraId="4B54BFD5" w14:textId="77777777" w:rsidR="00101B1B" w:rsidRDefault="00101B1B" w:rsidP="00101B1B">
      <w:r>
        <w:t xml:space="preserve">Now we know how to obtain the coefficients of </w:t>
      </w:r>
      <w:r>
        <w:rPr>
          <w:rFonts w:ascii="Times New Roman" w:eastAsia="Times New Roman" w:hAnsi="Times New Roman" w:cs="Times New Roman"/>
          <w:position w:val="-10"/>
          <w:szCs w:val="24"/>
          <w:lang w:val="en-US" w:eastAsia="en-US"/>
        </w:rPr>
        <w:object w:dxaOrig="758" w:dyaOrig="360" w14:anchorId="1A1646FA">
          <v:shape id="_x0000_i1047" type="#_x0000_t75" style="width:37.9pt;height:19.1pt" o:ole="">
            <v:imagedata r:id="rId56" o:title=""/>
          </v:shape>
          <o:OLEObject Type="Embed" ProgID="Equation.3" ShapeID="_x0000_i1047" DrawAspect="Content" ObjectID="_1642418996" r:id="rId81"/>
        </w:object>
      </w:r>
      <w:r>
        <w:t xml:space="preserve">we can extend the methodology to the expansion of </w:t>
      </w:r>
      <w:r>
        <w:rPr>
          <w:rFonts w:ascii="Times New Roman" w:eastAsia="Times New Roman" w:hAnsi="Times New Roman" w:cs="Times New Roman"/>
          <w:position w:val="-10"/>
          <w:szCs w:val="24"/>
          <w:lang w:val="en-US" w:eastAsia="en-US"/>
        </w:rPr>
        <w:object w:dxaOrig="803" w:dyaOrig="360" w14:anchorId="63AD9DFD">
          <v:shape id="_x0000_i1048" type="#_x0000_t75" style="width:41.65pt;height:19.1pt" o:ole="">
            <v:imagedata r:id="rId82" o:title=""/>
          </v:shape>
          <o:OLEObject Type="Embed" ProgID="Equation.3" ShapeID="_x0000_i1048" DrawAspect="Content" ObjectID="_1642418997" r:id="rId83"/>
        </w:object>
      </w:r>
      <w:r>
        <w:t xml:space="preserve">by noting that. </w:t>
      </w:r>
    </w:p>
    <w:p w14:paraId="0D503243" w14:textId="77777777" w:rsidR="00101B1B" w:rsidRDefault="00101B1B" w:rsidP="00101B1B"/>
    <w:p w14:paraId="58A4ECAF" w14:textId="77777777" w:rsidR="00101B1B" w:rsidRDefault="00101B1B" w:rsidP="00101B1B">
      <w:r>
        <w:rPr>
          <w:rFonts w:ascii="Times New Roman" w:eastAsia="Times New Roman" w:hAnsi="Times New Roman" w:cs="Times New Roman"/>
          <w:position w:val="-28"/>
          <w:szCs w:val="24"/>
          <w:lang w:val="en-US" w:eastAsia="en-US"/>
        </w:rPr>
        <w:object w:dxaOrig="1838" w:dyaOrig="683" w14:anchorId="1692E375">
          <v:shape id="_x0000_i1049" type="#_x0000_t75" style="width:91.1pt;height:34.1pt" o:ole="">
            <v:imagedata r:id="rId84" o:title=""/>
          </v:shape>
          <o:OLEObject Type="Embed" ProgID="Equation.3" ShapeID="_x0000_i1049" DrawAspect="Content" ObjectID="_1642418998" r:id="rId85"/>
        </w:object>
      </w:r>
      <w:r>
        <w:t xml:space="preserve">. </w:t>
      </w:r>
    </w:p>
    <w:p w14:paraId="4A18E631" w14:textId="77777777" w:rsidR="00101B1B" w:rsidRDefault="00101B1B" w:rsidP="00101B1B"/>
    <w:p w14:paraId="3843BFDE" w14:textId="77777777" w:rsidR="00101B1B" w:rsidRDefault="00101B1B" w:rsidP="00101B1B">
      <w:r>
        <w:t xml:space="preserve">Also </w:t>
      </w:r>
    </w:p>
    <w:p w14:paraId="1A2467DD" w14:textId="77777777" w:rsidR="00101B1B" w:rsidRDefault="00101B1B" w:rsidP="00101B1B"/>
    <w:p w14:paraId="01B15651" w14:textId="77777777" w:rsidR="00101B1B" w:rsidRDefault="00101B1B" w:rsidP="00101B1B">
      <w:r>
        <w:rPr>
          <w:rFonts w:ascii="Times New Roman" w:eastAsia="Times New Roman" w:hAnsi="Times New Roman" w:cs="Times New Roman"/>
          <w:position w:val="-28"/>
          <w:szCs w:val="24"/>
          <w:lang w:val="en-US" w:eastAsia="en-US"/>
        </w:rPr>
        <w:object w:dxaOrig="1958" w:dyaOrig="743" w14:anchorId="1C2CAC3D">
          <v:shape id="_x0000_i1050" type="#_x0000_t75" style="width:98.6pt;height:37.9pt" o:ole="">
            <v:imagedata r:id="rId86" o:title=""/>
          </v:shape>
          <o:OLEObject Type="Embed" ProgID="Equation.3" ShapeID="_x0000_i1050" DrawAspect="Content" ObjectID="_1642418999" r:id="rId87"/>
        </w:object>
      </w:r>
    </w:p>
    <w:p w14:paraId="0B490A6A" w14:textId="77777777" w:rsidR="00101B1B" w:rsidRDefault="00101B1B" w:rsidP="00101B1B"/>
    <w:p w14:paraId="0C2145B4" w14:textId="77777777" w:rsidR="00101B1B" w:rsidRDefault="00101B1B" w:rsidP="00101B1B">
      <w:r>
        <w:t>So</w:t>
      </w:r>
    </w:p>
    <w:p w14:paraId="737BAF8B" w14:textId="77777777" w:rsidR="00101B1B" w:rsidRDefault="00101B1B" w:rsidP="00101B1B">
      <w:r>
        <w:rPr>
          <w:rFonts w:ascii="Times New Roman" w:eastAsia="Times New Roman" w:hAnsi="Times New Roman" w:cs="Times New Roman"/>
          <w:position w:val="-28"/>
          <w:szCs w:val="24"/>
          <w:lang w:val="en-US" w:eastAsia="en-US"/>
        </w:rPr>
        <w:object w:dxaOrig="2123" w:dyaOrig="743" w14:anchorId="78D8647E">
          <v:shape id="_x0000_i1051" type="#_x0000_t75" style="width:106.1pt;height:37.9pt" o:ole="">
            <v:imagedata r:id="rId88" o:title=""/>
          </v:shape>
          <o:OLEObject Type="Embed" ProgID="Equation.3" ShapeID="_x0000_i1051" DrawAspect="Content" ObjectID="_1642419000" r:id="rId89"/>
        </w:object>
      </w:r>
    </w:p>
    <w:p w14:paraId="6B0A5C09" w14:textId="77777777" w:rsidR="00101B1B" w:rsidRDefault="00101B1B" w:rsidP="00101B1B">
      <w:r>
        <w:br w:type="page"/>
      </w:r>
    </w:p>
    <w:p w14:paraId="0779B7D7" w14:textId="77777777" w:rsidR="00101B1B" w:rsidRDefault="00101B1B" w:rsidP="00101B1B">
      <w:pPr>
        <w:pStyle w:val="Heading3"/>
      </w:pPr>
      <w:r>
        <w:lastRenderedPageBreak/>
        <w:t>Binomial expansion of E</w:t>
      </w:r>
    </w:p>
    <w:p w14:paraId="638E5C3D" w14:textId="77777777" w:rsidR="00101B1B" w:rsidRDefault="00101B1B" w:rsidP="00101B1B">
      <w:pPr>
        <w:rPr>
          <w:rFonts w:eastAsia="Times New Roman"/>
          <w:color w:val="auto"/>
        </w:rPr>
      </w:pPr>
      <w:r>
        <w:t>Binomial expansion of E is given by</w:t>
      </w:r>
    </w:p>
    <w:p w14:paraId="677585A5" w14:textId="77777777" w:rsidR="00101B1B" w:rsidRDefault="00101B1B" w:rsidP="00101B1B"/>
    <w:p w14:paraId="229503F4" w14:textId="77777777" w:rsidR="00101B1B" w:rsidRDefault="00101B1B" w:rsidP="00101B1B">
      <w:r>
        <w:rPr>
          <w:rFonts w:ascii="Times New Roman" w:eastAsia="Times New Roman" w:hAnsi="Times New Roman" w:cs="Times New Roman"/>
          <w:position w:val="-28"/>
          <w:szCs w:val="24"/>
          <w:lang w:val="en-US" w:eastAsia="en-US"/>
        </w:rPr>
        <w:object w:dxaOrig="6600" w:dyaOrig="743" w14:anchorId="209428CA">
          <v:shape id="_x0000_i1052" type="#_x0000_t75" style="width:329.65pt;height:37.9pt" o:ole="">
            <v:imagedata r:id="rId90" o:title=""/>
          </v:shape>
          <o:OLEObject Type="Embed" ProgID="Equation.3" ShapeID="_x0000_i1052" DrawAspect="Content" ObjectID="_1642419001" r:id="rId91"/>
        </w:object>
      </w:r>
    </w:p>
    <w:p w14:paraId="49C56887" w14:textId="77777777" w:rsidR="00101B1B" w:rsidRDefault="00101B1B" w:rsidP="00101B1B"/>
    <w:p w14:paraId="3547E86C" w14:textId="77777777" w:rsidR="00101B1B" w:rsidRDefault="00101B1B" w:rsidP="00101B1B"/>
    <w:p w14:paraId="22AC47DC" w14:textId="77777777" w:rsidR="00101B1B" w:rsidRDefault="00101B1B" w:rsidP="00101B1B">
      <w:r>
        <w:rPr>
          <w:rFonts w:ascii="Times New Roman" w:eastAsia="Times New Roman" w:hAnsi="Times New Roman" w:cs="Times New Roman"/>
          <w:position w:val="-28"/>
          <w:szCs w:val="24"/>
          <w:lang w:val="en-US" w:eastAsia="en-US"/>
        </w:rPr>
        <w:object w:dxaOrig="4538" w:dyaOrig="683" w14:anchorId="6EEDA053">
          <v:shape id="_x0000_i1053" type="#_x0000_t75" style="width:227.25pt;height:34.1pt" o:ole="">
            <v:imagedata r:id="rId92" o:title=""/>
          </v:shape>
          <o:OLEObject Type="Embed" ProgID="Equation.3" ShapeID="_x0000_i1053" DrawAspect="Content" ObjectID="_1642419002" r:id="rId93"/>
        </w:object>
      </w:r>
    </w:p>
    <w:p w14:paraId="464D877B" w14:textId="77777777" w:rsidR="00101B1B" w:rsidRDefault="00101B1B" w:rsidP="00101B1B"/>
    <w:p w14:paraId="27535B3E" w14:textId="77777777" w:rsidR="00101B1B" w:rsidRDefault="00101B1B" w:rsidP="00101B1B"/>
    <w:p w14:paraId="43E02008" w14:textId="77777777" w:rsidR="00101B1B" w:rsidRDefault="00101B1B" w:rsidP="00101B1B">
      <w:r>
        <w:rPr>
          <w:rFonts w:ascii="Times New Roman" w:eastAsia="Times New Roman" w:hAnsi="Times New Roman" w:cs="Times New Roman"/>
          <w:position w:val="-24"/>
          <w:szCs w:val="24"/>
          <w:lang w:val="en-US" w:eastAsia="en-US"/>
        </w:rPr>
        <w:object w:dxaOrig="4080" w:dyaOrig="983" w14:anchorId="2D2C9347">
          <v:shape id="_x0000_i1054" type="#_x0000_t75" style="width:204.75pt;height:49.15pt" o:ole="">
            <v:imagedata r:id="rId94" o:title=""/>
          </v:shape>
          <o:OLEObject Type="Embed" ProgID="Equation.3" ShapeID="_x0000_i1054" DrawAspect="Content" ObjectID="_1642419003" r:id="rId95"/>
        </w:object>
      </w:r>
    </w:p>
    <w:p w14:paraId="0839A9D4" w14:textId="77777777" w:rsidR="00101B1B" w:rsidRDefault="00101B1B" w:rsidP="00101B1B"/>
    <w:p w14:paraId="2734D21B" w14:textId="77777777" w:rsidR="00101B1B" w:rsidRDefault="00101B1B" w:rsidP="00101B1B">
      <w:r>
        <w:t xml:space="preserve">In the limit </w:t>
      </w:r>
      <w:r>
        <w:rPr>
          <w:rFonts w:ascii="Times New Roman" w:eastAsia="Times New Roman" w:hAnsi="Times New Roman" w:cs="Times New Roman"/>
          <w:position w:val="-28"/>
          <w:szCs w:val="24"/>
          <w:lang w:val="en-US" w:eastAsia="en-US"/>
        </w:rPr>
        <w:object w:dxaOrig="1223" w:dyaOrig="683" w14:anchorId="221ADFD7">
          <v:shape id="_x0000_i1055" type="#_x0000_t75" style="width:60.75pt;height:34.1pt" o:ole="">
            <v:imagedata r:id="rId96" o:title=""/>
          </v:shape>
          <o:OLEObject Type="Embed" ProgID="Equation.3" ShapeID="_x0000_i1055" DrawAspect="Content" ObjectID="_1642419004" r:id="rId97"/>
        </w:object>
      </w:r>
      <w:r>
        <w:t xml:space="preserve"> then the above expression tends to </w:t>
      </w:r>
    </w:p>
    <w:p w14:paraId="306D101B" w14:textId="77777777" w:rsidR="00101B1B" w:rsidRDefault="00101B1B" w:rsidP="00101B1B"/>
    <w:p w14:paraId="630F9B6C" w14:textId="77777777" w:rsidR="00101B1B" w:rsidRDefault="00101B1B" w:rsidP="00101B1B"/>
    <w:p w14:paraId="68CA603D" w14:textId="77777777" w:rsidR="00101B1B" w:rsidRDefault="00101B1B" w:rsidP="00101B1B">
      <w:r>
        <w:rPr>
          <w:rFonts w:ascii="Times New Roman" w:eastAsia="Times New Roman" w:hAnsi="Times New Roman" w:cs="Times New Roman"/>
          <w:position w:val="-28"/>
          <w:szCs w:val="24"/>
          <w:lang w:val="en-US" w:eastAsia="en-US"/>
        </w:rPr>
        <w:object w:dxaOrig="5738" w:dyaOrig="683" w14:anchorId="7C09F4CC">
          <v:shape id="_x0000_i1056" type="#_x0000_t75" style="width:4in;height:34.1pt" o:ole="">
            <v:imagedata r:id="rId98" o:title=""/>
          </v:shape>
          <o:OLEObject Type="Embed" ProgID="Equation.3" ShapeID="_x0000_i1056" DrawAspect="Content" ObjectID="_1642419005" r:id="rId99"/>
        </w:object>
      </w:r>
    </w:p>
    <w:p w14:paraId="36DAF47B" w14:textId="77777777" w:rsidR="00101B1B" w:rsidRPr="00F31D69" w:rsidRDefault="00101B1B" w:rsidP="00101B1B"/>
    <w:p w14:paraId="3EE6519D" w14:textId="77777777" w:rsidR="00990E68" w:rsidRDefault="00990E68">
      <w:pPr>
        <w:spacing w:after="160" w:line="259" w:lineRule="auto"/>
        <w:rPr>
          <w:rFonts w:asciiTheme="majorHAnsi" w:eastAsiaTheme="majorEastAsia" w:hAnsiTheme="majorHAnsi" w:cstheme="majorBidi"/>
          <w:color w:val="31378B" w:themeColor="text2"/>
          <w:sz w:val="32"/>
          <w:szCs w:val="28"/>
        </w:rPr>
      </w:pPr>
      <w:r>
        <w:br w:type="page"/>
      </w:r>
    </w:p>
    <w:p w14:paraId="7A459234" w14:textId="13392530" w:rsidR="00A96027" w:rsidRDefault="00397AEB" w:rsidP="00397AEB">
      <w:pPr>
        <w:pStyle w:val="QuestionSection"/>
      </w:pPr>
      <w:r>
        <w:lastRenderedPageBreak/>
        <w:t xml:space="preserve">Questions </w:t>
      </w:r>
      <w:r w:rsidR="009E41DB">
        <w:t>–</w:t>
      </w:r>
      <w:r>
        <w:t xml:space="preserve"> Combinatorics</w:t>
      </w:r>
    </w:p>
    <w:p w14:paraId="76345805" w14:textId="12C420F6" w:rsidR="009E41DB" w:rsidRDefault="009E41DB" w:rsidP="009E41DB">
      <w:pPr>
        <w:pStyle w:val="Question"/>
      </w:pPr>
      <w:r>
        <w:t>Give an expression for the number of ways of taking n objects r at a time with repetition</w:t>
      </w:r>
    </w:p>
    <w:p w14:paraId="09313066" w14:textId="3F1A60EB" w:rsidR="00616B70" w:rsidRPr="00616B70" w:rsidRDefault="00916563" w:rsidP="00616B70">
      <w:pPr>
        <w:pStyle w:val="Answer"/>
      </w:pPr>
      <m:oMathPara>
        <m:oMath>
          <m:sSup>
            <m:sSupPr>
              <m:ctrlPr>
                <w:rPr>
                  <w:rFonts w:ascii="Cambria Math" w:hAnsi="Cambria Math"/>
                </w:rPr>
              </m:ctrlPr>
            </m:sSupPr>
            <m:e>
              <m:r>
                <w:rPr>
                  <w:rFonts w:ascii="Cambria Math" w:hAnsi="Cambria Math"/>
                </w:rPr>
                <m:t>n</m:t>
              </m:r>
            </m:e>
            <m:sup>
              <m:r>
                <w:rPr>
                  <w:rFonts w:ascii="Cambria Math" w:hAnsi="Cambria Math"/>
                </w:rPr>
                <m:t>r</m:t>
              </m:r>
            </m:sup>
          </m:sSup>
        </m:oMath>
      </m:oMathPara>
    </w:p>
    <w:p w14:paraId="3D5BF4E2" w14:textId="77777777" w:rsidR="009E41DB" w:rsidRPr="009E41DB" w:rsidRDefault="009E41DB" w:rsidP="009E41DB">
      <w:pPr>
        <w:pStyle w:val="Answer"/>
      </w:pPr>
    </w:p>
    <w:p w14:paraId="0398A033" w14:textId="1932A43C" w:rsidR="00616B70" w:rsidRDefault="00616B70" w:rsidP="00616B70">
      <w:pPr>
        <w:pStyle w:val="Question"/>
      </w:pPr>
      <w:r>
        <w:t>Write code to provide all permutations of n things taken n at a time with repetition</w:t>
      </w:r>
    </w:p>
    <w:p w14:paraId="46D3499E" w14:textId="32BC189A" w:rsidR="00D33863" w:rsidRDefault="00D33863" w:rsidP="00D33863">
      <w:pPr>
        <w:pStyle w:val="Answer"/>
      </w:pPr>
    </w:p>
    <w:p w14:paraId="666871BA" w14:textId="45C14752" w:rsidR="00D33863" w:rsidRDefault="00D33863" w:rsidP="00D33863">
      <w:pPr>
        <w:pStyle w:val="Question"/>
      </w:pPr>
      <w:r>
        <w:t xml:space="preserve">Give an expression for the number of ways of taking n objects r at a time </w:t>
      </w:r>
      <w:r w:rsidR="00140566">
        <w:t>without</w:t>
      </w:r>
      <w:r>
        <w:t xml:space="preserve"> repetition</w:t>
      </w:r>
    </w:p>
    <w:p w14:paraId="22D9F8D2" w14:textId="1F2B5693" w:rsidR="003F0895" w:rsidRPr="003F0895" w:rsidRDefault="00916563" w:rsidP="003F0895">
      <w:pPr>
        <w:pStyle w:val="Answer"/>
      </w:pPr>
      <m:oMathPara>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n-r</m:t>
                  </m:r>
                </m:e>
              </m:d>
              <m:r>
                <w:rPr>
                  <w:rFonts w:ascii="Cambria Math" w:hAnsi="Cambria Math"/>
                </w:rPr>
                <m:t>!</m:t>
              </m:r>
            </m:den>
          </m:f>
        </m:oMath>
      </m:oMathPara>
    </w:p>
    <w:p w14:paraId="254DB00C" w14:textId="77777777" w:rsidR="00D346C1" w:rsidRPr="00D346C1" w:rsidRDefault="00D346C1" w:rsidP="00D346C1">
      <w:pPr>
        <w:pStyle w:val="Answer"/>
      </w:pPr>
    </w:p>
    <w:p w14:paraId="4DA93AF9" w14:textId="20BF3A0D" w:rsidR="003F0895" w:rsidRDefault="003F0895" w:rsidP="003F0895">
      <w:pPr>
        <w:pStyle w:val="Question"/>
      </w:pPr>
      <w:r>
        <w:t>Give a proof</w:t>
      </w:r>
    </w:p>
    <w:p w14:paraId="174E55B5" w14:textId="77777777" w:rsidR="00914A45" w:rsidRPr="00DB1A1B" w:rsidRDefault="00916563" w:rsidP="00914A45">
      <w:pPr>
        <w:rPr>
          <w:rFonts w:asciiTheme="majorHAnsi" w:eastAsiaTheme="majorEastAsia" w:hAnsiTheme="majorHAnsi" w:cstheme="majorBidi"/>
          <w:b/>
        </w:rPr>
      </w:pPr>
      <m:oMathPara>
        <m:oMath>
          <m:eqArr>
            <m:eqArrPr>
              <m:maxDist m:val="1"/>
              <m:ctrlPr>
                <w:rPr>
                  <w:rFonts w:ascii="Cambria Math" w:hAnsi="Cambria Math"/>
                  <w:b/>
                  <w:i/>
                </w:rPr>
              </m:ctrlPr>
            </m:eqArrPr>
            <m:e>
              <m:r>
                <w:rPr>
                  <w:rFonts w:ascii="Cambria Math" w:hAnsi="Cambria Math"/>
                </w:rPr>
                <m:t xml:space="preserve"> 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b/>
                      <w:i/>
                    </w:rPr>
                  </m:ctrlPr>
                </m:dPr>
                <m:e>
                  <m:r>
                    <m:rPr>
                      <m:sty m:val="bi"/>
                    </m:rPr>
                    <w:rPr>
                      <w:rFonts w:ascii="Cambria Math" w:hAnsi="Cambria Math"/>
                    </w:rPr>
                    <m:t>n-r</m:t>
                  </m:r>
                </m:e>
              </m:d>
              <m:r>
                <m:rPr>
                  <m:sty m:val="bi"/>
                </m:rPr>
                <w:rPr>
                  <w:rFonts w:ascii="Cambria Math" w:hAnsi="Cambria Math"/>
                </w:rPr>
                <m:t>×</m:t>
              </m:r>
              <m:d>
                <m:dPr>
                  <m:ctrlPr>
                    <w:rPr>
                      <w:rFonts w:ascii="Cambria Math" w:hAnsi="Cambria Math"/>
                      <w:b/>
                      <w:i/>
                    </w:rPr>
                  </m:ctrlPr>
                </m:dPr>
                <m:e>
                  <m:r>
                    <m:rPr>
                      <m:sty m:val="bi"/>
                    </m:rPr>
                    <w:rPr>
                      <w:rFonts w:ascii="Cambria Math" w:hAnsi="Cambria Math"/>
                    </w:rPr>
                    <m:t>n-r-1</m:t>
                  </m:r>
                </m:e>
              </m:d>
              <m:r>
                <m:rPr>
                  <m:sty m:val="bi"/>
                </m:rPr>
                <w:rPr>
                  <w:rFonts w:ascii="Cambria Math" w:hAnsi="Cambria Math"/>
                </w:rPr>
                <m:t xml:space="preserve">××2×1 </m:t>
              </m:r>
              <m:r>
                <w:rPr>
                  <w:rFonts w:ascii="Cambria Math" w:hAnsi="Cambria Math"/>
                </w:rPr>
                <m:t>#(</m:t>
              </m:r>
              <m:r>
                <m:rPr>
                  <m:sty m:val="bi"/>
                </m:rPr>
                <w:rPr>
                  <w:rFonts w:ascii="Cambria Math" w:hAnsi="Cambria Math"/>
                </w:rPr>
                <m:t>1)</m:t>
              </m:r>
            </m:e>
          </m:eqArr>
        </m:oMath>
      </m:oMathPara>
    </w:p>
    <w:p w14:paraId="333AB5F4" w14:textId="77777777" w:rsidR="00914A45" w:rsidRPr="005C1AA6" w:rsidRDefault="00916563" w:rsidP="00914A45">
      <w:pPr>
        <w:rPr>
          <w:rFonts w:eastAsiaTheme="major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n-r-2</m:t>
                  </m:r>
                </m:e>
              </m:d>
              <m:r>
                <w:rPr>
                  <w:rFonts w:ascii="Cambria Math" w:hAnsi="Cambria Math"/>
                </w:rPr>
                <m:t>×…×2×1=</m:t>
              </m:r>
              <m:d>
                <m:dPr>
                  <m:ctrlPr>
                    <w:rPr>
                      <w:rFonts w:ascii="Cambria Math" w:hAnsi="Cambria Math"/>
                      <w:i/>
                    </w:rPr>
                  </m:ctrlPr>
                </m:dPr>
                <m:e>
                  <m:r>
                    <w:rPr>
                      <w:rFonts w:ascii="Cambria Math" w:hAnsi="Cambria Math"/>
                    </w:rPr>
                    <m:t>n-r</m:t>
                  </m:r>
                </m:e>
              </m:d>
              <m:r>
                <w:rPr>
                  <w:rFonts w:ascii="Cambria Math" w:hAnsi="Cambria Math"/>
                </w:rPr>
                <m:t>!#(2)</m:t>
              </m:r>
            </m:e>
          </m:eqArr>
        </m:oMath>
      </m:oMathPara>
    </w:p>
    <w:p w14:paraId="6E632A21" w14:textId="77777777" w:rsidR="00914A45" w:rsidRDefault="00914A45" w:rsidP="00914A45">
      <w:r>
        <w:t>Substituting (2) into (1)</w:t>
      </w:r>
    </w:p>
    <w:p w14:paraId="6D5421AE" w14:textId="77777777" w:rsidR="00914A45" w:rsidRPr="00DB1A1B" w:rsidRDefault="00916563" w:rsidP="00914A45">
      <m:oMathPara>
        <m:oMath>
          <m:eqArr>
            <m:eqArrPr>
              <m:maxDist m:val="1"/>
              <m:ctrlPr>
                <w:rPr>
                  <w:rFonts w:ascii="Cambria Math" w:hAnsi="Cambria Math"/>
                  <w:i/>
                </w:rPr>
              </m:ctrlPr>
            </m:eqArrPr>
            <m:e>
              <m:r>
                <w:rPr>
                  <w:rFonts w:ascii="Cambria Math" w:hAnsi="Cambria Math"/>
                </w:rPr>
                <m:t>n!=n×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d>
                <m:dPr>
                  <m:ctrlPr>
                    <w:rPr>
                      <w:rFonts w:ascii="Cambria Math" w:hAnsi="Cambria Math"/>
                      <w:i/>
                    </w:rPr>
                  </m:ctrlPr>
                </m:dPr>
                <m:e>
                  <m:r>
                    <w:rPr>
                      <w:rFonts w:ascii="Cambria Math" w:hAnsi="Cambria Math"/>
                    </w:rPr>
                    <m:t>n-r</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F9D0D6A" w14:textId="77777777" w:rsidR="00914A45" w:rsidRPr="00F3682F" w:rsidRDefault="00914A45" w:rsidP="00914A45">
      <w:r>
        <w:t>And re-arranging</w:t>
      </w:r>
      <m:oMath>
        <m:r>
          <m:rPr>
            <m:sty m:val="p"/>
          </m:rPr>
          <w:rPr>
            <w:rFonts w:ascii="Cambria Math" w:hAnsi="Cambria Math"/>
          </w:rPr>
          <w:br/>
        </m:r>
      </m:oMath>
      <m:oMathPara>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n-r+1</m:t>
              </m:r>
            </m:e>
          </m:d>
          <m:r>
            <w:rPr>
              <w:rFonts w:ascii="Cambria Math" w:hAnsi="Cambria Math"/>
            </w:rPr>
            <m:t>=</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p w14:paraId="75089C7E" w14:textId="77777777" w:rsidR="00D33863" w:rsidRPr="00D33863" w:rsidRDefault="00D33863" w:rsidP="00D33863">
      <w:pPr>
        <w:pStyle w:val="Answer"/>
      </w:pPr>
    </w:p>
    <w:p w14:paraId="0135FCE3" w14:textId="77777777" w:rsidR="00616B70" w:rsidRPr="00616B70" w:rsidRDefault="00616B70" w:rsidP="00616B70">
      <w:pPr>
        <w:pStyle w:val="Answer"/>
      </w:pPr>
    </w:p>
    <w:p w14:paraId="0D19606F" w14:textId="77777777" w:rsidR="00603023" w:rsidRPr="008E7DB1" w:rsidRDefault="00603023" w:rsidP="00603023">
      <w:pPr>
        <w:pStyle w:val="Answer"/>
      </w:pPr>
    </w:p>
    <w:p w14:paraId="472C7ABB" w14:textId="77777777" w:rsidR="00BC6ACF" w:rsidRPr="008A6930" w:rsidRDefault="00BC6ACF" w:rsidP="00BC6ACF">
      <w:pPr>
        <w:pStyle w:val="QuestionSection"/>
        <w:rPr>
          <w:rFonts w:eastAsiaTheme="minorHAnsi"/>
          <w:lang w:eastAsia="en-US"/>
        </w:rPr>
      </w:pPr>
    </w:p>
    <w:p w14:paraId="79D08E86" w14:textId="77777777" w:rsidR="00703F17" w:rsidRPr="00183BDD" w:rsidRDefault="00703F17" w:rsidP="00703F17">
      <w:pPr>
        <w:pStyle w:val="Answer"/>
      </w:pPr>
    </w:p>
    <w:sectPr w:rsidR="00703F17" w:rsidRPr="00183BDD">
      <w:headerReference w:type="even" r:id="rId100"/>
      <w:headerReference w:type="default" r:id="rId101"/>
      <w:footerReference w:type="even" r:id="rId102"/>
      <w:footerReference w:type="default" r:id="rId103"/>
      <w:headerReference w:type="first" r:id="rId104"/>
      <w:footerReference w:type="firs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F96FC" w14:textId="77777777" w:rsidR="00916563" w:rsidRDefault="00916563" w:rsidP="002C68EE">
      <w:pPr>
        <w:spacing w:after="0" w:line="240" w:lineRule="auto"/>
      </w:pPr>
      <w:r>
        <w:separator/>
      </w:r>
    </w:p>
  </w:endnote>
  <w:endnote w:type="continuationSeparator" w:id="0">
    <w:p w14:paraId="54B628C2" w14:textId="77777777" w:rsidR="00916563" w:rsidRDefault="00916563" w:rsidP="002C6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53DB8" w14:textId="77777777" w:rsidR="002C68EE" w:rsidRDefault="002C6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55051"/>
      <w:docPartObj>
        <w:docPartGallery w:val="Page Numbers (Bottom of Page)"/>
        <w:docPartUnique/>
      </w:docPartObj>
    </w:sdtPr>
    <w:sdtEndPr/>
    <w:sdtContent>
      <w:sdt>
        <w:sdtPr>
          <w:id w:val="1728636285"/>
          <w:docPartObj>
            <w:docPartGallery w:val="Page Numbers (Top of Page)"/>
            <w:docPartUnique/>
          </w:docPartObj>
        </w:sdtPr>
        <w:sdtEndPr/>
        <w:sdtContent>
          <w:p w14:paraId="18370CF2" w14:textId="5DB1FD55" w:rsidR="002C68EE" w:rsidRDefault="002C68E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5FAC7F50" w14:textId="77777777" w:rsidR="002C68EE" w:rsidRDefault="002C68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3E6C5" w14:textId="77777777" w:rsidR="002C68EE" w:rsidRDefault="002C6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F049D" w14:textId="77777777" w:rsidR="00916563" w:rsidRDefault="00916563" w:rsidP="002C68EE">
      <w:pPr>
        <w:spacing w:after="0" w:line="240" w:lineRule="auto"/>
      </w:pPr>
      <w:r>
        <w:separator/>
      </w:r>
    </w:p>
  </w:footnote>
  <w:footnote w:type="continuationSeparator" w:id="0">
    <w:p w14:paraId="2A78598B" w14:textId="77777777" w:rsidR="00916563" w:rsidRDefault="00916563" w:rsidP="002C6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A45A9" w14:textId="77777777" w:rsidR="002C68EE" w:rsidRDefault="002C68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E8E7C" w14:textId="77777777" w:rsidR="002C68EE" w:rsidRDefault="002C68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53057" w14:textId="77777777" w:rsidR="002C68EE" w:rsidRDefault="002C68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E93A9A"/>
    <w:multiLevelType w:val="hybridMultilevel"/>
    <w:tmpl w:val="4080CEB2"/>
    <w:lvl w:ilvl="0" w:tplc="D0F60DB6">
      <w:start w:val="1"/>
      <w:numFmt w:val="lowerRoman"/>
      <w:lvlText w:val="%1-"/>
      <w:lvlJc w:val="left"/>
      <w:pPr>
        <w:ind w:left="2880" w:hanging="72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6B511C"/>
    <w:multiLevelType w:val="hybridMultilevel"/>
    <w:tmpl w:val="A80ED4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D23178"/>
    <w:multiLevelType w:val="hybridMultilevel"/>
    <w:tmpl w:val="1CBE2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E8058D1"/>
    <w:multiLevelType w:val="hybridMultilevel"/>
    <w:tmpl w:val="14E6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29C4AC5"/>
    <w:multiLevelType w:val="hybridMultilevel"/>
    <w:tmpl w:val="37EA6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C81"/>
    <w:multiLevelType w:val="hybridMultilevel"/>
    <w:tmpl w:val="0FAC8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5"/>
  </w:num>
  <w:num w:numId="9">
    <w:abstractNumId w:val="39"/>
  </w:num>
  <w:num w:numId="10">
    <w:abstractNumId w:val="32"/>
  </w:num>
  <w:num w:numId="11">
    <w:abstractNumId w:val="22"/>
  </w:num>
  <w:num w:numId="12">
    <w:abstractNumId w:val="16"/>
  </w:num>
  <w:num w:numId="13">
    <w:abstractNumId w:val="34"/>
  </w:num>
  <w:num w:numId="14">
    <w:abstractNumId w:val="40"/>
  </w:num>
  <w:num w:numId="15">
    <w:abstractNumId w:val="21"/>
  </w:num>
  <w:num w:numId="16">
    <w:abstractNumId w:val="33"/>
  </w:num>
  <w:num w:numId="17">
    <w:abstractNumId w:val="10"/>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29"/>
  </w:num>
  <w:num w:numId="22">
    <w:abstractNumId w:val="30"/>
  </w:num>
  <w:num w:numId="23">
    <w:abstractNumId w:val="38"/>
  </w:num>
  <w:num w:numId="24">
    <w:abstractNumId w:val="27"/>
  </w:num>
  <w:num w:numId="25">
    <w:abstractNumId w:val="7"/>
  </w:num>
  <w:num w:numId="26">
    <w:abstractNumId w:val="6"/>
  </w:num>
  <w:num w:numId="27">
    <w:abstractNumId w:val="5"/>
  </w:num>
  <w:num w:numId="28">
    <w:abstractNumId w:val="4"/>
  </w:num>
  <w:num w:numId="29">
    <w:abstractNumId w:val="3"/>
  </w:num>
  <w:num w:numId="30">
    <w:abstractNumId w:val="2"/>
  </w:num>
  <w:num w:numId="31">
    <w:abstractNumId w:val="1"/>
  </w:num>
  <w:num w:numId="32">
    <w:abstractNumId w:val="0"/>
  </w:num>
  <w:num w:numId="33">
    <w:abstractNumId w:val="24"/>
  </w:num>
  <w:num w:numId="34">
    <w:abstractNumId w:val="17"/>
  </w:num>
  <w:num w:numId="35">
    <w:abstractNumId w:val="18"/>
  </w:num>
  <w:num w:numId="36">
    <w:abstractNumId w:val="25"/>
  </w:num>
  <w:num w:numId="37">
    <w:abstractNumId w:val="26"/>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31"/>
  </w:num>
  <w:num w:numId="41">
    <w:abstractNumId w:val="23"/>
  </w:num>
  <w:num w:numId="42">
    <w:abstractNumId w:val="36"/>
  </w:num>
  <w:num w:numId="43">
    <w:abstractNumId w:val="20"/>
  </w:num>
  <w:num w:numId="44">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1167"/>
    <w:rsid w:val="000025BE"/>
    <w:rsid w:val="00002B82"/>
    <w:rsid w:val="0000311C"/>
    <w:rsid w:val="000061A1"/>
    <w:rsid w:val="00007E3F"/>
    <w:rsid w:val="000119C0"/>
    <w:rsid w:val="000133E6"/>
    <w:rsid w:val="00015883"/>
    <w:rsid w:val="00020C37"/>
    <w:rsid w:val="00021A1B"/>
    <w:rsid w:val="00021A2D"/>
    <w:rsid w:val="00021ECA"/>
    <w:rsid w:val="0002390B"/>
    <w:rsid w:val="00024418"/>
    <w:rsid w:val="00024F1C"/>
    <w:rsid w:val="000254EF"/>
    <w:rsid w:val="000256F8"/>
    <w:rsid w:val="00026A53"/>
    <w:rsid w:val="00031357"/>
    <w:rsid w:val="00031507"/>
    <w:rsid w:val="00033559"/>
    <w:rsid w:val="00034C76"/>
    <w:rsid w:val="0003603B"/>
    <w:rsid w:val="0003755E"/>
    <w:rsid w:val="00041B8B"/>
    <w:rsid w:val="00041EA0"/>
    <w:rsid w:val="0004239B"/>
    <w:rsid w:val="000426F7"/>
    <w:rsid w:val="00043120"/>
    <w:rsid w:val="00043BF9"/>
    <w:rsid w:val="00044293"/>
    <w:rsid w:val="0004463D"/>
    <w:rsid w:val="0004680A"/>
    <w:rsid w:val="00047272"/>
    <w:rsid w:val="000536AD"/>
    <w:rsid w:val="000545E2"/>
    <w:rsid w:val="00055914"/>
    <w:rsid w:val="0005757F"/>
    <w:rsid w:val="000575A2"/>
    <w:rsid w:val="00060958"/>
    <w:rsid w:val="00061F65"/>
    <w:rsid w:val="00062562"/>
    <w:rsid w:val="00062CF2"/>
    <w:rsid w:val="000634A5"/>
    <w:rsid w:val="00065DD7"/>
    <w:rsid w:val="0006620E"/>
    <w:rsid w:val="00066D08"/>
    <w:rsid w:val="00067F3A"/>
    <w:rsid w:val="000713A2"/>
    <w:rsid w:val="000714D9"/>
    <w:rsid w:val="00073D06"/>
    <w:rsid w:val="00075388"/>
    <w:rsid w:val="0007628E"/>
    <w:rsid w:val="00076CEB"/>
    <w:rsid w:val="000770DB"/>
    <w:rsid w:val="00080654"/>
    <w:rsid w:val="000807EB"/>
    <w:rsid w:val="00080A12"/>
    <w:rsid w:val="000818CF"/>
    <w:rsid w:val="0008578B"/>
    <w:rsid w:val="000867B7"/>
    <w:rsid w:val="00087BE7"/>
    <w:rsid w:val="000904EB"/>
    <w:rsid w:val="0009332D"/>
    <w:rsid w:val="00093351"/>
    <w:rsid w:val="00094FC3"/>
    <w:rsid w:val="00095877"/>
    <w:rsid w:val="00096C9E"/>
    <w:rsid w:val="00096D17"/>
    <w:rsid w:val="000971FF"/>
    <w:rsid w:val="000A4144"/>
    <w:rsid w:val="000A6ED9"/>
    <w:rsid w:val="000A7B85"/>
    <w:rsid w:val="000A7E5B"/>
    <w:rsid w:val="000B05EA"/>
    <w:rsid w:val="000B2171"/>
    <w:rsid w:val="000B3487"/>
    <w:rsid w:val="000B3CA4"/>
    <w:rsid w:val="000B3D0B"/>
    <w:rsid w:val="000B7718"/>
    <w:rsid w:val="000C086B"/>
    <w:rsid w:val="000C3AD4"/>
    <w:rsid w:val="000C4469"/>
    <w:rsid w:val="000C538F"/>
    <w:rsid w:val="000C5712"/>
    <w:rsid w:val="000C6723"/>
    <w:rsid w:val="000C6D93"/>
    <w:rsid w:val="000C7EFC"/>
    <w:rsid w:val="000D04AC"/>
    <w:rsid w:val="000D0813"/>
    <w:rsid w:val="000D0F2A"/>
    <w:rsid w:val="000D5585"/>
    <w:rsid w:val="000D7A18"/>
    <w:rsid w:val="000E1974"/>
    <w:rsid w:val="000E1DBC"/>
    <w:rsid w:val="000E2030"/>
    <w:rsid w:val="000F02BF"/>
    <w:rsid w:val="000F036F"/>
    <w:rsid w:val="000F1F22"/>
    <w:rsid w:val="000F2521"/>
    <w:rsid w:val="000F31D2"/>
    <w:rsid w:val="000F4AD5"/>
    <w:rsid w:val="000F6B88"/>
    <w:rsid w:val="000F76EA"/>
    <w:rsid w:val="000F7743"/>
    <w:rsid w:val="00100CED"/>
    <w:rsid w:val="00101016"/>
    <w:rsid w:val="00101331"/>
    <w:rsid w:val="00101B1B"/>
    <w:rsid w:val="00101E67"/>
    <w:rsid w:val="00102A2D"/>
    <w:rsid w:val="00105039"/>
    <w:rsid w:val="001052E3"/>
    <w:rsid w:val="00105B26"/>
    <w:rsid w:val="00105EE2"/>
    <w:rsid w:val="00106F60"/>
    <w:rsid w:val="0010750D"/>
    <w:rsid w:val="00111AD4"/>
    <w:rsid w:val="00116375"/>
    <w:rsid w:val="00116DA4"/>
    <w:rsid w:val="001176A7"/>
    <w:rsid w:val="00117DF6"/>
    <w:rsid w:val="00121670"/>
    <w:rsid w:val="0012324D"/>
    <w:rsid w:val="00125E6E"/>
    <w:rsid w:val="001308F3"/>
    <w:rsid w:val="00130D79"/>
    <w:rsid w:val="00130FF0"/>
    <w:rsid w:val="00131B02"/>
    <w:rsid w:val="001320F1"/>
    <w:rsid w:val="00133977"/>
    <w:rsid w:val="00134C5B"/>
    <w:rsid w:val="0013677F"/>
    <w:rsid w:val="00137573"/>
    <w:rsid w:val="00137C9A"/>
    <w:rsid w:val="00137D2E"/>
    <w:rsid w:val="001400A0"/>
    <w:rsid w:val="001400F9"/>
    <w:rsid w:val="00140566"/>
    <w:rsid w:val="00141185"/>
    <w:rsid w:val="001423F9"/>
    <w:rsid w:val="00142ACE"/>
    <w:rsid w:val="00142B7C"/>
    <w:rsid w:val="00143507"/>
    <w:rsid w:val="00145AD7"/>
    <w:rsid w:val="00146A6D"/>
    <w:rsid w:val="00146EF9"/>
    <w:rsid w:val="001544AA"/>
    <w:rsid w:val="00157C5F"/>
    <w:rsid w:val="00157C92"/>
    <w:rsid w:val="00160249"/>
    <w:rsid w:val="00161B98"/>
    <w:rsid w:val="00163041"/>
    <w:rsid w:val="00167511"/>
    <w:rsid w:val="00170907"/>
    <w:rsid w:val="001709EC"/>
    <w:rsid w:val="00171510"/>
    <w:rsid w:val="0017287C"/>
    <w:rsid w:val="00172B43"/>
    <w:rsid w:val="00174478"/>
    <w:rsid w:val="0017563C"/>
    <w:rsid w:val="0017570F"/>
    <w:rsid w:val="00175ADB"/>
    <w:rsid w:val="00175B53"/>
    <w:rsid w:val="00180389"/>
    <w:rsid w:val="00183BDD"/>
    <w:rsid w:val="0018536C"/>
    <w:rsid w:val="00190F98"/>
    <w:rsid w:val="001923C4"/>
    <w:rsid w:val="00192A0D"/>
    <w:rsid w:val="00196ACE"/>
    <w:rsid w:val="001A13D7"/>
    <w:rsid w:val="001A5BD0"/>
    <w:rsid w:val="001A7986"/>
    <w:rsid w:val="001B1492"/>
    <w:rsid w:val="001B1987"/>
    <w:rsid w:val="001B2905"/>
    <w:rsid w:val="001B2AF9"/>
    <w:rsid w:val="001B3726"/>
    <w:rsid w:val="001B44DF"/>
    <w:rsid w:val="001B4569"/>
    <w:rsid w:val="001B53CF"/>
    <w:rsid w:val="001B5924"/>
    <w:rsid w:val="001B67C7"/>
    <w:rsid w:val="001C03A8"/>
    <w:rsid w:val="001C20BC"/>
    <w:rsid w:val="001C6C3E"/>
    <w:rsid w:val="001C7D71"/>
    <w:rsid w:val="001D0080"/>
    <w:rsid w:val="001D07FD"/>
    <w:rsid w:val="001D18D0"/>
    <w:rsid w:val="001D2080"/>
    <w:rsid w:val="001D4E3D"/>
    <w:rsid w:val="001D6D4C"/>
    <w:rsid w:val="001E0CE8"/>
    <w:rsid w:val="001E3525"/>
    <w:rsid w:val="001E4FCA"/>
    <w:rsid w:val="001E749E"/>
    <w:rsid w:val="001E7E84"/>
    <w:rsid w:val="001F0CC8"/>
    <w:rsid w:val="001F2846"/>
    <w:rsid w:val="001F2E09"/>
    <w:rsid w:val="001F66F0"/>
    <w:rsid w:val="001F7310"/>
    <w:rsid w:val="002004D8"/>
    <w:rsid w:val="0020238D"/>
    <w:rsid w:val="00202DDA"/>
    <w:rsid w:val="0020479C"/>
    <w:rsid w:val="00204CC5"/>
    <w:rsid w:val="002064D4"/>
    <w:rsid w:val="00210608"/>
    <w:rsid w:val="00212151"/>
    <w:rsid w:val="0021345D"/>
    <w:rsid w:val="00213ABD"/>
    <w:rsid w:val="00215394"/>
    <w:rsid w:val="00220329"/>
    <w:rsid w:val="00222764"/>
    <w:rsid w:val="002264D7"/>
    <w:rsid w:val="00226BAC"/>
    <w:rsid w:val="00227BE7"/>
    <w:rsid w:val="00230E95"/>
    <w:rsid w:val="00231F14"/>
    <w:rsid w:val="00233BFD"/>
    <w:rsid w:val="002346B6"/>
    <w:rsid w:val="00236277"/>
    <w:rsid w:val="002366E6"/>
    <w:rsid w:val="00236BBE"/>
    <w:rsid w:val="002375EE"/>
    <w:rsid w:val="00237CB6"/>
    <w:rsid w:val="002404DC"/>
    <w:rsid w:val="00242156"/>
    <w:rsid w:val="002426BA"/>
    <w:rsid w:val="00242EFF"/>
    <w:rsid w:val="00246696"/>
    <w:rsid w:val="00246BFA"/>
    <w:rsid w:val="00247A17"/>
    <w:rsid w:val="00250F9E"/>
    <w:rsid w:val="00252811"/>
    <w:rsid w:val="00252BFB"/>
    <w:rsid w:val="00252E1A"/>
    <w:rsid w:val="00253ADE"/>
    <w:rsid w:val="00256384"/>
    <w:rsid w:val="00257C0D"/>
    <w:rsid w:val="002617CE"/>
    <w:rsid w:val="00263AE5"/>
    <w:rsid w:val="00263D4F"/>
    <w:rsid w:val="0026479F"/>
    <w:rsid w:val="002648F2"/>
    <w:rsid w:val="00264BCB"/>
    <w:rsid w:val="00267512"/>
    <w:rsid w:val="00270351"/>
    <w:rsid w:val="002738A9"/>
    <w:rsid w:val="00275034"/>
    <w:rsid w:val="002752AF"/>
    <w:rsid w:val="00275DD6"/>
    <w:rsid w:val="00280193"/>
    <w:rsid w:val="002823DA"/>
    <w:rsid w:val="002859C6"/>
    <w:rsid w:val="00291738"/>
    <w:rsid w:val="002918D1"/>
    <w:rsid w:val="00292157"/>
    <w:rsid w:val="002934F9"/>
    <w:rsid w:val="0029446D"/>
    <w:rsid w:val="00297AB0"/>
    <w:rsid w:val="002A0BDA"/>
    <w:rsid w:val="002A221B"/>
    <w:rsid w:val="002A5048"/>
    <w:rsid w:val="002A6A61"/>
    <w:rsid w:val="002A7BCB"/>
    <w:rsid w:val="002B5A9A"/>
    <w:rsid w:val="002B732F"/>
    <w:rsid w:val="002C143C"/>
    <w:rsid w:val="002C357A"/>
    <w:rsid w:val="002C3595"/>
    <w:rsid w:val="002C4A4F"/>
    <w:rsid w:val="002C5F0F"/>
    <w:rsid w:val="002C68EE"/>
    <w:rsid w:val="002C71BE"/>
    <w:rsid w:val="002C7601"/>
    <w:rsid w:val="002D44CA"/>
    <w:rsid w:val="002D4828"/>
    <w:rsid w:val="002E05B8"/>
    <w:rsid w:val="002E05CA"/>
    <w:rsid w:val="002E26D2"/>
    <w:rsid w:val="002E29DB"/>
    <w:rsid w:val="002E2B0B"/>
    <w:rsid w:val="002E3CF3"/>
    <w:rsid w:val="002E661D"/>
    <w:rsid w:val="002F04AB"/>
    <w:rsid w:val="002F1971"/>
    <w:rsid w:val="002F3ED9"/>
    <w:rsid w:val="002F62E7"/>
    <w:rsid w:val="002F7690"/>
    <w:rsid w:val="002F78D3"/>
    <w:rsid w:val="00300ED6"/>
    <w:rsid w:val="0030166C"/>
    <w:rsid w:val="00303917"/>
    <w:rsid w:val="0030393F"/>
    <w:rsid w:val="003119B9"/>
    <w:rsid w:val="00313949"/>
    <w:rsid w:val="003149DA"/>
    <w:rsid w:val="0031557A"/>
    <w:rsid w:val="00316378"/>
    <w:rsid w:val="00316E0C"/>
    <w:rsid w:val="00317F17"/>
    <w:rsid w:val="00320BB9"/>
    <w:rsid w:val="00322F08"/>
    <w:rsid w:val="00323218"/>
    <w:rsid w:val="003303C7"/>
    <w:rsid w:val="0033071E"/>
    <w:rsid w:val="003315D7"/>
    <w:rsid w:val="0033221F"/>
    <w:rsid w:val="00332CAA"/>
    <w:rsid w:val="0033556D"/>
    <w:rsid w:val="00337633"/>
    <w:rsid w:val="00341857"/>
    <w:rsid w:val="00346022"/>
    <w:rsid w:val="0034698C"/>
    <w:rsid w:val="00352A73"/>
    <w:rsid w:val="00352E2B"/>
    <w:rsid w:val="0035368A"/>
    <w:rsid w:val="003560D6"/>
    <w:rsid w:val="00356BF2"/>
    <w:rsid w:val="00357A98"/>
    <w:rsid w:val="003619A0"/>
    <w:rsid w:val="00366072"/>
    <w:rsid w:val="00367A41"/>
    <w:rsid w:val="00367C49"/>
    <w:rsid w:val="00370EB7"/>
    <w:rsid w:val="00371635"/>
    <w:rsid w:val="00371FF2"/>
    <w:rsid w:val="00372D57"/>
    <w:rsid w:val="0037368C"/>
    <w:rsid w:val="00376796"/>
    <w:rsid w:val="003803A3"/>
    <w:rsid w:val="00380B46"/>
    <w:rsid w:val="003813BB"/>
    <w:rsid w:val="003837CD"/>
    <w:rsid w:val="0038645E"/>
    <w:rsid w:val="00386C03"/>
    <w:rsid w:val="0039056C"/>
    <w:rsid w:val="00392520"/>
    <w:rsid w:val="0039254D"/>
    <w:rsid w:val="00392A7D"/>
    <w:rsid w:val="00392EB0"/>
    <w:rsid w:val="00393670"/>
    <w:rsid w:val="003944D1"/>
    <w:rsid w:val="00396FA2"/>
    <w:rsid w:val="0039703D"/>
    <w:rsid w:val="003971E6"/>
    <w:rsid w:val="00397AEB"/>
    <w:rsid w:val="003A1386"/>
    <w:rsid w:val="003A145B"/>
    <w:rsid w:val="003A26E1"/>
    <w:rsid w:val="003A3341"/>
    <w:rsid w:val="003A67CA"/>
    <w:rsid w:val="003A6D4C"/>
    <w:rsid w:val="003A7515"/>
    <w:rsid w:val="003B083E"/>
    <w:rsid w:val="003B0EA4"/>
    <w:rsid w:val="003B3478"/>
    <w:rsid w:val="003B5845"/>
    <w:rsid w:val="003B672E"/>
    <w:rsid w:val="003C103A"/>
    <w:rsid w:val="003C11E3"/>
    <w:rsid w:val="003C146F"/>
    <w:rsid w:val="003C728B"/>
    <w:rsid w:val="003D1C79"/>
    <w:rsid w:val="003D4645"/>
    <w:rsid w:val="003D535E"/>
    <w:rsid w:val="003E08B1"/>
    <w:rsid w:val="003E2AD0"/>
    <w:rsid w:val="003E3FEB"/>
    <w:rsid w:val="003F0895"/>
    <w:rsid w:val="003F23A4"/>
    <w:rsid w:val="003F49ED"/>
    <w:rsid w:val="003F5119"/>
    <w:rsid w:val="003F70B2"/>
    <w:rsid w:val="00400F04"/>
    <w:rsid w:val="0040163E"/>
    <w:rsid w:val="004032D0"/>
    <w:rsid w:val="004039B5"/>
    <w:rsid w:val="00403C67"/>
    <w:rsid w:val="0040730E"/>
    <w:rsid w:val="004112E6"/>
    <w:rsid w:val="00411A1C"/>
    <w:rsid w:val="004137FC"/>
    <w:rsid w:val="004150D6"/>
    <w:rsid w:val="00417A85"/>
    <w:rsid w:val="004216C4"/>
    <w:rsid w:val="00422426"/>
    <w:rsid w:val="00422C8D"/>
    <w:rsid w:val="00424AF9"/>
    <w:rsid w:val="00425A95"/>
    <w:rsid w:val="00426AD5"/>
    <w:rsid w:val="00426FD0"/>
    <w:rsid w:val="00427A35"/>
    <w:rsid w:val="00430862"/>
    <w:rsid w:val="004321BF"/>
    <w:rsid w:val="0043654D"/>
    <w:rsid w:val="004416CA"/>
    <w:rsid w:val="00441996"/>
    <w:rsid w:val="00444244"/>
    <w:rsid w:val="00447AF6"/>
    <w:rsid w:val="00450295"/>
    <w:rsid w:val="00452032"/>
    <w:rsid w:val="00453291"/>
    <w:rsid w:val="004558E6"/>
    <w:rsid w:val="00457BA9"/>
    <w:rsid w:val="00464B6B"/>
    <w:rsid w:val="00465D21"/>
    <w:rsid w:val="0046768E"/>
    <w:rsid w:val="00472027"/>
    <w:rsid w:val="004726AE"/>
    <w:rsid w:val="00475FF6"/>
    <w:rsid w:val="0047674D"/>
    <w:rsid w:val="004803B6"/>
    <w:rsid w:val="00480C82"/>
    <w:rsid w:val="00481554"/>
    <w:rsid w:val="004823B7"/>
    <w:rsid w:val="00482D1F"/>
    <w:rsid w:val="00482EFB"/>
    <w:rsid w:val="0048401D"/>
    <w:rsid w:val="00484180"/>
    <w:rsid w:val="00484B84"/>
    <w:rsid w:val="004863F9"/>
    <w:rsid w:val="004925D7"/>
    <w:rsid w:val="00492717"/>
    <w:rsid w:val="00494D8E"/>
    <w:rsid w:val="00496499"/>
    <w:rsid w:val="0049694A"/>
    <w:rsid w:val="004973B8"/>
    <w:rsid w:val="004A1CBA"/>
    <w:rsid w:val="004A5A1B"/>
    <w:rsid w:val="004B14E2"/>
    <w:rsid w:val="004B37B6"/>
    <w:rsid w:val="004B4838"/>
    <w:rsid w:val="004B5AFE"/>
    <w:rsid w:val="004B7418"/>
    <w:rsid w:val="004C1166"/>
    <w:rsid w:val="004C3828"/>
    <w:rsid w:val="004D4097"/>
    <w:rsid w:val="004D434D"/>
    <w:rsid w:val="004D53FB"/>
    <w:rsid w:val="004E15C0"/>
    <w:rsid w:val="004E1697"/>
    <w:rsid w:val="004E2C09"/>
    <w:rsid w:val="004E6222"/>
    <w:rsid w:val="004E7BB8"/>
    <w:rsid w:val="004F1D97"/>
    <w:rsid w:val="004F40CB"/>
    <w:rsid w:val="004F6E9C"/>
    <w:rsid w:val="00501066"/>
    <w:rsid w:val="0050246A"/>
    <w:rsid w:val="0050405C"/>
    <w:rsid w:val="005044E2"/>
    <w:rsid w:val="00507627"/>
    <w:rsid w:val="00510EF8"/>
    <w:rsid w:val="005131EC"/>
    <w:rsid w:val="00515164"/>
    <w:rsid w:val="00515A71"/>
    <w:rsid w:val="00515B71"/>
    <w:rsid w:val="0051661F"/>
    <w:rsid w:val="00520109"/>
    <w:rsid w:val="0052181F"/>
    <w:rsid w:val="00522419"/>
    <w:rsid w:val="00522487"/>
    <w:rsid w:val="00522653"/>
    <w:rsid w:val="00523104"/>
    <w:rsid w:val="0052400D"/>
    <w:rsid w:val="0052527D"/>
    <w:rsid w:val="00526A26"/>
    <w:rsid w:val="005325D6"/>
    <w:rsid w:val="00532744"/>
    <w:rsid w:val="00533BE5"/>
    <w:rsid w:val="00535126"/>
    <w:rsid w:val="005366FD"/>
    <w:rsid w:val="005372F2"/>
    <w:rsid w:val="00537ECA"/>
    <w:rsid w:val="00542DF7"/>
    <w:rsid w:val="00543231"/>
    <w:rsid w:val="00543858"/>
    <w:rsid w:val="00544E93"/>
    <w:rsid w:val="00550420"/>
    <w:rsid w:val="00552065"/>
    <w:rsid w:val="00552323"/>
    <w:rsid w:val="005541EB"/>
    <w:rsid w:val="00554D5F"/>
    <w:rsid w:val="00554D7B"/>
    <w:rsid w:val="00557213"/>
    <w:rsid w:val="00557DAC"/>
    <w:rsid w:val="005617B9"/>
    <w:rsid w:val="00561809"/>
    <w:rsid w:val="005623DE"/>
    <w:rsid w:val="00562CF3"/>
    <w:rsid w:val="00562FF6"/>
    <w:rsid w:val="005674B4"/>
    <w:rsid w:val="00567E55"/>
    <w:rsid w:val="00567F3A"/>
    <w:rsid w:val="00571A95"/>
    <w:rsid w:val="0057290B"/>
    <w:rsid w:val="00573ABD"/>
    <w:rsid w:val="00574A9B"/>
    <w:rsid w:val="005768A6"/>
    <w:rsid w:val="005770CF"/>
    <w:rsid w:val="00577C54"/>
    <w:rsid w:val="005807BC"/>
    <w:rsid w:val="00583045"/>
    <w:rsid w:val="005856BC"/>
    <w:rsid w:val="00585A88"/>
    <w:rsid w:val="005868E9"/>
    <w:rsid w:val="00587336"/>
    <w:rsid w:val="005902AA"/>
    <w:rsid w:val="00595D6D"/>
    <w:rsid w:val="005962D6"/>
    <w:rsid w:val="0059655E"/>
    <w:rsid w:val="0059763A"/>
    <w:rsid w:val="005A06AC"/>
    <w:rsid w:val="005A0B3D"/>
    <w:rsid w:val="005A27E2"/>
    <w:rsid w:val="005A54AF"/>
    <w:rsid w:val="005A5F0B"/>
    <w:rsid w:val="005A62C2"/>
    <w:rsid w:val="005A6900"/>
    <w:rsid w:val="005A6AC1"/>
    <w:rsid w:val="005A6B73"/>
    <w:rsid w:val="005A6C9E"/>
    <w:rsid w:val="005A7A59"/>
    <w:rsid w:val="005B04F9"/>
    <w:rsid w:val="005B0F10"/>
    <w:rsid w:val="005B1359"/>
    <w:rsid w:val="005B4C2B"/>
    <w:rsid w:val="005B4C55"/>
    <w:rsid w:val="005B5F7E"/>
    <w:rsid w:val="005C11BA"/>
    <w:rsid w:val="005C2B3E"/>
    <w:rsid w:val="005C43C8"/>
    <w:rsid w:val="005C4730"/>
    <w:rsid w:val="005C71DA"/>
    <w:rsid w:val="005D1EA3"/>
    <w:rsid w:val="005D2806"/>
    <w:rsid w:val="005D2BAC"/>
    <w:rsid w:val="005D4524"/>
    <w:rsid w:val="005D6B91"/>
    <w:rsid w:val="005E0B88"/>
    <w:rsid w:val="005E0C87"/>
    <w:rsid w:val="005E241D"/>
    <w:rsid w:val="005E24EA"/>
    <w:rsid w:val="005E3569"/>
    <w:rsid w:val="005E3FB4"/>
    <w:rsid w:val="005E4924"/>
    <w:rsid w:val="005E56C2"/>
    <w:rsid w:val="005E70DD"/>
    <w:rsid w:val="005E7BBA"/>
    <w:rsid w:val="005F0CA6"/>
    <w:rsid w:val="005F14D7"/>
    <w:rsid w:val="005F4553"/>
    <w:rsid w:val="005F7A6C"/>
    <w:rsid w:val="00601A9E"/>
    <w:rsid w:val="00603023"/>
    <w:rsid w:val="00604314"/>
    <w:rsid w:val="00604645"/>
    <w:rsid w:val="00607670"/>
    <w:rsid w:val="00614618"/>
    <w:rsid w:val="00614A06"/>
    <w:rsid w:val="0061594A"/>
    <w:rsid w:val="00616B70"/>
    <w:rsid w:val="00616BB1"/>
    <w:rsid w:val="00620634"/>
    <w:rsid w:val="00621773"/>
    <w:rsid w:val="00621C2E"/>
    <w:rsid w:val="006270CD"/>
    <w:rsid w:val="00627DE2"/>
    <w:rsid w:val="00631112"/>
    <w:rsid w:val="00633377"/>
    <w:rsid w:val="00634151"/>
    <w:rsid w:val="006342C1"/>
    <w:rsid w:val="00636345"/>
    <w:rsid w:val="006407C7"/>
    <w:rsid w:val="006419FF"/>
    <w:rsid w:val="00641A64"/>
    <w:rsid w:val="006478CF"/>
    <w:rsid w:val="006505C2"/>
    <w:rsid w:val="00651C3F"/>
    <w:rsid w:val="00652EDB"/>
    <w:rsid w:val="006542EE"/>
    <w:rsid w:val="006550AE"/>
    <w:rsid w:val="0065711F"/>
    <w:rsid w:val="0065793D"/>
    <w:rsid w:val="00657B02"/>
    <w:rsid w:val="006602B1"/>
    <w:rsid w:val="00660EA6"/>
    <w:rsid w:val="00662D54"/>
    <w:rsid w:val="006658B1"/>
    <w:rsid w:val="00665D99"/>
    <w:rsid w:val="00666FD4"/>
    <w:rsid w:val="0067049C"/>
    <w:rsid w:val="00672D6F"/>
    <w:rsid w:val="00674943"/>
    <w:rsid w:val="00680EEC"/>
    <w:rsid w:val="00681303"/>
    <w:rsid w:val="00681B15"/>
    <w:rsid w:val="00682B6A"/>
    <w:rsid w:val="006874D4"/>
    <w:rsid w:val="0069025D"/>
    <w:rsid w:val="006905D3"/>
    <w:rsid w:val="00692481"/>
    <w:rsid w:val="006927F4"/>
    <w:rsid w:val="00694F01"/>
    <w:rsid w:val="006A043D"/>
    <w:rsid w:val="006A2E4C"/>
    <w:rsid w:val="006A7A03"/>
    <w:rsid w:val="006B0022"/>
    <w:rsid w:val="006B0F41"/>
    <w:rsid w:val="006B2340"/>
    <w:rsid w:val="006B3288"/>
    <w:rsid w:val="006B7711"/>
    <w:rsid w:val="006C0E51"/>
    <w:rsid w:val="006C1E0F"/>
    <w:rsid w:val="006C305C"/>
    <w:rsid w:val="006C390E"/>
    <w:rsid w:val="006C7D65"/>
    <w:rsid w:val="006D0143"/>
    <w:rsid w:val="006D03C1"/>
    <w:rsid w:val="006D128F"/>
    <w:rsid w:val="006D6463"/>
    <w:rsid w:val="006E1864"/>
    <w:rsid w:val="006E4F5F"/>
    <w:rsid w:val="006E5001"/>
    <w:rsid w:val="006E6E0B"/>
    <w:rsid w:val="006E7FFB"/>
    <w:rsid w:val="006F21B9"/>
    <w:rsid w:val="006F4F4B"/>
    <w:rsid w:val="0070030F"/>
    <w:rsid w:val="00700BDB"/>
    <w:rsid w:val="007022B4"/>
    <w:rsid w:val="00703F17"/>
    <w:rsid w:val="00705FC1"/>
    <w:rsid w:val="007070EF"/>
    <w:rsid w:val="007147E5"/>
    <w:rsid w:val="00714EFC"/>
    <w:rsid w:val="00714FE9"/>
    <w:rsid w:val="00716EE1"/>
    <w:rsid w:val="007170A6"/>
    <w:rsid w:val="00721CBF"/>
    <w:rsid w:val="00723D18"/>
    <w:rsid w:val="007263DD"/>
    <w:rsid w:val="007302B6"/>
    <w:rsid w:val="00732BEE"/>
    <w:rsid w:val="007347BB"/>
    <w:rsid w:val="007353B5"/>
    <w:rsid w:val="0073593E"/>
    <w:rsid w:val="00737AE0"/>
    <w:rsid w:val="00740511"/>
    <w:rsid w:val="007409DD"/>
    <w:rsid w:val="00747EE3"/>
    <w:rsid w:val="00750BBD"/>
    <w:rsid w:val="00751F9C"/>
    <w:rsid w:val="0075218F"/>
    <w:rsid w:val="007524D3"/>
    <w:rsid w:val="00757CC8"/>
    <w:rsid w:val="007612DB"/>
    <w:rsid w:val="00762501"/>
    <w:rsid w:val="0076273F"/>
    <w:rsid w:val="00762D00"/>
    <w:rsid w:val="00763ABC"/>
    <w:rsid w:val="00764071"/>
    <w:rsid w:val="00764708"/>
    <w:rsid w:val="00773654"/>
    <w:rsid w:val="00775545"/>
    <w:rsid w:val="00775949"/>
    <w:rsid w:val="00776CD2"/>
    <w:rsid w:val="00777AAC"/>
    <w:rsid w:val="00780515"/>
    <w:rsid w:val="007819A8"/>
    <w:rsid w:val="0078311A"/>
    <w:rsid w:val="00783B4B"/>
    <w:rsid w:val="00785A0D"/>
    <w:rsid w:val="00785A84"/>
    <w:rsid w:val="0078665D"/>
    <w:rsid w:val="00790E58"/>
    <w:rsid w:val="007916D5"/>
    <w:rsid w:val="007925A3"/>
    <w:rsid w:val="00792AC4"/>
    <w:rsid w:val="00796C7A"/>
    <w:rsid w:val="007A001E"/>
    <w:rsid w:val="007A0F77"/>
    <w:rsid w:val="007A3524"/>
    <w:rsid w:val="007A4B3E"/>
    <w:rsid w:val="007A6E3C"/>
    <w:rsid w:val="007A7766"/>
    <w:rsid w:val="007A794B"/>
    <w:rsid w:val="007B0C6F"/>
    <w:rsid w:val="007B0FBE"/>
    <w:rsid w:val="007B1CE2"/>
    <w:rsid w:val="007B1E1A"/>
    <w:rsid w:val="007B205F"/>
    <w:rsid w:val="007B2FCC"/>
    <w:rsid w:val="007B42FD"/>
    <w:rsid w:val="007B62A9"/>
    <w:rsid w:val="007B6A1F"/>
    <w:rsid w:val="007C0614"/>
    <w:rsid w:val="007C0C9C"/>
    <w:rsid w:val="007C243E"/>
    <w:rsid w:val="007C251A"/>
    <w:rsid w:val="007C3CBB"/>
    <w:rsid w:val="007C5493"/>
    <w:rsid w:val="007C650D"/>
    <w:rsid w:val="007D11FA"/>
    <w:rsid w:val="007D165E"/>
    <w:rsid w:val="007D3118"/>
    <w:rsid w:val="007D32DD"/>
    <w:rsid w:val="007D4806"/>
    <w:rsid w:val="007D58F9"/>
    <w:rsid w:val="007D5916"/>
    <w:rsid w:val="007D6572"/>
    <w:rsid w:val="007D7801"/>
    <w:rsid w:val="007E0678"/>
    <w:rsid w:val="007E1113"/>
    <w:rsid w:val="007E22D2"/>
    <w:rsid w:val="007E311F"/>
    <w:rsid w:val="007E331D"/>
    <w:rsid w:val="007E3464"/>
    <w:rsid w:val="007E3904"/>
    <w:rsid w:val="007E43A7"/>
    <w:rsid w:val="007E4714"/>
    <w:rsid w:val="007E562B"/>
    <w:rsid w:val="007E565C"/>
    <w:rsid w:val="007E7AF1"/>
    <w:rsid w:val="007F041F"/>
    <w:rsid w:val="007F06F9"/>
    <w:rsid w:val="007F30E4"/>
    <w:rsid w:val="007F781D"/>
    <w:rsid w:val="00801426"/>
    <w:rsid w:val="00801CCF"/>
    <w:rsid w:val="0080343F"/>
    <w:rsid w:val="008037C1"/>
    <w:rsid w:val="00807F30"/>
    <w:rsid w:val="0081098A"/>
    <w:rsid w:val="00811021"/>
    <w:rsid w:val="00811AA7"/>
    <w:rsid w:val="008131CD"/>
    <w:rsid w:val="0081589F"/>
    <w:rsid w:val="00815E4C"/>
    <w:rsid w:val="00817BE7"/>
    <w:rsid w:val="008219FF"/>
    <w:rsid w:val="00822CDA"/>
    <w:rsid w:val="00822F1D"/>
    <w:rsid w:val="0082348F"/>
    <w:rsid w:val="00823C90"/>
    <w:rsid w:val="00825D31"/>
    <w:rsid w:val="00825F7E"/>
    <w:rsid w:val="0083031E"/>
    <w:rsid w:val="008326C3"/>
    <w:rsid w:val="00833B3C"/>
    <w:rsid w:val="00834929"/>
    <w:rsid w:val="008358C9"/>
    <w:rsid w:val="00836F81"/>
    <w:rsid w:val="008377B8"/>
    <w:rsid w:val="00840E87"/>
    <w:rsid w:val="008423CC"/>
    <w:rsid w:val="00842594"/>
    <w:rsid w:val="00843E51"/>
    <w:rsid w:val="00846194"/>
    <w:rsid w:val="00846743"/>
    <w:rsid w:val="00853C41"/>
    <w:rsid w:val="00855918"/>
    <w:rsid w:val="00855D42"/>
    <w:rsid w:val="008567F8"/>
    <w:rsid w:val="0085776B"/>
    <w:rsid w:val="008610A5"/>
    <w:rsid w:val="00861360"/>
    <w:rsid w:val="00861577"/>
    <w:rsid w:val="00863939"/>
    <w:rsid w:val="00863EE8"/>
    <w:rsid w:val="00871D73"/>
    <w:rsid w:val="00873BA4"/>
    <w:rsid w:val="00874BBE"/>
    <w:rsid w:val="00877920"/>
    <w:rsid w:val="00883AD4"/>
    <w:rsid w:val="00885181"/>
    <w:rsid w:val="00886F62"/>
    <w:rsid w:val="0089163C"/>
    <w:rsid w:val="008921D4"/>
    <w:rsid w:val="00893318"/>
    <w:rsid w:val="008937BC"/>
    <w:rsid w:val="00893D7B"/>
    <w:rsid w:val="008952C5"/>
    <w:rsid w:val="00895857"/>
    <w:rsid w:val="008965D5"/>
    <w:rsid w:val="00896B1B"/>
    <w:rsid w:val="008972BB"/>
    <w:rsid w:val="008A28D1"/>
    <w:rsid w:val="008A44E2"/>
    <w:rsid w:val="008A4C02"/>
    <w:rsid w:val="008A5952"/>
    <w:rsid w:val="008A5CA9"/>
    <w:rsid w:val="008A5CB1"/>
    <w:rsid w:val="008A6930"/>
    <w:rsid w:val="008A6E9C"/>
    <w:rsid w:val="008A7C57"/>
    <w:rsid w:val="008B095E"/>
    <w:rsid w:val="008B20A4"/>
    <w:rsid w:val="008B20F2"/>
    <w:rsid w:val="008B2C5D"/>
    <w:rsid w:val="008B2CEB"/>
    <w:rsid w:val="008B4029"/>
    <w:rsid w:val="008B6325"/>
    <w:rsid w:val="008C1143"/>
    <w:rsid w:val="008C23C4"/>
    <w:rsid w:val="008C3159"/>
    <w:rsid w:val="008C6DBE"/>
    <w:rsid w:val="008C6E11"/>
    <w:rsid w:val="008D0DFE"/>
    <w:rsid w:val="008D1FCD"/>
    <w:rsid w:val="008D2D36"/>
    <w:rsid w:val="008D45F4"/>
    <w:rsid w:val="008D5A03"/>
    <w:rsid w:val="008D5FC7"/>
    <w:rsid w:val="008D61C4"/>
    <w:rsid w:val="008E062C"/>
    <w:rsid w:val="008E3D41"/>
    <w:rsid w:val="008E5E16"/>
    <w:rsid w:val="008F4499"/>
    <w:rsid w:val="008F4897"/>
    <w:rsid w:val="008F6524"/>
    <w:rsid w:val="00900D99"/>
    <w:rsid w:val="00903745"/>
    <w:rsid w:val="0090490E"/>
    <w:rsid w:val="009050CC"/>
    <w:rsid w:val="0090579B"/>
    <w:rsid w:val="00905D5D"/>
    <w:rsid w:val="009064C9"/>
    <w:rsid w:val="00913395"/>
    <w:rsid w:val="00914A45"/>
    <w:rsid w:val="009153EC"/>
    <w:rsid w:val="00916563"/>
    <w:rsid w:val="00917A82"/>
    <w:rsid w:val="009210E7"/>
    <w:rsid w:val="009263A2"/>
    <w:rsid w:val="00930AD2"/>
    <w:rsid w:val="00930C59"/>
    <w:rsid w:val="009321ED"/>
    <w:rsid w:val="0093252D"/>
    <w:rsid w:val="00936A2D"/>
    <w:rsid w:val="00936A57"/>
    <w:rsid w:val="009408D3"/>
    <w:rsid w:val="009408F8"/>
    <w:rsid w:val="009419B6"/>
    <w:rsid w:val="00942098"/>
    <w:rsid w:val="009426C9"/>
    <w:rsid w:val="00942B4C"/>
    <w:rsid w:val="009439D5"/>
    <w:rsid w:val="00944B06"/>
    <w:rsid w:val="00947759"/>
    <w:rsid w:val="0095196F"/>
    <w:rsid w:val="00951A41"/>
    <w:rsid w:val="0095582E"/>
    <w:rsid w:val="009563EF"/>
    <w:rsid w:val="0096024F"/>
    <w:rsid w:val="009615AE"/>
    <w:rsid w:val="009624DE"/>
    <w:rsid w:val="00963F96"/>
    <w:rsid w:val="00963F9F"/>
    <w:rsid w:val="009707FF"/>
    <w:rsid w:val="00971A59"/>
    <w:rsid w:val="00972215"/>
    <w:rsid w:val="00972ECC"/>
    <w:rsid w:val="00975400"/>
    <w:rsid w:val="00976A2C"/>
    <w:rsid w:val="00980522"/>
    <w:rsid w:val="00980AAD"/>
    <w:rsid w:val="009823FF"/>
    <w:rsid w:val="009833DA"/>
    <w:rsid w:val="00985AD3"/>
    <w:rsid w:val="00990B15"/>
    <w:rsid w:val="00990BDA"/>
    <w:rsid w:val="00990E68"/>
    <w:rsid w:val="00990EFF"/>
    <w:rsid w:val="00994320"/>
    <w:rsid w:val="00994D79"/>
    <w:rsid w:val="0099588E"/>
    <w:rsid w:val="00996A6B"/>
    <w:rsid w:val="00997301"/>
    <w:rsid w:val="009A2B68"/>
    <w:rsid w:val="009A3B6F"/>
    <w:rsid w:val="009A3CEF"/>
    <w:rsid w:val="009A45C8"/>
    <w:rsid w:val="009A5369"/>
    <w:rsid w:val="009A6977"/>
    <w:rsid w:val="009A7DC9"/>
    <w:rsid w:val="009B04F5"/>
    <w:rsid w:val="009B1984"/>
    <w:rsid w:val="009B19B4"/>
    <w:rsid w:val="009B2B35"/>
    <w:rsid w:val="009B479D"/>
    <w:rsid w:val="009B5623"/>
    <w:rsid w:val="009C01D3"/>
    <w:rsid w:val="009C289D"/>
    <w:rsid w:val="009C4A61"/>
    <w:rsid w:val="009C4A91"/>
    <w:rsid w:val="009D1858"/>
    <w:rsid w:val="009D1A92"/>
    <w:rsid w:val="009D3518"/>
    <w:rsid w:val="009E1572"/>
    <w:rsid w:val="009E1643"/>
    <w:rsid w:val="009E345B"/>
    <w:rsid w:val="009E3470"/>
    <w:rsid w:val="009E41DB"/>
    <w:rsid w:val="009E6375"/>
    <w:rsid w:val="009E7578"/>
    <w:rsid w:val="009F07E5"/>
    <w:rsid w:val="009F1211"/>
    <w:rsid w:val="009F1A90"/>
    <w:rsid w:val="009F22B7"/>
    <w:rsid w:val="009F2765"/>
    <w:rsid w:val="009F5A87"/>
    <w:rsid w:val="009F5DA6"/>
    <w:rsid w:val="00A00056"/>
    <w:rsid w:val="00A0766E"/>
    <w:rsid w:val="00A077F0"/>
    <w:rsid w:val="00A165CA"/>
    <w:rsid w:val="00A172CC"/>
    <w:rsid w:val="00A17445"/>
    <w:rsid w:val="00A20AFF"/>
    <w:rsid w:val="00A216E7"/>
    <w:rsid w:val="00A22B02"/>
    <w:rsid w:val="00A2322F"/>
    <w:rsid w:val="00A242C9"/>
    <w:rsid w:val="00A262DC"/>
    <w:rsid w:val="00A26E8A"/>
    <w:rsid w:val="00A30F36"/>
    <w:rsid w:val="00A31E38"/>
    <w:rsid w:val="00A31FF6"/>
    <w:rsid w:val="00A33E8A"/>
    <w:rsid w:val="00A34E37"/>
    <w:rsid w:val="00A400CF"/>
    <w:rsid w:val="00A40744"/>
    <w:rsid w:val="00A409A8"/>
    <w:rsid w:val="00A40FBB"/>
    <w:rsid w:val="00A41826"/>
    <w:rsid w:val="00A44B18"/>
    <w:rsid w:val="00A45A14"/>
    <w:rsid w:val="00A4615B"/>
    <w:rsid w:val="00A46D8B"/>
    <w:rsid w:val="00A50188"/>
    <w:rsid w:val="00A50836"/>
    <w:rsid w:val="00A53A85"/>
    <w:rsid w:val="00A54451"/>
    <w:rsid w:val="00A60E72"/>
    <w:rsid w:val="00A61B86"/>
    <w:rsid w:val="00A648C4"/>
    <w:rsid w:val="00A65009"/>
    <w:rsid w:val="00A65BF6"/>
    <w:rsid w:val="00A70CB5"/>
    <w:rsid w:val="00A70D5E"/>
    <w:rsid w:val="00A74D06"/>
    <w:rsid w:val="00A76083"/>
    <w:rsid w:val="00A7778A"/>
    <w:rsid w:val="00A7779A"/>
    <w:rsid w:val="00A8098A"/>
    <w:rsid w:val="00A81F0B"/>
    <w:rsid w:val="00A841CB"/>
    <w:rsid w:val="00A8446F"/>
    <w:rsid w:val="00A8702E"/>
    <w:rsid w:val="00A927AD"/>
    <w:rsid w:val="00A955F7"/>
    <w:rsid w:val="00A96027"/>
    <w:rsid w:val="00AA218F"/>
    <w:rsid w:val="00AA277E"/>
    <w:rsid w:val="00AA358A"/>
    <w:rsid w:val="00AA3FBC"/>
    <w:rsid w:val="00AA41D6"/>
    <w:rsid w:val="00AA4F95"/>
    <w:rsid w:val="00AA5693"/>
    <w:rsid w:val="00AB0A31"/>
    <w:rsid w:val="00AB0B4C"/>
    <w:rsid w:val="00AB0EEF"/>
    <w:rsid w:val="00AB48CC"/>
    <w:rsid w:val="00AB4A73"/>
    <w:rsid w:val="00AB6AC5"/>
    <w:rsid w:val="00AB7572"/>
    <w:rsid w:val="00AC063F"/>
    <w:rsid w:val="00AC6E2C"/>
    <w:rsid w:val="00AD06A0"/>
    <w:rsid w:val="00AD4029"/>
    <w:rsid w:val="00AD53DC"/>
    <w:rsid w:val="00AD559C"/>
    <w:rsid w:val="00AD5A78"/>
    <w:rsid w:val="00AE21D9"/>
    <w:rsid w:val="00AE5EA6"/>
    <w:rsid w:val="00AE73E7"/>
    <w:rsid w:val="00AF06CE"/>
    <w:rsid w:val="00AF1867"/>
    <w:rsid w:val="00AF5E6E"/>
    <w:rsid w:val="00AF6D2B"/>
    <w:rsid w:val="00AF6DE5"/>
    <w:rsid w:val="00B00CE1"/>
    <w:rsid w:val="00B02EF9"/>
    <w:rsid w:val="00B12FD0"/>
    <w:rsid w:val="00B13113"/>
    <w:rsid w:val="00B149E0"/>
    <w:rsid w:val="00B1710C"/>
    <w:rsid w:val="00B20356"/>
    <w:rsid w:val="00B21D3B"/>
    <w:rsid w:val="00B272D7"/>
    <w:rsid w:val="00B279EF"/>
    <w:rsid w:val="00B308FB"/>
    <w:rsid w:val="00B32676"/>
    <w:rsid w:val="00B332F0"/>
    <w:rsid w:val="00B34EC1"/>
    <w:rsid w:val="00B41FD2"/>
    <w:rsid w:val="00B446EB"/>
    <w:rsid w:val="00B4486B"/>
    <w:rsid w:val="00B47882"/>
    <w:rsid w:val="00B47F18"/>
    <w:rsid w:val="00B507AA"/>
    <w:rsid w:val="00B50F43"/>
    <w:rsid w:val="00B51698"/>
    <w:rsid w:val="00B52485"/>
    <w:rsid w:val="00B52719"/>
    <w:rsid w:val="00B608BA"/>
    <w:rsid w:val="00B618FD"/>
    <w:rsid w:val="00B6249A"/>
    <w:rsid w:val="00B629A2"/>
    <w:rsid w:val="00B62FFC"/>
    <w:rsid w:val="00B6314B"/>
    <w:rsid w:val="00B634E4"/>
    <w:rsid w:val="00B63D95"/>
    <w:rsid w:val="00B652B2"/>
    <w:rsid w:val="00B66869"/>
    <w:rsid w:val="00B67FC3"/>
    <w:rsid w:val="00B74234"/>
    <w:rsid w:val="00B750DC"/>
    <w:rsid w:val="00B75B46"/>
    <w:rsid w:val="00B82C72"/>
    <w:rsid w:val="00B86AA6"/>
    <w:rsid w:val="00B87E81"/>
    <w:rsid w:val="00B9080B"/>
    <w:rsid w:val="00B9248A"/>
    <w:rsid w:val="00B92509"/>
    <w:rsid w:val="00B92B08"/>
    <w:rsid w:val="00B94FE4"/>
    <w:rsid w:val="00B95119"/>
    <w:rsid w:val="00B954CC"/>
    <w:rsid w:val="00BA0231"/>
    <w:rsid w:val="00BA5207"/>
    <w:rsid w:val="00BA62F7"/>
    <w:rsid w:val="00BA6EC7"/>
    <w:rsid w:val="00BA7A4B"/>
    <w:rsid w:val="00BB2B39"/>
    <w:rsid w:val="00BB573E"/>
    <w:rsid w:val="00BB68A7"/>
    <w:rsid w:val="00BC1117"/>
    <w:rsid w:val="00BC404E"/>
    <w:rsid w:val="00BC4817"/>
    <w:rsid w:val="00BC5D3B"/>
    <w:rsid w:val="00BC6ACF"/>
    <w:rsid w:val="00BD282F"/>
    <w:rsid w:val="00BD6202"/>
    <w:rsid w:val="00BE173B"/>
    <w:rsid w:val="00BE25CB"/>
    <w:rsid w:val="00BE4773"/>
    <w:rsid w:val="00BE7FC5"/>
    <w:rsid w:val="00BF04A7"/>
    <w:rsid w:val="00BF1B2E"/>
    <w:rsid w:val="00BF3844"/>
    <w:rsid w:val="00BF44F6"/>
    <w:rsid w:val="00BF4518"/>
    <w:rsid w:val="00C03678"/>
    <w:rsid w:val="00C03DF7"/>
    <w:rsid w:val="00C04E2C"/>
    <w:rsid w:val="00C071FC"/>
    <w:rsid w:val="00C07A85"/>
    <w:rsid w:val="00C128BD"/>
    <w:rsid w:val="00C15D95"/>
    <w:rsid w:val="00C15E77"/>
    <w:rsid w:val="00C174C3"/>
    <w:rsid w:val="00C21732"/>
    <w:rsid w:val="00C22D9E"/>
    <w:rsid w:val="00C22FD7"/>
    <w:rsid w:val="00C238A9"/>
    <w:rsid w:val="00C23D19"/>
    <w:rsid w:val="00C24566"/>
    <w:rsid w:val="00C245DB"/>
    <w:rsid w:val="00C25B5D"/>
    <w:rsid w:val="00C32C21"/>
    <w:rsid w:val="00C32EF5"/>
    <w:rsid w:val="00C364EC"/>
    <w:rsid w:val="00C37238"/>
    <w:rsid w:val="00C373E0"/>
    <w:rsid w:val="00C4083D"/>
    <w:rsid w:val="00C43C15"/>
    <w:rsid w:val="00C448E1"/>
    <w:rsid w:val="00C44D1E"/>
    <w:rsid w:val="00C45424"/>
    <w:rsid w:val="00C50DC6"/>
    <w:rsid w:val="00C510EF"/>
    <w:rsid w:val="00C52165"/>
    <w:rsid w:val="00C5411D"/>
    <w:rsid w:val="00C545D0"/>
    <w:rsid w:val="00C56EBC"/>
    <w:rsid w:val="00C57CEA"/>
    <w:rsid w:val="00C603E0"/>
    <w:rsid w:val="00C6049D"/>
    <w:rsid w:val="00C63257"/>
    <w:rsid w:val="00C633BE"/>
    <w:rsid w:val="00C647DE"/>
    <w:rsid w:val="00C657F4"/>
    <w:rsid w:val="00C66680"/>
    <w:rsid w:val="00C6701C"/>
    <w:rsid w:val="00C67BFD"/>
    <w:rsid w:val="00C71637"/>
    <w:rsid w:val="00C73D27"/>
    <w:rsid w:val="00C808E1"/>
    <w:rsid w:val="00C809CF"/>
    <w:rsid w:val="00C810AF"/>
    <w:rsid w:val="00C8241F"/>
    <w:rsid w:val="00C85A7F"/>
    <w:rsid w:val="00C906CA"/>
    <w:rsid w:val="00C90B22"/>
    <w:rsid w:val="00C910BF"/>
    <w:rsid w:val="00C913CE"/>
    <w:rsid w:val="00C914EB"/>
    <w:rsid w:val="00C92CD1"/>
    <w:rsid w:val="00C96C70"/>
    <w:rsid w:val="00CA02C8"/>
    <w:rsid w:val="00CA0F64"/>
    <w:rsid w:val="00CA0FC0"/>
    <w:rsid w:val="00CA1391"/>
    <w:rsid w:val="00CA1B78"/>
    <w:rsid w:val="00CA25BF"/>
    <w:rsid w:val="00CA3646"/>
    <w:rsid w:val="00CA4F9A"/>
    <w:rsid w:val="00CA6BF9"/>
    <w:rsid w:val="00CB05C8"/>
    <w:rsid w:val="00CB3E3F"/>
    <w:rsid w:val="00CB46DE"/>
    <w:rsid w:val="00CB5DC5"/>
    <w:rsid w:val="00CB5E8C"/>
    <w:rsid w:val="00CB6B61"/>
    <w:rsid w:val="00CB766F"/>
    <w:rsid w:val="00CC0765"/>
    <w:rsid w:val="00CC1902"/>
    <w:rsid w:val="00CD2424"/>
    <w:rsid w:val="00CD3FA3"/>
    <w:rsid w:val="00CD5B65"/>
    <w:rsid w:val="00CD5D90"/>
    <w:rsid w:val="00CE106B"/>
    <w:rsid w:val="00CE19A4"/>
    <w:rsid w:val="00CE2072"/>
    <w:rsid w:val="00CE23AA"/>
    <w:rsid w:val="00CE3621"/>
    <w:rsid w:val="00CE4326"/>
    <w:rsid w:val="00CE4C8D"/>
    <w:rsid w:val="00CE7195"/>
    <w:rsid w:val="00CF221C"/>
    <w:rsid w:val="00CF2F1F"/>
    <w:rsid w:val="00CF4798"/>
    <w:rsid w:val="00CF63A0"/>
    <w:rsid w:val="00D00544"/>
    <w:rsid w:val="00D01A41"/>
    <w:rsid w:val="00D01DE8"/>
    <w:rsid w:val="00D05549"/>
    <w:rsid w:val="00D07F1C"/>
    <w:rsid w:val="00D11149"/>
    <w:rsid w:val="00D131ED"/>
    <w:rsid w:val="00D14037"/>
    <w:rsid w:val="00D14065"/>
    <w:rsid w:val="00D14CF7"/>
    <w:rsid w:val="00D20494"/>
    <w:rsid w:val="00D209DE"/>
    <w:rsid w:val="00D22151"/>
    <w:rsid w:val="00D222F5"/>
    <w:rsid w:val="00D23B4E"/>
    <w:rsid w:val="00D318AB"/>
    <w:rsid w:val="00D33863"/>
    <w:rsid w:val="00D346C1"/>
    <w:rsid w:val="00D34E78"/>
    <w:rsid w:val="00D35AD5"/>
    <w:rsid w:val="00D36897"/>
    <w:rsid w:val="00D36DDE"/>
    <w:rsid w:val="00D373BF"/>
    <w:rsid w:val="00D40A38"/>
    <w:rsid w:val="00D42802"/>
    <w:rsid w:val="00D44182"/>
    <w:rsid w:val="00D45C7C"/>
    <w:rsid w:val="00D47E01"/>
    <w:rsid w:val="00D507E9"/>
    <w:rsid w:val="00D50853"/>
    <w:rsid w:val="00D508AB"/>
    <w:rsid w:val="00D5124A"/>
    <w:rsid w:val="00D513D9"/>
    <w:rsid w:val="00D529D0"/>
    <w:rsid w:val="00D53FB0"/>
    <w:rsid w:val="00D56195"/>
    <w:rsid w:val="00D606F4"/>
    <w:rsid w:val="00D62FA2"/>
    <w:rsid w:val="00D634B8"/>
    <w:rsid w:val="00D65E31"/>
    <w:rsid w:val="00D67EA7"/>
    <w:rsid w:val="00D707A9"/>
    <w:rsid w:val="00D711E0"/>
    <w:rsid w:val="00D71832"/>
    <w:rsid w:val="00D71877"/>
    <w:rsid w:val="00D71C85"/>
    <w:rsid w:val="00D72E71"/>
    <w:rsid w:val="00D73070"/>
    <w:rsid w:val="00D74EE0"/>
    <w:rsid w:val="00D82E0E"/>
    <w:rsid w:val="00D85544"/>
    <w:rsid w:val="00D85866"/>
    <w:rsid w:val="00D8748A"/>
    <w:rsid w:val="00D92C82"/>
    <w:rsid w:val="00D93E41"/>
    <w:rsid w:val="00D96110"/>
    <w:rsid w:val="00DA034C"/>
    <w:rsid w:val="00DA090F"/>
    <w:rsid w:val="00DA1134"/>
    <w:rsid w:val="00DA12DF"/>
    <w:rsid w:val="00DA1408"/>
    <w:rsid w:val="00DA1BBD"/>
    <w:rsid w:val="00DA2740"/>
    <w:rsid w:val="00DA2DFD"/>
    <w:rsid w:val="00DA3B14"/>
    <w:rsid w:val="00DB4171"/>
    <w:rsid w:val="00DB4642"/>
    <w:rsid w:val="00DB7445"/>
    <w:rsid w:val="00DB7829"/>
    <w:rsid w:val="00DB7DAE"/>
    <w:rsid w:val="00DC4239"/>
    <w:rsid w:val="00DC5155"/>
    <w:rsid w:val="00DC53C3"/>
    <w:rsid w:val="00DC559C"/>
    <w:rsid w:val="00DC5E2A"/>
    <w:rsid w:val="00DC6D30"/>
    <w:rsid w:val="00DC7C72"/>
    <w:rsid w:val="00DD0BA6"/>
    <w:rsid w:val="00DD3ED9"/>
    <w:rsid w:val="00DE26A0"/>
    <w:rsid w:val="00DE4AAC"/>
    <w:rsid w:val="00DE4E41"/>
    <w:rsid w:val="00DE5D7E"/>
    <w:rsid w:val="00DF0FA6"/>
    <w:rsid w:val="00DF2FEA"/>
    <w:rsid w:val="00DF35E2"/>
    <w:rsid w:val="00DF4074"/>
    <w:rsid w:val="00E00812"/>
    <w:rsid w:val="00E00D4F"/>
    <w:rsid w:val="00E034A2"/>
    <w:rsid w:val="00E04680"/>
    <w:rsid w:val="00E0629B"/>
    <w:rsid w:val="00E06EA1"/>
    <w:rsid w:val="00E10A3B"/>
    <w:rsid w:val="00E11C9F"/>
    <w:rsid w:val="00E1356E"/>
    <w:rsid w:val="00E15210"/>
    <w:rsid w:val="00E16793"/>
    <w:rsid w:val="00E16C93"/>
    <w:rsid w:val="00E16D3F"/>
    <w:rsid w:val="00E17761"/>
    <w:rsid w:val="00E20D67"/>
    <w:rsid w:val="00E236FB"/>
    <w:rsid w:val="00E23D35"/>
    <w:rsid w:val="00E256C9"/>
    <w:rsid w:val="00E266D1"/>
    <w:rsid w:val="00E27882"/>
    <w:rsid w:val="00E32415"/>
    <w:rsid w:val="00E32BCC"/>
    <w:rsid w:val="00E34DB4"/>
    <w:rsid w:val="00E37112"/>
    <w:rsid w:val="00E409D1"/>
    <w:rsid w:val="00E42041"/>
    <w:rsid w:val="00E43D2D"/>
    <w:rsid w:val="00E46961"/>
    <w:rsid w:val="00E51276"/>
    <w:rsid w:val="00E52083"/>
    <w:rsid w:val="00E52489"/>
    <w:rsid w:val="00E52CE8"/>
    <w:rsid w:val="00E53F66"/>
    <w:rsid w:val="00E55CA3"/>
    <w:rsid w:val="00E606E4"/>
    <w:rsid w:val="00E60BC1"/>
    <w:rsid w:val="00E61335"/>
    <w:rsid w:val="00E621B9"/>
    <w:rsid w:val="00E672E0"/>
    <w:rsid w:val="00E70576"/>
    <w:rsid w:val="00E71819"/>
    <w:rsid w:val="00E71878"/>
    <w:rsid w:val="00E71F24"/>
    <w:rsid w:val="00E73B08"/>
    <w:rsid w:val="00E74EBD"/>
    <w:rsid w:val="00E75A63"/>
    <w:rsid w:val="00E762CA"/>
    <w:rsid w:val="00E805F0"/>
    <w:rsid w:val="00E81C62"/>
    <w:rsid w:val="00E81E4C"/>
    <w:rsid w:val="00E84AAD"/>
    <w:rsid w:val="00E85D88"/>
    <w:rsid w:val="00E8631F"/>
    <w:rsid w:val="00E9085E"/>
    <w:rsid w:val="00E9118D"/>
    <w:rsid w:val="00E92206"/>
    <w:rsid w:val="00E97D1B"/>
    <w:rsid w:val="00EA27A3"/>
    <w:rsid w:val="00EA3FCB"/>
    <w:rsid w:val="00EA42DE"/>
    <w:rsid w:val="00EA4A2B"/>
    <w:rsid w:val="00EA6ADB"/>
    <w:rsid w:val="00EA7B95"/>
    <w:rsid w:val="00EB4563"/>
    <w:rsid w:val="00EB51C2"/>
    <w:rsid w:val="00EB6321"/>
    <w:rsid w:val="00EC133C"/>
    <w:rsid w:val="00EC15D4"/>
    <w:rsid w:val="00EC50B6"/>
    <w:rsid w:val="00EC510F"/>
    <w:rsid w:val="00EC55FA"/>
    <w:rsid w:val="00EC5908"/>
    <w:rsid w:val="00EC73CA"/>
    <w:rsid w:val="00ED4B6D"/>
    <w:rsid w:val="00ED5971"/>
    <w:rsid w:val="00ED67F5"/>
    <w:rsid w:val="00EE34BC"/>
    <w:rsid w:val="00EE6F03"/>
    <w:rsid w:val="00EE7A65"/>
    <w:rsid w:val="00EF272E"/>
    <w:rsid w:val="00EF50E5"/>
    <w:rsid w:val="00EF522E"/>
    <w:rsid w:val="00EF5F80"/>
    <w:rsid w:val="00F0110F"/>
    <w:rsid w:val="00F01C6A"/>
    <w:rsid w:val="00F04545"/>
    <w:rsid w:val="00F04767"/>
    <w:rsid w:val="00F058BE"/>
    <w:rsid w:val="00F069D6"/>
    <w:rsid w:val="00F06CB1"/>
    <w:rsid w:val="00F0736E"/>
    <w:rsid w:val="00F07F2B"/>
    <w:rsid w:val="00F12232"/>
    <w:rsid w:val="00F16439"/>
    <w:rsid w:val="00F1715B"/>
    <w:rsid w:val="00F205ED"/>
    <w:rsid w:val="00F21FD1"/>
    <w:rsid w:val="00F22B29"/>
    <w:rsid w:val="00F240B5"/>
    <w:rsid w:val="00F24ED3"/>
    <w:rsid w:val="00F267E1"/>
    <w:rsid w:val="00F27E0B"/>
    <w:rsid w:val="00F304D9"/>
    <w:rsid w:val="00F3193D"/>
    <w:rsid w:val="00F32126"/>
    <w:rsid w:val="00F32B22"/>
    <w:rsid w:val="00F32B71"/>
    <w:rsid w:val="00F351AD"/>
    <w:rsid w:val="00F352FB"/>
    <w:rsid w:val="00F354E7"/>
    <w:rsid w:val="00F36816"/>
    <w:rsid w:val="00F377BE"/>
    <w:rsid w:val="00F37B2B"/>
    <w:rsid w:val="00F420AB"/>
    <w:rsid w:val="00F43868"/>
    <w:rsid w:val="00F44696"/>
    <w:rsid w:val="00F45E9B"/>
    <w:rsid w:val="00F52E87"/>
    <w:rsid w:val="00F5359B"/>
    <w:rsid w:val="00F54004"/>
    <w:rsid w:val="00F55BC1"/>
    <w:rsid w:val="00F55E73"/>
    <w:rsid w:val="00F6052B"/>
    <w:rsid w:val="00F6138A"/>
    <w:rsid w:val="00F63002"/>
    <w:rsid w:val="00F65558"/>
    <w:rsid w:val="00F65CC6"/>
    <w:rsid w:val="00F672E1"/>
    <w:rsid w:val="00F721C1"/>
    <w:rsid w:val="00F73BD0"/>
    <w:rsid w:val="00F74A90"/>
    <w:rsid w:val="00F7595F"/>
    <w:rsid w:val="00F77B94"/>
    <w:rsid w:val="00F77F16"/>
    <w:rsid w:val="00F8336B"/>
    <w:rsid w:val="00F84329"/>
    <w:rsid w:val="00F87D7A"/>
    <w:rsid w:val="00F90FF2"/>
    <w:rsid w:val="00F912D9"/>
    <w:rsid w:val="00F919A3"/>
    <w:rsid w:val="00F919E7"/>
    <w:rsid w:val="00F931C1"/>
    <w:rsid w:val="00F95E1D"/>
    <w:rsid w:val="00F9691E"/>
    <w:rsid w:val="00F96DF4"/>
    <w:rsid w:val="00FA323D"/>
    <w:rsid w:val="00FA430E"/>
    <w:rsid w:val="00FA5468"/>
    <w:rsid w:val="00FB052F"/>
    <w:rsid w:val="00FB0AC6"/>
    <w:rsid w:val="00FB2BD2"/>
    <w:rsid w:val="00FB2E48"/>
    <w:rsid w:val="00FB32D8"/>
    <w:rsid w:val="00FB4C10"/>
    <w:rsid w:val="00FB5F6B"/>
    <w:rsid w:val="00FB70FD"/>
    <w:rsid w:val="00FB7FBA"/>
    <w:rsid w:val="00FC0B68"/>
    <w:rsid w:val="00FC53C9"/>
    <w:rsid w:val="00FD3281"/>
    <w:rsid w:val="00FD6D32"/>
    <w:rsid w:val="00FE2EE3"/>
    <w:rsid w:val="00FE32C5"/>
    <w:rsid w:val="00FE3447"/>
    <w:rsid w:val="00FE495E"/>
    <w:rsid w:val="00FE4C08"/>
    <w:rsid w:val="00FE6BE9"/>
    <w:rsid w:val="00FE6D25"/>
    <w:rsid w:val="00FF07D8"/>
    <w:rsid w:val="00FF2B58"/>
    <w:rsid w:val="00FF339F"/>
    <w:rsid w:val="00FF3DF7"/>
    <w:rsid w:val="00FF3F33"/>
    <w:rsid w:val="00FF455D"/>
    <w:rsid w:val="00FF5847"/>
    <w:rsid w:val="00FF6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A1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0D7A1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0D7A18"/>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0D7A18"/>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0D7A18"/>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0D7A1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0D7A1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0D7A1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0D7A1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0D7A1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0D7A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7A1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7A1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0D7A1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0D7A1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0D7A1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0D7A1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0D7A1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0D7A1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0D7A1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0D7A1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0D7A18"/>
    <w:rPr>
      <w:rFonts w:cs="Times New Roman"/>
      <w:color w:val="0000FF"/>
      <w:u w:val="single"/>
    </w:rPr>
  </w:style>
  <w:style w:type="character" w:styleId="FollowedHyperlink">
    <w:name w:val="FollowedHyperlink"/>
    <w:basedOn w:val="DefaultParagraphFont"/>
    <w:uiPriority w:val="99"/>
    <w:rsid w:val="000D7A18"/>
    <w:rPr>
      <w:rFonts w:cs="Times New Roman"/>
      <w:color w:val="606420"/>
      <w:u w:val="single"/>
    </w:rPr>
  </w:style>
  <w:style w:type="character" w:styleId="PageNumber">
    <w:name w:val="page number"/>
    <w:basedOn w:val="DefaultParagraphFont"/>
    <w:uiPriority w:val="99"/>
    <w:rsid w:val="000D7A18"/>
    <w:rPr>
      <w:rFonts w:cs="Times New Roman"/>
    </w:rPr>
  </w:style>
  <w:style w:type="character" w:styleId="UnresolvedMention">
    <w:name w:val="Unresolved Mention"/>
    <w:basedOn w:val="DefaultParagraphFont"/>
    <w:uiPriority w:val="99"/>
    <w:semiHidden/>
    <w:unhideWhenUsed/>
    <w:rsid w:val="000D7A18"/>
    <w:rPr>
      <w:color w:val="808080"/>
      <w:shd w:val="clear" w:color="auto" w:fill="E6E6E6"/>
    </w:rPr>
  </w:style>
  <w:style w:type="paragraph" w:customStyle="1" w:styleId="StyleGuideSubsection">
    <w:name w:val="Style Guide Subsection"/>
    <w:basedOn w:val="StyleGuideSection"/>
    <w:next w:val="Normal"/>
    <w:autoRedefine/>
    <w:qFormat/>
    <w:rsid w:val="000D7A18"/>
    <w:pPr>
      <w:pBdr>
        <w:top w:val="none" w:sz="0" w:space="0" w:color="auto"/>
      </w:pBdr>
    </w:pPr>
    <w:rPr>
      <w:smallCaps/>
      <w:sz w:val="24"/>
    </w:rPr>
  </w:style>
  <w:style w:type="paragraph" w:customStyle="1" w:styleId="Command">
    <w:name w:val="Command"/>
    <w:basedOn w:val="Normal"/>
    <w:link w:val="CommandChar"/>
    <w:qFormat/>
    <w:rsid w:val="000D7A18"/>
    <w:pPr>
      <w:spacing w:line="240" w:lineRule="auto"/>
      <w:ind w:left="284"/>
    </w:pPr>
    <w:rPr>
      <w:rFonts w:ascii="Courier New" w:hAnsi="Courier New"/>
      <w:sz w:val="20"/>
    </w:rPr>
  </w:style>
  <w:style w:type="paragraph" w:customStyle="1" w:styleId="CodeHeading">
    <w:name w:val="Code Heading"/>
    <w:basedOn w:val="Normal"/>
    <w:uiPriority w:val="99"/>
    <w:rsid w:val="000D7A1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0D7A18"/>
    <w:pPr>
      <w:jc w:val="both"/>
    </w:pPr>
    <w:rPr>
      <w:rFonts w:ascii="Courier New" w:hAnsi="Courier New"/>
      <w:noProof/>
      <w:sz w:val="20"/>
    </w:rPr>
  </w:style>
  <w:style w:type="character" w:styleId="PlaceholderText">
    <w:name w:val="Placeholder Text"/>
    <w:basedOn w:val="DefaultParagraphFont"/>
    <w:uiPriority w:val="99"/>
    <w:semiHidden/>
    <w:rsid w:val="000D7A18"/>
    <w:rPr>
      <w:color w:val="808080"/>
    </w:rPr>
  </w:style>
  <w:style w:type="paragraph" w:styleId="HTMLPreformatted">
    <w:name w:val="HTML Preformatted"/>
    <w:basedOn w:val="Normal"/>
    <w:link w:val="HTMLPreformattedChar"/>
    <w:uiPriority w:val="99"/>
    <w:semiHidden/>
    <w:unhideWhenUsed/>
    <w:rsid w:val="000D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0D7A1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0D7A18"/>
    <w:rPr>
      <w:b/>
    </w:rPr>
  </w:style>
  <w:style w:type="numbering" w:customStyle="1" w:styleId="KennysListStyles">
    <w:name w:val="KennysListStyles"/>
    <w:uiPriority w:val="99"/>
    <w:rsid w:val="000D7A18"/>
    <w:pPr>
      <w:numPr>
        <w:numId w:val="1"/>
      </w:numPr>
    </w:pPr>
  </w:style>
  <w:style w:type="paragraph" w:customStyle="1" w:styleId="Question">
    <w:name w:val="Question"/>
    <w:basedOn w:val="Normal"/>
    <w:next w:val="Answer"/>
    <w:qFormat/>
    <w:rsid w:val="000D7A18"/>
    <w:rPr>
      <w:b/>
    </w:rPr>
  </w:style>
  <w:style w:type="paragraph" w:customStyle="1" w:styleId="Answer">
    <w:name w:val="Answer"/>
    <w:basedOn w:val="Normal"/>
    <w:qFormat/>
    <w:rsid w:val="000D7A18"/>
    <w:pPr>
      <w:spacing w:line="240" w:lineRule="auto"/>
    </w:pPr>
    <w:rPr>
      <w:i/>
    </w:rPr>
  </w:style>
  <w:style w:type="paragraph" w:customStyle="1" w:styleId="ChapterHeading">
    <w:name w:val="Chapter Heading"/>
    <w:basedOn w:val="Heading1"/>
    <w:qFormat/>
    <w:rsid w:val="000D7A18"/>
    <w:pPr>
      <w:numPr>
        <w:numId w:val="6"/>
      </w:numPr>
      <w:spacing w:before="200" w:after="100"/>
      <w:ind w:left="357" w:hanging="357"/>
    </w:pPr>
    <w:rPr>
      <w:sz w:val="40"/>
    </w:rPr>
  </w:style>
  <w:style w:type="table" w:styleId="TableGrid">
    <w:name w:val="Table Grid"/>
    <w:basedOn w:val="TableNormal"/>
    <w:uiPriority w:val="59"/>
    <w:rsid w:val="000D7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0D7A18"/>
    <w:pPr>
      <w:numPr>
        <w:numId w:val="2"/>
      </w:numPr>
    </w:pPr>
  </w:style>
  <w:style w:type="paragraph" w:customStyle="1" w:styleId="QuestionSection">
    <w:name w:val="Question Section"/>
    <w:basedOn w:val="Heading2"/>
    <w:qFormat/>
    <w:rsid w:val="000D7A18"/>
    <w:rPr>
      <w:b/>
      <w:color w:val="403152" w:themeColor="accent4" w:themeShade="80"/>
    </w:rPr>
  </w:style>
  <w:style w:type="paragraph" w:customStyle="1" w:styleId="TableCaption">
    <w:name w:val="Table Caption"/>
    <w:basedOn w:val="Normal"/>
    <w:qFormat/>
    <w:rsid w:val="000D7A18"/>
    <w:rPr>
      <w:smallCaps/>
    </w:rPr>
  </w:style>
  <w:style w:type="paragraph" w:customStyle="1" w:styleId="SourceCodeCaption">
    <w:name w:val="Source Code Caption"/>
    <w:basedOn w:val="Normal"/>
    <w:rsid w:val="000D7A18"/>
    <w:pPr>
      <w:spacing w:after="0" w:line="240" w:lineRule="auto"/>
    </w:pPr>
    <w:rPr>
      <w:rFonts w:ascii="Arial" w:hAnsi="Arial"/>
      <w:noProof/>
    </w:rPr>
  </w:style>
  <w:style w:type="paragraph" w:customStyle="1" w:styleId="CodeListing">
    <w:name w:val="Code Listing"/>
    <w:basedOn w:val="Normal"/>
    <w:qFormat/>
    <w:rsid w:val="000D7A1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0D7A18"/>
    <w:pPr>
      <w:spacing w:before="120"/>
      <w:ind w:left="720" w:right="720"/>
      <w:jc w:val="center"/>
    </w:pPr>
    <w:rPr>
      <w:i/>
      <w:iCs/>
    </w:rPr>
  </w:style>
  <w:style w:type="character" w:customStyle="1" w:styleId="QuoteChar">
    <w:name w:val="Quote Char"/>
    <w:basedOn w:val="DefaultParagraphFont"/>
    <w:link w:val="Quote"/>
    <w:uiPriority w:val="29"/>
    <w:rsid w:val="000D7A18"/>
    <w:rPr>
      <w:rFonts w:eastAsiaTheme="minorEastAsia"/>
      <w:i/>
      <w:iCs/>
      <w:color w:val="000000" w:themeColor="text1"/>
      <w:sz w:val="24"/>
      <w:lang w:eastAsia="en-GB"/>
    </w:rPr>
  </w:style>
  <w:style w:type="paragraph" w:styleId="Caption">
    <w:name w:val="caption"/>
    <w:basedOn w:val="Normal"/>
    <w:next w:val="Normal"/>
    <w:uiPriority w:val="35"/>
    <w:unhideWhenUsed/>
    <w:qFormat/>
    <w:rsid w:val="000D7A1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0D7A18"/>
    <w:rPr>
      <w:b/>
      <w:smallCaps/>
    </w:rPr>
  </w:style>
  <w:style w:type="paragraph" w:customStyle="1" w:styleId="NumberedList">
    <w:name w:val="Numbered List"/>
    <w:basedOn w:val="Normal"/>
    <w:qFormat/>
    <w:rsid w:val="000D7A18"/>
    <w:pPr>
      <w:numPr>
        <w:numId w:val="3"/>
      </w:numPr>
      <w:contextualSpacing/>
    </w:pPr>
    <w:rPr>
      <w:b/>
      <w:i/>
    </w:rPr>
  </w:style>
  <w:style w:type="paragraph" w:customStyle="1" w:styleId="ListNumberHeader">
    <w:name w:val="List Number Header"/>
    <w:basedOn w:val="Normal"/>
    <w:next w:val="ListNumber"/>
    <w:qFormat/>
    <w:rsid w:val="000D7A18"/>
    <w:pPr>
      <w:ind w:left="357" w:hanging="357"/>
      <w:contextualSpacing/>
    </w:pPr>
    <w:rPr>
      <w:b/>
      <w:smallCaps/>
    </w:rPr>
  </w:style>
  <w:style w:type="paragraph" w:styleId="ListBullet">
    <w:name w:val="List Bullet"/>
    <w:basedOn w:val="Normal"/>
    <w:uiPriority w:val="99"/>
    <w:unhideWhenUsed/>
    <w:rsid w:val="000D7A18"/>
    <w:pPr>
      <w:numPr>
        <w:numId w:val="4"/>
      </w:numPr>
      <w:contextualSpacing/>
    </w:pPr>
  </w:style>
  <w:style w:type="paragraph" w:customStyle="1" w:styleId="NumberedBullet">
    <w:name w:val="Numbered Bullet"/>
    <w:basedOn w:val="NumberedList"/>
    <w:rsid w:val="000D7A18"/>
  </w:style>
  <w:style w:type="paragraph" w:styleId="ListNumber">
    <w:name w:val="List Number"/>
    <w:basedOn w:val="Normal"/>
    <w:uiPriority w:val="99"/>
    <w:unhideWhenUsed/>
    <w:rsid w:val="000D7A18"/>
    <w:pPr>
      <w:numPr>
        <w:numId w:val="5"/>
      </w:numPr>
      <w:contextualSpacing/>
    </w:pPr>
  </w:style>
  <w:style w:type="table" w:customStyle="1" w:styleId="RowAndColumnStyle">
    <w:name w:val="RowAndColumnStyle"/>
    <w:basedOn w:val="TableNormal"/>
    <w:uiPriority w:val="99"/>
    <w:rsid w:val="000D7A1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0D7A1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0D7A18"/>
    <w:rPr>
      <w:rFonts w:eastAsiaTheme="minorEastAsia"/>
      <w:lang w:eastAsia="en-GB"/>
    </w:rPr>
    <w:tblPr/>
  </w:style>
  <w:style w:type="paragraph" w:customStyle="1" w:styleId="CommandOutput">
    <w:name w:val="Command Output"/>
    <w:basedOn w:val="Normal"/>
    <w:qFormat/>
    <w:rsid w:val="000D7A18"/>
    <w:pPr>
      <w:spacing w:after="0" w:line="240" w:lineRule="auto"/>
      <w:ind w:left="284"/>
    </w:pPr>
    <w:rPr>
      <w:rFonts w:ascii="Courier New" w:hAnsi="Courier New"/>
      <w:noProof/>
      <w:sz w:val="20"/>
    </w:rPr>
  </w:style>
  <w:style w:type="character" w:styleId="Emphasis">
    <w:name w:val="Emphasis"/>
    <w:basedOn w:val="DefaultParagraphFont"/>
    <w:uiPriority w:val="20"/>
    <w:qFormat/>
    <w:rsid w:val="000D7A18"/>
    <w:rPr>
      <w:i/>
      <w:iCs/>
    </w:rPr>
  </w:style>
  <w:style w:type="character" w:styleId="IntenseEmphasis">
    <w:name w:val="Intense Emphasis"/>
    <w:basedOn w:val="DefaultParagraphFont"/>
    <w:uiPriority w:val="21"/>
    <w:qFormat/>
    <w:rsid w:val="000D7A18"/>
    <w:rPr>
      <w:b w:val="0"/>
      <w:bCs w:val="0"/>
      <w:i/>
      <w:iCs/>
      <w:color w:val="00B0F0" w:themeColor="accent1"/>
    </w:rPr>
  </w:style>
  <w:style w:type="paragraph" w:customStyle="1" w:styleId="Intro">
    <w:name w:val="Intro"/>
    <w:basedOn w:val="Normal"/>
    <w:next w:val="Normal"/>
    <w:qFormat/>
    <w:rsid w:val="000D7A18"/>
    <w:pPr>
      <w:spacing w:before="240"/>
    </w:pPr>
    <w:rPr>
      <w:sz w:val="28"/>
      <w:lang w:eastAsia="fi-FI"/>
    </w:rPr>
  </w:style>
  <w:style w:type="paragraph" w:customStyle="1" w:styleId="StyleGuideSection">
    <w:name w:val="Style Guide Section"/>
    <w:basedOn w:val="Normal"/>
    <w:next w:val="Normal"/>
    <w:autoRedefine/>
    <w:qFormat/>
    <w:rsid w:val="000D7A1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0D7A1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0D7A18"/>
    <w:rPr>
      <w:rFonts w:eastAsiaTheme="minorEastAsia"/>
      <w:color w:val="31378B" w:themeColor="text2"/>
      <w:sz w:val="32"/>
      <w:lang w:eastAsia="en-GB"/>
    </w:rPr>
  </w:style>
  <w:style w:type="paragraph" w:styleId="Footer">
    <w:name w:val="footer"/>
    <w:basedOn w:val="Normal"/>
    <w:link w:val="FooterChar"/>
    <w:uiPriority w:val="99"/>
    <w:unhideWhenUsed/>
    <w:rsid w:val="000D7A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A18"/>
    <w:rPr>
      <w:rFonts w:eastAsiaTheme="minorEastAsia"/>
      <w:color w:val="000000" w:themeColor="text1"/>
      <w:sz w:val="24"/>
      <w:lang w:eastAsia="en-GB"/>
    </w:rPr>
  </w:style>
  <w:style w:type="paragraph" w:customStyle="1" w:styleId="QuestionSubSection">
    <w:name w:val="Question Sub Section"/>
    <w:basedOn w:val="Heading3"/>
    <w:qFormat/>
    <w:rsid w:val="000D7A18"/>
    <w:rPr>
      <w:smallCaps/>
    </w:rPr>
  </w:style>
  <w:style w:type="paragraph" w:customStyle="1" w:styleId="TableCellNormal">
    <w:name w:val="Table Cell Normal"/>
    <w:basedOn w:val="Normal"/>
    <w:qFormat/>
    <w:rsid w:val="000D7A18"/>
    <w:pPr>
      <w:spacing w:before="120" w:after="120" w:line="240" w:lineRule="auto"/>
    </w:pPr>
  </w:style>
  <w:style w:type="paragraph" w:customStyle="1" w:styleId="Strong1">
    <w:name w:val="Strong1"/>
    <w:basedOn w:val="Normal"/>
    <w:next w:val="BodyText"/>
    <w:link w:val="strongChar"/>
    <w:qFormat/>
    <w:rsid w:val="000D7A18"/>
    <w:rPr>
      <w:b/>
      <w:lang w:eastAsia="fi-FI"/>
    </w:rPr>
  </w:style>
  <w:style w:type="paragraph" w:customStyle="1" w:styleId="Emphasis1">
    <w:name w:val="Emphasis1"/>
    <w:basedOn w:val="Normal"/>
    <w:next w:val="BodyText"/>
    <w:link w:val="emphasisChar"/>
    <w:qFormat/>
    <w:rsid w:val="000D7A18"/>
    <w:rPr>
      <w:i/>
      <w:lang w:eastAsia="fi-FI"/>
    </w:rPr>
  </w:style>
  <w:style w:type="paragraph" w:styleId="BodyText">
    <w:name w:val="Body Text"/>
    <w:basedOn w:val="Normal"/>
    <w:link w:val="BodyTextChar"/>
    <w:semiHidden/>
    <w:unhideWhenUsed/>
    <w:rsid w:val="000D7A18"/>
    <w:pPr>
      <w:spacing w:after="120"/>
    </w:pPr>
  </w:style>
  <w:style w:type="character" w:customStyle="1" w:styleId="BodyTextChar">
    <w:name w:val="Body Text Char"/>
    <w:basedOn w:val="DefaultParagraphFont"/>
    <w:link w:val="BodyText"/>
    <w:semiHidden/>
    <w:rsid w:val="000D7A18"/>
    <w:rPr>
      <w:rFonts w:eastAsiaTheme="minorEastAsia"/>
      <w:color w:val="000000" w:themeColor="text1"/>
      <w:sz w:val="24"/>
      <w:lang w:eastAsia="en-GB"/>
    </w:rPr>
  </w:style>
  <w:style w:type="character" w:customStyle="1" w:styleId="strongChar">
    <w:name w:val="strong Char"/>
    <w:basedOn w:val="DefaultParagraphFont"/>
    <w:link w:val="Strong1"/>
    <w:rsid w:val="000D7A18"/>
    <w:rPr>
      <w:rFonts w:eastAsiaTheme="minorEastAsia"/>
      <w:b/>
      <w:color w:val="000000" w:themeColor="text1"/>
      <w:sz w:val="24"/>
      <w:lang w:eastAsia="fi-FI"/>
    </w:rPr>
  </w:style>
  <w:style w:type="character" w:customStyle="1" w:styleId="PathChar">
    <w:name w:val="Path Char"/>
    <w:basedOn w:val="BodyTextChar"/>
    <w:link w:val="Path"/>
    <w:rsid w:val="000D7A1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0D7A1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0D7A18"/>
    <w:rPr>
      <w:i/>
      <w:iCs/>
    </w:rPr>
  </w:style>
  <w:style w:type="character" w:customStyle="1" w:styleId="CommandChar">
    <w:name w:val="Command Char"/>
    <w:basedOn w:val="DefaultParagraphFont"/>
    <w:link w:val="Command"/>
    <w:rsid w:val="000D7A1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0D7A1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0D7A1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0D7A1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0D7A1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0D7A18"/>
    <w:pPr>
      <w:numPr>
        <w:numId w:val="0"/>
      </w:numPr>
      <w:spacing w:after="0"/>
      <w:ind w:left="357" w:hanging="357"/>
      <w:jc w:val="right"/>
    </w:pPr>
    <w:rPr>
      <w:lang w:eastAsia="fi-FI"/>
    </w:rPr>
  </w:style>
  <w:style w:type="paragraph" w:customStyle="1" w:styleId="SubTitle">
    <w:name w:val="Sub Title"/>
    <w:basedOn w:val="Heading1"/>
    <w:qFormat/>
    <w:rsid w:val="000D7A1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0D7A18"/>
    <w:pPr>
      <w:spacing w:after="0"/>
      <w:ind w:left="924" w:hanging="357"/>
    </w:pPr>
  </w:style>
  <w:style w:type="paragraph" w:customStyle="1" w:styleId="a">
    <w:name w:val="`"/>
    <w:basedOn w:val="Normal"/>
    <w:qFormat/>
    <w:rsid w:val="000D7A18"/>
    <w:pPr>
      <w:pBdr>
        <w:bottom w:val="single" w:sz="4" w:space="1" w:color="auto"/>
      </w:pBdr>
    </w:pPr>
  </w:style>
  <w:style w:type="paragraph" w:customStyle="1" w:styleId="ContainsHeader">
    <w:name w:val="Contains Header"/>
    <w:basedOn w:val="ListBulletHeader"/>
    <w:qFormat/>
    <w:rsid w:val="000D7A18"/>
    <w:pPr>
      <w:pBdr>
        <w:top w:val="single" w:sz="4" w:space="12" w:color="auto"/>
      </w:pBdr>
      <w:spacing w:before="240" w:after="120"/>
    </w:pPr>
  </w:style>
  <w:style w:type="paragraph" w:customStyle="1" w:styleId="ContainsEnd">
    <w:name w:val="Contains End"/>
    <w:basedOn w:val="Normal"/>
    <w:qFormat/>
    <w:rsid w:val="000D7A18"/>
    <w:pPr>
      <w:pBdr>
        <w:bottom w:val="single" w:sz="4" w:space="1" w:color="auto"/>
      </w:pBdr>
      <w:spacing w:after="0" w:line="240" w:lineRule="auto"/>
    </w:pPr>
  </w:style>
  <w:style w:type="paragraph" w:customStyle="1" w:styleId="QuoteCallOut">
    <w:name w:val="Quote CallOut"/>
    <w:basedOn w:val="Normal"/>
    <w:qFormat/>
    <w:rsid w:val="000D7A1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0D7A18"/>
    <w:rPr>
      <w:b/>
      <w:smallCaps/>
    </w:rPr>
  </w:style>
  <w:style w:type="table" w:customStyle="1" w:styleId="SimpleDefinition">
    <w:name w:val="SimpleDefinition"/>
    <w:basedOn w:val="TableNormal"/>
    <w:uiPriority w:val="99"/>
    <w:rsid w:val="000D7A1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0D7A1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0D7A18"/>
    <w:rPr>
      <w:i w:val="0"/>
      <w:color w:val="auto"/>
    </w:rPr>
  </w:style>
  <w:style w:type="paragraph" w:customStyle="1" w:styleId="TableHeader">
    <w:name w:val="Table Header"/>
    <w:basedOn w:val="ListBulletHeader"/>
    <w:qFormat/>
    <w:rsid w:val="000D7A1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0D7A18"/>
    <w:pPr>
      <w:numPr>
        <w:numId w:val="7"/>
      </w:numPr>
    </w:pPr>
    <w:rPr>
      <w:color w:val="0083B3" w:themeColor="accent6" w:themeShade="BF"/>
      <w:sz w:val="28"/>
      <w:lang w:eastAsia="fi-FI"/>
    </w:rPr>
  </w:style>
  <w:style w:type="paragraph" w:customStyle="1" w:styleId="QuestionAnkied">
    <w:name w:val="Question Ankied"/>
    <w:basedOn w:val="Question"/>
    <w:qFormat/>
    <w:rsid w:val="000D7A18"/>
    <w:rPr>
      <w:color w:val="7F7F7F" w:themeColor="text1" w:themeTint="80"/>
    </w:rPr>
  </w:style>
  <w:style w:type="paragraph" w:customStyle="1" w:styleId="AppendiceSection">
    <w:name w:val="Appendice Section"/>
    <w:basedOn w:val="Normal"/>
    <w:next w:val="Heading1"/>
    <w:qFormat/>
    <w:rsid w:val="000D7A18"/>
    <w:rPr>
      <w:rFonts w:asciiTheme="majorHAnsi" w:hAnsiTheme="majorHAnsi"/>
      <w:color w:val="31378B" w:themeColor="text2"/>
      <w:sz w:val="32"/>
      <w:lang w:eastAsia="fi-FI"/>
    </w:rPr>
  </w:style>
  <w:style w:type="paragraph" w:customStyle="1" w:styleId="Appendice">
    <w:name w:val="Appendice"/>
    <w:basedOn w:val="Heading2"/>
    <w:qFormat/>
    <w:rsid w:val="000D7A18"/>
    <w:rPr>
      <w:sz w:val="28"/>
      <w:lang w:eastAsia="fi-FI"/>
    </w:rPr>
  </w:style>
  <w:style w:type="paragraph" w:customStyle="1" w:styleId="QuestionEsoteric">
    <w:name w:val="Question Esoteric"/>
    <w:basedOn w:val="Normal"/>
    <w:qFormat/>
    <w:rsid w:val="000D7A18"/>
    <w:rPr>
      <w:color w:val="4BACC6" w:themeColor="accent5"/>
    </w:rPr>
  </w:style>
  <w:style w:type="paragraph" w:customStyle="1" w:styleId="ToDoSection">
    <w:name w:val="ToDo Section"/>
    <w:basedOn w:val="Heading1"/>
    <w:qFormat/>
    <w:rsid w:val="000D7A18"/>
  </w:style>
  <w:style w:type="paragraph" w:customStyle="1" w:styleId="ToDoQuestionHeader">
    <w:name w:val="ToDo Question Header"/>
    <w:basedOn w:val="Question"/>
    <w:qFormat/>
    <w:rsid w:val="000D7A18"/>
  </w:style>
  <w:style w:type="paragraph" w:customStyle="1" w:styleId="ToDoDetails">
    <w:name w:val="ToDoDetails"/>
    <w:basedOn w:val="Normal"/>
    <w:qFormat/>
    <w:rsid w:val="000D7A18"/>
  </w:style>
  <w:style w:type="paragraph" w:customStyle="1" w:styleId="CodeExampleCode">
    <w:name w:val="Code Example Code"/>
    <w:basedOn w:val="Normal"/>
    <w:rsid w:val="000D7A1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0D7A18"/>
    <w:pPr>
      <w:spacing w:after="160" w:line="240" w:lineRule="auto"/>
    </w:pPr>
    <w:rPr>
      <w:b/>
      <w:color w:val="auto"/>
      <w:lang w:eastAsia="fi-FI"/>
    </w:rPr>
  </w:style>
  <w:style w:type="paragraph" w:customStyle="1" w:styleId="CodeExampleRuntime">
    <w:name w:val="Code Example Runtime"/>
    <w:basedOn w:val="Normal"/>
    <w:qFormat/>
    <w:rsid w:val="000D7A1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0D7A1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customStyle="1" w:styleId="Headin">
    <w:name w:val="Headin"/>
    <w:basedOn w:val="Normal"/>
    <w:qFormat/>
    <w:rsid w:val="000D7A18"/>
  </w:style>
  <w:style w:type="paragraph" w:customStyle="1" w:styleId="questionsubsection2">
    <w:name w:val="question sub section 2"/>
    <w:basedOn w:val="Heading4"/>
    <w:qFormat/>
    <w:rsid w:val="000D7A18"/>
  </w:style>
  <w:style w:type="paragraph" w:customStyle="1" w:styleId="ListBulletHeader2">
    <w:name w:val="List Bullet Header 2"/>
    <w:basedOn w:val="Normal"/>
    <w:next w:val="ListBullet"/>
    <w:qFormat/>
    <w:rsid w:val="000D7A18"/>
    <w:pPr>
      <w:spacing w:after="120"/>
    </w:pPr>
    <w:rPr>
      <w:b/>
      <w:color w:val="00B050"/>
    </w:rPr>
  </w:style>
  <w:style w:type="paragraph" w:customStyle="1" w:styleId="Def">
    <w:name w:val="Def"/>
    <w:basedOn w:val="Heading5"/>
    <w:link w:val="DefChar"/>
    <w:qFormat/>
    <w:rsid w:val="000D7A18"/>
    <w:rPr>
      <w:color w:val="31378B" w:themeColor="text2"/>
    </w:rPr>
  </w:style>
  <w:style w:type="character" w:customStyle="1" w:styleId="CodeExampleHeadingChar">
    <w:name w:val="Code Example Heading Char"/>
    <w:basedOn w:val="DefaultParagraphFont"/>
    <w:link w:val="CodeExampleHeading"/>
    <w:rsid w:val="000D7A18"/>
    <w:rPr>
      <w:rFonts w:eastAsiaTheme="minorEastAsia"/>
      <w:b/>
      <w:smallCaps/>
      <w:color w:val="31378B" w:themeColor="text2"/>
      <w:sz w:val="28"/>
      <w:lang w:eastAsia="fi-FI"/>
    </w:rPr>
  </w:style>
  <w:style w:type="character" w:customStyle="1" w:styleId="DefChar">
    <w:name w:val="Def Char"/>
    <w:basedOn w:val="CodeExampleHeadingChar"/>
    <w:link w:val="Def"/>
    <w:rsid w:val="000D7A18"/>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0D7A18"/>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6.wmf"/><Relationship Id="rId84" Type="http://schemas.openxmlformats.org/officeDocument/2006/relationships/image" Target="media/image53.wmf"/><Relationship Id="rId89"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7.w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41.w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wmf"/><Relationship Id="rId87" Type="http://schemas.openxmlformats.org/officeDocument/2006/relationships/oleObject" Target="embeddings/oleObject26.bin"/><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2.wmf"/><Relationship Id="rId90" Type="http://schemas.openxmlformats.org/officeDocument/2006/relationships/image" Target="media/image56.wmf"/><Relationship Id="rId95" Type="http://schemas.openxmlformats.org/officeDocument/2006/relationships/oleObject" Target="embeddings/oleObject30.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48" Type="http://schemas.openxmlformats.org/officeDocument/2006/relationships/image" Target="media/image36.wmf"/><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oleObject" Target="embeddings/oleObject16.bin"/><Relationship Id="rId77" Type="http://schemas.openxmlformats.org/officeDocument/2006/relationships/image" Target="media/image50.wmf"/><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80" Type="http://schemas.openxmlformats.org/officeDocument/2006/relationships/oleObject" Target="embeddings/oleObject22.bin"/><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46" Type="http://schemas.openxmlformats.org/officeDocument/2006/relationships/image" Target="media/image35.wmf"/><Relationship Id="rId59" Type="http://schemas.openxmlformats.org/officeDocument/2006/relationships/oleObject" Target="embeddings/oleObject11.bin"/><Relationship Id="rId67" Type="http://schemas.openxmlformats.org/officeDocument/2006/relationships/oleObject" Target="embeddings/oleObject15.bin"/><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9.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oleObject" Target="embeddings/oleObject21.bin"/><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 Id="rId34" Type="http://schemas.openxmlformats.org/officeDocument/2006/relationships/image" Target="media/image27.png"/><Relationship Id="rId50" Type="http://schemas.openxmlformats.org/officeDocument/2006/relationships/image" Target="media/image37.wmf"/><Relationship Id="rId55" Type="http://schemas.openxmlformats.org/officeDocument/2006/relationships/oleObject" Target="embeddings/oleObject9.bin"/><Relationship Id="rId76" Type="http://schemas.openxmlformats.org/officeDocument/2006/relationships/oleObject" Target="embeddings/oleObject20.bin"/><Relationship Id="rId97" Type="http://schemas.openxmlformats.org/officeDocument/2006/relationships/oleObject" Target="embeddings/oleObject31.bin"/><Relationship Id="rId104"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762B2-2D6A-4D71-9208-B5DD4E875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7078</TotalTime>
  <Pages>64</Pages>
  <Words>6701</Words>
  <Characters>38199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499</cp:revision>
  <cp:lastPrinted>2020-02-05T14:42:00Z</cp:lastPrinted>
  <dcterms:created xsi:type="dcterms:W3CDTF">2019-10-15T09:55:00Z</dcterms:created>
  <dcterms:modified xsi:type="dcterms:W3CDTF">2020-02-05T14:43:00Z</dcterms:modified>
</cp:coreProperties>
</file>