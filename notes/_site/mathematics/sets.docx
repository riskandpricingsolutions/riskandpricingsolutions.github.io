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24457" w14:textId="5EEF42BE" w:rsidR="00CE23AA" w:rsidRDefault="007349FB" w:rsidP="0036239E">
      <w:pPr>
        <w:pStyle w:val="DocumentTitle"/>
        <w:ind w:firstLine="0"/>
      </w:pPr>
      <w:r>
        <w:t>Sets</w:t>
      </w:r>
    </w:p>
    <w:p w14:paraId="75D0A9D5" w14:textId="7E5F5C17" w:rsidR="002C2B45" w:rsidRPr="00DB1E93" w:rsidRDefault="002C2B45" w:rsidP="00DB1E93">
      <w:pPr>
        <w:pStyle w:val="Heading2"/>
      </w:pPr>
      <w:r>
        <w:t>Introduction</w:t>
      </w:r>
    </w:p>
    <w:p w14:paraId="772A4C01" w14:textId="0784191D" w:rsidR="002C2B45" w:rsidRDefault="002C2B45" w:rsidP="002C2B45">
      <w:pPr>
        <w:pStyle w:val="Heading3"/>
      </w:pPr>
      <w:r>
        <w:t>Common Sets</w:t>
      </w:r>
    </w:p>
    <w:p w14:paraId="38B22D47" w14:textId="25FEFA5E" w:rsidR="00834746" w:rsidRDefault="00834746" w:rsidP="00834746">
      <w:pPr>
        <w:pStyle w:val="TableHeader"/>
      </w:pPr>
      <w:r>
        <w:t xml:space="preserve">Table </w:t>
      </w:r>
      <w:r w:rsidR="00667FCC">
        <w:fldChar w:fldCharType="begin"/>
      </w:r>
      <w:r w:rsidR="00667FCC">
        <w:instrText xml:space="preserve"> SEQ Table \* ARABIC </w:instrText>
      </w:r>
      <w:r w:rsidR="00667FCC">
        <w:fldChar w:fldCharType="separate"/>
      </w:r>
      <w:r w:rsidR="00BC6C2D">
        <w:rPr>
          <w:noProof/>
        </w:rPr>
        <w:t>1</w:t>
      </w:r>
      <w:r w:rsidR="00667FCC">
        <w:rPr>
          <w:noProof/>
        </w:rPr>
        <w:fldChar w:fldCharType="end"/>
      </w:r>
      <w:r>
        <w:t xml:space="preserve"> Common Sets</w:t>
      </w:r>
      <w:r w:rsidR="008F63BD">
        <w:t xml:space="preserve"> 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2242"/>
        <w:gridCol w:w="1428"/>
        <w:gridCol w:w="2975"/>
        <w:gridCol w:w="2376"/>
      </w:tblGrid>
      <w:tr w:rsidR="00834746" w14:paraId="04814064" w14:textId="77777777" w:rsidTr="00BA4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67FC746" w14:textId="7597110F" w:rsidR="00834746" w:rsidRDefault="00D12D08" w:rsidP="00BA440D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Set</w:t>
            </w:r>
          </w:p>
        </w:tc>
        <w:tc>
          <w:tcPr>
            <w:tcW w:w="1428" w:type="dxa"/>
          </w:tcPr>
          <w:p w14:paraId="0F0C910A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7024E07B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51C4C332" w14:textId="77777777" w:rsidR="00834746" w:rsidRDefault="00834746" w:rsidP="00BA44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34746" w14:paraId="261A411E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D8FED07" w14:textId="47489601" w:rsidR="00834746" w:rsidRDefault="00F4581D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428" w:type="dxa"/>
          </w:tcPr>
          <w:p w14:paraId="4585284B" w14:textId="2166FE80" w:rsidR="00834746" w:rsidRDefault="00F4581D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natural numbers</w:t>
            </w:r>
          </w:p>
        </w:tc>
        <w:tc>
          <w:tcPr>
            <w:tcW w:w="2975" w:type="dxa"/>
          </w:tcPr>
          <w:p w14:paraId="20679DBD" w14:textId="291C81AD" w:rsidR="00834746" w:rsidRPr="00705FAD" w:rsidRDefault="00667FCC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1,2,3,…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421B22FE" w14:textId="409C46C8" w:rsidR="00834746" w:rsidRDefault="00E53E09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sometimes be assumed to include 0, especially by computer scientists</w:t>
            </w:r>
          </w:p>
        </w:tc>
      </w:tr>
      <w:tr w:rsidR="00834746" w14:paraId="466DDB98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5840E361" w14:textId="2F2B8720" w:rsidR="00834746" w:rsidRDefault="002712D7" w:rsidP="00BA440D"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1428" w:type="dxa"/>
          </w:tcPr>
          <w:p w14:paraId="4C5FE504" w14:textId="3082976F" w:rsidR="00834746" w:rsidRDefault="002712D7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integers</w:t>
            </w:r>
          </w:p>
        </w:tc>
        <w:tc>
          <w:tcPr>
            <w:tcW w:w="2975" w:type="dxa"/>
          </w:tcPr>
          <w:p w14:paraId="15E1B00F" w14:textId="667084F5" w:rsidR="00834746" w:rsidRDefault="00032AA7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{…-2,-1,0,1,2…}</m:t>
                </m:r>
              </m:oMath>
            </m:oMathPara>
          </w:p>
        </w:tc>
        <w:tc>
          <w:tcPr>
            <w:tcW w:w="2376" w:type="dxa"/>
          </w:tcPr>
          <w:p w14:paraId="0E2BEE9E" w14:textId="48BBD60E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7842D9A2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8E38E5" w14:textId="48BA53BE" w:rsidR="00834746" w:rsidRDefault="00667FCC" w:rsidP="00BA440D">
            <m:oMathPara>
              <m:oMath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  <m:sty m:val="bi"/>
                      </m:rPr>
                      <w:rPr>
                        <w:rFonts w:ascii="Cambria Math" w:hAnsi="Cambria Math" w:cs="Cambria Math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+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0E29B1DD" w14:textId="34E2BFE8" w:rsidR="00834746" w:rsidRDefault="00032AA7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positive integers</w:t>
            </w:r>
          </w:p>
        </w:tc>
        <w:tc>
          <w:tcPr>
            <w:tcW w:w="2975" w:type="dxa"/>
          </w:tcPr>
          <w:p w14:paraId="70992ABF" w14:textId="2242EF80" w:rsidR="00834746" w:rsidRDefault="00032AA7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{0,1,2…}</m:t>
                </m:r>
              </m:oMath>
            </m:oMathPara>
          </w:p>
        </w:tc>
        <w:tc>
          <w:tcPr>
            <w:tcW w:w="2376" w:type="dxa"/>
          </w:tcPr>
          <w:p w14:paraId="3F09DBD2" w14:textId="7CEAC89B" w:rsidR="00834746" w:rsidRDefault="00834746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7312CDB0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7A40D98" w14:textId="77A84531" w:rsidR="00834746" w:rsidRDefault="00535198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Q</m:t>
                </m:r>
              </m:oMath>
            </m:oMathPara>
          </w:p>
        </w:tc>
        <w:tc>
          <w:tcPr>
            <w:tcW w:w="1428" w:type="dxa"/>
          </w:tcPr>
          <w:p w14:paraId="2BAA4FDE" w14:textId="06FCD845" w:rsidR="00834746" w:rsidRDefault="00E243A0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rational numbers</w:t>
            </w:r>
          </w:p>
        </w:tc>
        <w:tc>
          <w:tcPr>
            <w:tcW w:w="2975" w:type="dxa"/>
          </w:tcPr>
          <w:p w14:paraId="74AF1A50" w14:textId="500DA8A3" w:rsidR="00834746" w:rsidRPr="009F1005" w:rsidRDefault="00834746" w:rsidP="00E24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7C9173C2" w14:textId="303ABBA1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746" w14:paraId="0D64F705" w14:textId="77777777" w:rsidTr="00BA44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369CEA7" w14:textId="09CCAA4C" w:rsidR="00834746" w:rsidRDefault="00535198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 w:cs="Cambria Math"/>
                  </w:rPr>
                  <m:t>R</m:t>
                </m:r>
              </m:oMath>
            </m:oMathPara>
          </w:p>
        </w:tc>
        <w:tc>
          <w:tcPr>
            <w:tcW w:w="1428" w:type="dxa"/>
          </w:tcPr>
          <w:p w14:paraId="7D299DED" w14:textId="2F1EE55D" w:rsidR="00834746" w:rsidRDefault="00E243A0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real numbers</w:t>
            </w:r>
          </w:p>
        </w:tc>
        <w:tc>
          <w:tcPr>
            <w:tcW w:w="2975" w:type="dxa"/>
          </w:tcPr>
          <w:p w14:paraId="37897F95" w14:textId="77777777" w:rsidR="00834746" w:rsidRDefault="00834746" w:rsidP="00E24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30F04A73" w14:textId="77777777" w:rsidR="00834746" w:rsidRDefault="00834746" w:rsidP="00BA44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34746" w14:paraId="00258CEC" w14:textId="77777777" w:rsidTr="00BA4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5653B1A" w14:textId="7CC1AD68" w:rsidR="00834746" w:rsidRDefault="00E243A0" w:rsidP="00BA440D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cr m:val="double-struck"/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1428" w:type="dxa"/>
          </w:tcPr>
          <w:p w14:paraId="47994ECE" w14:textId="3F1E1A6B" w:rsidR="00834746" w:rsidRDefault="00E243A0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Complex numbers</w:t>
            </w:r>
          </w:p>
        </w:tc>
        <w:tc>
          <w:tcPr>
            <w:tcW w:w="2975" w:type="dxa"/>
          </w:tcPr>
          <w:p w14:paraId="5F710023" w14:textId="00E84727" w:rsidR="00834746" w:rsidRPr="000E3E5D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76" w:type="dxa"/>
          </w:tcPr>
          <w:p w14:paraId="0D1F2D9D" w14:textId="77777777" w:rsidR="00834746" w:rsidRDefault="00834746" w:rsidP="00BA44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B2523" w14:textId="792D071F" w:rsidR="00A86CFC" w:rsidRDefault="00A86CFC" w:rsidP="001B23BE"/>
    <w:p w14:paraId="46AD79EC" w14:textId="082B3711" w:rsidR="008F63BD" w:rsidRPr="001B23BE" w:rsidRDefault="00E243A0" w:rsidP="008F63BD">
      <w:r>
        <w:t>No</w:t>
      </w:r>
      <w:r w:rsidR="003C6CFC">
        <w:t>te that: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cr m:val="double-struck"/>
              <m:sty m:val="bi"/>
            </m:rPr>
            <w:rPr>
              <w:rFonts w:ascii="Cambria Math" w:hAnsi="Cambria Math"/>
            </w:rPr>
            <m:t>N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/>
            </w:rPr>
            <m:t>Z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Q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</m:rPr>
            <w:rPr>
              <w:rFonts w:ascii="Cambria Math" w:hAnsi="Cambria Math" w:cs="Cambria Math"/>
            </w:rPr>
            <m:t>R</m:t>
          </m:r>
          <m:r>
            <w:rPr>
              <w:rFonts w:ascii="Cambria Math" w:eastAsia="Times New Roman" w:hAnsi="Cambria Math" w:cs="Times New Roman"/>
            </w:rPr>
            <m:t>⊂</m:t>
          </m:r>
          <m:r>
            <m:rPr>
              <m:scr m:val="double-struck"/>
              <m:sty m:val="bi"/>
            </m:rPr>
            <w:rPr>
              <w:rFonts w:ascii="Cambria Math" w:hAnsi="Cambria Math"/>
            </w:rPr>
            <m:t>C</m:t>
          </m:r>
        </m:oMath>
      </m:oMathPara>
    </w:p>
    <w:p w14:paraId="0EC86405" w14:textId="2BA0F5AF" w:rsidR="002C2B45" w:rsidRDefault="002C2B45" w:rsidP="002C2B45">
      <w:pPr>
        <w:pStyle w:val="Heading3"/>
      </w:pPr>
      <w:r>
        <w:t>Defining Sets</w:t>
      </w:r>
    </w:p>
    <w:p w14:paraId="1D46FBA1" w14:textId="6E2EE6F5" w:rsidR="002D4E23" w:rsidRDefault="002D4E23" w:rsidP="002D4E23">
      <w:pPr>
        <w:pStyle w:val="TableHeader"/>
      </w:pPr>
      <w:r>
        <w:t xml:space="preserve">Table </w:t>
      </w:r>
      <w:r w:rsidR="00667FCC">
        <w:fldChar w:fldCharType="begin"/>
      </w:r>
      <w:r w:rsidR="00667FCC">
        <w:instrText xml:space="preserve"> SEQ Table \* ARABIC </w:instrText>
      </w:r>
      <w:r w:rsidR="00667FCC">
        <w:fldChar w:fldCharType="separate"/>
      </w:r>
      <w:r w:rsidR="00BC6C2D">
        <w:rPr>
          <w:noProof/>
        </w:rPr>
        <w:t>2</w:t>
      </w:r>
      <w:r w:rsidR="00667FCC">
        <w:rPr>
          <w:noProof/>
        </w:rPr>
        <w:fldChar w:fldCharType="end"/>
      </w:r>
      <w:r>
        <w:t xml:space="preserve"> Defining Sets </w:t>
      </w:r>
    </w:p>
    <w:p w14:paraId="38A0284A" w14:textId="77777777" w:rsidR="00000139" w:rsidRDefault="00000139" w:rsidP="00000139">
      <w:r>
        <w:t>A set is a collection of things. We call the things elements of the set. If a set consists of the difference faces of a die we can write.</w:t>
      </w:r>
    </w:p>
    <w:p w14:paraId="73365F18" w14:textId="336E0D90" w:rsidR="00000139" w:rsidRDefault="00000139" w:rsidP="00000139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x:1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≤</m:t>
              </m:r>
              <m:r>
                <w:rPr>
                  <w:rFonts w:ascii="Cambria Math"/>
                </w:rPr>
                <m:t>6</m:t>
              </m:r>
              <m:r>
                <w:rPr>
                  <w:rFonts w:ascii="Cambria Math"/>
                </w:rPr>
                <m:t>,x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Z</m:t>
              </m:r>
            </m:e>
          </m:d>
        </m:oMath>
      </m:oMathPara>
    </w:p>
    <w:p w14:paraId="07EB0F1D" w14:textId="4B74F46B" w:rsidR="00000139" w:rsidRDefault="00000139" w:rsidP="00000139">
      <w:pPr>
        <w:pStyle w:val="Heading1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0BF6350" wp14:editId="2C5EC9EB">
                <wp:extent cx="5486400" cy="1714500"/>
                <wp:effectExtent l="0" t="9525" r="0" b="9525"/>
                <wp:docPr id="42" name="Canvas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2171700" cy="17145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23"/>
                        <wps:cNvSpPr>
                          <a:spLocks noChangeArrowheads="1"/>
                        </wps:cNvSpPr>
                        <wps:spPr bwMode="auto">
                          <a:xfrm>
                            <a:off x="835900" y="2288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914400" y="228800"/>
                            <a:ext cx="89900" cy="89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784096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1028700" y="2288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F41150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914400" y="342900"/>
                            <a:ext cx="89900" cy="910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80D60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1028700" y="342900"/>
                            <a:ext cx="89900" cy="910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2CDEA7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914400" y="4569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BB92C9E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1028700" y="4569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92805C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1407400" y="2281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1485900" y="228100"/>
                            <a:ext cx="89900" cy="903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0252D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1600200" y="2281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7C99B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1527000" y="342900"/>
                            <a:ext cx="90700" cy="910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3A4E5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1485900" y="4569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1FD55E1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1600200" y="4569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40C0E2B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835900" y="6850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914400" y="7998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12A1EE7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1028700" y="7998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47E97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1407400" y="6850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1559800" y="6850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556962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1559800" y="799800"/>
                            <a:ext cx="89900" cy="911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674FED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1559800" y="914600"/>
                            <a:ext cx="89900" cy="896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A1E8A3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43"/>
                        <wps:cNvSpPr>
                          <a:spLocks noChangeArrowheads="1"/>
                        </wps:cNvSpPr>
                        <wps:spPr bwMode="auto">
                          <a:xfrm>
                            <a:off x="835900" y="11420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914400" y="12575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E14D78C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1028700" y="12575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ACA009C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914400" y="1371600"/>
                            <a:ext cx="89900" cy="903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0D387A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1028700" y="1371600"/>
                            <a:ext cx="89900" cy="910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46FA7DE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1407400" y="1142000"/>
                            <a:ext cx="366500" cy="342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1559800" y="1257500"/>
                            <a:ext cx="89900" cy="904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2D554" w14:textId="77777777" w:rsidR="00000139" w:rsidRDefault="00000139" w:rsidP="000001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1700" y="342900"/>
                            <a:ext cx="914400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114000"/>
                            <a:ext cx="914400" cy="457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1E9AE" w14:textId="77777777" w:rsidR="00000139" w:rsidRDefault="00000139" w:rsidP="00000139">
                              <w:r>
                                <w:t>Set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500" y="914600"/>
                            <a:ext cx="1257300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2971800" y="685800"/>
                            <a:ext cx="914400" cy="456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DD7BC" w14:textId="77777777" w:rsidR="00000139" w:rsidRDefault="00000139" w:rsidP="00000139">
                              <w:r>
                                <w:t>Element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BF6350" id="Canvas 42" o:spid="_x0000_s1026" editas="canvas" style="width:6in;height:135pt;mso-position-horizontal-relative:char;mso-position-vertical-relative:line" coordsize="54864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7145;visibility:visible;mso-wrap-style:square">
                  <v:fill o:detectmouseclick="t"/>
                  <v:path o:connecttype="none"/>
                </v:shape>
                <v:oval id="Oval 22" o:spid="_x0000_s1028" style="position:absolute;left:2286;width:21717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JCwgAAANo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"/>
                <v:roundrect id="AutoShape 23" o:spid="_x0000_s1029" style="position:absolute;left:8359;top:2288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"/>
                <v:oval id="Oval 24" o:spid="_x0000_s1030" style="position:absolute;left:9144;top:2288;width:899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" fillcolor="black">
                  <v:textbox>
                    <w:txbxContent>
                      <w:p w14:paraId="7D784096" w14:textId="77777777" w:rsidR="00000139" w:rsidRDefault="00000139" w:rsidP="00000139"/>
                    </w:txbxContent>
                  </v:textbox>
                </v:oval>
                <v:oval id="Oval 25" o:spid="_x0000_s1031" style="position:absolute;left:10287;top:2288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" fillcolor="black">
                  <v:textbox>
                    <w:txbxContent>
                      <w:p w14:paraId="42F41150" w14:textId="77777777" w:rsidR="00000139" w:rsidRDefault="00000139" w:rsidP="00000139"/>
                    </w:txbxContent>
                  </v:textbox>
                </v:oval>
                <v:oval id="Oval 26" o:spid="_x0000_s1032" style="position:absolute;left:9144;top:3429;width:899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" fillcolor="black">
                  <v:textbox>
                    <w:txbxContent>
                      <w:p w14:paraId="16580D60" w14:textId="77777777" w:rsidR="00000139" w:rsidRDefault="00000139" w:rsidP="00000139"/>
                    </w:txbxContent>
                  </v:textbox>
                </v:oval>
                <v:oval id="Oval 27" o:spid="_x0000_s1033" style="position:absolute;left:10287;top:3429;width:899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" fillcolor="black">
                  <v:textbox>
                    <w:txbxContent>
                      <w:p w14:paraId="392CDEA7" w14:textId="77777777" w:rsidR="00000139" w:rsidRDefault="00000139" w:rsidP="00000139"/>
                    </w:txbxContent>
                  </v:textbox>
                </v:oval>
                <v:oval id="Oval 28" o:spid="_x0000_s1034" style="position:absolute;left:9144;top:4569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" fillcolor="black">
                  <v:textbox>
                    <w:txbxContent>
                      <w:p w14:paraId="3BB92C9E" w14:textId="77777777" w:rsidR="00000139" w:rsidRDefault="00000139" w:rsidP="00000139"/>
                    </w:txbxContent>
                  </v:textbox>
                </v:oval>
                <v:oval id="Oval 29" o:spid="_x0000_s1035" style="position:absolute;left:10287;top:4569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" fillcolor="black">
                  <v:textbox>
                    <w:txbxContent>
                      <w:p w14:paraId="4F92805C" w14:textId="77777777" w:rsidR="00000139" w:rsidRDefault="00000139" w:rsidP="00000139"/>
                    </w:txbxContent>
                  </v:textbox>
                </v:oval>
                <v:roundrect id="AutoShape 30" o:spid="_x0000_s1036" style="position:absolute;left:14074;top:2281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"/>
                <v:oval id="Oval 31" o:spid="_x0000_s1037" style="position:absolute;left:14859;top:2281;width:899;height: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" fillcolor="black">
                  <v:textbox>
                    <w:txbxContent>
                      <w:p w14:paraId="0BB0252D" w14:textId="77777777" w:rsidR="00000139" w:rsidRDefault="00000139" w:rsidP="00000139"/>
                    </w:txbxContent>
                  </v:textbox>
                </v:oval>
                <v:oval id="Oval 32" o:spid="_x0000_s1038" style="position:absolute;left:16002;top:2281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" fillcolor="black">
                  <v:textbox>
                    <w:txbxContent>
                      <w:p w14:paraId="2A77C99B" w14:textId="77777777" w:rsidR="00000139" w:rsidRDefault="00000139" w:rsidP="00000139"/>
                    </w:txbxContent>
                  </v:textbox>
                </v:oval>
                <v:oval id="Oval 33" o:spid="_x0000_s1039" style="position:absolute;left:15270;top:3429;width:907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" fillcolor="black">
                  <v:textbox>
                    <w:txbxContent>
                      <w:p w14:paraId="0F83A4E5" w14:textId="77777777" w:rsidR="00000139" w:rsidRDefault="00000139" w:rsidP="00000139"/>
                    </w:txbxContent>
                  </v:textbox>
                </v:oval>
                <v:oval id="Oval 34" o:spid="_x0000_s1040" style="position:absolute;left:14859;top:4569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" fillcolor="black">
                  <v:textbox>
                    <w:txbxContent>
                      <w:p w14:paraId="31FD55E1" w14:textId="77777777" w:rsidR="00000139" w:rsidRDefault="00000139" w:rsidP="00000139"/>
                    </w:txbxContent>
                  </v:textbox>
                </v:oval>
                <v:oval id="Oval 35" o:spid="_x0000_s1041" style="position:absolute;left:16002;top:4569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" fillcolor="black">
                  <v:textbox>
                    <w:txbxContent>
                      <w:p w14:paraId="140C0E2B" w14:textId="77777777" w:rsidR="00000139" w:rsidRDefault="00000139" w:rsidP="00000139"/>
                    </w:txbxContent>
                  </v:textbox>
                </v:oval>
                <v:roundrect id="AutoShape 36" o:spid="_x0000_s1042" style="position:absolute;left:8359;top:6850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"/>
                <v:oval id="Oval 37" o:spid="_x0000_s1043" style="position:absolute;left:9144;top:7998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" fillcolor="black">
                  <v:textbox>
                    <w:txbxContent>
                      <w:p w14:paraId="612A1EE7" w14:textId="77777777" w:rsidR="00000139" w:rsidRDefault="00000139" w:rsidP="00000139"/>
                    </w:txbxContent>
                  </v:textbox>
                </v:oval>
                <v:oval id="Oval 38" o:spid="_x0000_s1044" style="position:absolute;left:10287;top:7998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" fillcolor="black">
                  <v:textbox>
                    <w:txbxContent>
                      <w:p w14:paraId="4F547E97" w14:textId="77777777" w:rsidR="00000139" w:rsidRDefault="00000139" w:rsidP="00000139"/>
                    </w:txbxContent>
                  </v:textbox>
                </v:oval>
                <v:roundrect id="AutoShape 39" o:spid="_x0000_s1045" style="position:absolute;left:14074;top:6850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"/>
                <v:oval id="Oval 40" o:spid="_x0000_s1046" style="position:absolute;left:15598;top:6850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" fillcolor="black">
                  <v:textbox>
                    <w:txbxContent>
                      <w:p w14:paraId="69556962" w14:textId="77777777" w:rsidR="00000139" w:rsidRDefault="00000139" w:rsidP="00000139"/>
                    </w:txbxContent>
                  </v:textbox>
                </v:oval>
                <v:oval id="Oval 41" o:spid="_x0000_s1047" style="position:absolute;left:15598;top:7998;width:899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" fillcolor="black">
                  <v:textbox>
                    <w:txbxContent>
                      <w:p w14:paraId="27674FED" w14:textId="77777777" w:rsidR="00000139" w:rsidRDefault="00000139" w:rsidP="00000139"/>
                    </w:txbxContent>
                  </v:textbox>
                </v:oval>
                <v:oval id="Oval 42" o:spid="_x0000_s1048" style="position:absolute;left:15598;top:9146;width:899;height: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" fillcolor="black">
                  <v:textbox>
                    <w:txbxContent>
                      <w:p w14:paraId="4EA1E8A3" w14:textId="77777777" w:rsidR="00000139" w:rsidRDefault="00000139" w:rsidP="00000139"/>
                    </w:txbxContent>
                  </v:textbox>
                </v:oval>
                <v:roundrect id="AutoShape 43" o:spid="_x0000_s1049" style="position:absolute;left:8359;top:11420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"/>
                <v:oval id="Oval 44" o:spid="_x0000_s1050" style="position:absolute;left:9144;top:12575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" fillcolor="black">
                  <v:textbox>
                    <w:txbxContent>
                      <w:p w14:paraId="5E14D78C" w14:textId="77777777" w:rsidR="00000139" w:rsidRDefault="00000139" w:rsidP="00000139"/>
                    </w:txbxContent>
                  </v:textbox>
                </v:oval>
                <v:oval id="Oval 45" o:spid="_x0000_s1051" style="position:absolute;left:10287;top:12575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" fillcolor="black">
                  <v:textbox>
                    <w:txbxContent>
                      <w:p w14:paraId="2ACA009C" w14:textId="77777777" w:rsidR="00000139" w:rsidRDefault="00000139" w:rsidP="00000139"/>
                    </w:txbxContent>
                  </v:textbox>
                </v:oval>
                <v:oval id="Oval 46" o:spid="_x0000_s1052" style="position:absolute;left:9144;top:13716;width:899;height: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" fillcolor="black">
                  <v:textbox>
                    <w:txbxContent>
                      <w:p w14:paraId="0E0D387A" w14:textId="77777777" w:rsidR="00000139" w:rsidRDefault="00000139" w:rsidP="00000139"/>
                    </w:txbxContent>
                  </v:textbox>
                </v:oval>
                <v:oval id="Oval 47" o:spid="_x0000_s1053" style="position:absolute;left:10287;top:13716;width:899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" fillcolor="black">
                  <v:textbox>
                    <w:txbxContent>
                      <w:p w14:paraId="246FA7DE" w14:textId="77777777" w:rsidR="00000139" w:rsidRDefault="00000139" w:rsidP="00000139"/>
                    </w:txbxContent>
                  </v:textbox>
                </v:oval>
                <v:roundrect id="AutoShape 48" o:spid="_x0000_s1054" style="position:absolute;left:14074;top:11420;width:3665;height:342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"/>
                <v:oval id="Oval 49" o:spid="_x0000_s1055" style="position:absolute;left:15598;top:12575;width:899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" fillcolor="black">
                  <v:textbox>
                    <w:txbxContent>
                      <w:p w14:paraId="7072D554" w14:textId="77777777" w:rsidR="00000139" w:rsidRDefault="00000139" w:rsidP="00000139"/>
                    </w:txbxContent>
                  </v:textbox>
                </v:oval>
                <v:line id="Line 50" o:spid="_x0000_s1056" style="position:absolute;flip:x;visibility:visible;mso-wrap-style:square" from="21717,3429" to="30861,3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1" o:spid="_x0000_s1057" type="#_x0000_t202" style="position:absolute;left:30861;top:1140;width:9144;height:4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g6A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GMzg/SX8ALl8AQAA//8DAFBLAQItABQABgAIAAAAIQDb4fbL7gAAAIUBAAATAAAAAAAAAAAAAAAA&#10;AAAAAABbQ29udGVudF9UeXBlc10ueG1sUEsBAi0AFAAGAAgAAAAhAFr0LFu/AAAAFQEAAAsAAAAA&#10;AAAAAAAAAAAAHwEAAF9yZWxzLy5yZWxzUEsBAi0AFAAGAAgAAAAhAFfuDoDBAAAA2wAAAA8AAAAA&#10;AAAAAAAAAAAABwIAAGRycy9kb3ducmV2LnhtbFBLBQYAAAAAAwADALcAAAD1AgAAAAA=&#10;" stroked="f">
                  <v:textbox>
                    <w:txbxContent>
                      <w:p w14:paraId="3B41E9AE" w14:textId="77777777" w:rsidR="00000139" w:rsidRDefault="00000139" w:rsidP="00000139">
                        <w:r>
                          <w:t>Set S</w:t>
                        </w:r>
                      </w:p>
                    </w:txbxContent>
                  </v:textbox>
                </v:shape>
                <v:line id="Line 52" o:spid="_x0000_s1058" style="position:absolute;flip:x;visibility:visible;mso-wrap-style:square" from="17145,9146" to="29718,9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">
                  <v:stroke endarrow="block"/>
                </v:line>
                <v:shape id="Text Box 53" o:spid="_x0000_s1059" type="#_x0000_t202" style="position:absolute;left:29718;top:6858;width:9144;height:4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438DD7BC" w14:textId="77777777" w:rsidR="00000139" w:rsidRDefault="00000139" w:rsidP="00000139">
                        <w:r>
                          <w:t>Element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E2D79E" w14:textId="200B2967" w:rsidR="00295428" w:rsidRDefault="00295428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</w:p>
    <w:p w14:paraId="61323ABB" w14:textId="3EB0B735" w:rsidR="00C032A0" w:rsidRDefault="0000165D" w:rsidP="00C032A0">
      <w:pPr>
        <w:pStyle w:val="Heading3"/>
      </w:pPr>
      <w:r>
        <w:t>Operations</w:t>
      </w:r>
      <w:r w:rsidR="00C032A0">
        <w:t xml:space="preserve"> </w:t>
      </w:r>
    </w:p>
    <w:p w14:paraId="1DC23027" w14:textId="25DABBFF" w:rsidR="00DB1E93" w:rsidRDefault="00DB1E93" w:rsidP="00DB1E93">
      <w:pPr>
        <w:pStyle w:val="TableHeader"/>
      </w:pPr>
      <w:r>
        <w:t xml:space="preserve">Table </w:t>
      </w:r>
      <w:fldSimple w:instr=" SEQ Table \* ARABIC ">
        <w:r w:rsidR="00BC6C2D">
          <w:rPr>
            <w:noProof/>
          </w:rPr>
          <w:t>3</w:t>
        </w:r>
      </w:fldSimple>
      <w:r>
        <w:t xml:space="preserve"> Set </w:t>
      </w:r>
      <w:r w:rsidR="00D4273C">
        <w:t>Defitinitons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1979"/>
        <w:gridCol w:w="2109"/>
        <w:gridCol w:w="2557"/>
        <w:gridCol w:w="2376"/>
      </w:tblGrid>
      <w:tr w:rsidR="00DB1E93" w14:paraId="0E69DE9B" w14:textId="77777777" w:rsidTr="004D35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DBE00F7" w14:textId="77777777" w:rsidR="00DB1E93" w:rsidRDefault="00DB1E93" w:rsidP="004D35B7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Symbol</w:t>
            </w:r>
          </w:p>
        </w:tc>
        <w:tc>
          <w:tcPr>
            <w:tcW w:w="1428" w:type="dxa"/>
          </w:tcPr>
          <w:p w14:paraId="3D37D16E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  <w:tc>
          <w:tcPr>
            <w:tcW w:w="2975" w:type="dxa"/>
          </w:tcPr>
          <w:p w14:paraId="216A50AA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  <w:tc>
          <w:tcPr>
            <w:tcW w:w="2376" w:type="dxa"/>
          </w:tcPr>
          <w:p w14:paraId="06A54C39" w14:textId="77777777" w:rsidR="00DB1E93" w:rsidRDefault="00DB1E93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DB1E93" w14:paraId="68FAA8C7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FE939D7" w14:textId="77777777" w:rsidR="00DB1E93" w:rsidRDefault="00DB1E93" w:rsidP="004D35B7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∈</m:t>
                </m:r>
              </m:oMath>
            </m:oMathPara>
          </w:p>
        </w:tc>
        <w:tc>
          <w:tcPr>
            <w:tcW w:w="1428" w:type="dxa"/>
          </w:tcPr>
          <w:p w14:paraId="215CBEEE" w14:textId="20392AE2" w:rsidR="00DB1E93" w:rsidRDefault="004D5A65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Membership</w:t>
            </w:r>
          </w:p>
        </w:tc>
        <w:tc>
          <w:tcPr>
            <w:tcW w:w="2975" w:type="dxa"/>
          </w:tcPr>
          <w:p w14:paraId="7E15716C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1∈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17AD2895" w14:textId="1EEC5A1C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is in</w:t>
            </w:r>
            <w:r w:rsidR="004D5A65">
              <w:t xml:space="preserve"> the set</w:t>
            </w:r>
            <w: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7D00B2" w14:paraId="79A0F5F4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329D386" w14:textId="77777777" w:rsidR="00DB1E93" w:rsidRDefault="00DB1E93" w:rsidP="004D35B7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</m:oMath>
            </m:oMathPara>
          </w:p>
        </w:tc>
        <w:tc>
          <w:tcPr>
            <w:tcW w:w="1428" w:type="dxa"/>
          </w:tcPr>
          <w:p w14:paraId="26A4B7D6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 member</w:t>
            </w:r>
          </w:p>
        </w:tc>
        <w:tc>
          <w:tcPr>
            <w:tcW w:w="2975" w:type="dxa"/>
          </w:tcPr>
          <w:p w14:paraId="182D65D6" w14:textId="178463D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∉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0A87519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is not in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</w:p>
        </w:tc>
      </w:tr>
      <w:tr w:rsidR="00DB1E93" w14:paraId="27281866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F08827C" w14:textId="77777777" w:rsidR="00DB1E93" w:rsidRDefault="00667FCC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/>
                </m:d>
              </m:oMath>
            </m:oMathPara>
          </w:p>
        </w:tc>
        <w:tc>
          <w:tcPr>
            <w:tcW w:w="1428" w:type="dxa"/>
          </w:tcPr>
          <w:p w14:paraId="748297C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Cardinality</w:t>
            </w:r>
          </w:p>
        </w:tc>
        <w:tc>
          <w:tcPr>
            <w:tcW w:w="2975" w:type="dxa"/>
          </w:tcPr>
          <w:p w14:paraId="51067B9F" w14:textId="77777777" w:rsidR="00DB1E93" w:rsidRPr="009F1005" w:rsidRDefault="00667FC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=0,</m:t>
                </m:r>
              </m:oMath>
            </m:oMathPara>
          </w:p>
          <w:p w14:paraId="00C16F30" w14:textId="77777777" w:rsidR="00DB1E93" w:rsidRPr="009F1005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∅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|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=1,</m:t>
                </m:r>
              </m:oMath>
            </m:oMathPara>
          </w:p>
          <w:p w14:paraId="17D3318C" w14:textId="77777777" w:rsidR="00DB1E93" w:rsidRPr="009F1005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76" w:type="dxa"/>
          </w:tcPr>
          <w:p w14:paraId="1C2088A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cardinality of the empty set is zero. The cardanlity of a set containing the empty set is one.</w:t>
            </w:r>
          </w:p>
        </w:tc>
      </w:tr>
      <w:tr w:rsidR="007D00B2" w14:paraId="5BDB2161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483CBE15" w14:textId="77777777" w:rsidR="00DB1E93" w:rsidRDefault="00DB1E93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⊆</m:t>
                </m:r>
              </m:oMath>
            </m:oMathPara>
          </w:p>
        </w:tc>
        <w:tc>
          <w:tcPr>
            <w:tcW w:w="1428" w:type="dxa"/>
          </w:tcPr>
          <w:p w14:paraId="5D551696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Subset</w:t>
            </w:r>
          </w:p>
        </w:tc>
        <w:tc>
          <w:tcPr>
            <w:tcW w:w="2975" w:type="dxa"/>
          </w:tcPr>
          <w:p w14:paraId="245070AE" w14:textId="77777777" w:rsidR="00DB1E93" w:rsidRDefault="00667FC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DB1E93">
              <w:rPr>
                <w:b/>
              </w:rPr>
              <w:t>,</w:t>
            </w:r>
          </w:p>
          <w:p w14:paraId="3CFF842D" w14:textId="77777777" w:rsidR="00DB1E93" w:rsidRPr="00666406" w:rsidRDefault="00667FC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m:oMath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⊆</m:t>
              </m:r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1,2</m:t>
                  </m:r>
                </m:e>
              </m:d>
            </m:oMath>
            <w:r w:rsidR="00DB1E93">
              <w:rPr>
                <w:b/>
              </w:rPr>
              <w:t>,</w:t>
            </w:r>
          </w:p>
        </w:tc>
        <w:tc>
          <w:tcPr>
            <w:tcW w:w="2376" w:type="dxa"/>
          </w:tcPr>
          <w:p w14:paraId="317E7855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1E93" w14:paraId="01440C28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09C718A" w14:textId="77777777" w:rsidR="00DB1E93" w:rsidRDefault="00DB1E93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</m:oMath>
            </m:oMathPara>
          </w:p>
        </w:tc>
        <w:tc>
          <w:tcPr>
            <w:tcW w:w="1428" w:type="dxa"/>
          </w:tcPr>
          <w:p w14:paraId="0CBC72CF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Proper subset</w:t>
            </w:r>
          </w:p>
        </w:tc>
        <w:tc>
          <w:tcPr>
            <w:tcW w:w="2975" w:type="dxa"/>
          </w:tcPr>
          <w:p w14:paraId="348D211B" w14:textId="37FAD0B5" w:rsidR="00DB1E93" w:rsidRPr="000E3E5D" w:rsidRDefault="00667FC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⊂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53BC6BD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3A1" w14:paraId="11D1D0DD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6B905A53" w14:textId="4431B3E4" w:rsidR="00D053A1" w:rsidRDefault="001B2B05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∩</m:t>
                </m:r>
              </m:oMath>
            </m:oMathPara>
          </w:p>
        </w:tc>
        <w:tc>
          <w:tcPr>
            <w:tcW w:w="1428" w:type="dxa"/>
          </w:tcPr>
          <w:p w14:paraId="1BE601B0" w14:textId="7597C15F" w:rsidR="00D053A1" w:rsidRDefault="001B2B05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Intersection</w:t>
            </w:r>
          </w:p>
        </w:tc>
        <w:tc>
          <w:tcPr>
            <w:tcW w:w="2975" w:type="dxa"/>
          </w:tcPr>
          <w:p w14:paraId="61DB8731" w14:textId="57C9A05D" w:rsidR="00D053A1" w:rsidRDefault="0014650B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A∩B</m:t>
                </m:r>
              </m:oMath>
            </m:oMathPara>
          </w:p>
        </w:tc>
        <w:tc>
          <w:tcPr>
            <w:tcW w:w="2376" w:type="dxa"/>
          </w:tcPr>
          <w:p w14:paraId="3DDE3CDD" w14:textId="77777777" w:rsidR="00D053A1" w:rsidRDefault="00D053A1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650B" w14:paraId="4A0FBDED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1FFE05C4" w14:textId="05DA22F8" w:rsidR="0014650B" w:rsidRDefault="0014650B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∪</m:t>
                </m:r>
              </m:oMath>
            </m:oMathPara>
          </w:p>
        </w:tc>
        <w:tc>
          <w:tcPr>
            <w:tcW w:w="1428" w:type="dxa"/>
          </w:tcPr>
          <w:p w14:paraId="6F2FF56F" w14:textId="1672B7EC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Union</w:t>
            </w:r>
          </w:p>
        </w:tc>
        <w:tc>
          <w:tcPr>
            <w:tcW w:w="2975" w:type="dxa"/>
          </w:tcPr>
          <w:p w14:paraId="1DE79D3C" w14:textId="77777777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376" w:type="dxa"/>
          </w:tcPr>
          <w:p w14:paraId="5987CEA7" w14:textId="77777777" w:rsidR="0014650B" w:rsidRDefault="0014650B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650B" w14:paraId="7283D710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7FAF2055" w14:textId="4AD77E33" w:rsidR="0014650B" w:rsidRDefault="0042201F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</m:oMath>
            </m:oMathPara>
          </w:p>
        </w:tc>
        <w:tc>
          <w:tcPr>
            <w:tcW w:w="1428" w:type="dxa"/>
          </w:tcPr>
          <w:p w14:paraId="7C785A3B" w14:textId="755A5E26" w:rsidR="0014650B" w:rsidRDefault="0042201F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Difference</w:t>
            </w:r>
            <w:r w:rsidR="007D00B2">
              <w:t>/Relative Complement</w:t>
            </w:r>
          </w:p>
        </w:tc>
        <w:tc>
          <w:tcPr>
            <w:tcW w:w="2975" w:type="dxa"/>
          </w:tcPr>
          <w:p w14:paraId="302A854B" w14:textId="09F1BD43" w:rsidR="0014650B" w:rsidRPr="001359A6" w:rsidRDefault="001359A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A∖B</m:t>
                </m:r>
              </m:oMath>
            </m:oMathPara>
          </w:p>
        </w:tc>
        <w:tc>
          <w:tcPr>
            <w:tcW w:w="2376" w:type="dxa"/>
          </w:tcPr>
          <w:p w14:paraId="6A484B76" w14:textId="77777777" w:rsidR="0014650B" w:rsidRDefault="0014650B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B2" w14:paraId="7F112767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181C29F" w14:textId="613FE012" w:rsidR="007D00B2" w:rsidRDefault="00667FCC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1428" w:type="dxa"/>
          </w:tcPr>
          <w:p w14:paraId="6A13FBD7" w14:textId="6AB10579" w:rsidR="007D00B2" w:rsidRDefault="00D4273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Absolute complement</w:t>
            </w:r>
          </w:p>
        </w:tc>
        <w:tc>
          <w:tcPr>
            <w:tcW w:w="2975" w:type="dxa"/>
          </w:tcPr>
          <w:p w14:paraId="1BB15C26" w14:textId="520A7BEF" w:rsidR="007D00B2" w:rsidRPr="001359A6" w:rsidRDefault="00667FC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p>
                </m:sSup>
              </m:oMath>
            </m:oMathPara>
          </w:p>
        </w:tc>
        <w:tc>
          <w:tcPr>
            <w:tcW w:w="2376" w:type="dxa"/>
          </w:tcPr>
          <w:p w14:paraId="7E28D21A" w14:textId="77777777" w:rsidR="007D00B2" w:rsidRDefault="007D00B2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4650B" w14:paraId="0697EF24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A92FAF0" w14:textId="77777777" w:rsidR="00DB1E93" w:rsidRDefault="00667FCC" w:rsidP="004D35B7">
            <w:pPr>
              <w:rPr>
                <w:rFonts w:ascii="Times New Roman" w:eastAsia="Times New Roman" w:hAnsi="Times New Roman" w:cs="Times New Roman"/>
                <w:b w:val="0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1428" w:type="dxa"/>
          </w:tcPr>
          <w:p w14:paraId="63B1A550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Interval</w:t>
            </w:r>
          </w:p>
        </w:tc>
        <w:tc>
          <w:tcPr>
            <w:tcW w:w="2975" w:type="dxa"/>
          </w:tcPr>
          <w:p w14:paraId="311FCCC6" w14:textId="77777777" w:rsidR="00DB1E93" w:rsidRDefault="00667FC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a≤x≤b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2BFF922F" w14:textId="77777777" w:rsidR="00DB1E93" w:rsidRDefault="00DB1E93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00B2" w14:paraId="31B6C45C" w14:textId="77777777" w:rsidTr="004D35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0DBDF84C" w14:textId="77777777" w:rsidR="00DB1E93" w:rsidRPr="00C02D1D" w:rsidRDefault="00667FCC" w:rsidP="004D35B7">
            <w:pPr>
              <w:rPr>
                <w:rFonts w:ascii="Times New Roman" w:eastAsia="Times New Roman" w:hAnsi="Times New Roman" w:cs="Times New Roman"/>
                <w:bCs w:val="0"/>
              </w:rPr>
            </w:pPr>
            <m:oMathPara>
              <m:oMath>
                <m:d>
                  <m:d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e>
                </m:d>
              </m:oMath>
            </m:oMathPara>
          </w:p>
        </w:tc>
        <w:tc>
          <w:tcPr>
            <w:tcW w:w="1428" w:type="dxa"/>
          </w:tcPr>
          <w:p w14:paraId="4BEB2246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Closed Iterval</w:t>
            </w:r>
          </w:p>
        </w:tc>
        <w:tc>
          <w:tcPr>
            <w:tcW w:w="2975" w:type="dxa"/>
          </w:tcPr>
          <w:p w14:paraId="168EA6C8" w14:textId="77777777" w:rsidR="00DB1E93" w:rsidRPr="00C02D1D" w:rsidRDefault="00667FCC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x</m:t>
                    </m:r>
                    <m:r>
                      <m:rPr>
                        <m:scr m:val="double-struck"/>
                      </m:rPr>
                      <w:rPr>
                        <w:rFonts w:ascii="Cambria Math" w:eastAsia="Times New Roman" w:hAnsi="Cambria Math" w:cs="Times New Roman"/>
                      </w:rPr>
                      <m:t>∈R|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a&lt;x&lt;b</m:t>
                    </m:r>
                  </m:e>
                </m:d>
              </m:oMath>
            </m:oMathPara>
          </w:p>
        </w:tc>
        <w:tc>
          <w:tcPr>
            <w:tcW w:w="2376" w:type="dxa"/>
          </w:tcPr>
          <w:p w14:paraId="79A107D7" w14:textId="77777777" w:rsidR="00DB1E93" w:rsidRDefault="00DB1E9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4273C" w14:paraId="551BAFFC" w14:textId="77777777" w:rsidTr="004D35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3ED92705" w14:textId="3032C19E" w:rsidR="00D4273C" w:rsidRDefault="00D4273C" w:rsidP="004D35B7">
            <w:pPr>
              <w:rPr>
                <w:rFonts w:ascii="Times New Roman" w:eastAsia="Times New Roman" w:hAnsi="Times New Roman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×</m:t>
                </m:r>
              </m:oMath>
            </m:oMathPara>
          </w:p>
        </w:tc>
        <w:tc>
          <w:tcPr>
            <w:tcW w:w="1428" w:type="dxa"/>
          </w:tcPr>
          <w:p w14:paraId="2BBAB1DA" w14:textId="4F8BDB68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Cross Product / Cartesian Product</w:t>
            </w:r>
          </w:p>
        </w:tc>
        <w:tc>
          <w:tcPr>
            <w:tcW w:w="2975" w:type="dxa"/>
          </w:tcPr>
          <w:p w14:paraId="3445B32A" w14:textId="47B649E1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A×B</m:t>
                </m:r>
              </m:oMath>
            </m:oMathPara>
          </w:p>
        </w:tc>
        <w:tc>
          <w:tcPr>
            <w:tcW w:w="2376" w:type="dxa"/>
          </w:tcPr>
          <w:p w14:paraId="70F72A39" w14:textId="77777777" w:rsidR="00D4273C" w:rsidRDefault="00D4273C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714D10" w14:textId="77777777" w:rsidR="006818DB" w:rsidRPr="006818DB" w:rsidRDefault="006818DB" w:rsidP="006818DB"/>
    <w:p w14:paraId="6B520E56" w14:textId="6A7D6DF1" w:rsidR="0000165D" w:rsidRPr="005026FB" w:rsidRDefault="00C032A0" w:rsidP="00C032A0">
      <w:pPr>
        <w:pStyle w:val="Heading4"/>
      </w:pPr>
      <m:oMath>
        <m:r>
          <m:rPr>
            <m:sty m:val="b"/>
          </m:rPr>
          <w:rPr>
            <w:rFonts w:ascii="Cambria Math" w:hAnsi="Cambria Math"/>
          </w:rPr>
          <m:t>⊆</m:t>
        </m:r>
      </m:oMath>
      <w:r w:rsidR="00DE422A">
        <w:t xml:space="preserve"> - Subset</w:t>
      </w:r>
    </w:p>
    <w:p w14:paraId="5D55053B" w14:textId="6EB6D501" w:rsidR="005026FB" w:rsidRPr="005026FB" w:rsidRDefault="00645910" w:rsidP="005026FB">
      <m:oMath>
        <m:r>
          <w:rPr>
            <w:rFonts w:ascii="Cambria Math" w:hAnsi="Cambria Math"/>
          </w:rPr>
          <m:t>If x∈A→x∈B then A⊆B</m:t>
        </m:r>
      </m:oMath>
      <w:r w:rsidR="00543D02">
        <w:t xml:space="preserve"> A </w:t>
      </w:r>
    </w:p>
    <w:p w14:paraId="624E0409" w14:textId="5FB604C0" w:rsidR="00BF5106" w:rsidRDefault="005026FB" w:rsidP="00BF5106">
      <w:r>
        <w:rPr>
          <w:noProof/>
        </w:rPr>
        <mc:AlternateContent>
          <mc:Choice Requires="wpc">
            <w:drawing>
              <wp:inline distT="0" distB="0" distL="0" distR="0" wp14:anchorId="3BD6C0C2" wp14:editId="7D8066CC">
                <wp:extent cx="3657600" cy="1626920"/>
                <wp:effectExtent l="0" t="0" r="0" b="0"/>
                <wp:docPr id="60" name="Canvas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5" name="Rectangle 55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95A74" w14:textId="77777777" w:rsidR="005026FB" w:rsidRPr="00E71D18" w:rsidRDefault="005026FB" w:rsidP="005026F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17B54" w14:textId="77777777" w:rsidR="005026FB" w:rsidRPr="00E71D18" w:rsidRDefault="005026FB" w:rsidP="005026F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963772"/>
                            <a:ext cx="447619" cy="20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BD6C0C2" id="Canvas 60" o:spid="_x0000_s1060" editas="canvas" style="width:4in;height:128.1pt;mso-position-horizontal-relative:char;mso-position-vertical-relative:line" coordsize="36576,16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">
                <v:shape id="_x0000_s1061" type="#_x0000_t75" style="position:absolute;width:36576;height:16268;visibility:visible;mso-wrap-style:square">
                  <v:fill o:detectmouseclick="t"/>
                  <v:path o:connecttype="none"/>
                </v:shape>
                <v:rect id="Rectangle 55" o:spid="_x0000_s1062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" filled="f" strokecolor="#005777 [1604]" strokeweight="1pt">
                  <v:textbox>
                    <w:txbxContent>
                      <w:p w14:paraId="30A95A74" w14:textId="77777777" w:rsidR="005026FB" w:rsidRPr="00E71D18" w:rsidRDefault="005026FB" w:rsidP="005026F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57" o:spid="_x0000_s1063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" filled="f" strokecolor="#005777 [1604]" strokeweight="1pt">
                  <v:textbox>
                    <w:txbxContent>
                      <w:p w14:paraId="4FE17B54" w14:textId="77777777" w:rsidR="005026FB" w:rsidRPr="00E71D18" w:rsidRDefault="005026FB" w:rsidP="005026FB">
                        <w:r w:rsidRPr="00E71D18">
                          <w:t>A</w:t>
                        </w:r>
                      </w:p>
                    </w:txbxContent>
                  </v:textbox>
                </v:rect>
                <v:shape id="Picture 61" o:spid="_x0000_s1064" type="#_x0000_t75" style="position:absolute;left:29718;top:9637;width:4476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2BDB80F5" w14:textId="77777777" w:rsidR="00543D02" w:rsidRDefault="00543D02" w:rsidP="00543D02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⊂</m:t>
        </m:r>
      </m:oMath>
      <w:r>
        <w:rPr>
          <w:b/>
          <w:iCs/>
          <w:smallCaps/>
          <w:color w:val="31378B" w:themeColor="text2"/>
          <w:szCs w:val="25"/>
        </w:rPr>
        <w:t xml:space="preserve"> - Proper Subset</w:t>
      </w:r>
    </w:p>
    <w:p w14:paraId="64E121D3" w14:textId="048960A7" w:rsidR="00543D02" w:rsidRPr="00543D02" w:rsidRDefault="00543D02" w:rsidP="00BF5106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A⊆B and A ≠B→A⊂B</m:t>
          </m:r>
        </m:oMath>
      </m:oMathPara>
    </w:p>
    <w:p w14:paraId="0E487F3B" w14:textId="25892FF2" w:rsidR="00525E71" w:rsidRDefault="00525E71" w:rsidP="00525E71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=</m:t>
        </m:r>
      </m:oMath>
      <w:r>
        <w:rPr>
          <w:b/>
          <w:iCs/>
          <w:smallCaps/>
          <w:color w:val="31378B" w:themeColor="text2"/>
          <w:szCs w:val="25"/>
        </w:rPr>
        <w:t xml:space="preserve"> </w:t>
      </w:r>
      <w:r w:rsidR="00E272E0">
        <w:rPr>
          <w:b/>
          <w:iCs/>
          <w:smallCaps/>
          <w:color w:val="31378B" w:themeColor="text2"/>
          <w:szCs w:val="25"/>
        </w:rPr>
        <w:t>Equality</w:t>
      </w:r>
    </w:p>
    <w:p w14:paraId="786D259A" w14:textId="0BB83530" w:rsidR="00525E71" w:rsidRPr="00E272E0" w:rsidRDefault="00525E71" w:rsidP="001B23BE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A=B ↔A⊆B and B⊆A</m:t>
          </m:r>
        </m:oMath>
      </m:oMathPara>
    </w:p>
    <w:p w14:paraId="0BFB2C2A" w14:textId="23574331" w:rsidR="005E7898" w:rsidRDefault="005E7898" w:rsidP="005E7898">
      <w:pPr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 w:cs="Cambria Math"/>
            <w:smallCaps/>
            <w:color w:val="31378B" w:themeColor="text2"/>
            <w:szCs w:val="25"/>
          </w:rPr>
          <m:t>∩</m:t>
        </m:r>
      </m:oMath>
      <w:r>
        <w:rPr>
          <w:b/>
          <w:iCs/>
          <w:smallCaps/>
          <w:color w:val="31378B" w:themeColor="text2"/>
          <w:szCs w:val="25"/>
        </w:rPr>
        <w:t xml:space="preserve"> - Intersection</w:t>
      </w:r>
    </w:p>
    <w:p w14:paraId="65B97D8C" w14:textId="2C6416D2" w:rsidR="00B27993" w:rsidRPr="00AC50D2" w:rsidRDefault="00B43AF3" w:rsidP="005E7898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A∩B→ x∈A and x∈B </m:t>
          </m:r>
        </m:oMath>
      </m:oMathPara>
    </w:p>
    <w:p w14:paraId="634A02D1" w14:textId="76A36903" w:rsidR="00C5440B" w:rsidRDefault="00B27993" w:rsidP="00F46C3C">
      <w:pPr>
        <w:rPr>
          <w:b/>
          <w:iCs/>
          <w:smallCaps/>
          <w:color w:val="31378B" w:themeColor="text2"/>
          <w:szCs w:val="25"/>
        </w:rPr>
      </w:pPr>
      <w:r>
        <w:rPr>
          <w:noProof/>
        </w:rPr>
        <mc:AlternateContent>
          <mc:Choice Requires="wpc">
            <w:drawing>
              <wp:inline distT="0" distB="0" distL="0" distR="0" wp14:anchorId="5BE3D0BD" wp14:editId="18139D74">
                <wp:extent cx="3244189" cy="1769097"/>
                <wp:effectExtent l="0" t="0" r="0" b="22225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" name="Rectangle 62"/>
                        <wps:cNvSpPr/>
                        <wps:spPr>
                          <a:xfrm>
                            <a:off x="996343" y="36025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78A5EF" w14:textId="77777777" w:rsidR="00B27993" w:rsidRPr="00E71D18" w:rsidRDefault="00B27993" w:rsidP="00B279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996343" y="46465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34343" y="464650"/>
                            <a:ext cx="7620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39B861" w14:textId="77777777" w:rsidR="00B27993" w:rsidRPr="00E71D18" w:rsidRDefault="00B27993" w:rsidP="00B27993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Straight Arrow Connector 65"/>
                        <wps:cNvCnPr/>
                        <wps:spPr>
                          <a:xfrm flipH="1">
                            <a:off x="1415444" y="1007575"/>
                            <a:ext cx="140017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15618" y="920875"/>
                            <a:ext cx="428571" cy="17142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E3D0BD" id="Canvas 67" o:spid="_x0000_s1065" editas="canvas" style="width:255.45pt;height:139.3pt;mso-position-horizontal-relative:char;mso-position-vertical-relative:line" coordsize="32435,17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">
                <v:shape id="_x0000_s1066" type="#_x0000_t75" style="position:absolute;width:32435;height:17684;visibility:visible;mso-wrap-style:square">
                  <v:fill o:detectmouseclick="t"/>
                  <v:path o:connecttype="none"/>
                </v:shape>
                <v:rect id="Rectangle 62" o:spid="_x0000_s1067" style="position:absolute;left:9963;top:360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" filled="f" strokecolor="#005777 [1604]" strokeweight="1pt">
                  <v:textbox>
                    <w:txbxContent>
                      <w:p w14:paraId="1A78A5EF" w14:textId="77777777" w:rsidR="00B27993" w:rsidRPr="00E71D18" w:rsidRDefault="00B27993" w:rsidP="00B27993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63" o:spid="_x0000_s1068" style="position:absolute;left:9963;top:4646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64" o:spid="_x0000_s1069" style="position:absolute;left:2343;top:4646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" filled="f" strokecolor="#005777 [1604]" strokeweight="1pt">
                  <v:textbox>
                    <w:txbxContent>
                      <w:p w14:paraId="2539B861" w14:textId="77777777" w:rsidR="00B27993" w:rsidRPr="00E71D18" w:rsidRDefault="00B27993" w:rsidP="00B27993">
                        <w:r w:rsidRPr="00E71D18">
                          <w:t>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5" o:spid="_x0000_s1070" type="#_x0000_t32" style="position:absolute;left:14154;top:10075;width:140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" strokecolor="#00b0f0 [3204]">
                  <v:stroke endarrow="open"/>
                </v:shape>
                <v:shape id="Picture 66" o:spid="_x0000_s1071" type="#_x0000_t75" style="position:absolute;left:28156;top:9208;width:4285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295AFC8B" w14:textId="77777777" w:rsidR="00C5440B" w:rsidRDefault="00C5440B" w:rsidP="00C5440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w:lastRenderedPageBreak/>
          <m:t>∪</m:t>
        </m:r>
      </m:oMath>
      <w:r>
        <w:rPr>
          <w:b/>
          <w:iCs/>
          <w:smallCaps/>
          <w:color w:val="31378B" w:themeColor="text2"/>
          <w:szCs w:val="25"/>
        </w:rPr>
        <w:t xml:space="preserve"> - Union</w:t>
      </w:r>
    </w:p>
    <w:p w14:paraId="22973A90" w14:textId="77777777" w:rsidR="00C5440B" w:rsidRPr="00361BFE" w:rsidRDefault="00C5440B" w:rsidP="00C5440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A∪B= x∈A or x∈B </m:t>
          </m:r>
        </m:oMath>
      </m:oMathPara>
    </w:p>
    <w:p w14:paraId="1EAE6687" w14:textId="77777777" w:rsidR="00C5440B" w:rsidRDefault="00C5440B" w:rsidP="00C5440B">
      <w:r>
        <w:rPr>
          <w:noProof/>
        </w:rPr>
        <mc:AlternateContent>
          <mc:Choice Requires="wpc">
            <w:drawing>
              <wp:inline distT="0" distB="0" distL="0" distR="0" wp14:anchorId="23A01612" wp14:editId="4F7B7FE3">
                <wp:extent cx="5474524" cy="2303813"/>
                <wp:effectExtent l="0" t="0" r="0" b="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6" name="Rectangle 76"/>
                        <wps:cNvSpPr/>
                        <wps:spPr>
                          <a:xfrm>
                            <a:off x="2086048" y="478913"/>
                            <a:ext cx="990600" cy="1733550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378DE8" w14:textId="77777777" w:rsidR="00C5440B" w:rsidRPr="00E71D18" w:rsidRDefault="00C5440B" w:rsidP="00C5440B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086013" y="838200"/>
                            <a:ext cx="4191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324013" y="838200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4BBACC" w14:textId="77777777" w:rsidR="00C5440B" w:rsidRPr="006B293D" w:rsidRDefault="00C5440B" w:rsidP="00C5440B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A01612" id="Canvas 86" o:spid="_x0000_s1072" editas="canvas" style="width:431.05pt;height:181.4pt;mso-position-horizontal-relative:char;mso-position-vertical-relative:line" coordsize="54743,2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">
                <v:shape id="_x0000_s1073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74" style="position:absolute;left:20860;top:478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31378DE8" w14:textId="77777777" w:rsidR="00C5440B" w:rsidRPr="00E71D18" w:rsidRDefault="00C5440B" w:rsidP="00C5440B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77" o:spid="_x0000_s1075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" fillcolor="#00b0f0 [3204]" strokecolor="#005777 [1604]" strokeweight="1pt">
                  <v:fill r:id="rId11" o:title="" color2="white [3212]" type="pattern"/>
                </v:rect>
                <v:rect id="Rectangle 78" o:spid="_x0000_s1076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3B4BBACC" w14:textId="77777777" w:rsidR="00C5440B" w:rsidRPr="006B293D" w:rsidRDefault="00C5440B" w:rsidP="00C5440B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2FD627" w14:textId="5E8323A2" w:rsidR="00C5440B" w:rsidRDefault="00537E08" w:rsidP="00537E08">
      <w:r>
        <w:t>Note the following about the union of A and B</w:t>
      </w:r>
    </w:p>
    <w:p w14:paraId="0A7E4156" w14:textId="5692A584" w:rsidR="009A2C00" w:rsidRDefault="009A2C00" w:rsidP="009A2C00">
      <w:r>
        <w:rPr>
          <w:noProof/>
        </w:rPr>
        <mc:AlternateContent>
          <mc:Choice Requires="wpc">
            <w:drawing>
              <wp:inline distT="0" distB="0" distL="0" distR="0" wp14:anchorId="3E57EC5B" wp14:editId="07CCCAF4">
                <wp:extent cx="5474335" cy="2303780"/>
                <wp:effectExtent l="0" t="0" r="2540" b="1270"/>
                <wp:docPr id="70" name="Canvas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086013" y="409514"/>
                            <a:ext cx="990606" cy="1733660"/>
                          </a:xfrm>
                          <a:prstGeom prst="rect">
                            <a:avLst/>
                          </a:prstGeom>
                          <a:pattFill prst="dkDn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F3874E" w14:textId="77777777" w:rsidR="009A2C00" w:rsidRDefault="009A2C00" w:rsidP="009A2C0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086013" y="838229"/>
                            <a:ext cx="419103" cy="90483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324008" y="838229"/>
                            <a:ext cx="762005" cy="904831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904E8F" w14:textId="77777777" w:rsidR="009A2C00" w:rsidRDefault="009A2C00" w:rsidP="009A2C00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Straight Arrow Connector 7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39415" y="1381048"/>
                            <a:ext cx="156541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1294445"/>
                            <a:ext cx="428603" cy="171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" name="Straight Arrow Connector 8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6620" y="838229"/>
                            <a:ext cx="828605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5225" y="750026"/>
                            <a:ext cx="5048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102" y="1094438"/>
                            <a:ext cx="495303" cy="2000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" name="Straight Arrow Connector 85"/>
                        <wps:cNvCnPr>
                          <a:cxnSpLocks noChangeShapeType="1"/>
                        </wps:cNvCnPr>
                        <wps:spPr bwMode="auto">
                          <a:xfrm>
                            <a:off x="921006" y="1211242"/>
                            <a:ext cx="593404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57EC5B" id="Canvas 70" o:spid="_x0000_s1077" editas="canvas" style="width:431.05pt;height:181.4pt;mso-position-horizontal-relative:char;mso-position-vertical-relative:line" coordsize="54743,23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">
                <v:shape id="_x0000_s1078" type="#_x0000_t75" style="position:absolute;width:54743;height:23037;visibility:visible;mso-wrap-style:square">
                  <v:fill o:detectmouseclick="t"/>
                  <v:path o:connecttype="none"/>
                </v:shape>
                <v:rect id="Rectangle 76" o:spid="_x0000_s1079" style="position:absolute;left:20860;top:4095;width:9906;height:17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" fillcolor="#00b0f0 [3204]" strokecolor="#005777 [1604]" strokeweight="1pt">
                  <v:fill r:id="rId15" o:title="" color2="white [3212]" type="pattern"/>
                  <v:textbox>
                    <w:txbxContent>
                      <w:p w14:paraId="51F3874E" w14:textId="77777777" w:rsidR="009A2C00" w:rsidRDefault="009A2C00" w:rsidP="009A2C0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77" o:spid="_x0000_s1080" style="position:absolute;left:20860;top:8382;width:4191;height:9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" fillcolor="#00b0f0 [3204]" strokecolor="#005777 [1604]" strokeweight="1pt">
                  <v:fill r:id="rId11" o:title="" color2="white [3212]" type="pattern"/>
                </v:rect>
                <v:rect id="Rectangle 78" o:spid="_x0000_s1081" style="position:absolute;left:13240;top:8382;width:7620;height:9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" fillcolor="#00b0f0 [3204]" strokecolor="#005777 [1604]" strokeweight="1pt">
                  <v:fill r:id="rId16" o:title="" color2="white [3212]" type="pattern"/>
                  <v:textbox>
                    <w:txbxContent>
                      <w:p w14:paraId="73904E8F" w14:textId="77777777" w:rsidR="009A2C00" w:rsidRDefault="009A2C00" w:rsidP="009A2C00">
                        <w:r>
                          <w:t>A</w:t>
                        </w:r>
                      </w:p>
                    </w:txbxContent>
                  </v:textbox>
                </v:rect>
                <v:shape id="Straight Arrow Connector 79" o:spid="_x0000_s1082" type="#_x0000_t32" style="position:absolute;left:23394;top:13810;width:156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" strokecolor="black [3213]" strokeweight="2pt">
                  <v:stroke endarrow="open"/>
                </v:shape>
                <v:shape id="Picture 80" o:spid="_x0000_s1083" type="#_x0000_t75" style="position:absolute;left:39052;top:12944;width:4286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">
                  <v:imagedata r:id="rId12" o:title=""/>
                </v:shape>
                <v:shape id="Straight Arrow Connector 81" o:spid="_x0000_s1084" type="#_x0000_t32" style="position:absolute;left:30766;top:8382;width:82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" strokecolor="black [3213]" strokeweight="2pt">
                  <v:stroke endarrow="open"/>
                </v:shape>
                <v:shape id="Picture 82" o:spid="_x0000_s1085" type="#_x0000_t75" style="position:absolute;left:39052;top:7500;width:5048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">
                  <v:imagedata r:id="rId17" o:title=""/>
                </v:shape>
                <v:shape id="Picture 84" o:spid="_x0000_s1086" type="#_x0000_t75" style="position:absolute;left:3791;top:10944;width:495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">
                  <v:imagedata r:id="rId18" o:title=""/>
                </v:shape>
                <v:shape id="Straight Arrow Connector 85" o:spid="_x0000_s1087" type="#_x0000_t32" style="position:absolute;left:9210;top:12112;width:59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" strokecolor="black [3213]" strokeweight="2pt">
                  <v:stroke endarrow="open"/>
                </v:shape>
                <w10:anchorlock/>
              </v:group>
            </w:pict>
          </mc:Fallback>
        </mc:AlternateContent>
      </w:r>
    </w:p>
    <w:p w14:paraId="289D2F73" w14:textId="77777777" w:rsidR="009A2C00" w:rsidRDefault="009A2C00" w:rsidP="009A2C00">
      <w:pPr>
        <w:pStyle w:val="Heading2"/>
        <w:jc w:val="center"/>
        <w:rPr>
          <w:position w:val="-32"/>
          <w:sz w:val="24"/>
          <w:szCs w:val="24"/>
        </w:rPr>
      </w:pPr>
      <m:oMathPara>
        <m:oMath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A</m:t>
          </m:r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r>
            <w:rPr>
              <w:rFonts w:ascii="Cambria Math" w:hAnsi="Arial"/>
              <w:color w:val="000000" w:themeColor="text1"/>
              <w:sz w:val="24"/>
              <w:szCs w:val="24"/>
              <w:lang w:eastAsia="en-US"/>
            </w:rPr>
            <m:t>B=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B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ctrlPr>
                <w:rPr>
                  <w:rFonts w:ascii="Cambria Math" w:hAnsi="Cambria Math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sSup>
                <m:sSupPr>
                  <m:ctrlPr>
                    <w:rPr>
                      <w:rFonts w:ascii="Cambria Math" w:hAnsi="Arial"/>
                      <w:bCs/>
                      <w:i/>
                      <w:color w:val="000000" w:themeColor="text1"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hAnsi="Arial"/>
                      <w:color w:val="000000" w:themeColor="text1"/>
                      <w:sz w:val="24"/>
                      <w:szCs w:val="24"/>
                      <w:lang w:eastAsia="en-US"/>
                    </w:rPr>
                    <m:t>c</m:t>
                  </m:r>
                </m:sup>
              </m:sSup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  <m:r>
            <w:rPr>
              <w:rFonts w:ascii="Cambria Math" w:hAnsi="Cambria Math" w:cs="Cambria Math"/>
              <w:color w:val="000000" w:themeColor="text1"/>
              <w:sz w:val="24"/>
              <w:szCs w:val="24"/>
              <w:lang w:eastAsia="en-US"/>
            </w:rPr>
            <m:t>∪</m:t>
          </m:r>
          <m:d>
            <m:dPr>
              <m:ctrlPr>
                <w:rPr>
                  <w:rFonts w:ascii="Cambria Math" w:hAnsi="Arial"/>
                  <w:bCs/>
                  <w:i/>
                  <w:color w:val="000000" w:themeColor="text1"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A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∩</m:t>
              </m:r>
              <m:r>
                <w:rPr>
                  <w:rFonts w:ascii="Cambria Math" w:hAnsi="Arial"/>
                  <w:color w:val="000000" w:themeColor="text1"/>
                  <w:sz w:val="24"/>
                  <w:szCs w:val="24"/>
                  <w:lang w:eastAsia="en-US"/>
                </w:rPr>
                <m:t>B</m:t>
              </m:r>
            </m:e>
          </m:d>
        </m:oMath>
      </m:oMathPara>
    </w:p>
    <w:p w14:paraId="313229E2" w14:textId="77777777" w:rsidR="009A2C00" w:rsidRDefault="009A2C00" w:rsidP="009A2C00">
      <w:pPr>
        <w:jc w:val="center"/>
        <w:rPr>
          <w:position w:val="-32"/>
        </w:rPr>
      </w:pPr>
      <m:oMathPara>
        <m:oMath>
          <m:r>
            <w:rPr>
              <w:rFonts w:ascii="Cambria Math"/>
            </w:rPr>
            <m:t>=A\B</m:t>
          </m:r>
          <m:r>
            <w:rPr>
              <w:rFonts w:ascii="Cambria Math" w:hAnsi="Cambria Math" w:cs="Cambria Math"/>
            </w:rPr>
            <m:t>∪</m:t>
          </m:r>
          <m:r>
            <w:rPr>
              <w:rFonts w:ascii="Cambria Math"/>
            </w:rPr>
            <m:t>B\A</m:t>
          </m:r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∩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67FAE22E" w14:textId="77777777" w:rsidR="00537E08" w:rsidRDefault="00537E08" w:rsidP="00537E08"/>
    <w:p w14:paraId="6932EDFA" w14:textId="77777777" w:rsidR="00537E08" w:rsidRPr="00537E08" w:rsidRDefault="00537E08" w:rsidP="00537E08"/>
    <w:p w14:paraId="72149733" w14:textId="0AD6A2CA" w:rsidR="00FC2DC4" w:rsidRPr="005E730B" w:rsidRDefault="00FC2DC4" w:rsidP="00FC2DC4">
      <w:pPr>
        <w:pStyle w:val="Heading4"/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Disjoint Sets</m:t>
          </m:r>
        </m:oMath>
      </m:oMathPara>
    </w:p>
    <w:p w14:paraId="786266F4" w14:textId="7A24AAF0" w:rsidR="00FC2DC4" w:rsidRPr="005E730B" w:rsidRDefault="005E730B" w:rsidP="005E730B">
      <m:oMathPara>
        <m:oMathParaPr>
          <m:jc m:val="left"/>
        </m:oMathParaPr>
        <m:oMath>
          <m:r>
            <w:rPr>
              <w:rFonts w:ascii="Cambria Math"/>
            </w:rPr>
            <m:t>A</m:t>
          </m:r>
          <m:r>
            <w:rPr>
              <w:rFonts w:ascii="Cambria Math"/>
            </w:rPr>
            <m:t>∩</m:t>
          </m:r>
          <m:r>
            <w:rPr>
              <w:rFonts w:ascii="Cambria Math"/>
            </w:rPr>
            <m:t>B=</m:t>
          </m:r>
          <m:r>
            <w:rPr>
              <w:rFonts w:ascii="Cambria Math" w:eastAsiaTheme="majorEastAsia" w:hAnsi="Cambria Math" w:cstheme="majorBidi"/>
            </w:rPr>
            <m:t>∅</m:t>
          </m:r>
        </m:oMath>
      </m:oMathPara>
    </w:p>
    <w:p w14:paraId="37208692" w14:textId="77777777" w:rsidR="00A96087" w:rsidRDefault="00FC2DC4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BEC65" wp14:editId="7828AA1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969136" cy="833106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36" cy="833106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C73CD" w14:textId="77777777" w:rsidR="00FC2DC4" w:rsidRPr="00E71D18" w:rsidRDefault="00FC2DC4" w:rsidP="00FC2DC4">
                            <w:pPr>
                              <w:spacing w:after="0"/>
                            </w:pPr>
                            <w:r w:rsidRPr="00E71D18">
                              <w:rPr>
                                <w:rFonts w:eastAsia="Times New Roman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rFonts w:eastAsia="Times New Roman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BEC65" id="Rectangle 68" o:spid="_x0000_s1088" style="position:absolute;margin-left:0;margin-top:.6pt;width:76.3pt;height:6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" filled="f" strokecolor="#005777 [1604]" strokeweight="1pt">
                <v:textbox>
                  <w:txbxContent>
                    <w:p w14:paraId="2E8C73CD" w14:textId="77777777" w:rsidR="00FC2DC4" w:rsidRPr="00E71D18" w:rsidRDefault="00FC2DC4" w:rsidP="00FC2DC4">
                      <w:pPr>
                        <w:spacing w:after="0"/>
                      </w:pPr>
                      <w:r w:rsidRPr="00E71D18">
                        <w:rPr>
                          <w:rFonts w:eastAsia="Times New Roman"/>
                          <w:lang w:val="en-US"/>
                        </w:rPr>
                        <w:t> </w:t>
                      </w:r>
                      <w:r>
                        <w:rPr>
                          <w:rFonts w:eastAsia="Times New Roman"/>
                          <w:lang w:val="en-US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Pr="00FC2DC4">
        <w:rPr>
          <w:b/>
          <w:iCs/>
          <w:smallCaps/>
          <w:noProof/>
          <w:color w:val="31378B" w:themeColor="text2"/>
          <w:szCs w:val="2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11440A" wp14:editId="706C02D4">
                <wp:simplePos x="0" y="0"/>
                <wp:positionH relativeFrom="column">
                  <wp:posOffset>1198245</wp:posOffset>
                </wp:positionH>
                <wp:positionV relativeFrom="paragraph">
                  <wp:posOffset>0</wp:posOffset>
                </wp:positionV>
                <wp:extent cx="762000" cy="840403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40403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35A22" w14:textId="77777777" w:rsidR="00FC2DC4" w:rsidRPr="00E71D18" w:rsidRDefault="00FC2DC4" w:rsidP="00FC2DC4">
                            <w:r w:rsidRPr="00E71D18">
                              <w:t>A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1440A" id="Rectangle 69" o:spid="_x0000_s1089" style="position:absolute;margin-left:94.35pt;margin-top:0;width:60pt;height:6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" filled="f" strokecolor="#005777 [1604]" strokeweight="1pt">
                <v:textbox>
                  <w:txbxContent>
                    <w:p w14:paraId="5D435A22" w14:textId="77777777" w:rsidR="00FC2DC4" w:rsidRPr="00E71D18" w:rsidRDefault="00FC2DC4" w:rsidP="00FC2DC4">
                      <w:r w:rsidRPr="00E71D18"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14:paraId="6389154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07D3A9EA" w14:textId="77777777" w:rsidR="00A96087" w:rsidRDefault="00A96087" w:rsidP="00A96087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</w:p>
    <w:p w14:paraId="67DC2BF6" w14:textId="77777777" w:rsidR="005D0BDC" w:rsidRDefault="005D0BDC" w:rsidP="00654878">
      <w:pPr>
        <w:rPr>
          <w:b/>
          <w:iCs/>
          <w:smallCaps/>
          <w:color w:val="31378B" w:themeColor="text2"/>
          <w:szCs w:val="25"/>
        </w:rPr>
      </w:pPr>
    </w:p>
    <w:p w14:paraId="41977B06" w14:textId="6F6FABFF" w:rsidR="0093709B" w:rsidRDefault="0093709B" w:rsidP="0093709B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w:bookmarkStart w:id="0" w:name="_Hlk16225835"/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\</m:t>
        </m:r>
      </m:oMath>
      <w:bookmarkEnd w:id="0"/>
      <w:r w:rsidR="003F162B">
        <w:rPr>
          <w:b/>
          <w:iCs/>
          <w:smallCaps/>
          <w:color w:val="31378B" w:themeColor="text2"/>
          <w:szCs w:val="25"/>
        </w:rPr>
        <w:t>B -</w:t>
      </w:r>
      <w:r>
        <w:rPr>
          <w:b/>
          <w:iCs/>
          <w:smallCaps/>
          <w:color w:val="31378B" w:themeColor="text2"/>
          <w:szCs w:val="25"/>
        </w:rPr>
        <w:t>Difference (Relative Complement)</w:t>
      </w:r>
    </w:p>
    <w:p w14:paraId="2A264B93" w14:textId="7557E0E1" w:rsidR="00975B42" w:rsidRPr="006E1B0E" w:rsidRDefault="00975B42" w:rsidP="006E1B0E"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bi"/>
            </m:rPr>
            <w:rPr>
              <w:rFonts w:ascii="Cambria Math" w:hAnsi="Cambria Math"/>
              <w:smallCaps/>
              <w:color w:val="31378B" w:themeColor="text2"/>
              <w:szCs w:val="25"/>
            </w:rPr>
            <m:t>\</m:t>
          </m:r>
          <m:r>
            <w:rPr>
              <w:rFonts w:ascii="Cambria Math" w:hAnsi="Cambria Math"/>
            </w:rPr>
            <m:t>B= x∈A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w:rPr>
              <w:rFonts w:ascii="Cambria Math"/>
            </w:rPr>
            <m:t>∩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69272A2" w14:textId="7DCDCB09" w:rsidR="008C1B8A" w:rsidRPr="00C5440B" w:rsidRDefault="009F3A32" w:rsidP="00C5440B">
      <w:r>
        <w:rPr>
          <w:noProof/>
        </w:rPr>
        <mc:AlternateContent>
          <mc:Choice Requires="wpc">
            <w:drawing>
              <wp:inline distT="0" distB="0" distL="0" distR="0" wp14:anchorId="6ED38843" wp14:editId="5398A418">
                <wp:extent cx="3657600" cy="1995055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" name="Rectangle 9"/>
                        <wps:cNvSpPr/>
                        <wps:spPr>
                          <a:xfrm>
                            <a:off x="1095375" y="127929"/>
                            <a:ext cx="990600" cy="1733550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1B84B0" w14:textId="77777777" w:rsidR="009F3A32" w:rsidRPr="00E71D18" w:rsidRDefault="009F3A32" w:rsidP="009F3A32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95375" y="529442"/>
                            <a:ext cx="419100" cy="904875"/>
                          </a:xfrm>
                          <a:prstGeom prst="rect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529442"/>
                            <a:ext cx="762000" cy="90487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BE27C9" w14:textId="77777777" w:rsidR="009F3A32" w:rsidRPr="00E71D18" w:rsidRDefault="009F3A32" w:rsidP="009F3A32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D38843" id="Canvas 14" o:spid="_x0000_s1090" editas="canvas" style="width:4in;height:157.1pt;mso-position-horizontal-relative:char;mso-position-vertical-relative:line" coordsize="36576,1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">
                <v:shape id="_x0000_s1091" type="#_x0000_t75" style="position:absolute;width:36576;height:19945;visibility:visible;mso-wrap-style:square">
                  <v:fill o:detectmouseclick="t"/>
                  <v:path o:connecttype="none"/>
                </v:shape>
                <v:rect id="Rectangle 9" o:spid="_x0000_s1092" style="position:absolute;left:10953;top:1279;width:9906;height:1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" filled="f" strokecolor="#005777 [1604]" strokeweight="1pt">
                  <v:textbox>
                    <w:txbxContent>
                      <w:p w14:paraId="581B84B0" w14:textId="77777777" w:rsidR="009F3A32" w:rsidRPr="00E71D18" w:rsidRDefault="009F3A32" w:rsidP="009F3A32">
                        <w:pPr>
                          <w:pStyle w:val="NormalWeb"/>
                          <w:spacing w:before="0" w:beforeAutospacing="0" w:after="0" w:afterAutospacing="0"/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" o:spid="_x0000_s1093" style="position:absolute;left:10953;top:5294;width:4191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ND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" filled="f" strokecolor="#005777 [1604]" strokeweight="1pt"/>
                <v:rect id="Rectangle 11" o:spid="_x0000_s1094" style="position:absolute;left:3333;top:5294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" fillcolor="#00b0f0 [3204]" strokecolor="#005777 [1604]" strokeweight="1pt">
                  <v:fill r:id="rId11" o:title="" color2="white [3212]" type="pattern"/>
                  <v:textbox>
                    <w:txbxContent>
                      <w:p w14:paraId="32BE27C9" w14:textId="77777777" w:rsidR="009F3A32" w:rsidRPr="00E71D18" w:rsidRDefault="009F3A32" w:rsidP="009F3A32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9C403A" w14:textId="48D6D535" w:rsidR="0079077A" w:rsidRDefault="00667FCC" w:rsidP="0079077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sSup>
          <m:sSupPr>
            <m:ctrlPr>
              <w:rPr>
                <w:rFonts w:ascii="Cambria Math" w:hAnsi="Cambria Math"/>
                <w:b/>
                <w:i/>
                <w:iCs/>
                <w:smallCaps/>
                <w:color w:val="31378B" w:themeColor="text2"/>
                <w:szCs w:val="25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mallCaps/>
                <w:color w:val="31378B" w:themeColor="text2"/>
                <w:szCs w:val="25"/>
              </w:rPr>
              <m:t>c</m:t>
            </m:r>
          </m:sup>
        </m:sSup>
      </m:oMath>
      <w:r w:rsidR="0079077A">
        <w:rPr>
          <w:b/>
          <w:iCs/>
          <w:smallCaps/>
          <w:color w:val="31378B" w:themeColor="text2"/>
          <w:szCs w:val="25"/>
        </w:rPr>
        <w:t xml:space="preserve"> – Absolute Complement</w:t>
      </w:r>
    </w:p>
    <w:p w14:paraId="4E58CEBB" w14:textId="2E7E2CCF" w:rsidR="0079077A" w:rsidRPr="00361BFE" w:rsidRDefault="00667FCC" w:rsidP="0079077A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C</m:t>
              </m:r>
            </m:sup>
          </m:s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= x∈U and x</m:t>
          </m:r>
          <m:r>
            <w:rPr>
              <w:rFonts w:ascii="Cambria Math" w:hAnsi="Cambria Math" w:cs="Cambria Math"/>
            </w:rPr>
            <m:t>∉</m:t>
          </m:r>
          <m:r>
            <w:rPr>
              <w:rFonts w:ascii="Cambria Math" w:hAnsi="Cambria Math"/>
            </w:rPr>
            <m:t>A =U\A</m:t>
          </m:r>
        </m:oMath>
      </m:oMathPara>
    </w:p>
    <w:p w14:paraId="3FFFB7B9" w14:textId="77777777" w:rsidR="0079077A" w:rsidRDefault="0079077A" w:rsidP="0079077A">
      <w:r>
        <w:t>The set of elements in the universe U which are not in the set A</w:t>
      </w:r>
    </w:p>
    <w:p w14:paraId="5037FB3D" w14:textId="221C90C4" w:rsidR="0079077A" w:rsidRDefault="0079077A" w:rsidP="0079077A">
      <w:r>
        <w:rPr>
          <w:noProof/>
        </w:rPr>
        <mc:AlternateContent>
          <mc:Choice Requires="wpc">
            <w:drawing>
              <wp:inline distT="0" distB="0" distL="0" distR="0" wp14:anchorId="0EAE347F" wp14:editId="4C209DBD">
                <wp:extent cx="3657600" cy="1626920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Rectangle 2"/>
                        <wps:cNvSpPr/>
                        <wps:spPr>
                          <a:xfrm>
                            <a:off x="835914" y="130628"/>
                            <a:ext cx="1819275" cy="134191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D0A1BF" w14:textId="77777777" w:rsidR="0079077A" w:rsidRPr="00084620" w:rsidRDefault="0079077A" w:rsidP="0079077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1">
                                            <w14:lumMod w14:val="5000"/>
                                            <w14:lumOff w14:val="95000"/>
                                          </w14:schemeClr>
                                        </w14:gs>
                                        <w14:gs w14:pos="74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83000">
                                          <w14:schemeClr w14:val="accent1">
                                            <w14:lumMod w14:val="45000"/>
                                            <w14:lumOff w14:val="55000"/>
                                          </w14:schemeClr>
                                        </w14:gs>
                                        <w14:gs w14:pos="100000">
                                          <w14:schemeClr w14:val="accent1">
                                            <w14:lumMod w14:val="30000"/>
                                            <w14:lumOff w14:val="7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E71D18">
                                <w:rPr>
                                  <w:rFonts w:eastAsia="Times New Roman"/>
                                  <w:lang w:val="en-US"/>
                                </w:rPr>
                                <w:t> 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466790" y="386938"/>
                            <a:ext cx="76200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DA091C" w14:textId="77777777" w:rsidR="0079077A" w:rsidRPr="00E71D18" w:rsidRDefault="0079077A" w:rsidP="0079077A">
                              <w:r w:rsidRPr="00E71D18"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AE347F" id="Canvas 6" o:spid="_x0000_s1095" editas="canvas" style="width:4in;height:128.1pt;mso-position-horizontal-relative:char;mso-position-vertical-relative:line" coordsize="36576,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">
                <v:shape id="_x0000_s1096" type="#_x0000_t75" style="position:absolute;width:36576;height:16268;visibility:visible;mso-wrap-style:square">
                  <v:fill o:detectmouseclick="t"/>
                  <v:path o:connecttype="none"/>
                </v:shape>
                <v:rect id="Rectangle 2" o:spid="_x0000_s1097" style="position:absolute;left:8359;top:1306;width:18192;height:1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70D0A1BF" w14:textId="77777777" w:rsidR="0079077A" w:rsidRPr="00084620" w:rsidRDefault="0079077A" w:rsidP="0079077A">
                        <w:pPr>
                          <w:pStyle w:val="NormalWeb"/>
                          <w:spacing w:before="0" w:beforeAutospacing="0" w:after="0" w:afterAutospacing="0"/>
                          <w:rPr>
                            <w14:textFill>
                              <w14:gradFill>
                                <w14:gsLst>
                                  <w14:gs w14:pos="0">
                                    <w14:schemeClr w14:val="accent1">
                                      <w14:lumMod w14:val="5000"/>
                                      <w14:lumOff w14:val="95000"/>
                                    </w14:schemeClr>
                                  </w14:gs>
                                  <w14:gs w14:pos="74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83000">
                                    <w14:schemeClr w14:val="accent1">
                                      <w14:lumMod w14:val="45000"/>
                                      <w14:lumOff w14:val="55000"/>
                                    </w14:schemeClr>
                                  </w14:gs>
                                  <w14:gs w14:pos="100000">
                                    <w14:schemeClr w14:val="accent1">
                                      <w14:lumMod w14:val="30000"/>
                                      <w14:lumOff w14:val="7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E71D18">
                          <w:rPr>
                            <w:rFonts w:eastAsia="Times New Roman"/>
                            <w:lang w:val="en-US"/>
                          </w:rPr>
                          <w:t> 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rect id="Rectangle 3" o:spid="_x0000_s1098" style="position:absolute;left:14667;top:3869;width:7620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" fillcolor="white [3212]" strokecolor="#005777 [1604]" strokeweight="1pt">
                  <v:textbox>
                    <w:txbxContent>
                      <w:p w14:paraId="0EDA091C" w14:textId="77777777" w:rsidR="0079077A" w:rsidRPr="00E71D18" w:rsidRDefault="0079077A" w:rsidP="0079077A">
                        <w:r w:rsidRPr="00E71D18">
                          <w:t>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7920A0" w14:textId="2AC496D9" w:rsidR="008C1B8A" w:rsidRDefault="00DA1498" w:rsidP="008C1B8A">
      <w:pPr>
        <w:spacing w:after="160" w:line="259" w:lineRule="auto"/>
        <w:rPr>
          <w:b/>
          <w:iCs/>
          <w:smallCaps/>
          <w:color w:val="31378B" w:themeColor="text2"/>
          <w:szCs w:val="25"/>
        </w:rPr>
      </w:pPr>
      <m:oMath>
        <m:r>
          <m:rPr>
            <m:sty m:val="bi"/>
          </m:rPr>
          <w:rPr>
            <w:rFonts w:ascii="Cambria Math" w:hAnsi="Cambria Math"/>
            <w:smallCaps/>
            <w:color w:val="31378B" w:themeColor="text2"/>
            <w:szCs w:val="25"/>
          </w:rPr>
          <m:t>A</m:t>
        </m:r>
        <m:r>
          <m:rPr>
            <m:sty m:val="b"/>
          </m:rPr>
          <w:rPr>
            <w:rFonts w:ascii="Cambria Math" w:hAnsi="Cambria Math"/>
            <w:smallCaps/>
            <w:color w:val="31378B" w:themeColor="text2"/>
            <w:szCs w:val="25"/>
          </w:rPr>
          <m:t>Δ</m:t>
        </m:r>
        <m:r>
          <m:rPr>
            <m:sty m:val="b"/>
          </m:rPr>
          <w:rPr>
            <w:rFonts w:ascii="Cambria Math" w:hAnsi="Cambria Math"/>
            <w:smallCaps/>
            <w:color w:val="31378B" w:themeColor="text2"/>
            <w:szCs w:val="25"/>
          </w:rPr>
          <m:t>B</m:t>
        </m:r>
      </m:oMath>
      <w:r w:rsidR="008C1B8A">
        <w:rPr>
          <w:b/>
          <w:iCs/>
          <w:smallCaps/>
          <w:color w:val="31378B" w:themeColor="text2"/>
          <w:szCs w:val="25"/>
        </w:rPr>
        <w:t xml:space="preserve"> </w:t>
      </w:r>
      <w:r>
        <w:rPr>
          <w:b/>
          <w:iCs/>
          <w:smallCaps/>
          <w:color w:val="31378B" w:themeColor="text2"/>
          <w:szCs w:val="25"/>
        </w:rPr>
        <w:t>Symmetric Difference</w:t>
      </w:r>
    </w:p>
    <w:p w14:paraId="52DBCFB5" w14:textId="2D243E86" w:rsidR="00DA1498" w:rsidRDefault="00BA2F17" w:rsidP="00BA2F17">
      <w:r>
        <w:t>The elements in A or B but not in both</w:t>
      </w:r>
    </w:p>
    <w:p w14:paraId="669E464D" w14:textId="59FDE77B" w:rsidR="00AF7995" w:rsidRPr="00AF7995" w:rsidRDefault="00AF7995" w:rsidP="00AF7995">
      <w:pPr>
        <w:jc w:val="center"/>
      </w:pPr>
      <m:oMathPara>
        <m:oMathParaPr>
          <m:jc m:val="left"/>
        </m:oMathParaPr>
        <m:oMath>
          <m:r>
            <w:rPr>
              <w:rFonts w:ascii="Cambria Math"/>
            </w:rPr>
            <m:t>AΔB=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A\B</m:t>
              </m:r>
            </m:e>
          </m:d>
          <m:r>
            <w:rPr>
              <w:rFonts w:ascii="Cambria Math" w:hAnsi="Cambria Math" w:cs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B\A</m:t>
              </m:r>
            </m:e>
          </m:d>
        </m:oMath>
      </m:oMathPara>
    </w:p>
    <w:p w14:paraId="627F6D06" w14:textId="2BE83C40" w:rsidR="00AF7995" w:rsidRDefault="00AF7995" w:rsidP="00BA2F17">
      <w:r>
        <w:rPr>
          <w:noProof/>
        </w:rPr>
        <w:lastRenderedPageBreak/>
        <mc:AlternateContent>
          <mc:Choice Requires="wpc">
            <w:drawing>
              <wp:inline distT="0" distB="0" distL="0" distR="0" wp14:anchorId="3DF1FBF9" wp14:editId="7F4D58C2">
                <wp:extent cx="3606394" cy="1770160"/>
                <wp:effectExtent l="0" t="0" r="0" b="20955"/>
                <wp:docPr id="48" name="Canvas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866939" y="35999"/>
                            <a:ext cx="990620" cy="1734161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8B3B8" w14:textId="77777777" w:rsidR="00AF7995" w:rsidRDefault="00AF7995" w:rsidP="00AF799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 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66939" y="459814"/>
                            <a:ext cx="419108" cy="9052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Rectangle 1761"/>
                        <wps:cNvSpPr>
                          <a:spLocks noChangeArrowheads="1"/>
                        </wps:cNvSpPr>
                        <wps:spPr bwMode="auto">
                          <a:xfrm>
                            <a:off x="104924" y="459814"/>
                            <a:ext cx="762015" cy="905232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accent1">
                                <a:lumMod val="100000"/>
                                <a:lumOff val="0"/>
                              </a:schemeClr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9F7B48" w14:textId="77777777" w:rsidR="00AF7995" w:rsidRDefault="00AF7995" w:rsidP="00AF7995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1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1064" y="812726"/>
                            <a:ext cx="1495330" cy="2192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F1FBF9" id="Canvas 48" o:spid="_x0000_s1099" editas="canvas" style="width:283.95pt;height:139.4pt;mso-position-horizontal-relative:char;mso-position-vertical-relative:line" coordsize="36061,17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">
                <v:shape id="_x0000_s1100" type="#_x0000_t75" style="position:absolute;width:36061;height:17697;visibility:visible;mso-wrap-style:square">
                  <v:fill o:detectmouseclick="t"/>
                  <v:path o:connecttype="none"/>
                </v:shape>
                <v:rect id="Rectangle 94" o:spid="_x0000_s1101" style="position:absolute;left:8669;top:359;width:9906;height:17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" fillcolor="#00b0f0 [3204]" strokecolor="#005777 [1604]" strokeweight="1pt">
                  <v:fill r:id="rId11" o:title="" color2="white [3212]" type="pattern"/>
                  <v:textbox>
                    <w:txbxContent>
                      <w:p w14:paraId="7C08B3B8" w14:textId="77777777" w:rsidR="00AF7995" w:rsidRDefault="00AF7995" w:rsidP="00AF7995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 B</w:t>
                        </w:r>
                      </w:p>
                    </w:txbxContent>
                  </v:textbox>
                </v:rect>
                <v:rect id="Rectangle 95" o:spid="_x0000_s1102" style="position:absolute;left:8669;top:4598;width:4191;height:90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" fillcolor="white [3212]" strokecolor="#005777 [1604]" strokeweight="1pt"/>
                <v:rect id="Rectangle 1761" o:spid="_x0000_s1103" style="position:absolute;left:1049;top:4598;width:7620;height:9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" fillcolor="#00b0f0 [3204]" strokecolor="#005777 [1604]" strokeweight="1pt">
                  <v:fill r:id="rId11" o:title="" color2="white [3212]" type="pattern"/>
                  <v:textbox>
                    <w:txbxContent>
                      <w:p w14:paraId="599F7B48" w14:textId="77777777" w:rsidR="00AF7995" w:rsidRDefault="00AF7995" w:rsidP="00AF7995">
                        <w:r>
                          <w:t>A</w:t>
                        </w:r>
                      </w:p>
                    </w:txbxContent>
                  </v:textbox>
                </v:rect>
                <v:shape id="Picture 1765" o:spid="_x0000_s1104" type="#_x0000_t75" style="position:absolute;left:21110;top:8127;width:14953;height: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0EDDC42D" w14:textId="430347AE" w:rsidR="00296F5B" w:rsidRPr="005E730B" w:rsidRDefault="00296F5B" w:rsidP="00296F5B">
      <w:pPr>
        <w:pStyle w:val="Heading4"/>
      </w:pPr>
      <w:r>
        <w:t>Cross Product / Cartesian Product</w:t>
      </w:r>
    </w:p>
    <w:p w14:paraId="24806B11" w14:textId="77777777" w:rsidR="00FD09FF" w:rsidRDefault="00FD09FF" w:rsidP="00FD09FF">
      <w:r>
        <w:t xml:space="preserve">If A and B are sets we can form the product C as </w:t>
      </w:r>
    </w:p>
    <w:p w14:paraId="6D98258B" w14:textId="77777777" w:rsidR="00FD09FF" w:rsidRDefault="00FD09FF" w:rsidP="00FD09FF"/>
    <w:p w14:paraId="00E53272" w14:textId="77777777" w:rsidR="00FD09FF" w:rsidRDefault="00FD09FF" w:rsidP="00FD09FF">
      <w:pPr>
        <w:jc w:val="center"/>
        <w:rPr>
          <w:position w:val="-10"/>
        </w:rPr>
      </w:pPr>
      <m:oMathPara>
        <m:oMath>
          <m:r>
            <w:rPr>
              <w:rFonts w:ascii="Cambria Math"/>
            </w:rPr>
            <m:t>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a,b</m:t>
                  </m:r>
                </m:e>
              </m:d>
              <m:r>
                <w:rPr>
                  <w:rFonts w:ascii="Cambria Math"/>
                </w:rPr>
                <m:t>:a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A,b</m:t>
              </m:r>
              <m:r>
                <w:rPr>
                  <w:rFonts w:ascii="Cambria Math" w:hAnsi="Cambria Math" w:cs="Cambria Math"/>
                </w:rPr>
                <m:t>∈</m:t>
              </m:r>
              <m:r>
                <w:rPr>
                  <w:rFonts w:ascii="Cambria Math"/>
                </w:rPr>
                <m:t>B</m:t>
              </m:r>
            </m:e>
          </m:d>
        </m:oMath>
      </m:oMathPara>
    </w:p>
    <w:p w14:paraId="73CCF715" w14:textId="77777777" w:rsidR="00FD09FF" w:rsidRDefault="00FD09FF" w:rsidP="00FD09FF">
      <w:pPr>
        <w:rPr>
          <w:position w:val="-10"/>
        </w:rPr>
      </w:pPr>
      <w:r>
        <w:rPr>
          <w:position w:val="-10"/>
        </w:rPr>
        <w:t>And we write</w:t>
      </w:r>
    </w:p>
    <w:p w14:paraId="192FDF43" w14:textId="77777777" w:rsidR="00FD09FF" w:rsidRDefault="00FD09FF" w:rsidP="00FD09FF">
      <w:pPr>
        <w:jc w:val="center"/>
      </w:pPr>
      <m:oMathPara>
        <m:oMath>
          <m:r>
            <w:rPr>
              <w:rFonts w:ascii="Cambria Math"/>
            </w:rPr>
            <m:t>C=A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B</m:t>
          </m:r>
        </m:oMath>
      </m:oMathPara>
    </w:p>
    <w:p w14:paraId="5A84AA55" w14:textId="77777777" w:rsidR="00296F5B" w:rsidRDefault="00296F5B" w:rsidP="0079077A"/>
    <w:p w14:paraId="3EC2C41E" w14:textId="77777777" w:rsidR="00162141" w:rsidRDefault="00162141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24D5EC50" w14:textId="593E5458" w:rsidR="00162141" w:rsidRDefault="00162141" w:rsidP="00162141">
      <w:pPr>
        <w:pStyle w:val="Heading3"/>
      </w:pPr>
      <w:r>
        <w:lastRenderedPageBreak/>
        <w:t>Rules</w:t>
      </w:r>
    </w:p>
    <w:p w14:paraId="3DD7809F" w14:textId="0A17DC74" w:rsidR="00162141" w:rsidRDefault="00162141" w:rsidP="00162141">
      <w:pPr>
        <w:pStyle w:val="TableHeader"/>
      </w:pPr>
      <w:r>
        <w:t xml:space="preserve">Table </w:t>
      </w:r>
      <w:fldSimple w:instr=" SEQ Table \* ARABIC ">
        <w:r w:rsidR="00BC6C2D">
          <w:rPr>
            <w:noProof/>
          </w:rPr>
          <w:t>4</w:t>
        </w:r>
      </w:fldSimple>
      <w:r>
        <w:t xml:space="preserve"> Rules</w:t>
      </w:r>
    </w:p>
    <w:tbl>
      <w:tblPr>
        <w:tblStyle w:val="PlainTable1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1559"/>
        <w:gridCol w:w="3119"/>
      </w:tblGrid>
      <w:tr w:rsidR="008A4878" w14:paraId="6C5AD3B0" w14:textId="77777777" w:rsidTr="00911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F6E1926" w14:textId="60FC9D72" w:rsidR="008A4878" w:rsidRDefault="008A4878" w:rsidP="004D35B7">
            <w:pPr>
              <w:rPr>
                <w:rFonts w:ascii="Century Gothic" w:eastAsia="Times New Roman" w:hAnsi="Century Gothic" w:cs="Times New Roman"/>
              </w:rPr>
            </w:pPr>
            <w:r>
              <w:rPr>
                <w:rFonts w:ascii="Century Gothic" w:eastAsia="Times New Roman" w:hAnsi="Century Gothic" w:cs="Times New Roman"/>
              </w:rPr>
              <w:t>Law</w:t>
            </w:r>
          </w:p>
        </w:tc>
        <w:tc>
          <w:tcPr>
            <w:tcW w:w="1559" w:type="dxa"/>
          </w:tcPr>
          <w:p w14:paraId="0DC781ED" w14:textId="057C26E9" w:rsidR="008A4878" w:rsidRDefault="008A4878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119" w:type="dxa"/>
          </w:tcPr>
          <w:p w14:paraId="0080E842" w14:textId="77777777" w:rsidR="008A4878" w:rsidRDefault="008A4878" w:rsidP="004D35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Description/Example</w:t>
            </w:r>
          </w:p>
        </w:tc>
      </w:tr>
      <w:tr w:rsidR="008A4878" w14:paraId="4531F467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7377EB1D" w14:textId="688A6FF9" w:rsidR="008A4878" w:rsidRPr="008C255F" w:rsidRDefault="008A4878" w:rsidP="004D35B7">
            <w:pPr>
              <w:rPr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A∩A=A</m:t>
                </m:r>
              </m:oMath>
            </m:oMathPara>
          </w:p>
        </w:tc>
        <w:tc>
          <w:tcPr>
            <w:tcW w:w="1559" w:type="dxa"/>
          </w:tcPr>
          <w:p w14:paraId="5A83BDBB" w14:textId="07FA4722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Idempotency</w:t>
            </w:r>
          </w:p>
        </w:tc>
        <w:tc>
          <w:tcPr>
            <w:tcW w:w="3119" w:type="dxa"/>
          </w:tcPr>
          <w:p w14:paraId="62ED5064" w14:textId="622FAE65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409E2377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35A956B" w14:textId="1282777B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A=A</m:t>
                </m:r>
              </m:oMath>
            </m:oMathPara>
          </w:p>
        </w:tc>
        <w:tc>
          <w:tcPr>
            <w:tcW w:w="1559" w:type="dxa"/>
          </w:tcPr>
          <w:p w14:paraId="05231180" w14:textId="7EA0D258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Idempotency</w:t>
            </w:r>
          </w:p>
        </w:tc>
        <w:tc>
          <w:tcPr>
            <w:tcW w:w="3119" w:type="dxa"/>
          </w:tcPr>
          <w:p w14:paraId="4D75F0A7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750E505E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F973923" w14:textId="455C4C93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A∩B=B∩A</m:t>
                </m:r>
              </m:oMath>
            </m:oMathPara>
          </w:p>
        </w:tc>
        <w:tc>
          <w:tcPr>
            <w:tcW w:w="1559" w:type="dxa"/>
          </w:tcPr>
          <w:p w14:paraId="7777D9D7" w14:textId="70CE595B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Commutative</w:t>
            </w:r>
          </w:p>
        </w:tc>
        <w:tc>
          <w:tcPr>
            <w:tcW w:w="3119" w:type="dxa"/>
          </w:tcPr>
          <w:p w14:paraId="5DB49D95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1337F0A3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EFD0A93" w14:textId="14B35B04" w:rsidR="008A4878" w:rsidRPr="008C255F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B=B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559" w:type="dxa"/>
          </w:tcPr>
          <w:p w14:paraId="7C8BAACD" w14:textId="1E1351AC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Commutative</w:t>
            </w:r>
          </w:p>
        </w:tc>
        <w:tc>
          <w:tcPr>
            <w:tcW w:w="3119" w:type="dxa"/>
          </w:tcPr>
          <w:p w14:paraId="31C2A4C5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1C2301A1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548029C0" w14:textId="25B2F54B" w:rsidR="008A4878" w:rsidRPr="008C255F" w:rsidRDefault="00667FCC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∪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3CE814B" w14:textId="14FC6A31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Associative</w:t>
            </w:r>
          </w:p>
        </w:tc>
        <w:tc>
          <w:tcPr>
            <w:tcW w:w="3119" w:type="dxa"/>
          </w:tcPr>
          <w:p w14:paraId="066CEF3F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3586BE63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06164ED9" w14:textId="5C18BBC1" w:rsidR="008A4878" w:rsidRPr="0057679C" w:rsidRDefault="00667FCC" w:rsidP="004D35B7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=A∩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0DB8F82" w14:textId="627D8428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Associative</w:t>
            </w:r>
          </w:p>
        </w:tc>
        <w:tc>
          <w:tcPr>
            <w:tcW w:w="3119" w:type="dxa"/>
          </w:tcPr>
          <w:p w14:paraId="569F3A27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59FCAC23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654EE12" w14:textId="311BCE36" w:rsidR="008A4878" w:rsidRDefault="008A4878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733E0719" w14:textId="7D0D2604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Absorption</w:t>
            </w:r>
          </w:p>
        </w:tc>
        <w:tc>
          <w:tcPr>
            <w:tcW w:w="3119" w:type="dxa"/>
          </w:tcPr>
          <w:p w14:paraId="67F91738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4878" w14:paraId="655BBF38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4844FFF2" w14:textId="74434278" w:rsidR="008A4878" w:rsidRPr="0057679C" w:rsidRDefault="008A4878" w:rsidP="004D35B7">
            <w:pPr>
              <w:rPr>
                <w:rFonts w:ascii="Times New Roman" w:eastAsia="Times New Roman" w:hAnsi="Times New Roman" w:cs="Times New Roman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=A</m:t>
                </m:r>
              </m:oMath>
            </m:oMathPara>
          </w:p>
        </w:tc>
        <w:tc>
          <w:tcPr>
            <w:tcW w:w="1559" w:type="dxa"/>
          </w:tcPr>
          <w:p w14:paraId="1A1BB1EC" w14:textId="1B67BFB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Absorption</w:t>
            </w:r>
          </w:p>
        </w:tc>
        <w:tc>
          <w:tcPr>
            <w:tcW w:w="3119" w:type="dxa"/>
          </w:tcPr>
          <w:p w14:paraId="1D767B0F" w14:textId="77777777" w:rsidR="008A4878" w:rsidRDefault="008A4878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4878" w14:paraId="4DF5B784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0AEE693" w14:textId="043746A8" w:rsidR="008A4878" w:rsidRDefault="00EA1899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B∪C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30D0929C" w14:textId="15DC5318" w:rsidR="008A4878" w:rsidRDefault="004E71AD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Distributive</w:t>
            </w:r>
          </w:p>
        </w:tc>
        <w:tc>
          <w:tcPr>
            <w:tcW w:w="3119" w:type="dxa"/>
          </w:tcPr>
          <w:p w14:paraId="12B1E6F3" w14:textId="77777777" w:rsidR="008A4878" w:rsidRDefault="008A4878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3726" w14:paraId="639D3089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3E46E67" w14:textId="03AAF6A8" w:rsidR="00403726" w:rsidRDefault="00403726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∩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A∪C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D6C3D4F" w14:textId="0D5FA7FD" w:rsidR="00403726" w:rsidRDefault="0040372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Distributive</w:t>
            </w:r>
          </w:p>
        </w:tc>
        <w:tc>
          <w:tcPr>
            <w:tcW w:w="3119" w:type="dxa"/>
          </w:tcPr>
          <w:p w14:paraId="1C78DC03" w14:textId="77777777" w:rsidR="00403726" w:rsidRDefault="00403726" w:rsidP="004D35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2D9F" w14:paraId="3CF4DCF3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3EE69B4" w14:textId="4C1F907D" w:rsidR="00AF2D9F" w:rsidRDefault="00667FCC" w:rsidP="004D35B7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Cambria Math"/>
                          </w:rPr>
                          <m:t>∪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4C59FBD3" w14:textId="7CBE46D1" w:rsidR="00AF2D9F" w:rsidRDefault="009328A3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331EBAE6" w14:textId="77777777" w:rsidR="00AF2D9F" w:rsidRDefault="00AF2D9F" w:rsidP="004D35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23AC" w14:paraId="5E61040D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6BCA50D3" w14:textId="7859DB7D" w:rsidR="003423AC" w:rsidRPr="00853BEE" w:rsidRDefault="00667FCC" w:rsidP="003423AC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∩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∪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b w:val="0"/>
                        <w:bCs w:val="0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559" w:type="dxa"/>
          </w:tcPr>
          <w:p w14:paraId="4B8B8F16" w14:textId="24BEED9F" w:rsidR="003423AC" w:rsidRDefault="003423AC" w:rsidP="0034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43FD1024" w14:textId="77777777" w:rsidR="003423AC" w:rsidRDefault="003423AC" w:rsidP="003423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76B9F" w14:paraId="1381DF22" w14:textId="77777777" w:rsidTr="00911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10552AD5" w14:textId="21F43FB1" w:rsidR="00276B9F" w:rsidRPr="00853BEE" w:rsidRDefault="00B556B5" w:rsidP="003423AC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B∩C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∪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2E58D65E" w14:textId="2696AACE" w:rsidR="00276B9F" w:rsidRDefault="00DB3BD6" w:rsidP="003423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21249557" w14:textId="77777777" w:rsidR="00276B9F" w:rsidRDefault="00276B9F" w:rsidP="003423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BD6" w14:paraId="2F7D09EC" w14:textId="77777777" w:rsidTr="00911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14:paraId="3DAAB950" w14:textId="04227EEA" w:rsidR="00DB3BD6" w:rsidRDefault="00DB3BD6" w:rsidP="00DB3BD6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</w:rPr>
                  <m:t>∖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∪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</w:rPr>
                  <m:t>∩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iCs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∖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559" w:type="dxa"/>
          </w:tcPr>
          <w:p w14:paraId="5993F4D3" w14:textId="07155E86" w:rsidR="00DB3BD6" w:rsidRDefault="00DB3BD6" w:rsidP="00DB3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Morgan</w:t>
            </w:r>
          </w:p>
        </w:tc>
        <w:tc>
          <w:tcPr>
            <w:tcW w:w="3119" w:type="dxa"/>
          </w:tcPr>
          <w:p w14:paraId="1C24166D" w14:textId="77777777" w:rsidR="00DB3BD6" w:rsidRDefault="00DB3BD6" w:rsidP="00DB3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D46918" w14:textId="2C062D30" w:rsidR="0079077A" w:rsidRDefault="0079077A" w:rsidP="001B23BE"/>
    <w:p w14:paraId="04005452" w14:textId="424D70A6" w:rsidR="001B0157" w:rsidRDefault="001B0157" w:rsidP="001B0157">
      <w:pPr>
        <w:pStyle w:val="Heading4"/>
      </w:pPr>
      <w:r>
        <w:lastRenderedPageBreak/>
        <w:t xml:space="preserve">Distributive Law 1 </w:t>
      </w:r>
      <m:oMath>
        <m:r>
          <m:rPr>
            <m:sty m:val="b"/>
          </m:rPr>
          <w:rPr>
            <w:rFonts w:ascii="Cambria Math" w:hAnsi="Cambria Math"/>
          </w:rPr>
          <m:t>A∩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B∪C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</w:p>
    <w:p w14:paraId="06CB96F0" w14:textId="28552CBB" w:rsidR="001B0157" w:rsidRDefault="00614BF6" w:rsidP="001B0157">
      <w:r w:rsidRPr="00614BF6">
        <w:rPr>
          <w:noProof/>
        </w:rPr>
        <w:drawing>
          <wp:inline distT="0" distB="0" distL="0" distR="0" wp14:anchorId="53C601CC" wp14:editId="107FFA0E">
            <wp:extent cx="4949027" cy="459207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015" cy="4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1CF" w14:textId="4E8480B1" w:rsidR="00275E71" w:rsidRDefault="00275E71" w:rsidP="00275E71">
      <w:pPr>
        <w:pStyle w:val="Heading4"/>
      </w:pPr>
      <w:r>
        <w:lastRenderedPageBreak/>
        <w:t xml:space="preserve">Distributive Law 2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∩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A∪B</m:t>
            </m:r>
          </m:e>
        </m:d>
        <m:r>
          <m:rPr>
            <m:sty m:val="b"/>
          </m:rPr>
          <w:rPr>
            <w:rFonts w:ascii="Cambria Math" w:hAnsi="Cambria Math"/>
          </w:rPr>
          <m:t>∩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A∪C</m:t>
            </m:r>
          </m:e>
        </m:d>
      </m:oMath>
    </w:p>
    <w:p w14:paraId="66A1CF7B" w14:textId="47AF5D07" w:rsidR="00275E71" w:rsidRDefault="001C148D" w:rsidP="001B0157">
      <w:r w:rsidRPr="001C148D">
        <w:rPr>
          <w:noProof/>
        </w:rPr>
        <w:drawing>
          <wp:inline distT="0" distB="0" distL="0" distR="0" wp14:anchorId="02CFF4AC" wp14:editId="23656943">
            <wp:extent cx="5731510" cy="5100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7D" w14:textId="5D64A5E8" w:rsidR="009F6CE8" w:rsidRPr="001B0157" w:rsidRDefault="009F6CE8" w:rsidP="009F6CE8">
      <w:pPr>
        <w:pStyle w:val="Heading4"/>
      </w:pPr>
      <w:r>
        <w:t xml:space="preserve">DeMorgan Law </w:t>
      </w:r>
      <m:oMath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eastAsia="Times New Roman" w:hAnsi="Cambria Math" w:cs="Times New Roman"/>
          </w:rPr>
          <m:t>∖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B∩C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B</m:t>
            </m:r>
          </m:e>
        </m:d>
        <m:r>
          <m:rPr>
            <m:sty m:val="bi"/>
          </m:rPr>
          <w:rPr>
            <w:rFonts w:ascii="Cambria Math" w:hAnsi="Cambria Math"/>
          </w:rPr>
          <m:t>∪</m:t>
        </m:r>
        <m:d>
          <m:dPr>
            <m:ctrlPr>
              <w:rPr>
                <w:rFonts w:ascii="Cambria Math" w:eastAsiaTheme="minorEastAsia" w:hAnsi="Cambria Math" w:cstheme="minorBidi"/>
                <w:b w:val="0"/>
                <w:i/>
                <w:smallCaps w:val="0"/>
                <w:color w:val="000000" w:themeColor="text1"/>
                <w:szCs w:val="22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</w:rPr>
              <m:t>∖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C</m:t>
            </m:r>
          </m:e>
        </m:d>
      </m:oMath>
    </w:p>
    <w:sectPr w:rsidR="009F6CE8" w:rsidRPr="001B015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C26357" w14:textId="77777777" w:rsidR="00667FCC" w:rsidRDefault="00667FCC" w:rsidP="00DC0620">
      <w:r>
        <w:separator/>
      </w:r>
    </w:p>
  </w:endnote>
  <w:endnote w:type="continuationSeparator" w:id="0">
    <w:p w14:paraId="2865FA1B" w14:textId="77777777" w:rsidR="00667FCC" w:rsidRDefault="00667FCC" w:rsidP="00DC0620">
      <w:r>
        <w:continuationSeparator/>
      </w:r>
    </w:p>
  </w:endnote>
  <w:endnote w:type="continuationNotice" w:id="1">
    <w:p w14:paraId="780A2292" w14:textId="77777777" w:rsidR="00667FCC" w:rsidRDefault="00667F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28D32" w14:textId="77777777" w:rsidR="003D5569" w:rsidRDefault="003D55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016652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bookmarkStart w:id="1" w:name="_GoBack" w:displacedByCustomXml="prev"/>
          <w:bookmarkEnd w:id="1" w:displacedByCustomXml="prev"/>
          <w:p w14:paraId="4A3C886A" w14:textId="2C0AA8DD" w:rsidR="00112D6F" w:rsidRDefault="00112D6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5D2F29E1" w14:textId="77777777" w:rsidR="003D5569" w:rsidRDefault="003D55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75966" w14:textId="77777777" w:rsidR="003D5569" w:rsidRDefault="003D5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DBFEF" w14:textId="77777777" w:rsidR="00667FCC" w:rsidRDefault="00667FCC" w:rsidP="00DC0620">
      <w:r>
        <w:separator/>
      </w:r>
    </w:p>
  </w:footnote>
  <w:footnote w:type="continuationSeparator" w:id="0">
    <w:p w14:paraId="33DA31F4" w14:textId="77777777" w:rsidR="00667FCC" w:rsidRDefault="00667FCC" w:rsidP="00DC0620">
      <w:r>
        <w:continuationSeparator/>
      </w:r>
    </w:p>
  </w:footnote>
  <w:footnote w:type="continuationNotice" w:id="1">
    <w:p w14:paraId="2DDED4C3" w14:textId="77777777" w:rsidR="00667FCC" w:rsidRDefault="00667FC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24E1D" w14:textId="77777777" w:rsidR="003D5569" w:rsidRDefault="003D55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-952397527"/>
      <w:placeholder>
        <w:docPart w:val="43D8148DBA204780AC8AFFE875313C9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2C793A85" w14:textId="5D1DA007" w:rsidR="003D5569" w:rsidRDefault="003D5569" w:rsidP="003D5569">
        <w:pPr>
          <w:pStyle w:val="Header"/>
        </w:pPr>
        <w:r>
          <w:t>Risk and Pricing Solutions</w:t>
        </w:r>
      </w:p>
    </w:sdtContent>
  </w:sdt>
  <w:p w14:paraId="1BCBED6B" w14:textId="77777777" w:rsidR="003D5569" w:rsidRDefault="003D55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B4BF60" w14:textId="77777777" w:rsidR="003D5569" w:rsidRDefault="003D55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80D8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26FF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3F81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A89D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A2E409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55F1C74"/>
    <w:multiLevelType w:val="hybridMultilevel"/>
    <w:tmpl w:val="997222D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A31859"/>
    <w:multiLevelType w:val="hybridMultilevel"/>
    <w:tmpl w:val="7E3E837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B40EA8"/>
    <w:multiLevelType w:val="multilevel"/>
    <w:tmpl w:val="FD985614"/>
    <w:numStyleLink w:val="Headings"/>
  </w:abstractNum>
  <w:abstractNum w:abstractNumId="29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61DB5CFA"/>
    <w:multiLevelType w:val="hybridMultilevel"/>
    <w:tmpl w:val="5AA007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6550CE"/>
    <w:multiLevelType w:val="hybridMultilevel"/>
    <w:tmpl w:val="44F282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2" w15:restartNumberingAfterBreak="0">
    <w:nsid w:val="7E8176C6"/>
    <w:multiLevelType w:val="hybridMultilevel"/>
    <w:tmpl w:val="C5583CF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6"/>
  </w:num>
  <w:num w:numId="4">
    <w:abstractNumId w:val="9"/>
  </w:num>
  <w:num w:numId="5">
    <w:abstractNumId w:val="8"/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3"/>
  </w:num>
  <w:num w:numId="9">
    <w:abstractNumId w:val="40"/>
  </w:num>
  <w:num w:numId="10">
    <w:abstractNumId w:val="20"/>
  </w:num>
  <w:num w:numId="11">
    <w:abstractNumId w:val="17"/>
  </w:num>
  <w:num w:numId="12">
    <w:abstractNumId w:val="42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0"/>
  </w:num>
  <w:num w:numId="18">
    <w:abstractNumId w:val="39"/>
  </w:num>
  <w:num w:numId="19">
    <w:abstractNumId w:val="32"/>
  </w:num>
  <w:num w:numId="20">
    <w:abstractNumId w:val="25"/>
  </w:num>
  <w:num w:numId="21">
    <w:abstractNumId w:val="16"/>
  </w:num>
  <w:num w:numId="22">
    <w:abstractNumId w:val="34"/>
  </w:num>
  <w:num w:numId="23">
    <w:abstractNumId w:val="41"/>
  </w:num>
  <w:num w:numId="24">
    <w:abstractNumId w:val="24"/>
  </w:num>
  <w:num w:numId="25">
    <w:abstractNumId w:val="33"/>
  </w:num>
  <w:num w:numId="26">
    <w:abstractNumId w:val="10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15"/>
  </w:num>
  <w:num w:numId="30">
    <w:abstractNumId w:val="30"/>
  </w:num>
  <w:num w:numId="31">
    <w:abstractNumId w:val="31"/>
  </w:num>
  <w:num w:numId="32">
    <w:abstractNumId w:val="37"/>
  </w:num>
  <w:num w:numId="33">
    <w:abstractNumId w:val="29"/>
  </w:num>
  <w:num w:numId="34">
    <w:abstractNumId w:val="7"/>
  </w:num>
  <w:num w:numId="35">
    <w:abstractNumId w:val="2"/>
  </w:num>
  <w:num w:numId="36">
    <w:abstractNumId w:val="1"/>
  </w:num>
  <w:num w:numId="37">
    <w:abstractNumId w:val="26"/>
  </w:num>
  <w:num w:numId="38">
    <w:abstractNumId w:val="18"/>
  </w:num>
  <w:num w:numId="39">
    <w:abstractNumId w:val="19"/>
  </w:num>
  <w:num w:numId="40">
    <w:abstractNumId w:val="27"/>
  </w:num>
  <w:num w:numId="41">
    <w:abstractNumId w:val="28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35"/>
  </w:num>
  <w:num w:numId="45">
    <w:abstractNumId w:val="22"/>
  </w:num>
  <w:num w:numId="46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139"/>
    <w:rsid w:val="000006F4"/>
    <w:rsid w:val="0000089C"/>
    <w:rsid w:val="0000165D"/>
    <w:rsid w:val="00001CC3"/>
    <w:rsid w:val="00001FD6"/>
    <w:rsid w:val="00002484"/>
    <w:rsid w:val="000025BE"/>
    <w:rsid w:val="000025FA"/>
    <w:rsid w:val="000038B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631A"/>
    <w:rsid w:val="000169FE"/>
    <w:rsid w:val="0001797D"/>
    <w:rsid w:val="00020549"/>
    <w:rsid w:val="00020C37"/>
    <w:rsid w:val="00021ECA"/>
    <w:rsid w:val="000224EA"/>
    <w:rsid w:val="00022B18"/>
    <w:rsid w:val="00022FCF"/>
    <w:rsid w:val="0002459C"/>
    <w:rsid w:val="00024642"/>
    <w:rsid w:val="00024F1C"/>
    <w:rsid w:val="00026A53"/>
    <w:rsid w:val="00027208"/>
    <w:rsid w:val="00027F75"/>
    <w:rsid w:val="00027F99"/>
    <w:rsid w:val="00030350"/>
    <w:rsid w:val="00031357"/>
    <w:rsid w:val="00031507"/>
    <w:rsid w:val="00032AA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CB4"/>
    <w:rsid w:val="00037EE9"/>
    <w:rsid w:val="00037FED"/>
    <w:rsid w:val="000426F7"/>
    <w:rsid w:val="00043BF9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E6F"/>
    <w:rsid w:val="00067338"/>
    <w:rsid w:val="000678E5"/>
    <w:rsid w:val="000713A2"/>
    <w:rsid w:val="00071981"/>
    <w:rsid w:val="00071A8C"/>
    <w:rsid w:val="00075B73"/>
    <w:rsid w:val="00075F18"/>
    <w:rsid w:val="0007628E"/>
    <w:rsid w:val="000770DB"/>
    <w:rsid w:val="000776EE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4620"/>
    <w:rsid w:val="0008568F"/>
    <w:rsid w:val="0008664E"/>
    <w:rsid w:val="000867B7"/>
    <w:rsid w:val="00086AC1"/>
    <w:rsid w:val="00086ACC"/>
    <w:rsid w:val="00086E84"/>
    <w:rsid w:val="00087236"/>
    <w:rsid w:val="000903BA"/>
    <w:rsid w:val="00090719"/>
    <w:rsid w:val="0009090F"/>
    <w:rsid w:val="00091494"/>
    <w:rsid w:val="00091848"/>
    <w:rsid w:val="00091A9E"/>
    <w:rsid w:val="00093073"/>
    <w:rsid w:val="0009332D"/>
    <w:rsid w:val="0009381C"/>
    <w:rsid w:val="00093DED"/>
    <w:rsid w:val="00094911"/>
    <w:rsid w:val="00094C45"/>
    <w:rsid w:val="00094C79"/>
    <w:rsid w:val="00094FC3"/>
    <w:rsid w:val="00095877"/>
    <w:rsid w:val="0009618E"/>
    <w:rsid w:val="00096656"/>
    <w:rsid w:val="00096917"/>
    <w:rsid w:val="00097B13"/>
    <w:rsid w:val="00097E79"/>
    <w:rsid w:val="000A0C2C"/>
    <w:rsid w:val="000A236D"/>
    <w:rsid w:val="000A26A4"/>
    <w:rsid w:val="000A3D89"/>
    <w:rsid w:val="000A4144"/>
    <w:rsid w:val="000A48AF"/>
    <w:rsid w:val="000A6297"/>
    <w:rsid w:val="000A664B"/>
    <w:rsid w:val="000A6ED9"/>
    <w:rsid w:val="000A7B85"/>
    <w:rsid w:val="000B05EA"/>
    <w:rsid w:val="000B189B"/>
    <w:rsid w:val="000B1A94"/>
    <w:rsid w:val="000B3487"/>
    <w:rsid w:val="000B38A1"/>
    <w:rsid w:val="000B3D0B"/>
    <w:rsid w:val="000B47E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3E5D"/>
    <w:rsid w:val="000E52C7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2D6F"/>
    <w:rsid w:val="00114124"/>
    <w:rsid w:val="0011600A"/>
    <w:rsid w:val="001176A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977"/>
    <w:rsid w:val="001349F6"/>
    <w:rsid w:val="00134C65"/>
    <w:rsid w:val="001359A6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50B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141"/>
    <w:rsid w:val="00162B72"/>
    <w:rsid w:val="00163689"/>
    <w:rsid w:val="00163A23"/>
    <w:rsid w:val="0016464D"/>
    <w:rsid w:val="00165048"/>
    <w:rsid w:val="0016783B"/>
    <w:rsid w:val="0017010C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44B7"/>
    <w:rsid w:val="00195723"/>
    <w:rsid w:val="00195A47"/>
    <w:rsid w:val="00196880"/>
    <w:rsid w:val="00196ACE"/>
    <w:rsid w:val="00196AE6"/>
    <w:rsid w:val="00196EF5"/>
    <w:rsid w:val="001A09CA"/>
    <w:rsid w:val="001A128A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0157"/>
    <w:rsid w:val="001B1492"/>
    <w:rsid w:val="001B1582"/>
    <w:rsid w:val="001B23BE"/>
    <w:rsid w:val="001B2B05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148D"/>
    <w:rsid w:val="001C20BC"/>
    <w:rsid w:val="001C25AC"/>
    <w:rsid w:val="001C2AFE"/>
    <w:rsid w:val="001C3680"/>
    <w:rsid w:val="001C652D"/>
    <w:rsid w:val="001C783D"/>
    <w:rsid w:val="001C7C66"/>
    <w:rsid w:val="001D0080"/>
    <w:rsid w:val="001D0407"/>
    <w:rsid w:val="001D1430"/>
    <w:rsid w:val="001D1D0D"/>
    <w:rsid w:val="001D2080"/>
    <w:rsid w:val="001D2722"/>
    <w:rsid w:val="001D4D39"/>
    <w:rsid w:val="001D4D74"/>
    <w:rsid w:val="001D51F3"/>
    <w:rsid w:val="001D6D4C"/>
    <w:rsid w:val="001E0CE8"/>
    <w:rsid w:val="001E0DC8"/>
    <w:rsid w:val="001E1255"/>
    <w:rsid w:val="001E1C03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2E09"/>
    <w:rsid w:val="001F413E"/>
    <w:rsid w:val="001F42F7"/>
    <w:rsid w:val="001F47F6"/>
    <w:rsid w:val="001F51D2"/>
    <w:rsid w:val="001F5C16"/>
    <w:rsid w:val="001F66F0"/>
    <w:rsid w:val="001F6859"/>
    <w:rsid w:val="001F7310"/>
    <w:rsid w:val="001F7BEC"/>
    <w:rsid w:val="002004D8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6AEE"/>
    <w:rsid w:val="00220410"/>
    <w:rsid w:val="00220834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BAC"/>
    <w:rsid w:val="00226F09"/>
    <w:rsid w:val="00230159"/>
    <w:rsid w:val="00230E95"/>
    <w:rsid w:val="0023145A"/>
    <w:rsid w:val="00231932"/>
    <w:rsid w:val="002335F1"/>
    <w:rsid w:val="00233AEE"/>
    <w:rsid w:val="00233BFD"/>
    <w:rsid w:val="00233E13"/>
    <w:rsid w:val="00235F07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A17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6D50"/>
    <w:rsid w:val="002621ED"/>
    <w:rsid w:val="00262CD6"/>
    <w:rsid w:val="00263AE5"/>
    <w:rsid w:val="0026479F"/>
    <w:rsid w:val="00264891"/>
    <w:rsid w:val="002648F2"/>
    <w:rsid w:val="00264BCB"/>
    <w:rsid w:val="00267512"/>
    <w:rsid w:val="002705CF"/>
    <w:rsid w:val="002712D7"/>
    <w:rsid w:val="002715E8"/>
    <w:rsid w:val="00272C74"/>
    <w:rsid w:val="00273461"/>
    <w:rsid w:val="00273462"/>
    <w:rsid w:val="002738A9"/>
    <w:rsid w:val="00275086"/>
    <w:rsid w:val="002752AF"/>
    <w:rsid w:val="00275E71"/>
    <w:rsid w:val="00276B9F"/>
    <w:rsid w:val="002774E9"/>
    <w:rsid w:val="00281C25"/>
    <w:rsid w:val="00281DBF"/>
    <w:rsid w:val="00281DD1"/>
    <w:rsid w:val="002823DA"/>
    <w:rsid w:val="00282916"/>
    <w:rsid w:val="002852C1"/>
    <w:rsid w:val="00285874"/>
    <w:rsid w:val="0028612D"/>
    <w:rsid w:val="00287616"/>
    <w:rsid w:val="00287E6F"/>
    <w:rsid w:val="002916E0"/>
    <w:rsid w:val="002918D1"/>
    <w:rsid w:val="0029446D"/>
    <w:rsid w:val="00294783"/>
    <w:rsid w:val="00295273"/>
    <w:rsid w:val="00295428"/>
    <w:rsid w:val="00295BC2"/>
    <w:rsid w:val="00296F5B"/>
    <w:rsid w:val="00297118"/>
    <w:rsid w:val="002A0997"/>
    <w:rsid w:val="002A0BD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6D9"/>
    <w:rsid w:val="002B5EE2"/>
    <w:rsid w:val="002B6DB9"/>
    <w:rsid w:val="002B7C22"/>
    <w:rsid w:val="002C0549"/>
    <w:rsid w:val="002C143C"/>
    <w:rsid w:val="002C251A"/>
    <w:rsid w:val="002C2B45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4E23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58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479"/>
    <w:rsid w:val="003245FD"/>
    <w:rsid w:val="00325145"/>
    <w:rsid w:val="00325C66"/>
    <w:rsid w:val="0033071E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666A"/>
    <w:rsid w:val="00337B6F"/>
    <w:rsid w:val="0034171F"/>
    <w:rsid w:val="00341CBD"/>
    <w:rsid w:val="003423AC"/>
    <w:rsid w:val="0034366F"/>
    <w:rsid w:val="00344B32"/>
    <w:rsid w:val="00344BC0"/>
    <w:rsid w:val="00344E0F"/>
    <w:rsid w:val="00347C09"/>
    <w:rsid w:val="00350EFB"/>
    <w:rsid w:val="00351825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B01"/>
    <w:rsid w:val="003619A0"/>
    <w:rsid w:val="00361BFE"/>
    <w:rsid w:val="00361FF9"/>
    <w:rsid w:val="0036239E"/>
    <w:rsid w:val="00362CD9"/>
    <w:rsid w:val="00364C1E"/>
    <w:rsid w:val="00366072"/>
    <w:rsid w:val="00367457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1CF4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6B43"/>
    <w:rsid w:val="003C6CFC"/>
    <w:rsid w:val="003C7735"/>
    <w:rsid w:val="003D0283"/>
    <w:rsid w:val="003D0A5B"/>
    <w:rsid w:val="003D0D98"/>
    <w:rsid w:val="003D10A1"/>
    <w:rsid w:val="003D15FF"/>
    <w:rsid w:val="003D24D4"/>
    <w:rsid w:val="003D2EC6"/>
    <w:rsid w:val="003D380E"/>
    <w:rsid w:val="003D3D9C"/>
    <w:rsid w:val="003D3DB9"/>
    <w:rsid w:val="003D535E"/>
    <w:rsid w:val="003D5569"/>
    <w:rsid w:val="003D5D44"/>
    <w:rsid w:val="003E03EC"/>
    <w:rsid w:val="003E0B66"/>
    <w:rsid w:val="003E0E02"/>
    <w:rsid w:val="003E1E62"/>
    <w:rsid w:val="003E2AD0"/>
    <w:rsid w:val="003E2B00"/>
    <w:rsid w:val="003E4CAC"/>
    <w:rsid w:val="003E6A4B"/>
    <w:rsid w:val="003E7041"/>
    <w:rsid w:val="003E70EA"/>
    <w:rsid w:val="003E7B37"/>
    <w:rsid w:val="003F01A0"/>
    <w:rsid w:val="003F11CA"/>
    <w:rsid w:val="003F162B"/>
    <w:rsid w:val="003F23A4"/>
    <w:rsid w:val="003F3106"/>
    <w:rsid w:val="003F3B5D"/>
    <w:rsid w:val="003F3E2F"/>
    <w:rsid w:val="003F48CB"/>
    <w:rsid w:val="003F48D7"/>
    <w:rsid w:val="003F49ED"/>
    <w:rsid w:val="003F5B47"/>
    <w:rsid w:val="003F60A2"/>
    <w:rsid w:val="003F70B2"/>
    <w:rsid w:val="003F75B1"/>
    <w:rsid w:val="004013D5"/>
    <w:rsid w:val="00401B5F"/>
    <w:rsid w:val="00402287"/>
    <w:rsid w:val="004022A9"/>
    <w:rsid w:val="00402870"/>
    <w:rsid w:val="00402E6C"/>
    <w:rsid w:val="004030AE"/>
    <w:rsid w:val="00403726"/>
    <w:rsid w:val="004039B5"/>
    <w:rsid w:val="00403C67"/>
    <w:rsid w:val="00403F94"/>
    <w:rsid w:val="004046E8"/>
    <w:rsid w:val="00405071"/>
    <w:rsid w:val="0040592C"/>
    <w:rsid w:val="00406255"/>
    <w:rsid w:val="0040730E"/>
    <w:rsid w:val="004073EF"/>
    <w:rsid w:val="00407DAB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6310"/>
    <w:rsid w:val="00416FAB"/>
    <w:rsid w:val="00417A85"/>
    <w:rsid w:val="004209B5"/>
    <w:rsid w:val="0042201F"/>
    <w:rsid w:val="004227FC"/>
    <w:rsid w:val="00422C8D"/>
    <w:rsid w:val="0042350C"/>
    <w:rsid w:val="004244EE"/>
    <w:rsid w:val="0042486E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60D7"/>
    <w:rsid w:val="0043654D"/>
    <w:rsid w:val="00437EE8"/>
    <w:rsid w:val="00437F57"/>
    <w:rsid w:val="004406C9"/>
    <w:rsid w:val="004416CA"/>
    <w:rsid w:val="00441996"/>
    <w:rsid w:val="0044200E"/>
    <w:rsid w:val="004426B0"/>
    <w:rsid w:val="0044274C"/>
    <w:rsid w:val="00442CA7"/>
    <w:rsid w:val="0044380D"/>
    <w:rsid w:val="00443F7A"/>
    <w:rsid w:val="004440B9"/>
    <w:rsid w:val="00444244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FD4"/>
    <w:rsid w:val="00474552"/>
    <w:rsid w:val="00474BFF"/>
    <w:rsid w:val="00475A05"/>
    <w:rsid w:val="00475FF6"/>
    <w:rsid w:val="0047681A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5E56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CBA"/>
    <w:rsid w:val="004A216E"/>
    <w:rsid w:val="004A390D"/>
    <w:rsid w:val="004A47FF"/>
    <w:rsid w:val="004A513D"/>
    <w:rsid w:val="004A77F7"/>
    <w:rsid w:val="004B04C7"/>
    <w:rsid w:val="004B0DEA"/>
    <w:rsid w:val="004B2241"/>
    <w:rsid w:val="004B24DE"/>
    <w:rsid w:val="004B4224"/>
    <w:rsid w:val="004B4838"/>
    <w:rsid w:val="004B59F0"/>
    <w:rsid w:val="004B5AFE"/>
    <w:rsid w:val="004B62F4"/>
    <w:rsid w:val="004B733F"/>
    <w:rsid w:val="004B7659"/>
    <w:rsid w:val="004B7D46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3FB"/>
    <w:rsid w:val="004D5A65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1AD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828"/>
    <w:rsid w:val="00500D40"/>
    <w:rsid w:val="00501066"/>
    <w:rsid w:val="005026FB"/>
    <w:rsid w:val="00503524"/>
    <w:rsid w:val="0050405C"/>
    <w:rsid w:val="005044E2"/>
    <w:rsid w:val="005052BD"/>
    <w:rsid w:val="00512D28"/>
    <w:rsid w:val="005131EC"/>
    <w:rsid w:val="0051348B"/>
    <w:rsid w:val="0051421D"/>
    <w:rsid w:val="00514B2B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460"/>
    <w:rsid w:val="005234FB"/>
    <w:rsid w:val="0052400D"/>
    <w:rsid w:val="00524387"/>
    <w:rsid w:val="00525B15"/>
    <w:rsid w:val="00525E71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5198"/>
    <w:rsid w:val="005366FD"/>
    <w:rsid w:val="00536B8D"/>
    <w:rsid w:val="005372F2"/>
    <w:rsid w:val="00537341"/>
    <w:rsid w:val="00537484"/>
    <w:rsid w:val="005378CC"/>
    <w:rsid w:val="00537E08"/>
    <w:rsid w:val="00540E22"/>
    <w:rsid w:val="00541662"/>
    <w:rsid w:val="00541A16"/>
    <w:rsid w:val="00541C9F"/>
    <w:rsid w:val="005422EB"/>
    <w:rsid w:val="00542AA5"/>
    <w:rsid w:val="00543D02"/>
    <w:rsid w:val="00544015"/>
    <w:rsid w:val="00544506"/>
    <w:rsid w:val="00544E93"/>
    <w:rsid w:val="00546126"/>
    <w:rsid w:val="00550110"/>
    <w:rsid w:val="00550420"/>
    <w:rsid w:val="00551159"/>
    <w:rsid w:val="00551C6E"/>
    <w:rsid w:val="00552065"/>
    <w:rsid w:val="00552323"/>
    <w:rsid w:val="00553690"/>
    <w:rsid w:val="00554D5F"/>
    <w:rsid w:val="00554D7B"/>
    <w:rsid w:val="00556186"/>
    <w:rsid w:val="005567C7"/>
    <w:rsid w:val="00560377"/>
    <w:rsid w:val="00561809"/>
    <w:rsid w:val="005623DE"/>
    <w:rsid w:val="005625F4"/>
    <w:rsid w:val="00563FBF"/>
    <w:rsid w:val="00564D40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64D"/>
    <w:rsid w:val="005850F7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39B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F76"/>
    <w:rsid w:val="005B2194"/>
    <w:rsid w:val="005B2EF4"/>
    <w:rsid w:val="005B43C8"/>
    <w:rsid w:val="005B4C2B"/>
    <w:rsid w:val="005B507D"/>
    <w:rsid w:val="005B6598"/>
    <w:rsid w:val="005B6A17"/>
    <w:rsid w:val="005B74A1"/>
    <w:rsid w:val="005C00E1"/>
    <w:rsid w:val="005C12B6"/>
    <w:rsid w:val="005C1AA6"/>
    <w:rsid w:val="005C1AD4"/>
    <w:rsid w:val="005C1D14"/>
    <w:rsid w:val="005C1DF3"/>
    <w:rsid w:val="005C3C10"/>
    <w:rsid w:val="005C3E01"/>
    <w:rsid w:val="005C43C8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0BDC"/>
    <w:rsid w:val="005D189B"/>
    <w:rsid w:val="005D1EA3"/>
    <w:rsid w:val="005D2BAC"/>
    <w:rsid w:val="005D38AF"/>
    <w:rsid w:val="005D49E7"/>
    <w:rsid w:val="005D6958"/>
    <w:rsid w:val="005D7796"/>
    <w:rsid w:val="005E1AE5"/>
    <w:rsid w:val="005E2A5E"/>
    <w:rsid w:val="005E34EE"/>
    <w:rsid w:val="005E3FB4"/>
    <w:rsid w:val="005E4473"/>
    <w:rsid w:val="005E5B92"/>
    <w:rsid w:val="005E6BCB"/>
    <w:rsid w:val="005E70DD"/>
    <w:rsid w:val="005E730B"/>
    <w:rsid w:val="005E7851"/>
    <w:rsid w:val="005E7898"/>
    <w:rsid w:val="005E7BBA"/>
    <w:rsid w:val="005F0CA6"/>
    <w:rsid w:val="005F1042"/>
    <w:rsid w:val="005F14D7"/>
    <w:rsid w:val="005F19BB"/>
    <w:rsid w:val="005F1A01"/>
    <w:rsid w:val="005F5101"/>
    <w:rsid w:val="005F5809"/>
    <w:rsid w:val="005F680F"/>
    <w:rsid w:val="005F6B70"/>
    <w:rsid w:val="005F6EDC"/>
    <w:rsid w:val="005F7189"/>
    <w:rsid w:val="005F719A"/>
    <w:rsid w:val="006005B3"/>
    <w:rsid w:val="006006CB"/>
    <w:rsid w:val="00601FE6"/>
    <w:rsid w:val="00602DE1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4BF6"/>
    <w:rsid w:val="0061594A"/>
    <w:rsid w:val="00616BB1"/>
    <w:rsid w:val="00617373"/>
    <w:rsid w:val="0062006A"/>
    <w:rsid w:val="00621773"/>
    <w:rsid w:val="006233D5"/>
    <w:rsid w:val="00624621"/>
    <w:rsid w:val="00624F1C"/>
    <w:rsid w:val="0062537E"/>
    <w:rsid w:val="00625689"/>
    <w:rsid w:val="006257AB"/>
    <w:rsid w:val="00631112"/>
    <w:rsid w:val="006316BC"/>
    <w:rsid w:val="00631910"/>
    <w:rsid w:val="00631A7C"/>
    <w:rsid w:val="00632250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9FF"/>
    <w:rsid w:val="00641C37"/>
    <w:rsid w:val="00642599"/>
    <w:rsid w:val="00642631"/>
    <w:rsid w:val="00642D5D"/>
    <w:rsid w:val="00642F4A"/>
    <w:rsid w:val="00643D7E"/>
    <w:rsid w:val="006443FC"/>
    <w:rsid w:val="00645910"/>
    <w:rsid w:val="006471D5"/>
    <w:rsid w:val="0065034F"/>
    <w:rsid w:val="006505C2"/>
    <w:rsid w:val="006506D4"/>
    <w:rsid w:val="00651108"/>
    <w:rsid w:val="00651292"/>
    <w:rsid w:val="00651C3F"/>
    <w:rsid w:val="006529F5"/>
    <w:rsid w:val="00652AE1"/>
    <w:rsid w:val="006532D6"/>
    <w:rsid w:val="0065385E"/>
    <w:rsid w:val="00654655"/>
    <w:rsid w:val="00654878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58B1"/>
    <w:rsid w:val="00665CF1"/>
    <w:rsid w:val="00665D99"/>
    <w:rsid w:val="006661BE"/>
    <w:rsid w:val="00666406"/>
    <w:rsid w:val="00666ECF"/>
    <w:rsid w:val="00667520"/>
    <w:rsid w:val="00667FCC"/>
    <w:rsid w:val="00667FE9"/>
    <w:rsid w:val="00670808"/>
    <w:rsid w:val="00673019"/>
    <w:rsid w:val="006741CD"/>
    <w:rsid w:val="006746C5"/>
    <w:rsid w:val="00674943"/>
    <w:rsid w:val="006778DE"/>
    <w:rsid w:val="006779AA"/>
    <w:rsid w:val="00680EEC"/>
    <w:rsid w:val="006818DB"/>
    <w:rsid w:val="00682247"/>
    <w:rsid w:val="00682B6A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EAB"/>
    <w:rsid w:val="00696293"/>
    <w:rsid w:val="006967F9"/>
    <w:rsid w:val="00696A91"/>
    <w:rsid w:val="00696E24"/>
    <w:rsid w:val="00697694"/>
    <w:rsid w:val="00697DD5"/>
    <w:rsid w:val="006A0263"/>
    <w:rsid w:val="006A0C70"/>
    <w:rsid w:val="006A1B51"/>
    <w:rsid w:val="006A20E0"/>
    <w:rsid w:val="006A24C8"/>
    <w:rsid w:val="006A2CFA"/>
    <w:rsid w:val="006A69C1"/>
    <w:rsid w:val="006A7A28"/>
    <w:rsid w:val="006B1FCC"/>
    <w:rsid w:val="006B2258"/>
    <w:rsid w:val="006B2340"/>
    <w:rsid w:val="006B293D"/>
    <w:rsid w:val="006B2C0C"/>
    <w:rsid w:val="006B327A"/>
    <w:rsid w:val="006B3288"/>
    <w:rsid w:val="006B5F08"/>
    <w:rsid w:val="006B6594"/>
    <w:rsid w:val="006C163F"/>
    <w:rsid w:val="006C305C"/>
    <w:rsid w:val="006C3159"/>
    <w:rsid w:val="006C33D4"/>
    <w:rsid w:val="006C3F7D"/>
    <w:rsid w:val="006D09D3"/>
    <w:rsid w:val="006D128F"/>
    <w:rsid w:val="006D13DC"/>
    <w:rsid w:val="006D1AAE"/>
    <w:rsid w:val="006D29C8"/>
    <w:rsid w:val="006D7F28"/>
    <w:rsid w:val="006E1B0E"/>
    <w:rsid w:val="006E269E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B38"/>
    <w:rsid w:val="006F44C1"/>
    <w:rsid w:val="006F50FD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9FB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7E1"/>
    <w:rsid w:val="00740511"/>
    <w:rsid w:val="007409DD"/>
    <w:rsid w:val="00741CE8"/>
    <w:rsid w:val="0074459F"/>
    <w:rsid w:val="00744779"/>
    <w:rsid w:val="007454E2"/>
    <w:rsid w:val="00747EE3"/>
    <w:rsid w:val="0075013C"/>
    <w:rsid w:val="007508A6"/>
    <w:rsid w:val="00752BBA"/>
    <w:rsid w:val="0075323C"/>
    <w:rsid w:val="00753955"/>
    <w:rsid w:val="007544E0"/>
    <w:rsid w:val="00756C0C"/>
    <w:rsid w:val="00756F24"/>
    <w:rsid w:val="00757414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276"/>
    <w:rsid w:val="007711D3"/>
    <w:rsid w:val="00771DE5"/>
    <w:rsid w:val="00771E33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3D2"/>
    <w:rsid w:val="007853E6"/>
    <w:rsid w:val="00786508"/>
    <w:rsid w:val="007872C3"/>
    <w:rsid w:val="007872E1"/>
    <w:rsid w:val="0079077A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442D"/>
    <w:rsid w:val="00794D66"/>
    <w:rsid w:val="007950C1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C0527"/>
    <w:rsid w:val="007C0C9C"/>
    <w:rsid w:val="007C25A7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0B2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F041F"/>
    <w:rsid w:val="007F199B"/>
    <w:rsid w:val="007F1EEB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446F"/>
    <w:rsid w:val="00804A6D"/>
    <w:rsid w:val="00805C64"/>
    <w:rsid w:val="00806C3C"/>
    <w:rsid w:val="00806CB1"/>
    <w:rsid w:val="0080775A"/>
    <w:rsid w:val="00810857"/>
    <w:rsid w:val="00810A1D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3"/>
    <w:rsid w:val="00827F39"/>
    <w:rsid w:val="00830C40"/>
    <w:rsid w:val="00831024"/>
    <w:rsid w:val="00831273"/>
    <w:rsid w:val="008323B8"/>
    <w:rsid w:val="00833B3C"/>
    <w:rsid w:val="00834053"/>
    <w:rsid w:val="00834746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E1E"/>
    <w:rsid w:val="008510B6"/>
    <w:rsid w:val="008513DA"/>
    <w:rsid w:val="0085183F"/>
    <w:rsid w:val="00851D08"/>
    <w:rsid w:val="00852627"/>
    <w:rsid w:val="00853372"/>
    <w:rsid w:val="00853C41"/>
    <w:rsid w:val="008548B0"/>
    <w:rsid w:val="00855918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7B1C"/>
    <w:rsid w:val="0087046A"/>
    <w:rsid w:val="008718EA"/>
    <w:rsid w:val="0087190F"/>
    <w:rsid w:val="00871D73"/>
    <w:rsid w:val="0087272A"/>
    <w:rsid w:val="0087286A"/>
    <w:rsid w:val="00873DC5"/>
    <w:rsid w:val="00874CA4"/>
    <w:rsid w:val="00875B0C"/>
    <w:rsid w:val="00876808"/>
    <w:rsid w:val="008769BB"/>
    <w:rsid w:val="00877920"/>
    <w:rsid w:val="00882369"/>
    <w:rsid w:val="008824C8"/>
    <w:rsid w:val="00883455"/>
    <w:rsid w:val="00883AD4"/>
    <w:rsid w:val="00885316"/>
    <w:rsid w:val="00885A29"/>
    <w:rsid w:val="00886F62"/>
    <w:rsid w:val="0088706E"/>
    <w:rsid w:val="0088771B"/>
    <w:rsid w:val="0089163C"/>
    <w:rsid w:val="0089166C"/>
    <w:rsid w:val="00891D39"/>
    <w:rsid w:val="00891DB3"/>
    <w:rsid w:val="008921D4"/>
    <w:rsid w:val="00893318"/>
    <w:rsid w:val="008937BC"/>
    <w:rsid w:val="00895857"/>
    <w:rsid w:val="008965D5"/>
    <w:rsid w:val="00896DE6"/>
    <w:rsid w:val="0089748C"/>
    <w:rsid w:val="008A1CDE"/>
    <w:rsid w:val="008A23DE"/>
    <w:rsid w:val="008A246C"/>
    <w:rsid w:val="008A2D92"/>
    <w:rsid w:val="008A3C13"/>
    <w:rsid w:val="008A3D35"/>
    <w:rsid w:val="008A3E41"/>
    <w:rsid w:val="008A44E2"/>
    <w:rsid w:val="008A4878"/>
    <w:rsid w:val="008A4C02"/>
    <w:rsid w:val="008A5283"/>
    <w:rsid w:val="008A5952"/>
    <w:rsid w:val="008A6CE5"/>
    <w:rsid w:val="008A76E0"/>
    <w:rsid w:val="008B1B9E"/>
    <w:rsid w:val="008B20F2"/>
    <w:rsid w:val="008B4029"/>
    <w:rsid w:val="008B42F7"/>
    <w:rsid w:val="008B5198"/>
    <w:rsid w:val="008B5EDA"/>
    <w:rsid w:val="008B774E"/>
    <w:rsid w:val="008C178E"/>
    <w:rsid w:val="008C1B8A"/>
    <w:rsid w:val="008C255F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CA1"/>
    <w:rsid w:val="008D2D1E"/>
    <w:rsid w:val="008D333B"/>
    <w:rsid w:val="008D350C"/>
    <w:rsid w:val="008D5A77"/>
    <w:rsid w:val="008D644B"/>
    <w:rsid w:val="008D6C5F"/>
    <w:rsid w:val="008E04C7"/>
    <w:rsid w:val="008E0D1C"/>
    <w:rsid w:val="008E2BF0"/>
    <w:rsid w:val="008E2D57"/>
    <w:rsid w:val="008E32D5"/>
    <w:rsid w:val="008E4412"/>
    <w:rsid w:val="008E5514"/>
    <w:rsid w:val="008E5E16"/>
    <w:rsid w:val="008E6700"/>
    <w:rsid w:val="008E7C6F"/>
    <w:rsid w:val="008F5320"/>
    <w:rsid w:val="008F5377"/>
    <w:rsid w:val="008F5963"/>
    <w:rsid w:val="008F5DD9"/>
    <w:rsid w:val="008F61F6"/>
    <w:rsid w:val="008F63BD"/>
    <w:rsid w:val="008F6524"/>
    <w:rsid w:val="008F75C4"/>
    <w:rsid w:val="008F7FBF"/>
    <w:rsid w:val="009016FD"/>
    <w:rsid w:val="00903745"/>
    <w:rsid w:val="00904519"/>
    <w:rsid w:val="0090490E"/>
    <w:rsid w:val="00905630"/>
    <w:rsid w:val="00905D5D"/>
    <w:rsid w:val="00906F28"/>
    <w:rsid w:val="00907B08"/>
    <w:rsid w:val="0091022C"/>
    <w:rsid w:val="00910D39"/>
    <w:rsid w:val="009113B5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608F"/>
    <w:rsid w:val="009263A2"/>
    <w:rsid w:val="00926DD9"/>
    <w:rsid w:val="009279FE"/>
    <w:rsid w:val="00930AD2"/>
    <w:rsid w:val="00930C59"/>
    <w:rsid w:val="0093107B"/>
    <w:rsid w:val="009316D4"/>
    <w:rsid w:val="00931965"/>
    <w:rsid w:val="00931BBD"/>
    <w:rsid w:val="009321ED"/>
    <w:rsid w:val="009324A8"/>
    <w:rsid w:val="0093252D"/>
    <w:rsid w:val="009328A3"/>
    <w:rsid w:val="00933431"/>
    <w:rsid w:val="00934AC3"/>
    <w:rsid w:val="00935039"/>
    <w:rsid w:val="009350CD"/>
    <w:rsid w:val="00935D09"/>
    <w:rsid w:val="00936A2D"/>
    <w:rsid w:val="0093709B"/>
    <w:rsid w:val="0094001E"/>
    <w:rsid w:val="00940045"/>
    <w:rsid w:val="0094072C"/>
    <w:rsid w:val="009408D3"/>
    <w:rsid w:val="009408F8"/>
    <w:rsid w:val="00942098"/>
    <w:rsid w:val="0094212A"/>
    <w:rsid w:val="00942B4C"/>
    <w:rsid w:val="00943F56"/>
    <w:rsid w:val="009449B6"/>
    <w:rsid w:val="00944B06"/>
    <w:rsid w:val="0095097B"/>
    <w:rsid w:val="0095196F"/>
    <w:rsid w:val="00951A41"/>
    <w:rsid w:val="00951F19"/>
    <w:rsid w:val="009526AD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5B42"/>
    <w:rsid w:val="009763D0"/>
    <w:rsid w:val="00977FFB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12C0"/>
    <w:rsid w:val="009927DA"/>
    <w:rsid w:val="00994320"/>
    <w:rsid w:val="00994D79"/>
    <w:rsid w:val="0099530B"/>
    <w:rsid w:val="009A0064"/>
    <w:rsid w:val="009A0738"/>
    <w:rsid w:val="009A0E27"/>
    <w:rsid w:val="009A1419"/>
    <w:rsid w:val="009A14C4"/>
    <w:rsid w:val="009A2B68"/>
    <w:rsid w:val="009A2C00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EE0"/>
    <w:rsid w:val="009C426C"/>
    <w:rsid w:val="009C4737"/>
    <w:rsid w:val="009C71FC"/>
    <w:rsid w:val="009D0CBF"/>
    <w:rsid w:val="009D1A92"/>
    <w:rsid w:val="009D2B85"/>
    <w:rsid w:val="009D3905"/>
    <w:rsid w:val="009D5A73"/>
    <w:rsid w:val="009D7451"/>
    <w:rsid w:val="009E069A"/>
    <w:rsid w:val="009E0AFF"/>
    <w:rsid w:val="009E1BA0"/>
    <w:rsid w:val="009E2B77"/>
    <w:rsid w:val="009E3BB4"/>
    <w:rsid w:val="009E4457"/>
    <w:rsid w:val="009E45D0"/>
    <w:rsid w:val="009E4689"/>
    <w:rsid w:val="009E4CA0"/>
    <w:rsid w:val="009E4D21"/>
    <w:rsid w:val="009E5906"/>
    <w:rsid w:val="009E610F"/>
    <w:rsid w:val="009E6375"/>
    <w:rsid w:val="009E7206"/>
    <w:rsid w:val="009F1005"/>
    <w:rsid w:val="009F1542"/>
    <w:rsid w:val="009F1F46"/>
    <w:rsid w:val="009F1F8A"/>
    <w:rsid w:val="009F267C"/>
    <w:rsid w:val="009F2AB4"/>
    <w:rsid w:val="009F2D06"/>
    <w:rsid w:val="009F39E3"/>
    <w:rsid w:val="009F3A32"/>
    <w:rsid w:val="009F3D24"/>
    <w:rsid w:val="009F4DA3"/>
    <w:rsid w:val="009F5819"/>
    <w:rsid w:val="009F6C40"/>
    <w:rsid w:val="009F6CE8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656"/>
    <w:rsid w:val="00A105C7"/>
    <w:rsid w:val="00A12E61"/>
    <w:rsid w:val="00A14772"/>
    <w:rsid w:val="00A152F2"/>
    <w:rsid w:val="00A16554"/>
    <w:rsid w:val="00A172CC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6787"/>
    <w:rsid w:val="00A268BA"/>
    <w:rsid w:val="00A27C06"/>
    <w:rsid w:val="00A30333"/>
    <w:rsid w:val="00A30F36"/>
    <w:rsid w:val="00A317AE"/>
    <w:rsid w:val="00A31E38"/>
    <w:rsid w:val="00A33307"/>
    <w:rsid w:val="00A33441"/>
    <w:rsid w:val="00A33B33"/>
    <w:rsid w:val="00A34BCA"/>
    <w:rsid w:val="00A34E37"/>
    <w:rsid w:val="00A35F39"/>
    <w:rsid w:val="00A366AD"/>
    <w:rsid w:val="00A3760E"/>
    <w:rsid w:val="00A40187"/>
    <w:rsid w:val="00A40744"/>
    <w:rsid w:val="00A41826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A85"/>
    <w:rsid w:val="00A54271"/>
    <w:rsid w:val="00A543E7"/>
    <w:rsid w:val="00A54451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242A"/>
    <w:rsid w:val="00A62702"/>
    <w:rsid w:val="00A62D6E"/>
    <w:rsid w:val="00A62DC8"/>
    <w:rsid w:val="00A63C43"/>
    <w:rsid w:val="00A640A5"/>
    <w:rsid w:val="00A648C4"/>
    <w:rsid w:val="00A65009"/>
    <w:rsid w:val="00A70CB5"/>
    <w:rsid w:val="00A719B9"/>
    <w:rsid w:val="00A72C1E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7F"/>
    <w:rsid w:val="00A941F0"/>
    <w:rsid w:val="00A946CF"/>
    <w:rsid w:val="00A955F7"/>
    <w:rsid w:val="00A96087"/>
    <w:rsid w:val="00A962AF"/>
    <w:rsid w:val="00A96DA1"/>
    <w:rsid w:val="00AA0163"/>
    <w:rsid w:val="00AA1157"/>
    <w:rsid w:val="00AA1A1D"/>
    <w:rsid w:val="00AA277E"/>
    <w:rsid w:val="00AA3064"/>
    <w:rsid w:val="00AA3268"/>
    <w:rsid w:val="00AA39AF"/>
    <w:rsid w:val="00AA5693"/>
    <w:rsid w:val="00AA5D7F"/>
    <w:rsid w:val="00AA68DD"/>
    <w:rsid w:val="00AB0A31"/>
    <w:rsid w:val="00AB0D22"/>
    <w:rsid w:val="00AB0EEF"/>
    <w:rsid w:val="00AB0FA2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0D2"/>
    <w:rsid w:val="00AC5153"/>
    <w:rsid w:val="00AC5B9C"/>
    <w:rsid w:val="00AC73B9"/>
    <w:rsid w:val="00AC7A6E"/>
    <w:rsid w:val="00AD0964"/>
    <w:rsid w:val="00AD1C7F"/>
    <w:rsid w:val="00AD4029"/>
    <w:rsid w:val="00AD419F"/>
    <w:rsid w:val="00AD492E"/>
    <w:rsid w:val="00AD4E29"/>
    <w:rsid w:val="00AD4EBD"/>
    <w:rsid w:val="00AD6AA6"/>
    <w:rsid w:val="00AD6C5F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2D9F"/>
    <w:rsid w:val="00AF3EA4"/>
    <w:rsid w:val="00AF4326"/>
    <w:rsid w:val="00AF598F"/>
    <w:rsid w:val="00AF5E6E"/>
    <w:rsid w:val="00AF6D2B"/>
    <w:rsid w:val="00AF6D65"/>
    <w:rsid w:val="00AF70F9"/>
    <w:rsid w:val="00AF7995"/>
    <w:rsid w:val="00AF7E31"/>
    <w:rsid w:val="00B00482"/>
    <w:rsid w:val="00B007C3"/>
    <w:rsid w:val="00B01809"/>
    <w:rsid w:val="00B01C37"/>
    <w:rsid w:val="00B02164"/>
    <w:rsid w:val="00B047E6"/>
    <w:rsid w:val="00B0524A"/>
    <w:rsid w:val="00B076FA"/>
    <w:rsid w:val="00B1163A"/>
    <w:rsid w:val="00B12EC2"/>
    <w:rsid w:val="00B12FD0"/>
    <w:rsid w:val="00B14E6B"/>
    <w:rsid w:val="00B15297"/>
    <w:rsid w:val="00B15755"/>
    <w:rsid w:val="00B1692C"/>
    <w:rsid w:val="00B1710C"/>
    <w:rsid w:val="00B17B90"/>
    <w:rsid w:val="00B20356"/>
    <w:rsid w:val="00B23478"/>
    <w:rsid w:val="00B23CB7"/>
    <w:rsid w:val="00B24D56"/>
    <w:rsid w:val="00B25086"/>
    <w:rsid w:val="00B25547"/>
    <w:rsid w:val="00B2567E"/>
    <w:rsid w:val="00B27993"/>
    <w:rsid w:val="00B279EF"/>
    <w:rsid w:val="00B27A99"/>
    <w:rsid w:val="00B27E80"/>
    <w:rsid w:val="00B31080"/>
    <w:rsid w:val="00B33421"/>
    <w:rsid w:val="00B35222"/>
    <w:rsid w:val="00B3528A"/>
    <w:rsid w:val="00B35C4E"/>
    <w:rsid w:val="00B4044F"/>
    <w:rsid w:val="00B4143A"/>
    <w:rsid w:val="00B41FD2"/>
    <w:rsid w:val="00B43AF3"/>
    <w:rsid w:val="00B446EB"/>
    <w:rsid w:val="00B4486B"/>
    <w:rsid w:val="00B47882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DC0"/>
    <w:rsid w:val="00B54ADC"/>
    <w:rsid w:val="00B5558D"/>
    <w:rsid w:val="00B556B5"/>
    <w:rsid w:val="00B56CAC"/>
    <w:rsid w:val="00B5762A"/>
    <w:rsid w:val="00B60F54"/>
    <w:rsid w:val="00B61626"/>
    <w:rsid w:val="00B618FD"/>
    <w:rsid w:val="00B61D75"/>
    <w:rsid w:val="00B634E4"/>
    <w:rsid w:val="00B635C1"/>
    <w:rsid w:val="00B6421C"/>
    <w:rsid w:val="00B64FA4"/>
    <w:rsid w:val="00B6592B"/>
    <w:rsid w:val="00B65D12"/>
    <w:rsid w:val="00B6672F"/>
    <w:rsid w:val="00B66869"/>
    <w:rsid w:val="00B67436"/>
    <w:rsid w:val="00B677B0"/>
    <w:rsid w:val="00B67C9C"/>
    <w:rsid w:val="00B67D7D"/>
    <w:rsid w:val="00B701ED"/>
    <w:rsid w:val="00B71B08"/>
    <w:rsid w:val="00B72E96"/>
    <w:rsid w:val="00B7309C"/>
    <w:rsid w:val="00B737B2"/>
    <w:rsid w:val="00B74589"/>
    <w:rsid w:val="00B750DC"/>
    <w:rsid w:val="00B757CF"/>
    <w:rsid w:val="00B7595C"/>
    <w:rsid w:val="00B7680B"/>
    <w:rsid w:val="00B77A72"/>
    <w:rsid w:val="00B80ECD"/>
    <w:rsid w:val="00B81040"/>
    <w:rsid w:val="00B82903"/>
    <w:rsid w:val="00B82988"/>
    <w:rsid w:val="00B83BAB"/>
    <w:rsid w:val="00B84AD3"/>
    <w:rsid w:val="00B84EAC"/>
    <w:rsid w:val="00B8650D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2F17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19E9"/>
    <w:rsid w:val="00BB5278"/>
    <w:rsid w:val="00BB5B5A"/>
    <w:rsid w:val="00BB683F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6C2D"/>
    <w:rsid w:val="00BC7324"/>
    <w:rsid w:val="00BD05E8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5106"/>
    <w:rsid w:val="00BF6AFC"/>
    <w:rsid w:val="00BF6C5C"/>
    <w:rsid w:val="00BF6C7C"/>
    <w:rsid w:val="00C01A9D"/>
    <w:rsid w:val="00C02AC6"/>
    <w:rsid w:val="00C032A0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1102D"/>
    <w:rsid w:val="00C1132B"/>
    <w:rsid w:val="00C13AE6"/>
    <w:rsid w:val="00C13C2C"/>
    <w:rsid w:val="00C141D4"/>
    <w:rsid w:val="00C142C4"/>
    <w:rsid w:val="00C15688"/>
    <w:rsid w:val="00C15A8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B5D"/>
    <w:rsid w:val="00C25EE5"/>
    <w:rsid w:val="00C26160"/>
    <w:rsid w:val="00C272A7"/>
    <w:rsid w:val="00C276D6"/>
    <w:rsid w:val="00C30D85"/>
    <w:rsid w:val="00C334DF"/>
    <w:rsid w:val="00C336CE"/>
    <w:rsid w:val="00C33DA8"/>
    <w:rsid w:val="00C34F61"/>
    <w:rsid w:val="00C34FF7"/>
    <w:rsid w:val="00C35229"/>
    <w:rsid w:val="00C3559E"/>
    <w:rsid w:val="00C3635A"/>
    <w:rsid w:val="00C363CD"/>
    <w:rsid w:val="00C378A5"/>
    <w:rsid w:val="00C37A0E"/>
    <w:rsid w:val="00C40B8A"/>
    <w:rsid w:val="00C41299"/>
    <w:rsid w:val="00C41D28"/>
    <w:rsid w:val="00C446F8"/>
    <w:rsid w:val="00C448E1"/>
    <w:rsid w:val="00C44D1E"/>
    <w:rsid w:val="00C45424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40B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6D85"/>
    <w:rsid w:val="00C67BFD"/>
    <w:rsid w:val="00C67C12"/>
    <w:rsid w:val="00C67D3B"/>
    <w:rsid w:val="00C7047D"/>
    <w:rsid w:val="00C739E9"/>
    <w:rsid w:val="00C74629"/>
    <w:rsid w:val="00C75C56"/>
    <w:rsid w:val="00C765AE"/>
    <w:rsid w:val="00C76A3A"/>
    <w:rsid w:val="00C77DE7"/>
    <w:rsid w:val="00C808E1"/>
    <w:rsid w:val="00C809CF"/>
    <w:rsid w:val="00C810AF"/>
    <w:rsid w:val="00C82631"/>
    <w:rsid w:val="00C83293"/>
    <w:rsid w:val="00C835B3"/>
    <w:rsid w:val="00C84122"/>
    <w:rsid w:val="00C84874"/>
    <w:rsid w:val="00C84EB7"/>
    <w:rsid w:val="00C85A7F"/>
    <w:rsid w:val="00C86F0F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74B0"/>
    <w:rsid w:val="00CA77D1"/>
    <w:rsid w:val="00CB05C8"/>
    <w:rsid w:val="00CB19A3"/>
    <w:rsid w:val="00CB2F35"/>
    <w:rsid w:val="00CB3E3F"/>
    <w:rsid w:val="00CB48B8"/>
    <w:rsid w:val="00CB5DC5"/>
    <w:rsid w:val="00CB610C"/>
    <w:rsid w:val="00CB6B61"/>
    <w:rsid w:val="00CC010A"/>
    <w:rsid w:val="00CC0B4D"/>
    <w:rsid w:val="00CC0C70"/>
    <w:rsid w:val="00CC1902"/>
    <w:rsid w:val="00CC306C"/>
    <w:rsid w:val="00CC3427"/>
    <w:rsid w:val="00CC5CE9"/>
    <w:rsid w:val="00CC5E67"/>
    <w:rsid w:val="00CC61FD"/>
    <w:rsid w:val="00CC6BB1"/>
    <w:rsid w:val="00CC7AD8"/>
    <w:rsid w:val="00CC7E50"/>
    <w:rsid w:val="00CD0231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9A4"/>
    <w:rsid w:val="00CE2092"/>
    <w:rsid w:val="00CE23AA"/>
    <w:rsid w:val="00CE26C2"/>
    <w:rsid w:val="00CE292F"/>
    <w:rsid w:val="00CE4326"/>
    <w:rsid w:val="00CE6308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3A1"/>
    <w:rsid w:val="00D05AF5"/>
    <w:rsid w:val="00D07268"/>
    <w:rsid w:val="00D07BC2"/>
    <w:rsid w:val="00D125F0"/>
    <w:rsid w:val="00D12D08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E98"/>
    <w:rsid w:val="00D25F6A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273C"/>
    <w:rsid w:val="00D4316B"/>
    <w:rsid w:val="00D44182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1D71"/>
    <w:rsid w:val="00D620A8"/>
    <w:rsid w:val="00D62F5D"/>
    <w:rsid w:val="00D62FA2"/>
    <w:rsid w:val="00D630F3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567D"/>
    <w:rsid w:val="00D76009"/>
    <w:rsid w:val="00D765C5"/>
    <w:rsid w:val="00D77961"/>
    <w:rsid w:val="00D805DF"/>
    <w:rsid w:val="00D808BD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49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83C"/>
    <w:rsid w:val="00DA6FEC"/>
    <w:rsid w:val="00DB15CB"/>
    <w:rsid w:val="00DB1A1B"/>
    <w:rsid w:val="00DB1DB0"/>
    <w:rsid w:val="00DB1E93"/>
    <w:rsid w:val="00DB1F56"/>
    <w:rsid w:val="00DB382E"/>
    <w:rsid w:val="00DB3BD6"/>
    <w:rsid w:val="00DB3F21"/>
    <w:rsid w:val="00DB408F"/>
    <w:rsid w:val="00DB42F7"/>
    <w:rsid w:val="00DB4642"/>
    <w:rsid w:val="00DB65A0"/>
    <w:rsid w:val="00DB67B8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F4B"/>
    <w:rsid w:val="00DE14E1"/>
    <w:rsid w:val="00DE184F"/>
    <w:rsid w:val="00DE1E9C"/>
    <w:rsid w:val="00DE26A0"/>
    <w:rsid w:val="00DE2974"/>
    <w:rsid w:val="00DE2A06"/>
    <w:rsid w:val="00DE3EA0"/>
    <w:rsid w:val="00DE422A"/>
    <w:rsid w:val="00DE4AAC"/>
    <w:rsid w:val="00DE511B"/>
    <w:rsid w:val="00DE66DE"/>
    <w:rsid w:val="00DE6C45"/>
    <w:rsid w:val="00DE7706"/>
    <w:rsid w:val="00DF0313"/>
    <w:rsid w:val="00DF4074"/>
    <w:rsid w:val="00DF4E0C"/>
    <w:rsid w:val="00DF4E48"/>
    <w:rsid w:val="00DF54AD"/>
    <w:rsid w:val="00DF54B3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FD8"/>
    <w:rsid w:val="00E109F8"/>
    <w:rsid w:val="00E10A3B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43A0"/>
    <w:rsid w:val="00E25024"/>
    <w:rsid w:val="00E251CC"/>
    <w:rsid w:val="00E2567C"/>
    <w:rsid w:val="00E25735"/>
    <w:rsid w:val="00E25BFE"/>
    <w:rsid w:val="00E266D1"/>
    <w:rsid w:val="00E272E0"/>
    <w:rsid w:val="00E27357"/>
    <w:rsid w:val="00E30312"/>
    <w:rsid w:val="00E309CB"/>
    <w:rsid w:val="00E33724"/>
    <w:rsid w:val="00E35364"/>
    <w:rsid w:val="00E415C7"/>
    <w:rsid w:val="00E418E2"/>
    <w:rsid w:val="00E41EA6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3E09"/>
    <w:rsid w:val="00E543B4"/>
    <w:rsid w:val="00E5444A"/>
    <w:rsid w:val="00E56DFB"/>
    <w:rsid w:val="00E57D09"/>
    <w:rsid w:val="00E606E4"/>
    <w:rsid w:val="00E60BC1"/>
    <w:rsid w:val="00E6120C"/>
    <w:rsid w:val="00E61335"/>
    <w:rsid w:val="00E62325"/>
    <w:rsid w:val="00E62C10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1C62"/>
    <w:rsid w:val="00E82C08"/>
    <w:rsid w:val="00E834F7"/>
    <w:rsid w:val="00E84F53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5C1"/>
    <w:rsid w:val="00EA0A0C"/>
    <w:rsid w:val="00EA0A9B"/>
    <w:rsid w:val="00EA1899"/>
    <w:rsid w:val="00EA18AA"/>
    <w:rsid w:val="00EA28C2"/>
    <w:rsid w:val="00EA308D"/>
    <w:rsid w:val="00EA358C"/>
    <w:rsid w:val="00EA3FCB"/>
    <w:rsid w:val="00EA42DE"/>
    <w:rsid w:val="00EA55E2"/>
    <w:rsid w:val="00EA5E5A"/>
    <w:rsid w:val="00EA67ED"/>
    <w:rsid w:val="00EA6D7F"/>
    <w:rsid w:val="00EA75D1"/>
    <w:rsid w:val="00EB4563"/>
    <w:rsid w:val="00EB4F34"/>
    <w:rsid w:val="00EB51C2"/>
    <w:rsid w:val="00EB5FED"/>
    <w:rsid w:val="00EB65E9"/>
    <w:rsid w:val="00EB6858"/>
    <w:rsid w:val="00EB6E17"/>
    <w:rsid w:val="00EC0DFF"/>
    <w:rsid w:val="00EC11CC"/>
    <w:rsid w:val="00EC1282"/>
    <w:rsid w:val="00EC15D4"/>
    <w:rsid w:val="00EC252F"/>
    <w:rsid w:val="00EC2B70"/>
    <w:rsid w:val="00EC3008"/>
    <w:rsid w:val="00EC30F0"/>
    <w:rsid w:val="00EC4D84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E0646"/>
    <w:rsid w:val="00EE1AA5"/>
    <w:rsid w:val="00EE2144"/>
    <w:rsid w:val="00EE2470"/>
    <w:rsid w:val="00EE56D3"/>
    <w:rsid w:val="00EE6C99"/>
    <w:rsid w:val="00EE7346"/>
    <w:rsid w:val="00EF1046"/>
    <w:rsid w:val="00EF1960"/>
    <w:rsid w:val="00EF3CDD"/>
    <w:rsid w:val="00EF50E5"/>
    <w:rsid w:val="00EF5F80"/>
    <w:rsid w:val="00EF6155"/>
    <w:rsid w:val="00EF61AF"/>
    <w:rsid w:val="00EF655D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11501"/>
    <w:rsid w:val="00F12232"/>
    <w:rsid w:val="00F124C5"/>
    <w:rsid w:val="00F12552"/>
    <w:rsid w:val="00F128B0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7C2"/>
    <w:rsid w:val="00F43868"/>
    <w:rsid w:val="00F44DCB"/>
    <w:rsid w:val="00F44EFB"/>
    <w:rsid w:val="00F4581D"/>
    <w:rsid w:val="00F45D6B"/>
    <w:rsid w:val="00F45E9B"/>
    <w:rsid w:val="00F46C3C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D39"/>
    <w:rsid w:val="00F71EA9"/>
    <w:rsid w:val="00F74BAF"/>
    <w:rsid w:val="00F75227"/>
    <w:rsid w:val="00F75C80"/>
    <w:rsid w:val="00F760F2"/>
    <w:rsid w:val="00F77F16"/>
    <w:rsid w:val="00F80F42"/>
    <w:rsid w:val="00F813F2"/>
    <w:rsid w:val="00F8180F"/>
    <w:rsid w:val="00F81E3E"/>
    <w:rsid w:val="00F81F93"/>
    <w:rsid w:val="00F825FD"/>
    <w:rsid w:val="00F82856"/>
    <w:rsid w:val="00F8336B"/>
    <w:rsid w:val="00F84329"/>
    <w:rsid w:val="00F84FFC"/>
    <w:rsid w:val="00F85132"/>
    <w:rsid w:val="00F85376"/>
    <w:rsid w:val="00F87D7A"/>
    <w:rsid w:val="00F90C3C"/>
    <w:rsid w:val="00F919E7"/>
    <w:rsid w:val="00F94F6D"/>
    <w:rsid w:val="00F95024"/>
    <w:rsid w:val="00F9662B"/>
    <w:rsid w:val="00F96A9B"/>
    <w:rsid w:val="00F96DF4"/>
    <w:rsid w:val="00FA0B89"/>
    <w:rsid w:val="00FA1DC7"/>
    <w:rsid w:val="00FA2322"/>
    <w:rsid w:val="00FA2BEC"/>
    <w:rsid w:val="00FA2DD9"/>
    <w:rsid w:val="00FA323D"/>
    <w:rsid w:val="00FA3335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70FD"/>
    <w:rsid w:val="00FB710E"/>
    <w:rsid w:val="00FB7995"/>
    <w:rsid w:val="00FB7A09"/>
    <w:rsid w:val="00FB7CE2"/>
    <w:rsid w:val="00FC0B3C"/>
    <w:rsid w:val="00FC2B3B"/>
    <w:rsid w:val="00FC2DC4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9FF"/>
    <w:rsid w:val="00FD0DBB"/>
    <w:rsid w:val="00FD1188"/>
    <w:rsid w:val="00FD30EA"/>
    <w:rsid w:val="00FD3273"/>
    <w:rsid w:val="00FD3281"/>
    <w:rsid w:val="00FD329A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0CC4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0139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0139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139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000139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00139"/>
    <w:pPr>
      <w:keepNext/>
      <w:keepLines/>
      <w:spacing w:before="4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000139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13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1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13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1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semiHidden/>
    <w:unhideWhenUsed/>
    <w:rsid w:val="0000013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00139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0139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00139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000139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000139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000139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000139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139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139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139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000139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000139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000139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00139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000139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000139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000139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000139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00013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139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link w:val="SourceCodeStrongChar"/>
    <w:qFormat/>
    <w:rsid w:val="00000139"/>
    <w:rPr>
      <w:b/>
    </w:rPr>
  </w:style>
  <w:style w:type="numbering" w:customStyle="1" w:styleId="KennysListStyles">
    <w:name w:val="KennysListStyles"/>
    <w:uiPriority w:val="99"/>
    <w:rsid w:val="00000139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000139"/>
    <w:rPr>
      <w:b/>
    </w:rPr>
  </w:style>
  <w:style w:type="paragraph" w:customStyle="1" w:styleId="Answer">
    <w:name w:val="Answer"/>
    <w:basedOn w:val="Normal"/>
    <w:qFormat/>
    <w:rsid w:val="00000139"/>
    <w:pPr>
      <w:spacing w:line="240" w:lineRule="auto"/>
      <w:ind w:left="720"/>
    </w:pPr>
    <w:rPr>
      <w:i/>
    </w:rPr>
  </w:style>
  <w:style w:type="paragraph" w:customStyle="1" w:styleId="ChapterHeading">
    <w:name w:val="Chapter Heading"/>
    <w:basedOn w:val="Heading1"/>
    <w:qFormat/>
    <w:rsid w:val="00000139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000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000139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000139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000139"/>
    <w:rPr>
      <w:smallCaps/>
    </w:rPr>
  </w:style>
  <w:style w:type="paragraph" w:customStyle="1" w:styleId="SourceCodeCaption">
    <w:name w:val="Source Code Caption"/>
    <w:basedOn w:val="Normal"/>
    <w:rsid w:val="00000139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000139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000139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00139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000139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000139"/>
    <w:rPr>
      <w:b/>
      <w:smallCaps/>
    </w:rPr>
  </w:style>
  <w:style w:type="paragraph" w:customStyle="1" w:styleId="NumberedList">
    <w:name w:val="Numbered List"/>
    <w:basedOn w:val="Normal"/>
    <w:qFormat/>
    <w:rsid w:val="00000139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000139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000139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000139"/>
  </w:style>
  <w:style w:type="paragraph" w:styleId="ListNumber">
    <w:name w:val="List Number"/>
    <w:basedOn w:val="Normal"/>
    <w:uiPriority w:val="99"/>
    <w:unhideWhenUsed/>
    <w:rsid w:val="00000139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000139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000139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000139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000139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000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00139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000139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000139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000139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000139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001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139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000139"/>
    <w:rPr>
      <w:smallCaps/>
    </w:rPr>
  </w:style>
  <w:style w:type="paragraph" w:customStyle="1" w:styleId="TableCellNormal">
    <w:name w:val="Table Cell Normal"/>
    <w:basedOn w:val="Normal"/>
    <w:qFormat/>
    <w:rsid w:val="00000139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000139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000139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000139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000139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000139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000139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000139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000139"/>
    <w:rPr>
      <w:i/>
      <w:iCs/>
    </w:rPr>
  </w:style>
  <w:style w:type="character" w:customStyle="1" w:styleId="CommandChar">
    <w:name w:val="Command Char"/>
    <w:basedOn w:val="DefaultParagraphFont"/>
    <w:link w:val="Command"/>
    <w:rsid w:val="00000139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000139"/>
    <w:pPr>
      <w:spacing w:before="240" w:after="36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000139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000139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000139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000139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000139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000139"/>
    <w:pPr>
      <w:spacing w:after="0"/>
      <w:ind w:left="924" w:hanging="357"/>
    </w:pPr>
  </w:style>
  <w:style w:type="paragraph" w:customStyle="1" w:styleId="a">
    <w:name w:val="`"/>
    <w:basedOn w:val="Normal"/>
    <w:qFormat/>
    <w:rsid w:val="00000139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000139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000139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000139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000139"/>
    <w:rPr>
      <w:b/>
      <w:smallCaps/>
    </w:rPr>
  </w:style>
  <w:style w:type="table" w:customStyle="1" w:styleId="SimpleDefinition">
    <w:name w:val="SimpleDefinition"/>
    <w:basedOn w:val="TableNormal"/>
    <w:uiPriority w:val="99"/>
    <w:rsid w:val="00000139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000139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000139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000139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000139"/>
    <w:pPr>
      <w:numPr>
        <w:numId w:val="7"/>
      </w:numPr>
    </w:pPr>
    <w:rPr>
      <w:color w:val="0083B3" w:themeColor="accent6" w:themeShade="BF"/>
      <w:sz w:val="28"/>
      <w:lang w:eastAsia="fi-FI"/>
    </w:rPr>
  </w:style>
  <w:style w:type="paragraph" w:customStyle="1" w:styleId="QuestionAnkied">
    <w:name w:val="Question Ankied"/>
    <w:basedOn w:val="Question"/>
    <w:qFormat/>
    <w:rsid w:val="00000139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000139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000139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000139"/>
    <w:rPr>
      <w:color w:val="4BACC6" w:themeColor="accent5"/>
    </w:rPr>
  </w:style>
  <w:style w:type="paragraph" w:customStyle="1" w:styleId="ToDoSection">
    <w:name w:val="ToDo Section"/>
    <w:basedOn w:val="Heading1"/>
    <w:qFormat/>
    <w:rsid w:val="00000139"/>
  </w:style>
  <w:style w:type="paragraph" w:customStyle="1" w:styleId="ToDoQuestionHeader">
    <w:name w:val="ToDo Question Header"/>
    <w:basedOn w:val="Question"/>
    <w:qFormat/>
    <w:rsid w:val="00000139"/>
  </w:style>
  <w:style w:type="paragraph" w:customStyle="1" w:styleId="ToDoDetails">
    <w:name w:val="ToDoDetails"/>
    <w:basedOn w:val="Normal"/>
    <w:qFormat/>
    <w:rsid w:val="00000139"/>
  </w:style>
  <w:style w:type="paragraph" w:customStyle="1" w:styleId="CodeExampleCode">
    <w:name w:val="Code Example Code"/>
    <w:basedOn w:val="Normal"/>
    <w:rsid w:val="00000139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000139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000139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000139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000139"/>
  </w:style>
  <w:style w:type="paragraph" w:customStyle="1" w:styleId="questionsubsection2">
    <w:name w:val="question sub section 2"/>
    <w:basedOn w:val="Heading4"/>
    <w:qFormat/>
    <w:rsid w:val="00000139"/>
  </w:style>
  <w:style w:type="paragraph" w:customStyle="1" w:styleId="ListBulletHeader2">
    <w:name w:val="List Bullet Header 2"/>
    <w:basedOn w:val="Normal"/>
    <w:next w:val="ListBullet"/>
    <w:qFormat/>
    <w:rsid w:val="00000139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CodeExampleHeading"/>
    <w:link w:val="DefChar"/>
    <w:qFormat/>
    <w:rsid w:val="00000139"/>
  </w:style>
  <w:style w:type="character" w:customStyle="1" w:styleId="CodeExampleHeadingChar">
    <w:name w:val="Code Example Heading Char"/>
    <w:basedOn w:val="DefaultParagraphFont"/>
    <w:link w:val="CodeExampleHeading"/>
    <w:rsid w:val="00000139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000139"/>
    <w:rPr>
      <w:rFonts w:eastAsiaTheme="minorEastAsia"/>
      <w:b/>
      <w:smallCaps/>
      <w:color w:val="31378B" w:themeColor="text2"/>
      <w:sz w:val="28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D8148DBA204780AC8AFFE875313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1CF832-A611-4991-92EF-2394F24A7C3D}"/>
      </w:docPartPr>
      <w:docPartBody>
        <w:p w:rsidR="00000000" w:rsidRDefault="0084015C" w:rsidP="0084015C">
          <w:pPr>
            <w:pStyle w:val="43D8148DBA204780AC8AFFE875313C94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5C"/>
    <w:rsid w:val="0084015C"/>
    <w:rsid w:val="00C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4015C"/>
    <w:rPr>
      <w:color w:val="808080"/>
    </w:rPr>
  </w:style>
  <w:style w:type="paragraph" w:customStyle="1" w:styleId="43D8148DBA204780AC8AFFE875313C94">
    <w:name w:val="43D8148DBA204780AC8AFFE875313C94"/>
    <w:rsid w:val="0084015C"/>
  </w:style>
  <w:style w:type="paragraph" w:customStyle="1" w:styleId="C1D6CC9F16644E939EECEBBF381FD814">
    <w:name w:val="C1D6CC9F16644E939EECEBBF381FD814"/>
    <w:rsid w:val="008401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DD071-A04B-4A89-BE92-271FC3C30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16422</TotalTime>
  <Pages>9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449</cp:revision>
  <cp:lastPrinted>2019-08-22T17:45:00Z</cp:lastPrinted>
  <dcterms:created xsi:type="dcterms:W3CDTF">2019-05-30T19:33:00Z</dcterms:created>
  <dcterms:modified xsi:type="dcterms:W3CDTF">2019-08-22T17:46:00Z</dcterms:modified>
</cp:coreProperties>
</file>