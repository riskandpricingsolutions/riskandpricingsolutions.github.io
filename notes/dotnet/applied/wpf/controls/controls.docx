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06D82096" w:rsidR="00CE23AA" w:rsidRDefault="00B75E76" w:rsidP="00CF63A0">
      <w:pPr>
        <w:pStyle w:val="DocumentTitle"/>
      </w:pPr>
      <w:r>
        <w:t xml:space="preserve"> </w:t>
      </w:r>
      <w:r w:rsidR="0012398F">
        <w:t>Controls</w:t>
      </w:r>
    </w:p>
    <w:p w14:paraId="6574130B" w14:textId="121B025A" w:rsidR="00567F3A" w:rsidRDefault="0012398F" w:rsidP="00CF63A0">
      <w:pPr>
        <w:pStyle w:val="SubTitle"/>
      </w:pPr>
      <w:r>
        <w:t>Separating the look from the behaviour</w:t>
      </w:r>
    </w:p>
    <w:p w14:paraId="043782A9" w14:textId="13F8964B" w:rsidR="001B7C5D" w:rsidRDefault="00F340A6" w:rsidP="001B7C5D">
      <w:r>
        <w:t xml:space="preserve">The killer feature of WPF controls is </w:t>
      </w:r>
      <w:r w:rsidR="0019583F">
        <w:t>that t</w:t>
      </w:r>
      <w:r w:rsidR="0019583F" w:rsidRPr="0019583F">
        <w:t>he procedural behaviour code i</w:t>
      </w:r>
      <w:r w:rsidR="00BD74E2">
        <w:t>s</w:t>
      </w:r>
      <w:r w:rsidR="0019583F" w:rsidRPr="0019583F">
        <w:t xml:space="preserve"> completely separated from its visual tree.</w:t>
      </w:r>
      <w:r w:rsidR="00556F16">
        <w:t xml:space="preserve"> </w:t>
      </w:r>
      <w:r w:rsidR="00957076">
        <w:t xml:space="preserve">Every Control has a </w:t>
      </w:r>
      <w:r w:rsidR="004A09C2" w:rsidRPr="008977CA">
        <w:rPr>
          <w:rStyle w:val="SourceCodeChar"/>
        </w:rPr>
        <w:t>Template</w:t>
      </w:r>
      <w:r w:rsidR="004A09C2">
        <w:t xml:space="preserve"> </w:t>
      </w:r>
      <w:r w:rsidR="00957076">
        <w:t xml:space="preserve">dependency property </w:t>
      </w:r>
      <w:r w:rsidR="004A09C2">
        <w:t xml:space="preserve">of type </w:t>
      </w:r>
      <w:r w:rsidR="004A09C2" w:rsidRPr="008977CA">
        <w:rPr>
          <w:rStyle w:val="SourceCodeChar"/>
        </w:rPr>
        <w:t>ControlTemplate</w:t>
      </w:r>
      <w:r w:rsidR="0038398D">
        <w:rPr>
          <w:rStyle w:val="SourceCodeChar"/>
        </w:rPr>
        <w:t>.</w:t>
      </w:r>
      <w:r w:rsidR="004A09C2">
        <w:t xml:space="preserve"> </w:t>
      </w:r>
      <w:r w:rsidR="0038398D" w:rsidRPr="0038398D">
        <w:t>A control template enables the consumer of a control to replace its visual tree with a completely new and arbitrarily complex tree of visuals while keeping the core behaviour of the control intact</w:t>
      </w:r>
      <w:r w:rsidR="001B7C5D">
        <w:t xml:space="preserve">. Whenever a Control is instantiated its ControlTemplate is used to generate a tree of visuals that will be used in rendering. The template acts as a blueprint that tells WPF how to create the visual elements needed to render the Control. </w:t>
      </w:r>
      <w:r w:rsidR="007E7160" w:rsidRPr="007E7160">
        <w:t xml:space="preserve">The content of a ControlTemplate is of type </w:t>
      </w:r>
      <w:r w:rsidR="007E7160" w:rsidRPr="007E7160">
        <w:rPr>
          <w:rStyle w:val="SourceCodeChar"/>
        </w:rPr>
        <w:t>VisualTree</w:t>
      </w:r>
      <w:r w:rsidR="007E7160">
        <w:t xml:space="preserve">. </w:t>
      </w:r>
    </w:p>
    <w:p w14:paraId="28667688" w14:textId="77777777" w:rsidR="00C7402A" w:rsidRPr="00C7402A" w:rsidRDefault="00C7402A" w:rsidP="00C7402A">
      <w:r w:rsidRPr="00C7402A">
        <w:t>All FrameworkElements in a control template have a relationship back to the control being templated. This relationship is know as the templated parent and is represented by the property</w:t>
      </w:r>
    </w:p>
    <w:p w14:paraId="38E8DE39" w14:textId="3972CD37" w:rsidR="00727CD6" w:rsidRDefault="00727CD6" w:rsidP="00203CE9">
      <w:pPr>
        <w:spacing w:after="160" w:line="259" w:lineRule="auto"/>
      </w:pPr>
    </w:p>
    <w:p w14:paraId="44BFE016" w14:textId="77777777" w:rsidR="00DD0081" w:rsidRDefault="00DD0081" w:rsidP="00203CE9">
      <w:pPr>
        <w:spacing w:after="160" w:line="259" w:lineRule="auto"/>
      </w:pPr>
    </w:p>
    <w:p w14:paraId="1EBDF069" w14:textId="77BCBAD1" w:rsidR="0080019C" w:rsidRDefault="0080019C" w:rsidP="00203CE9">
      <w:pPr>
        <w:spacing w:after="160" w:line="259" w:lineRule="auto"/>
      </w:pPr>
    </w:p>
    <w:p w14:paraId="11116A1E" w14:textId="77777777" w:rsidR="006F4A61" w:rsidRDefault="006F4A61">
      <w:pPr>
        <w:pStyle w:val="p2"/>
        <w:divId w:val="499201763"/>
      </w:pPr>
    </w:p>
    <w:p w14:paraId="5527BEE2" w14:textId="77777777" w:rsidR="006F4A61" w:rsidRDefault="006F4A61">
      <w:pPr>
        <w:pStyle w:val="p2"/>
        <w:divId w:val="499201763"/>
      </w:pPr>
    </w:p>
    <w:p w14:paraId="5746E7DF" w14:textId="6F49F428" w:rsidR="00B35EC5" w:rsidRDefault="00B35EC5" w:rsidP="001B7C5D">
      <w:r>
        <w:rPr>
          <w:lang w:eastAsia="fi-FI"/>
        </w:rPr>
        <w:br w:type="page"/>
      </w:r>
    </w:p>
    <w:p w14:paraId="323E39BE" w14:textId="23135C9C" w:rsidR="00192321" w:rsidRDefault="00192321" w:rsidP="00BC44CB">
      <w:pPr>
        <w:pStyle w:val="Heading2"/>
        <w:rPr>
          <w:lang w:eastAsia="fi-FI"/>
        </w:rPr>
      </w:pPr>
      <w:r>
        <w:rPr>
          <w:lang w:eastAsia="fi-FI"/>
        </w:rPr>
        <w:lastRenderedPageBreak/>
        <w:t>Templating a standard control</w:t>
      </w:r>
    </w:p>
    <w:p w14:paraId="38D4889E" w14:textId="01637CB2" w:rsidR="00DE0DFE" w:rsidRPr="00DE0DFE" w:rsidRDefault="00F100D3" w:rsidP="00492400">
      <w:pPr>
        <w:pStyle w:val="CodeExampleHeading"/>
      </w:pPr>
      <w:r>
        <w:t>Creating the ControlTemplate</w:t>
      </w:r>
    </w:p>
    <w:p w14:paraId="641066EB" w14:textId="6C8FD79B" w:rsidR="004F763D" w:rsidRDefault="004F763D" w:rsidP="00AF45A9">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AC39C7">
        <w:rPr>
          <w:noProof/>
        </w:rPr>
        <w:t>1</w:t>
      </w:r>
      <w:r w:rsidR="00886CA6">
        <w:rPr>
          <w:noProof/>
        </w:rPr>
        <w:fldChar w:fldCharType="end"/>
      </w:r>
      <w:r>
        <w:t>Creating a ControlTemplate</w:t>
      </w:r>
    </w:p>
    <w:bookmarkStart w:id="0" w:name="_MON_1602301121"/>
    <w:bookmarkEnd w:id="0"/>
    <w:p w14:paraId="62E7F460" w14:textId="795B22AF" w:rsidR="00637E85" w:rsidRPr="005A1CA3" w:rsidRDefault="0080019C" w:rsidP="005A1CA3">
      <w:pPr>
        <w:rPr>
          <w:lang w:eastAsia="fi-FI"/>
        </w:rPr>
      </w:pPr>
      <w:r>
        <w:rPr>
          <w:noProof/>
          <w:lang w:eastAsia="fi-FI"/>
        </w:rPr>
        <w:object w:dxaOrig="9026" w:dyaOrig="1513" w14:anchorId="3117E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5pt;height:75.4pt" o:ole="">
            <v:imagedata r:id="rId8" o:title=""/>
          </v:shape>
          <o:OLEObject Type="Embed" ProgID="Word.OpenDocumentText.12" ShapeID="_x0000_i1025" DrawAspect="Content" ObjectID="_1627492348" r:id="rId9"/>
        </w:object>
      </w:r>
    </w:p>
    <w:p w14:paraId="746D8C2A" w14:textId="56906CCA" w:rsidR="00FF5842" w:rsidRDefault="00DC2F52" w:rsidP="005A1CA3">
      <w:pPr>
        <w:rPr>
          <w:lang w:eastAsia="fi-FI"/>
        </w:rPr>
      </w:pPr>
      <w:r>
        <w:rPr>
          <w:lang w:eastAsia="fi-FI"/>
        </w:rPr>
        <w:t xml:space="preserve">The ControlTemplate is not the same thing at the actually rendered </w:t>
      </w:r>
      <w:r w:rsidR="00FF5842">
        <w:rPr>
          <w:lang w:eastAsia="fi-FI"/>
        </w:rPr>
        <w:t>visuals in the visual tree. It is a blueprint which tells WPF how to create the VisualTree as shown in the diagram below</w:t>
      </w:r>
    </w:p>
    <w:p w14:paraId="3F0DEC96" w14:textId="71A932FD" w:rsidR="00FF5842" w:rsidRDefault="00FF5842" w:rsidP="00AF45A9">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B43F0B">
        <w:rPr>
          <w:noProof/>
        </w:rPr>
        <w:t>1</w:t>
      </w:r>
      <w:r w:rsidR="00886CA6">
        <w:rPr>
          <w:noProof/>
        </w:rPr>
        <w:fldChar w:fldCharType="end"/>
      </w:r>
      <w:r>
        <w:t>Creating a ControlTemplate</w:t>
      </w:r>
    </w:p>
    <w:p w14:paraId="56858D9E" w14:textId="77777777" w:rsidR="005A1CA3" w:rsidRPr="002E3963" w:rsidRDefault="005A1CA3" w:rsidP="005A1CA3">
      <w:r w:rsidRPr="00B40AA4">
        <w:rPr>
          <w:noProof/>
        </w:rPr>
        <w:drawing>
          <wp:inline distT="0" distB="0" distL="0" distR="0" wp14:anchorId="7C226223" wp14:editId="4E1BD0AD">
            <wp:extent cx="5731510" cy="17113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11325"/>
                    </a:xfrm>
                    <a:prstGeom prst="rect">
                      <a:avLst/>
                    </a:prstGeom>
                  </pic:spPr>
                </pic:pic>
              </a:graphicData>
            </a:graphic>
          </wp:inline>
        </w:drawing>
      </w:r>
    </w:p>
    <w:p w14:paraId="45C148D1" w14:textId="202CA366" w:rsidR="00DE0DFE" w:rsidRDefault="007471DE" w:rsidP="005A1CA3">
      <w:r>
        <w:t xml:space="preserve">If we add a button </w:t>
      </w:r>
      <w:r w:rsidR="00DE0DFE">
        <w:t>whose Template is set to our ControlTemplate it is rendered as follows.</w:t>
      </w:r>
    </w:p>
    <w:p w14:paraId="6B8553BF" w14:textId="77777777" w:rsidR="0065400F" w:rsidRDefault="0065400F" w:rsidP="0065400F">
      <w:pPr>
        <w:pStyle w:val="CodeExampleRuntime"/>
      </w:pPr>
    </w:p>
    <w:p w14:paraId="486474E8" w14:textId="3C7FF37D" w:rsidR="00492400" w:rsidRDefault="00492400" w:rsidP="00492400">
      <w:pPr>
        <w:pStyle w:val="CodeExampleRuntime"/>
      </w:pPr>
      <w:r>
        <w:t xml:space="preserve">Rendered </w:t>
      </w:r>
      <w:r w:rsidR="00886CA6">
        <w:rPr>
          <w:noProof/>
        </w:rPr>
        <w:fldChar w:fldCharType="begin"/>
      </w:r>
      <w:r w:rsidR="00886CA6">
        <w:rPr>
          <w:noProof/>
        </w:rPr>
        <w:instrText xml:space="preserve"> SEQ Rendered \* ARABIC </w:instrText>
      </w:r>
      <w:r w:rsidR="00886CA6">
        <w:rPr>
          <w:noProof/>
        </w:rPr>
        <w:fldChar w:fldCharType="separate"/>
      </w:r>
      <w:r w:rsidR="00105957">
        <w:rPr>
          <w:noProof/>
        </w:rPr>
        <w:t>1</w:t>
      </w:r>
      <w:r w:rsidR="00886CA6">
        <w:rPr>
          <w:noProof/>
        </w:rPr>
        <w:fldChar w:fldCharType="end"/>
      </w:r>
      <w:r>
        <w:t>Creating A ControlTemplate</w:t>
      </w:r>
    </w:p>
    <w:p w14:paraId="4D9A3AAC" w14:textId="7E29897D" w:rsidR="007471DE" w:rsidRDefault="0065400F" w:rsidP="005C1E72">
      <w:pPr>
        <w:keepNext/>
        <w:jc w:val="center"/>
      </w:pPr>
      <w:r>
        <w:rPr>
          <w:noProof/>
        </w:rPr>
        <w:drawing>
          <wp:inline distT="0" distB="0" distL="0" distR="0" wp14:anchorId="1A1F37DA" wp14:editId="2801F697">
            <wp:extent cx="1414463" cy="14144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0626" cy="1430626"/>
                    </a:xfrm>
                    <a:prstGeom prst="rect">
                      <a:avLst/>
                    </a:prstGeom>
                  </pic:spPr>
                </pic:pic>
              </a:graphicData>
            </a:graphic>
          </wp:inline>
        </w:drawing>
      </w:r>
    </w:p>
    <w:p w14:paraId="456904B6" w14:textId="77777777" w:rsidR="007471DE" w:rsidRDefault="007471DE" w:rsidP="005A1CA3"/>
    <w:p w14:paraId="713CCA5F" w14:textId="77777777" w:rsidR="007471DE" w:rsidRDefault="007471DE" w:rsidP="005A1CA3"/>
    <w:p w14:paraId="24454820" w14:textId="77777777" w:rsidR="00991CDD" w:rsidRDefault="00991CDD" w:rsidP="005A1CA3"/>
    <w:p w14:paraId="62465CF1" w14:textId="77777777" w:rsidR="00991CDD" w:rsidRDefault="00991CDD" w:rsidP="005A1CA3"/>
    <w:p w14:paraId="3DF30032" w14:textId="49B162BD" w:rsidR="00CD60A8" w:rsidRDefault="00E26B7F" w:rsidP="00991CDD">
      <w:pPr>
        <w:pStyle w:val="CodeExampleHeading"/>
      </w:pPr>
      <w:r>
        <w:t xml:space="preserve">Triggers </w:t>
      </w:r>
      <w:r w:rsidR="00445920">
        <w:t>and visual state</w:t>
      </w:r>
    </w:p>
    <w:p w14:paraId="6CFDE7AE" w14:textId="5A8E2D93" w:rsidR="00CD60A8" w:rsidRDefault="00CD60A8" w:rsidP="009956D8">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AC39C7">
        <w:rPr>
          <w:noProof/>
        </w:rPr>
        <w:t>2</w:t>
      </w:r>
      <w:r w:rsidR="00886CA6">
        <w:rPr>
          <w:noProof/>
        </w:rPr>
        <w:fldChar w:fldCharType="end"/>
      </w:r>
      <w:r w:rsidR="009956D8">
        <w:t xml:space="preserve"> </w:t>
      </w:r>
      <w:r>
        <w:t>Triggers and Visual State</w:t>
      </w:r>
    </w:p>
    <w:bookmarkStart w:id="1" w:name="_MON_1602304246"/>
    <w:bookmarkEnd w:id="1"/>
    <w:p w14:paraId="76B9D8D0" w14:textId="027D0AEB" w:rsidR="00445920" w:rsidRDefault="0080019C" w:rsidP="00991CDD">
      <w:pPr>
        <w:pStyle w:val="CodeExampleHeading"/>
      </w:pPr>
      <w:r>
        <w:rPr>
          <w:noProof/>
        </w:rPr>
        <w:object w:dxaOrig="9026" w:dyaOrig="4262" w14:anchorId="49C30BB7">
          <v:shape id="_x0000_i1026" type="#_x0000_t75" style="width:451.45pt;height:213.25pt" o:ole="">
            <v:imagedata r:id="rId12" o:title=""/>
          </v:shape>
          <o:OLEObject Type="Embed" ProgID="Word.OpenDocumentText.12" ShapeID="_x0000_i1026" DrawAspect="Content" ObjectID="_1627492349" r:id="rId13"/>
        </w:object>
      </w:r>
    </w:p>
    <w:p w14:paraId="49097DB8" w14:textId="0C28EAF7" w:rsidR="00AF20FF" w:rsidRDefault="00E30C5C" w:rsidP="00AF20FF">
      <w:r>
        <w:t xml:space="preserve">Note how we </w:t>
      </w:r>
      <w:r w:rsidR="003661C3">
        <w:t xml:space="preserve">use a special </w:t>
      </w:r>
      <w:r w:rsidR="003661C3" w:rsidRPr="00D309CB">
        <w:rPr>
          <w:rStyle w:val="SourceCodeChar"/>
        </w:rPr>
        <w:t>TargetName</w:t>
      </w:r>
      <w:r w:rsidR="003661C3">
        <w:t xml:space="preserve"> attribute on the triggers setter to target </w:t>
      </w:r>
      <w:r w:rsidR="00870E2E">
        <w:t xml:space="preserve">a specific visual element in the control template. </w:t>
      </w:r>
      <w:r w:rsidR="004B3B44">
        <w:t xml:space="preserve">This attribute is only </w:t>
      </w:r>
      <w:r w:rsidR="003774FC">
        <w:t>used within Templates.</w:t>
      </w:r>
      <w:r w:rsidR="00AF20FF" w:rsidRPr="00AF20FF">
        <w:t xml:space="preserve"> </w:t>
      </w:r>
      <w:r w:rsidR="00AF20FF">
        <w:t xml:space="preserve">A visual element inside a template can take an </w:t>
      </w:r>
      <w:r w:rsidR="00AF20FF" w:rsidRPr="005D661C">
        <w:rPr>
          <w:rStyle w:val="SourceCodeChar"/>
        </w:rPr>
        <w:t>x:Name</w:t>
      </w:r>
      <w:r w:rsidR="00AF20FF">
        <w:t xml:space="preserve"> attribute. This attribute can only be used to access the element from the templates triggers which is somewhat different from its use on elements that form part of the logical tree. The reason being that any particular part of a template could correspond to multiple visuals in the visual tree if the template is applied multiple times. </w:t>
      </w:r>
    </w:p>
    <w:p w14:paraId="1218855B" w14:textId="5A593465" w:rsidR="00E30C5C" w:rsidRDefault="00E30C5C" w:rsidP="00E30C5C"/>
    <w:p w14:paraId="770ECDF6" w14:textId="08BBDBD6" w:rsidR="00105957" w:rsidRDefault="00105957" w:rsidP="00105957">
      <w:pPr>
        <w:pStyle w:val="CodeExampleRuntime"/>
      </w:pPr>
      <w:r>
        <w:t xml:space="preserve">Rendered </w:t>
      </w:r>
      <w:r w:rsidR="00886CA6">
        <w:rPr>
          <w:noProof/>
        </w:rPr>
        <w:fldChar w:fldCharType="begin"/>
      </w:r>
      <w:r w:rsidR="00886CA6">
        <w:rPr>
          <w:noProof/>
        </w:rPr>
        <w:instrText xml:space="preserve"> SEQ Rendered \* ARABIC </w:instrText>
      </w:r>
      <w:r w:rsidR="00886CA6">
        <w:rPr>
          <w:noProof/>
        </w:rPr>
        <w:fldChar w:fldCharType="separate"/>
      </w:r>
      <w:r>
        <w:rPr>
          <w:noProof/>
        </w:rPr>
        <w:t>2</w:t>
      </w:r>
      <w:r w:rsidR="00886CA6">
        <w:rPr>
          <w:noProof/>
        </w:rPr>
        <w:fldChar w:fldCharType="end"/>
      </w:r>
      <w:r>
        <w:t>Triggers and VisualState</w:t>
      </w:r>
    </w:p>
    <w:p w14:paraId="29ED53EB" w14:textId="7F233F50" w:rsidR="00105957" w:rsidRDefault="00430E08" w:rsidP="00430E08">
      <w:r>
        <w:t xml:space="preserve">Now when </w:t>
      </w:r>
      <w:r w:rsidR="00283248">
        <w:t xml:space="preserve">the mouse is over the button the fill on the outer rectangle changes to a dark blue colour. </w:t>
      </w:r>
    </w:p>
    <w:p w14:paraId="19EC8B21" w14:textId="761AA62D" w:rsidR="00445920" w:rsidRDefault="001E0403" w:rsidP="00991CDD">
      <w:pPr>
        <w:pStyle w:val="CodeExampleHeading"/>
      </w:pPr>
      <w:r>
        <w:rPr>
          <w:noProof/>
        </w:rPr>
        <w:drawing>
          <wp:inline distT="0" distB="0" distL="0" distR="0" wp14:anchorId="26474AD5" wp14:editId="3EDF6EDF">
            <wp:extent cx="1685925" cy="1685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5925" cy="1685925"/>
                    </a:xfrm>
                    <a:prstGeom prst="rect">
                      <a:avLst/>
                    </a:prstGeom>
                  </pic:spPr>
                </pic:pic>
              </a:graphicData>
            </a:graphic>
          </wp:inline>
        </w:drawing>
      </w:r>
    </w:p>
    <w:p w14:paraId="6696CC38" w14:textId="77777777" w:rsidR="00AA1B40" w:rsidRDefault="00AA1B40">
      <w:pPr>
        <w:spacing w:after="160" w:line="259" w:lineRule="auto"/>
        <w:rPr>
          <w:b/>
          <w:smallCaps/>
          <w:color w:val="31378B" w:themeColor="text2"/>
          <w:sz w:val="28"/>
          <w:lang w:eastAsia="fi-FI"/>
        </w:rPr>
      </w:pPr>
      <w:r>
        <w:lastRenderedPageBreak/>
        <w:br w:type="page"/>
      </w:r>
    </w:p>
    <w:p w14:paraId="415292D9" w14:textId="1C80FD1E" w:rsidR="00EF1745" w:rsidRDefault="005751F5" w:rsidP="00EF1745">
      <w:pPr>
        <w:pStyle w:val="CodeExampleHeading"/>
      </w:pPr>
      <w:r>
        <w:lastRenderedPageBreak/>
        <w:t>Templated Parent</w:t>
      </w:r>
    </w:p>
    <w:p w14:paraId="1B7B3B85" w14:textId="7B7F57E3" w:rsidR="00072A6A" w:rsidRDefault="001C5142" w:rsidP="00072A6A">
      <w:r>
        <w:t xml:space="preserve">A templated control is considered the templated parent of all the visual elements in its visual tree. Every FrameworkElement has a property called TemplatedParent which enables template elements to access the templated parent. </w:t>
      </w:r>
      <w:r w:rsidR="00B31A6C">
        <w:t>FrameworkElement has a TemplatedParent property that refers to the templated parent.</w:t>
      </w:r>
    </w:p>
    <w:p w14:paraId="72AE1992" w14:textId="6A040E09" w:rsidR="005E731E" w:rsidRDefault="005E731E" w:rsidP="005E731E">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AC39C7">
        <w:rPr>
          <w:noProof/>
        </w:rPr>
        <w:t>3</w:t>
      </w:r>
      <w:r w:rsidR="00886CA6">
        <w:rPr>
          <w:noProof/>
        </w:rPr>
        <w:fldChar w:fldCharType="end"/>
      </w:r>
      <w:r>
        <w:t xml:space="preserve"> Templated Parent</w:t>
      </w:r>
    </w:p>
    <w:bookmarkStart w:id="2" w:name="_MON_1602305797"/>
    <w:bookmarkEnd w:id="2"/>
    <w:p w14:paraId="6EDC6483" w14:textId="521BF395" w:rsidR="008B3ADE" w:rsidRDefault="0080019C" w:rsidP="007C7FD1">
      <w:pPr>
        <w:pStyle w:val="CodeExampleCode"/>
      </w:pPr>
      <w:r>
        <w:rPr>
          <w:noProof/>
        </w:rPr>
        <w:object w:dxaOrig="9026" w:dyaOrig="1752" w14:anchorId="2A265A6B">
          <v:shape id="_x0000_i1027" type="#_x0000_t75" style="width:451.45pt;height:87.7pt" o:ole="">
            <v:imagedata r:id="rId15" o:title=""/>
          </v:shape>
          <o:OLEObject Type="Embed" ProgID="Word.OpenDocumentText.12" ShapeID="_x0000_i1027" DrawAspect="Content" ObjectID="_1627492350" r:id="rId16"/>
        </w:object>
      </w:r>
    </w:p>
    <w:p w14:paraId="00F09A66" w14:textId="77E56977" w:rsidR="00010CBD" w:rsidRDefault="00010CBD" w:rsidP="007C7FD1">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B43F0B">
        <w:rPr>
          <w:noProof/>
        </w:rPr>
        <w:t>2</w:t>
      </w:r>
      <w:r w:rsidR="00886CA6">
        <w:rPr>
          <w:noProof/>
        </w:rPr>
        <w:fldChar w:fldCharType="end"/>
      </w:r>
      <w:r>
        <w:t>Templatd Parent</w:t>
      </w:r>
    </w:p>
    <w:p w14:paraId="11F756E5" w14:textId="7BA20B81" w:rsidR="007C7FD1" w:rsidRDefault="008341DA" w:rsidP="003338C1">
      <w:r>
        <w:t xml:space="preserve">Notice how each rectange can reference </w:t>
      </w:r>
      <w:r w:rsidR="00DB7E78">
        <w:t>its templated parent</w:t>
      </w:r>
    </w:p>
    <w:p w14:paraId="5DE64B7D" w14:textId="351472CD" w:rsidR="00BC2353" w:rsidRDefault="003338C1" w:rsidP="00EF1745">
      <w:pPr>
        <w:pStyle w:val="CodeExampleHeading"/>
      </w:pPr>
      <w:r w:rsidRPr="003338C1">
        <w:rPr>
          <w:noProof/>
        </w:rPr>
        <w:drawing>
          <wp:inline distT="0" distB="0" distL="0" distR="0" wp14:anchorId="4D415729" wp14:editId="1F17E297">
            <wp:extent cx="4338638" cy="251925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8638" cy="2519256"/>
                    </a:xfrm>
                    <a:prstGeom prst="rect">
                      <a:avLst/>
                    </a:prstGeom>
                  </pic:spPr>
                </pic:pic>
              </a:graphicData>
            </a:graphic>
          </wp:inline>
        </w:drawing>
      </w:r>
    </w:p>
    <w:p w14:paraId="6C84F8B6" w14:textId="63CB5C3F" w:rsidR="009C20DD" w:rsidRDefault="009C20DD" w:rsidP="009C20DD">
      <w:r>
        <w:t xml:space="preserve">We can use a special markup extension called </w:t>
      </w:r>
      <w:r w:rsidR="000D4F5A">
        <w:t xml:space="preserve">TemplateBinding. This makes the xaml more concise, however it has </w:t>
      </w:r>
      <w:r w:rsidR="006C3053">
        <w:t>limitations when compared to the full blown Binding markup extension</w:t>
      </w:r>
      <w:r w:rsidR="00C0541A">
        <w:t>. The limitations are as follows.</w:t>
      </w:r>
    </w:p>
    <w:bookmarkStart w:id="3" w:name="_MON_1602307499"/>
    <w:bookmarkEnd w:id="3"/>
    <w:p w14:paraId="63A6BC11" w14:textId="5B382084" w:rsidR="00181360" w:rsidRDefault="0080019C" w:rsidP="009C20DD">
      <w:r>
        <w:rPr>
          <w:noProof/>
        </w:rPr>
        <w:object w:dxaOrig="9026" w:dyaOrig="1903" w14:anchorId="0F6AA240">
          <v:shape id="_x0000_i1028" type="#_x0000_t75" style="width:451.45pt;height:95.2pt" o:ole="">
            <v:imagedata r:id="rId18" o:title=""/>
          </v:shape>
          <o:OLEObject Type="Embed" ProgID="Word.OpenDocumentText.12" ShapeID="_x0000_i1028" DrawAspect="Content" ObjectID="_1627492351" r:id="rId19"/>
        </w:object>
      </w:r>
    </w:p>
    <w:p w14:paraId="6ED9BD3C" w14:textId="42837594" w:rsidR="00EF1745" w:rsidRDefault="00EF1745" w:rsidP="00EF1745">
      <w:pPr>
        <w:pStyle w:val="CodeExampleHeading"/>
      </w:pPr>
    </w:p>
    <w:p w14:paraId="5F96FDD3" w14:textId="3B8C1FE3" w:rsidR="009F6863" w:rsidRDefault="009F6863" w:rsidP="009F6863">
      <w:pPr>
        <w:pStyle w:val="CodeExampleHeading"/>
      </w:pPr>
      <w:r>
        <w:t>Respecting Content</w:t>
      </w:r>
    </w:p>
    <w:p w14:paraId="7D15B545" w14:textId="313F2C79" w:rsidR="004B520E" w:rsidRDefault="004B520E" w:rsidP="004B520E">
      <w:pPr>
        <w:rPr>
          <w:lang w:eastAsia="fi-FI"/>
        </w:rPr>
      </w:pPr>
      <w:r>
        <w:rPr>
          <w:lang w:eastAsia="fi-FI"/>
        </w:rPr>
        <w:t xml:space="preserve">A </w:t>
      </w:r>
      <w:r w:rsidR="00544033" w:rsidRPr="00544033">
        <w:rPr>
          <w:rStyle w:val="SourceCodeChar"/>
        </w:rPr>
        <w:t>Button</w:t>
      </w:r>
      <w:r>
        <w:rPr>
          <w:lang w:eastAsia="fi-FI"/>
        </w:rPr>
        <w:t xml:space="preserve"> is a </w:t>
      </w:r>
      <w:r w:rsidR="00544033">
        <w:rPr>
          <w:rStyle w:val="SourceCodeChar"/>
        </w:rPr>
        <w:t>ContentControl</w:t>
      </w:r>
      <w:r>
        <w:rPr>
          <w:lang w:eastAsia="fi-FI"/>
        </w:rPr>
        <w:t xml:space="preserve"> which mean</w:t>
      </w:r>
      <w:r w:rsidR="0039191F">
        <w:rPr>
          <w:lang w:eastAsia="fi-FI"/>
        </w:rPr>
        <w:t>s</w:t>
      </w:r>
      <w:r>
        <w:rPr>
          <w:lang w:eastAsia="fi-FI"/>
        </w:rPr>
        <w:t xml:space="preserve"> it should render a single piece of content. The manner in which we implemented the ControlTemplate in the previous </w:t>
      </w:r>
      <w:r w:rsidR="0039191F">
        <w:rPr>
          <w:lang w:eastAsia="fi-FI"/>
        </w:rPr>
        <w:t>section</w:t>
      </w:r>
      <w:r>
        <w:rPr>
          <w:lang w:eastAsia="fi-FI"/>
        </w:rPr>
        <w:t xml:space="preserve"> meant that the window would always render </w:t>
      </w:r>
      <w:r w:rsidR="0039191F">
        <w:rPr>
          <w:lang w:eastAsia="fi-FI"/>
        </w:rPr>
        <w:t>text</w:t>
      </w:r>
      <w:r>
        <w:rPr>
          <w:lang w:eastAsia="fi-FI"/>
        </w:rPr>
        <w:t xml:space="preserve"> </w:t>
      </w:r>
      <w:r w:rsidR="0039191F">
        <w:rPr>
          <w:lang w:eastAsia="fi-FI"/>
        </w:rPr>
        <w:t>correctly in a TextBlock</w:t>
      </w:r>
      <w:r w:rsidR="000A05E0">
        <w:rPr>
          <w:lang w:eastAsia="fi-FI"/>
        </w:rPr>
        <w:t xml:space="preserve">, however any other type of content would not be correctly rendered. </w:t>
      </w:r>
      <w:r>
        <w:rPr>
          <w:lang w:eastAsia="fi-FI"/>
        </w:rPr>
        <w:t xml:space="preserve">We now consider how to create a ControlTemplate for our </w:t>
      </w:r>
      <w:r w:rsidR="000A05E0">
        <w:rPr>
          <w:lang w:eastAsia="fi-FI"/>
        </w:rPr>
        <w:t>Button</w:t>
      </w:r>
      <w:r>
        <w:rPr>
          <w:lang w:eastAsia="fi-FI"/>
        </w:rPr>
        <w:t xml:space="preserve"> that correctly renders its content. The most common way to render Content in a ContentControl is via an instance of the </w:t>
      </w:r>
      <w:r>
        <w:rPr>
          <w:rStyle w:val="SourceCodeChar"/>
        </w:rPr>
        <w:t>ContentPresenter</w:t>
      </w:r>
      <w:r>
        <w:rPr>
          <w:lang w:eastAsia="fi-FI"/>
        </w:rPr>
        <w:t xml:space="preserve"> class. ContentPresenter is a FrameworkElement designed for rendering heterogenous content. Every WPF ContentControl uses an instance of ContentPresenter in its default ControlTemplate. </w:t>
      </w:r>
    </w:p>
    <w:p w14:paraId="5B45C9E2" w14:textId="20B7BD0F" w:rsidR="005C3388" w:rsidRDefault="005C3388" w:rsidP="005C3388">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AC39C7">
        <w:rPr>
          <w:noProof/>
        </w:rPr>
        <w:t>4</w:t>
      </w:r>
      <w:r w:rsidR="00886CA6">
        <w:rPr>
          <w:noProof/>
        </w:rPr>
        <w:fldChar w:fldCharType="end"/>
      </w:r>
      <w:r>
        <w:t>Respecting Content</w:t>
      </w:r>
    </w:p>
    <w:bookmarkStart w:id="4" w:name="_MON_1602339034"/>
    <w:bookmarkEnd w:id="4"/>
    <w:p w14:paraId="2331C095" w14:textId="4763D0EC" w:rsidR="007E31B6" w:rsidRDefault="0080019C" w:rsidP="004B520E">
      <w:pPr>
        <w:rPr>
          <w:lang w:eastAsia="fi-FI"/>
        </w:rPr>
      </w:pPr>
      <w:r>
        <w:rPr>
          <w:noProof/>
          <w:lang w:eastAsia="fi-FI"/>
        </w:rPr>
        <w:object w:dxaOrig="9026" w:dyaOrig="1513" w14:anchorId="2E5F9393">
          <v:shape id="_x0000_i1029" type="#_x0000_t75" style="width:451.45pt;height:75.4pt" o:ole="">
            <v:imagedata r:id="rId20" o:title=""/>
          </v:shape>
          <o:OLEObject Type="Embed" ProgID="Word.OpenDocumentText.12" ShapeID="_x0000_i1029" DrawAspect="Content" ObjectID="_1627492352" r:id="rId21"/>
        </w:object>
      </w:r>
    </w:p>
    <w:p w14:paraId="5B52D6C8" w14:textId="1406A9D3" w:rsidR="006116AD" w:rsidRDefault="006116AD" w:rsidP="004B520E">
      <w:pPr>
        <w:rPr>
          <w:lang w:eastAsia="fi-FI"/>
        </w:rPr>
      </w:pPr>
      <w:r>
        <w:rPr>
          <w:lang w:eastAsia="fi-FI"/>
        </w:rPr>
        <w:t>The ContentPresenter has three core DependencyProperties.</w:t>
      </w:r>
    </w:p>
    <w:p w14:paraId="44D8126D" w14:textId="77777777" w:rsidR="004B520E" w:rsidRDefault="004B520E" w:rsidP="004B520E">
      <w:pPr>
        <w:pStyle w:val="ListBullet"/>
        <w:numPr>
          <w:ilvl w:val="0"/>
          <w:numId w:val="44"/>
        </w:numPr>
        <w:rPr>
          <w:lang w:eastAsia="fi-FI"/>
        </w:rPr>
      </w:pPr>
      <w:r>
        <w:rPr>
          <w:lang w:eastAsia="fi-FI"/>
        </w:rPr>
        <w:t>Content</w:t>
      </w:r>
    </w:p>
    <w:p w14:paraId="3047AAE7" w14:textId="77777777" w:rsidR="004B520E" w:rsidRDefault="004B520E" w:rsidP="004B520E">
      <w:pPr>
        <w:pStyle w:val="ListBullet"/>
        <w:numPr>
          <w:ilvl w:val="0"/>
          <w:numId w:val="44"/>
        </w:numPr>
        <w:rPr>
          <w:lang w:eastAsia="fi-FI"/>
        </w:rPr>
      </w:pPr>
      <w:r>
        <w:rPr>
          <w:lang w:eastAsia="fi-FI"/>
        </w:rPr>
        <w:t>ContentTemplate</w:t>
      </w:r>
    </w:p>
    <w:p w14:paraId="48742873" w14:textId="77777777" w:rsidR="004B520E" w:rsidRDefault="004B520E" w:rsidP="004B520E">
      <w:pPr>
        <w:pStyle w:val="ListBullet"/>
        <w:numPr>
          <w:ilvl w:val="0"/>
          <w:numId w:val="44"/>
        </w:numPr>
        <w:rPr>
          <w:lang w:eastAsia="fi-FI"/>
        </w:rPr>
      </w:pPr>
      <w:r>
        <w:rPr>
          <w:lang w:eastAsia="fi-FI"/>
        </w:rPr>
        <w:t>ContentTemplateSelector</w:t>
      </w:r>
    </w:p>
    <w:p w14:paraId="2B409706" w14:textId="77777777" w:rsidR="004B520E" w:rsidRDefault="004B520E" w:rsidP="004B520E">
      <w:pPr>
        <w:rPr>
          <w:lang w:eastAsia="fi-FI"/>
        </w:rPr>
      </w:pPr>
      <w:r>
        <w:rPr>
          <w:lang w:eastAsia="fi-FI"/>
        </w:rPr>
        <w:t>Whenever a ContentPresenter is inside the ControlTemplate of a ContentControl these three properties automatically take their values from the properties of the same name in the parent ContentControl</w:t>
      </w:r>
    </w:p>
    <w:p w14:paraId="69B56F5F" w14:textId="5E5F5E84" w:rsidR="00C77CB4" w:rsidRDefault="00C77CB4" w:rsidP="00DA1B05">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B43F0B">
        <w:rPr>
          <w:noProof/>
        </w:rPr>
        <w:t>3</w:t>
      </w:r>
      <w:r w:rsidR="00886CA6">
        <w:rPr>
          <w:noProof/>
        </w:rPr>
        <w:fldChar w:fldCharType="end"/>
      </w:r>
      <w:r>
        <w:t>ContentPresenter Properties</w:t>
      </w:r>
    </w:p>
    <w:p w14:paraId="5BDFA45C" w14:textId="77777777" w:rsidR="00DA1B05" w:rsidRDefault="00DA1B05" w:rsidP="00DA1B05">
      <w:pPr>
        <w:pStyle w:val="CodeExampleDiagram"/>
      </w:pPr>
    </w:p>
    <w:p w14:paraId="67EE9373" w14:textId="6BD145EC" w:rsidR="004B520E" w:rsidRDefault="00C77CB4" w:rsidP="004B520E">
      <w:pPr>
        <w:jc w:val="center"/>
        <w:rPr>
          <w:lang w:eastAsia="fi-FI"/>
        </w:rPr>
      </w:pPr>
      <w:r w:rsidRPr="00C77CB4">
        <w:rPr>
          <w:noProof/>
          <w:lang w:eastAsia="fi-FI"/>
        </w:rPr>
        <w:lastRenderedPageBreak/>
        <w:drawing>
          <wp:inline distT="0" distB="0" distL="0" distR="0" wp14:anchorId="56744D4B" wp14:editId="69E63DE3">
            <wp:extent cx="3667125" cy="23905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1625" cy="2393512"/>
                    </a:xfrm>
                    <a:prstGeom prst="rect">
                      <a:avLst/>
                    </a:prstGeom>
                  </pic:spPr>
                </pic:pic>
              </a:graphicData>
            </a:graphic>
          </wp:inline>
        </w:drawing>
      </w:r>
    </w:p>
    <w:p w14:paraId="610F43C9" w14:textId="52098C6D" w:rsidR="00C71CF2" w:rsidRDefault="00DA1B05" w:rsidP="004B520E">
      <w:pPr>
        <w:rPr>
          <w:lang w:eastAsia="fi-FI"/>
        </w:rPr>
      </w:pPr>
      <w:r>
        <w:rPr>
          <w:lang w:eastAsia="fi-FI"/>
        </w:rPr>
        <w:t>Let us add some text to our Button as content and see how it renders</w:t>
      </w:r>
    </w:p>
    <w:bookmarkStart w:id="5" w:name="_MON_1602386919"/>
    <w:bookmarkEnd w:id="5"/>
    <w:p w14:paraId="676ACB3E" w14:textId="5BD99724" w:rsidR="00325AA4" w:rsidRDefault="0080019C" w:rsidP="004B520E">
      <w:pPr>
        <w:rPr>
          <w:lang w:eastAsia="fi-FI"/>
        </w:rPr>
      </w:pPr>
      <w:r>
        <w:rPr>
          <w:noProof/>
          <w:lang w:eastAsia="fi-FI"/>
        </w:rPr>
        <w:object w:dxaOrig="9026" w:dyaOrig="413" w14:anchorId="22D7AE11">
          <v:shape id="_x0000_i1030" type="#_x0000_t75" style="width:451.45pt;height:21.15pt" o:ole="">
            <v:imagedata r:id="rId23" o:title=""/>
          </v:shape>
          <o:OLEObject Type="Embed" ProgID="Word.OpenDocumentText.12" ShapeID="_x0000_i1030" DrawAspect="Content" ObjectID="_1627492353" r:id="rId24"/>
        </w:object>
      </w:r>
    </w:p>
    <w:p w14:paraId="070403FF" w14:textId="436F281E" w:rsidR="00325AA4" w:rsidRDefault="00325AA4" w:rsidP="00325AA4">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B43F0B">
        <w:rPr>
          <w:noProof/>
        </w:rPr>
        <w:t>4</w:t>
      </w:r>
      <w:r w:rsidR="00886CA6">
        <w:rPr>
          <w:noProof/>
        </w:rPr>
        <w:fldChar w:fldCharType="end"/>
      </w:r>
      <w:r>
        <w:t>ContentPresenter and string content</w:t>
      </w:r>
    </w:p>
    <w:p w14:paraId="0B7C7BA7" w14:textId="0A89E6E0" w:rsidR="004D2119" w:rsidRDefault="00177F74" w:rsidP="004B520E">
      <w:pPr>
        <w:rPr>
          <w:lang w:eastAsia="fi-FI"/>
        </w:rPr>
      </w:pPr>
      <w:r w:rsidRPr="00177F74">
        <w:rPr>
          <w:noProof/>
          <w:lang w:eastAsia="fi-FI"/>
        </w:rPr>
        <w:drawing>
          <wp:inline distT="0" distB="0" distL="0" distR="0" wp14:anchorId="64DB3955" wp14:editId="03EE771A">
            <wp:extent cx="5731510" cy="17113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11325"/>
                    </a:xfrm>
                    <a:prstGeom prst="rect">
                      <a:avLst/>
                    </a:prstGeom>
                  </pic:spPr>
                </pic:pic>
              </a:graphicData>
            </a:graphic>
          </wp:inline>
        </w:drawing>
      </w:r>
    </w:p>
    <w:p w14:paraId="4C850C13" w14:textId="3EBA5084" w:rsidR="00B35EC5" w:rsidRDefault="00B35EC5" w:rsidP="00B35EC5">
      <w:pPr>
        <w:rPr>
          <w:lang w:eastAsia="fi-FI"/>
        </w:rPr>
      </w:pPr>
      <w:r>
        <w:rPr>
          <w:lang w:eastAsia="fi-FI"/>
        </w:rPr>
        <w:t xml:space="preserve">How does the ContentPresenter know to convert the </w:t>
      </w:r>
      <w:r w:rsidR="004D2119">
        <w:rPr>
          <w:lang w:eastAsia="fi-FI"/>
        </w:rPr>
        <w:t>Button</w:t>
      </w:r>
      <w:r>
        <w:rPr>
          <w:lang w:eastAsia="fi-FI"/>
        </w:rPr>
        <w:t xml:space="preserve"> content string to a TextBlock and set its TextProperty to be the content string? This is one of the rules of the WPF content model which we can summarise as follows. </w:t>
      </w:r>
    </w:p>
    <w:p w14:paraId="272D0561" w14:textId="77777777" w:rsidR="00B35EC5" w:rsidRDefault="00B35EC5" w:rsidP="00B35EC5">
      <w:pPr>
        <w:pStyle w:val="ListNumber"/>
        <w:numPr>
          <w:ilvl w:val="0"/>
          <w:numId w:val="47"/>
        </w:numPr>
        <w:rPr>
          <w:lang w:eastAsia="fi-FI"/>
        </w:rPr>
      </w:pPr>
      <w:r>
        <w:rPr>
          <w:lang w:eastAsia="fi-FI"/>
        </w:rPr>
        <w:t>If the content is a UI Element render it as is</w:t>
      </w:r>
    </w:p>
    <w:p w14:paraId="053410DD" w14:textId="77777777" w:rsidR="00B35EC5" w:rsidRDefault="00B35EC5" w:rsidP="00B35EC5">
      <w:pPr>
        <w:pStyle w:val="ListNumber"/>
        <w:numPr>
          <w:ilvl w:val="0"/>
          <w:numId w:val="45"/>
        </w:numPr>
        <w:rPr>
          <w:lang w:eastAsia="fi-FI"/>
        </w:rPr>
      </w:pPr>
      <w:r>
        <w:rPr>
          <w:lang w:eastAsia="fi-FI"/>
        </w:rPr>
        <w:t>If the content is a string render it in a TextBlock</w:t>
      </w:r>
    </w:p>
    <w:p w14:paraId="3977B1B9" w14:textId="77777777" w:rsidR="00B35EC5" w:rsidRDefault="00B35EC5" w:rsidP="00B35EC5">
      <w:pPr>
        <w:pStyle w:val="ListNumber"/>
        <w:numPr>
          <w:ilvl w:val="0"/>
          <w:numId w:val="45"/>
        </w:numPr>
        <w:rPr>
          <w:lang w:eastAsia="fi-FI"/>
        </w:rPr>
      </w:pPr>
      <w:r>
        <w:rPr>
          <w:lang w:eastAsia="fi-FI"/>
        </w:rPr>
        <w:t xml:space="preserve">If the content is a.NET type which has a data template associated with it then use the data template to render it. </w:t>
      </w:r>
    </w:p>
    <w:p w14:paraId="3FE9CBF7" w14:textId="77777777" w:rsidR="00B35EC5" w:rsidRDefault="00B35EC5" w:rsidP="00B35EC5">
      <w:pPr>
        <w:pStyle w:val="ListNumber"/>
        <w:numPr>
          <w:ilvl w:val="0"/>
          <w:numId w:val="45"/>
        </w:numPr>
        <w:rPr>
          <w:lang w:eastAsia="fi-FI"/>
        </w:rPr>
      </w:pPr>
      <w:r>
        <w:rPr>
          <w:lang w:eastAsia="fi-FI"/>
        </w:rPr>
        <w:t>Otherwise render the standard .NET objects class name in a TextBlock</w:t>
      </w:r>
    </w:p>
    <w:p w14:paraId="54D7A291" w14:textId="77777777" w:rsidR="00097842" w:rsidRDefault="00097842">
      <w:pPr>
        <w:spacing w:after="160" w:line="259" w:lineRule="auto"/>
        <w:rPr>
          <w:b/>
          <w:smallCaps/>
          <w:color w:val="31378B" w:themeColor="text2"/>
          <w:sz w:val="28"/>
          <w:lang w:eastAsia="fi-FI"/>
        </w:rPr>
      </w:pPr>
      <w:r>
        <w:br w:type="page"/>
      </w:r>
    </w:p>
    <w:p w14:paraId="1E87959B" w14:textId="557A6DEB" w:rsidR="00B35EC5" w:rsidRDefault="00B35EC5" w:rsidP="00B34DED">
      <w:pPr>
        <w:pStyle w:val="CodeExampleHeading"/>
      </w:pPr>
      <w:r>
        <w:lastRenderedPageBreak/>
        <w:t>DataTemplates and ContentControls</w:t>
      </w:r>
    </w:p>
    <w:p w14:paraId="52832530" w14:textId="77777777" w:rsidR="00B35EC5" w:rsidRDefault="00B35EC5" w:rsidP="00B35EC5">
      <w:pPr>
        <w:rPr>
          <w:lang w:eastAsia="fi-FI"/>
        </w:rPr>
      </w:pPr>
      <w:r>
        <w:rPr>
          <w:lang w:eastAsia="fi-FI"/>
        </w:rPr>
        <w:t>In this example the window’s content is a complex object which we render via a DataTemplate.</w:t>
      </w:r>
    </w:p>
    <w:p w14:paraId="2F080119" w14:textId="1E77D6A6" w:rsidR="0033799D" w:rsidRDefault="0033799D" w:rsidP="0033799D">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B43F0B">
        <w:rPr>
          <w:noProof/>
        </w:rPr>
        <w:t>5</w:t>
      </w:r>
      <w:r w:rsidR="00886CA6">
        <w:rPr>
          <w:noProof/>
        </w:rPr>
        <w:fldChar w:fldCharType="end"/>
      </w:r>
      <w:r>
        <w:t>Control and Data Templates</w:t>
      </w:r>
    </w:p>
    <w:p w14:paraId="0C368007" w14:textId="7A899564" w:rsidR="00B35EC5" w:rsidRDefault="00F155A2" w:rsidP="00B35EC5">
      <w:pPr>
        <w:rPr>
          <w:lang w:eastAsia="fi-FI"/>
        </w:rPr>
      </w:pPr>
      <w:r w:rsidRPr="00F155A2">
        <w:rPr>
          <w:noProof/>
          <w:lang w:eastAsia="fi-FI"/>
        </w:rPr>
        <w:drawing>
          <wp:inline distT="0" distB="0" distL="0" distR="0" wp14:anchorId="0B3520FB" wp14:editId="4030CC2E">
            <wp:extent cx="2957513" cy="16203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7975" cy="1626039"/>
                    </a:xfrm>
                    <a:prstGeom prst="rect">
                      <a:avLst/>
                    </a:prstGeom>
                  </pic:spPr>
                </pic:pic>
              </a:graphicData>
            </a:graphic>
          </wp:inline>
        </w:drawing>
      </w:r>
    </w:p>
    <w:p w14:paraId="3727BD4F" w14:textId="03E9BD06" w:rsidR="00AA6387" w:rsidRDefault="00AA6387" w:rsidP="00E045E3">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AC39C7">
        <w:rPr>
          <w:noProof/>
        </w:rPr>
        <w:t>5</w:t>
      </w:r>
      <w:r w:rsidR="00886CA6">
        <w:rPr>
          <w:noProof/>
        </w:rPr>
        <w:fldChar w:fldCharType="end"/>
      </w:r>
      <w:r>
        <w:t>Content and Data Templates</w:t>
      </w:r>
    </w:p>
    <w:bookmarkStart w:id="6" w:name="_MON_1602388499"/>
    <w:bookmarkEnd w:id="6"/>
    <w:p w14:paraId="21DA3B00" w14:textId="64C75D7C" w:rsidR="00B35EC5" w:rsidRDefault="0080019C" w:rsidP="00B35EC5">
      <w:pPr>
        <w:rPr>
          <w:noProof/>
          <w:lang w:eastAsia="fi-FI"/>
        </w:rPr>
      </w:pPr>
      <w:r>
        <w:rPr>
          <w:noProof/>
          <w:lang w:eastAsia="fi-FI"/>
        </w:rPr>
        <w:object w:dxaOrig="9026" w:dyaOrig="3356" w14:anchorId="15CF4027">
          <v:shape id="_x0000_i1031" type="#_x0000_t75" style="width:451.45pt;height:167.55pt" o:ole="">
            <v:imagedata r:id="rId27" o:title=""/>
          </v:shape>
          <o:OLEObject Type="Embed" ProgID="Word.OpenDocumentText.12" ShapeID="_x0000_i1031" DrawAspect="Content" ObjectID="_1627492354" r:id="rId28"/>
        </w:object>
      </w:r>
    </w:p>
    <w:p w14:paraId="2CF53AF7" w14:textId="4F5537DE" w:rsidR="000C3FCC" w:rsidRDefault="000C3FCC" w:rsidP="000C3FCC">
      <w:pPr>
        <w:pStyle w:val="CodeExampleRuntim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AC39C7">
        <w:rPr>
          <w:noProof/>
        </w:rPr>
        <w:t>6</w:t>
      </w:r>
      <w:r w:rsidR="00886CA6">
        <w:rPr>
          <w:noProof/>
        </w:rPr>
        <w:fldChar w:fldCharType="end"/>
      </w:r>
      <w:r>
        <w:t>Rendered Window</w:t>
      </w:r>
    </w:p>
    <w:p w14:paraId="4C163A27" w14:textId="54DDE618" w:rsidR="00B35EC5" w:rsidRDefault="00947654" w:rsidP="00B35EC5">
      <w:pPr>
        <w:spacing w:after="160" w:line="256" w:lineRule="auto"/>
        <w:rPr>
          <w:rStyle w:val="Heading2Char"/>
        </w:rPr>
      </w:pPr>
      <w:r>
        <w:rPr>
          <w:noProof/>
        </w:rPr>
        <w:drawing>
          <wp:inline distT="0" distB="0" distL="0" distR="0" wp14:anchorId="5FD10D25" wp14:editId="71F229E4">
            <wp:extent cx="1890713" cy="993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2063" cy="994134"/>
                    </a:xfrm>
                    <a:prstGeom prst="rect">
                      <a:avLst/>
                    </a:prstGeom>
                  </pic:spPr>
                </pic:pic>
              </a:graphicData>
            </a:graphic>
          </wp:inline>
        </w:drawing>
      </w:r>
      <w:r w:rsidR="00B35EC5">
        <w:rPr>
          <w:rStyle w:val="Heading2Char"/>
        </w:rPr>
        <w:br w:type="page"/>
      </w:r>
    </w:p>
    <w:p w14:paraId="0BC1CB21" w14:textId="1104EEDC" w:rsidR="00B35EC5" w:rsidRDefault="00B35EC5" w:rsidP="003A2550">
      <w:pPr>
        <w:pStyle w:val="CodeExampleHeading"/>
      </w:pPr>
      <w:r>
        <w:rPr>
          <w:rStyle w:val="Heading2Char"/>
        </w:rPr>
        <w:lastRenderedPageBreak/>
        <w:t>Content Control’s ContentTemplate</w:t>
      </w:r>
      <w:r>
        <w:t xml:space="preserve"> </w:t>
      </w:r>
    </w:p>
    <w:p w14:paraId="249A661D" w14:textId="77777777" w:rsidR="00B35EC5" w:rsidRDefault="00B35EC5" w:rsidP="00B35EC5">
      <w:pPr>
        <w:rPr>
          <w:lang w:eastAsia="fi-FI"/>
        </w:rPr>
      </w:pPr>
      <w:r>
        <w:rPr>
          <w:lang w:eastAsia="fi-FI"/>
        </w:rPr>
        <w:t>We have already seen that each control has a ControlTemplate that defines the visual tree of that Control. In addition every ContentControl also has a ContentTemplate which defines how its single piece of content is rendered.  While the Control.Template dependency property is of type ControlTemplate the ContentTemplate is of type DataTemplate.</w:t>
      </w:r>
    </w:p>
    <w:p w14:paraId="524C380E" w14:textId="77777777" w:rsidR="00B35EC5" w:rsidRDefault="00B35EC5" w:rsidP="00B35EC5">
      <w:pPr>
        <w:rPr>
          <w:lang w:eastAsia="fi-FI"/>
        </w:rPr>
      </w:pPr>
      <w:r>
        <w:rPr>
          <w:lang w:eastAsia="fi-FI"/>
        </w:rPr>
        <w:t xml:space="preserve">DataTemplates and ControlTemplates while similar (both extend the same base class) are intended for different purposes. A control template defines the look of the whole control and tends to be somewhat complex. A data template defines the look of a piece of content within a content control and tends to be simpler. For instance consider the scenario where I want to render a non UIElement object as the content of a button. </w:t>
      </w:r>
    </w:p>
    <w:p w14:paraId="243F75BA" w14:textId="77777777" w:rsidR="00AC39C7" w:rsidRDefault="00B35EC5" w:rsidP="00B35EC5">
      <w:r>
        <w:rPr>
          <w:lang w:eastAsia="fi-FI"/>
        </w:rPr>
        <w:t>The following example is a little contrived but it uses two control templates (one for window and one for button), a content template (for button) and a data template to render the person object. In reality one might use a content template to provide some simpler customisation rather than writing the whole control template from scra</w:t>
      </w:r>
      <w:r w:rsidR="00AC39C7">
        <w:rPr>
          <w:lang w:eastAsia="fi-FI"/>
        </w:rPr>
        <w:t>tch)</w:t>
      </w:r>
    </w:p>
    <w:p w14:paraId="31942043" w14:textId="6BA21C92" w:rsidR="00AC39C7" w:rsidRDefault="00AC39C7" w:rsidP="00AC39C7">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Pr>
          <w:noProof/>
        </w:rPr>
        <w:t>7</w:t>
      </w:r>
      <w:r w:rsidR="00886CA6">
        <w:rPr>
          <w:noProof/>
        </w:rPr>
        <w:fldChar w:fldCharType="end"/>
      </w:r>
      <w:r>
        <w:t>ContentTemplate</w:t>
      </w:r>
    </w:p>
    <w:bookmarkStart w:id="7" w:name="_MON_1602392884"/>
    <w:bookmarkEnd w:id="7"/>
    <w:p w14:paraId="510F62E7" w14:textId="22334735" w:rsidR="00B35EC5" w:rsidRDefault="0080019C" w:rsidP="00B35EC5">
      <w:pPr>
        <w:rPr>
          <w:lang w:eastAsia="fi-FI"/>
        </w:rPr>
      </w:pPr>
      <w:r>
        <w:rPr>
          <w:noProof/>
          <w:lang w:eastAsia="fi-FI"/>
        </w:rPr>
        <w:object w:dxaOrig="9360" w:dyaOrig="7290" w14:anchorId="2A648936">
          <v:shape id="_x0000_i1032" type="#_x0000_t75" style="width:451.1pt;height:351.8pt" o:ole="">
            <v:imagedata r:id="rId30" o:title=""/>
          </v:shape>
          <o:OLEObject Type="Embed" ProgID="Word.OpenDocumentText.12" ShapeID="_x0000_i1032" DrawAspect="Content" ObjectID="_1627492355" r:id="rId31"/>
        </w:object>
      </w:r>
    </w:p>
    <w:p w14:paraId="7A986658" w14:textId="760E0F28" w:rsidR="00B43F0B" w:rsidRDefault="00B43F0B" w:rsidP="00B43F0B">
      <w:pPr>
        <w:pStyle w:val="CodeExampleDiagram"/>
      </w:pPr>
      <w:r>
        <w:lastRenderedPageBreak/>
        <w:t xml:space="preserve">Figure </w:t>
      </w:r>
      <w:r w:rsidR="00886CA6">
        <w:rPr>
          <w:noProof/>
        </w:rPr>
        <w:fldChar w:fldCharType="begin"/>
      </w:r>
      <w:r w:rsidR="00886CA6">
        <w:rPr>
          <w:noProof/>
        </w:rPr>
        <w:instrText xml:space="preserve"> SEQ Figure \* ARABIC </w:instrText>
      </w:r>
      <w:r w:rsidR="00886CA6">
        <w:rPr>
          <w:noProof/>
        </w:rPr>
        <w:fldChar w:fldCharType="separate"/>
      </w:r>
      <w:r>
        <w:rPr>
          <w:noProof/>
        </w:rPr>
        <w:t>6</w:t>
      </w:r>
      <w:r w:rsidR="00886CA6">
        <w:rPr>
          <w:noProof/>
        </w:rPr>
        <w:fldChar w:fldCharType="end"/>
      </w:r>
      <w:r>
        <w:t>ContentTemplate</w:t>
      </w:r>
    </w:p>
    <w:p w14:paraId="56520E62" w14:textId="07F21EE2" w:rsidR="00B35EC5" w:rsidRDefault="00B35EC5" w:rsidP="00B35EC5">
      <w:pPr>
        <w:rPr>
          <w:lang w:eastAsia="fi-FI"/>
        </w:rPr>
      </w:pPr>
      <w:r>
        <w:rPr>
          <w:noProof/>
          <w:lang w:eastAsia="fi-FI"/>
        </w:rPr>
        <w:drawing>
          <wp:inline distT="0" distB="0" distL="0" distR="0" wp14:anchorId="7E6BA5CF" wp14:editId="58C13A9B">
            <wp:extent cx="4177030" cy="5095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7030" cy="5095875"/>
                    </a:xfrm>
                    <a:prstGeom prst="rect">
                      <a:avLst/>
                    </a:prstGeom>
                    <a:noFill/>
                    <a:ln>
                      <a:noFill/>
                    </a:ln>
                  </pic:spPr>
                </pic:pic>
              </a:graphicData>
            </a:graphic>
          </wp:inline>
        </w:drawing>
      </w:r>
    </w:p>
    <w:p w14:paraId="24FEB6F8" w14:textId="3D02AAF0" w:rsidR="00B35EC5" w:rsidRDefault="00B35EC5" w:rsidP="00B35EC5">
      <w:pPr>
        <w:rPr>
          <w:lang w:eastAsia="fi-FI"/>
        </w:rPr>
      </w:pPr>
    </w:p>
    <w:p w14:paraId="5776DCA1" w14:textId="4A3A2BC3" w:rsidR="0086709D" w:rsidRPr="007D5A79" w:rsidRDefault="0086709D" w:rsidP="007D5A79">
      <w:pPr>
        <w:pStyle w:val="Heading2"/>
      </w:pPr>
      <w:r>
        <w:br w:type="page"/>
      </w:r>
    </w:p>
    <w:p w14:paraId="05B3D97A" w14:textId="58FDE541" w:rsidR="0011325D" w:rsidRDefault="006457C5" w:rsidP="00AD1DA6">
      <w:pPr>
        <w:pStyle w:val="AppendiceSection"/>
      </w:pPr>
      <w:r>
        <w:lastRenderedPageBreak/>
        <w:t>Appendices</w:t>
      </w:r>
    </w:p>
    <w:p w14:paraId="1F50D232" w14:textId="1A7E6D39" w:rsidR="006457C5" w:rsidRDefault="006457C5" w:rsidP="006457C5">
      <w:pPr>
        <w:pStyle w:val="Appendice"/>
      </w:pPr>
      <w:r>
        <w:t>Creating a Custom Control with control template</w:t>
      </w:r>
    </w:p>
    <w:p w14:paraId="0FF85509" w14:textId="77777777" w:rsidR="007D5A79" w:rsidRDefault="007D5A79" w:rsidP="007D5A79">
      <w:r>
        <w:t xml:space="preserve">In this section we will show how to create a custom control. The control in question is a very simple modeless dialogue box. When made visible the dialogue box simply sits on top of other content rather than the traditional model separate dialogue that comes for free with WPF. Although simple this control higlights the following points. </w:t>
      </w:r>
    </w:p>
    <w:p w14:paraId="44E2E38E" w14:textId="77777777" w:rsidR="007D5A79" w:rsidRDefault="007D5A79" w:rsidP="007D5A79">
      <w:pPr>
        <w:pStyle w:val="ListParagraph"/>
        <w:numPr>
          <w:ilvl w:val="0"/>
          <w:numId w:val="38"/>
        </w:numPr>
      </w:pPr>
      <w:r>
        <w:t>Separation of look and feel from behaviour using a control template</w:t>
      </w:r>
    </w:p>
    <w:p w14:paraId="7F30D8C1" w14:textId="35C26505" w:rsidR="007D5A79" w:rsidRPr="006457C5" w:rsidRDefault="007D5A79" w:rsidP="006457C5">
      <w:pPr>
        <w:pStyle w:val="ListParagraph"/>
        <w:numPr>
          <w:ilvl w:val="0"/>
          <w:numId w:val="38"/>
        </w:numPr>
      </w:pPr>
      <w:r>
        <w:t>How do define the contract between the control and its template</w:t>
      </w:r>
    </w:p>
    <w:p w14:paraId="4297058A" w14:textId="58AF9E8D" w:rsidR="00CF0496" w:rsidRDefault="00CF0496" w:rsidP="00CF0496">
      <w:pPr>
        <w:pStyle w:val="TutorialStep"/>
      </w:pPr>
      <w:r>
        <w:t xml:space="preserve">Add a project to the solution of type WPF </w:t>
      </w:r>
      <w:r w:rsidR="000E7294">
        <w:t>App (.NET Framework)</w:t>
      </w:r>
    </w:p>
    <w:p w14:paraId="7D48869C" w14:textId="4422C3EE" w:rsidR="00102192" w:rsidRPr="00CF0496" w:rsidRDefault="00102192" w:rsidP="00102192">
      <w:r>
        <w:t xml:space="preserve">We call our project </w:t>
      </w:r>
      <w:r w:rsidR="009C7B06">
        <w:t>01Separate</w:t>
      </w:r>
      <w:r w:rsidR="00CF7EF0">
        <w:t>LookFromBehaviour</w:t>
      </w:r>
    </w:p>
    <w:p w14:paraId="371C5086" w14:textId="7AA643D3" w:rsidR="00721236" w:rsidRDefault="009C7B06" w:rsidP="00721236">
      <w:r w:rsidRPr="009C7B06">
        <w:rPr>
          <w:noProof/>
        </w:rPr>
        <w:drawing>
          <wp:inline distT="0" distB="0" distL="0" distR="0" wp14:anchorId="45314735" wp14:editId="31A76F05">
            <wp:extent cx="4510088" cy="3126481"/>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2226" cy="3127963"/>
                    </a:xfrm>
                    <a:prstGeom prst="rect">
                      <a:avLst/>
                    </a:prstGeom>
                  </pic:spPr>
                </pic:pic>
              </a:graphicData>
            </a:graphic>
          </wp:inline>
        </w:drawing>
      </w:r>
    </w:p>
    <w:p w14:paraId="29FB2F59" w14:textId="6394A767" w:rsidR="00756B85" w:rsidRDefault="00AC620B" w:rsidP="00756B85">
      <w:pPr>
        <w:pStyle w:val="TutorialStep"/>
      </w:pPr>
      <w:r>
        <w:t>Add a MyCustomControl</w:t>
      </w:r>
      <w:r w:rsidR="0094387B">
        <w:t xml:space="preserve"> class that extends</w:t>
      </w:r>
      <w:r>
        <w:t xml:space="preserve"> </w:t>
      </w:r>
      <w:r w:rsidR="0094387B">
        <w:t>Control</w:t>
      </w:r>
    </w:p>
    <w:bookmarkStart w:id="8" w:name="_MON_1601128612"/>
    <w:bookmarkEnd w:id="8"/>
    <w:p w14:paraId="611C265A" w14:textId="77E3D3BF" w:rsidR="00AC620B" w:rsidRDefault="0080019C" w:rsidP="0094387B">
      <w:pPr>
        <w:pStyle w:val="TutorialStep"/>
        <w:numPr>
          <w:ilvl w:val="0"/>
          <w:numId w:val="0"/>
        </w:numPr>
        <w:ind w:left="360"/>
      </w:pPr>
      <w:r>
        <w:rPr>
          <w:noProof/>
        </w:rPr>
        <w:object w:dxaOrig="9026" w:dyaOrig="837" w14:anchorId="10629B39">
          <v:shape id="_x0000_i1033" type="#_x0000_t75" style="width:451.45pt;height:41.95pt" o:ole="">
            <v:imagedata r:id="rId34" o:title=""/>
          </v:shape>
          <o:OLEObject Type="Embed" ProgID="Word.OpenDocumentText.12" ShapeID="_x0000_i1033" DrawAspect="Content" ObjectID="_1627492356" r:id="rId35"/>
        </w:object>
      </w:r>
    </w:p>
    <w:p w14:paraId="0B3305F0" w14:textId="77777777" w:rsidR="007D5A79" w:rsidRDefault="007D5A79">
      <w:pPr>
        <w:spacing w:after="160" w:line="259" w:lineRule="auto"/>
        <w:rPr>
          <w:color w:val="0083B3" w:themeColor="accent6" w:themeShade="BF"/>
          <w:sz w:val="28"/>
          <w:lang w:eastAsia="fi-FI"/>
        </w:rPr>
      </w:pPr>
      <w:r>
        <w:br w:type="page"/>
      </w:r>
    </w:p>
    <w:p w14:paraId="2ABD2F95" w14:textId="7224DCAE" w:rsidR="003057D8" w:rsidRDefault="003057D8" w:rsidP="003057D8">
      <w:pPr>
        <w:pStyle w:val="TutorialStep"/>
      </w:pPr>
      <w:r>
        <w:lastRenderedPageBreak/>
        <w:t>Add a static constructor with the following boilerplate</w:t>
      </w:r>
    </w:p>
    <w:bookmarkStart w:id="9" w:name="_MON_1601214619"/>
    <w:bookmarkEnd w:id="9"/>
    <w:p w14:paraId="41B07D21" w14:textId="1B707EB1" w:rsidR="003057D8" w:rsidRDefault="0080019C" w:rsidP="00756B85">
      <w:pPr>
        <w:pStyle w:val="TutorialStep"/>
        <w:numPr>
          <w:ilvl w:val="0"/>
          <w:numId w:val="0"/>
        </w:numPr>
      </w:pPr>
      <w:r>
        <w:rPr>
          <w:noProof/>
        </w:rPr>
        <w:object w:dxaOrig="9026" w:dyaOrig="2016" w14:anchorId="45CDAE38">
          <v:shape id="_x0000_i1034" type="#_x0000_t75" style="width:451.45pt;height:101.35pt" o:ole="">
            <v:imagedata r:id="rId36" o:title=""/>
          </v:shape>
          <o:OLEObject Type="Embed" ProgID="Word.OpenDocumentText.12" ShapeID="_x0000_i1034" DrawAspect="Content" ObjectID="_1627492357" r:id="rId37"/>
        </w:object>
      </w:r>
    </w:p>
    <w:p w14:paraId="625FD09F" w14:textId="4F593319" w:rsidR="00FB7039" w:rsidRDefault="00211462" w:rsidP="00FB7039">
      <w:pPr>
        <w:pStyle w:val="TutorialStep"/>
      </w:pPr>
      <w:r>
        <w:t xml:space="preserve">Add our newly created control </w:t>
      </w:r>
      <w:r w:rsidR="00756B85">
        <w:t>as our windows content</w:t>
      </w:r>
    </w:p>
    <w:p w14:paraId="6823FE62" w14:textId="16C96F2B" w:rsidR="00211462" w:rsidRDefault="00211462" w:rsidP="00211462">
      <w:r>
        <w:t xml:space="preserve">When we creates our project </w:t>
      </w:r>
      <w:r w:rsidR="00923FFF">
        <w:t>visual studio adcded a Window1 window for us. We can use this to test our new control by adding it to the window</w:t>
      </w:r>
    </w:p>
    <w:bookmarkStart w:id="10" w:name="_MON_1601129380"/>
    <w:bookmarkEnd w:id="10"/>
    <w:p w14:paraId="48BA6F7B" w14:textId="2819DCAD" w:rsidR="00923FFF" w:rsidRDefault="0080019C" w:rsidP="00211462">
      <w:r>
        <w:rPr>
          <w:noProof/>
        </w:rPr>
        <w:object w:dxaOrig="9360" w:dyaOrig="1960" w14:anchorId="7F2B6021">
          <v:shape id="_x0000_i1035" type="#_x0000_t75" style="width:468.15pt;height:97.95pt" o:ole="">
            <v:imagedata r:id="rId38" o:title=""/>
          </v:shape>
          <o:OLEObject Type="Embed" ProgID="Word.OpenDocumentText.12" ShapeID="_x0000_i1035" DrawAspect="Content" ObjectID="_1627492358" r:id="rId39"/>
        </w:object>
      </w:r>
    </w:p>
    <w:p w14:paraId="01B81BDB" w14:textId="63B64AC1" w:rsidR="00211462" w:rsidRDefault="00A646E7" w:rsidP="004D598E">
      <w:r>
        <w:t>Because we have not created any template to defne the look our control is essentially lookless.</w:t>
      </w:r>
    </w:p>
    <w:p w14:paraId="46BE935A" w14:textId="4B2BA66B" w:rsidR="004D598E" w:rsidRDefault="004D598E" w:rsidP="004D598E">
      <w:pPr>
        <w:pStyle w:val="TutorialStep"/>
      </w:pPr>
      <w:r>
        <w:t>Add a very basic look</w:t>
      </w:r>
    </w:p>
    <w:p w14:paraId="48F04F33" w14:textId="77F17DA2" w:rsidR="004D598E" w:rsidRDefault="004D598E" w:rsidP="004D598E">
      <w:r>
        <w:t>Now we can go ahead and add our default control template that defines the look of our control.</w:t>
      </w:r>
      <w:r w:rsidR="00660FD8">
        <w:t xml:space="preserve"> Move to Themes/Generic.xaml and add the following</w:t>
      </w:r>
    </w:p>
    <w:p w14:paraId="649C37E7" w14:textId="22EFDECE" w:rsidR="004D598E" w:rsidRDefault="004D598E" w:rsidP="004D598E">
      <w:r>
        <w:t xml:space="preserve"> </w:t>
      </w:r>
      <w:bookmarkStart w:id="11" w:name="_MON_1601129745"/>
      <w:bookmarkEnd w:id="11"/>
      <w:r w:rsidR="0080019C">
        <w:rPr>
          <w:noProof/>
        </w:rPr>
        <w:object w:dxaOrig="9026" w:dyaOrig="3449" w14:anchorId="6D34CCE7">
          <v:shape id="_x0000_i1036" type="#_x0000_t75" style="width:451.45pt;height:172.3pt" o:ole="">
            <v:imagedata r:id="rId40" o:title=""/>
          </v:shape>
          <o:OLEObject Type="Embed" ProgID="Word.OpenDocumentText.12" ShapeID="_x0000_i1036" DrawAspect="Content" ObjectID="_1627492359" r:id="rId41"/>
        </w:object>
      </w:r>
    </w:p>
    <w:p w14:paraId="74326165" w14:textId="34FCB366" w:rsidR="001639F1" w:rsidRDefault="001639F1" w:rsidP="004D598E">
      <w:r>
        <w:t>We have themed our control. If we compile and go back to our window it looks as follows.</w:t>
      </w:r>
    </w:p>
    <w:p w14:paraId="5D7B2D0A" w14:textId="57557E95" w:rsidR="001639F1" w:rsidRDefault="00EC6E73" w:rsidP="004D598E">
      <w:r w:rsidRPr="00EC6E73">
        <w:rPr>
          <w:noProof/>
        </w:rPr>
        <w:lastRenderedPageBreak/>
        <w:drawing>
          <wp:inline distT="0" distB="0" distL="0" distR="0" wp14:anchorId="05E60A00" wp14:editId="4BB5204C">
            <wp:extent cx="3162300" cy="218130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3661" cy="2182246"/>
                    </a:xfrm>
                    <a:prstGeom prst="rect">
                      <a:avLst/>
                    </a:prstGeom>
                  </pic:spPr>
                </pic:pic>
              </a:graphicData>
            </a:graphic>
          </wp:inline>
        </w:drawing>
      </w:r>
    </w:p>
    <w:p w14:paraId="7BB09319" w14:textId="5D478C05" w:rsidR="006F094F" w:rsidRDefault="007A621B" w:rsidP="006F094F">
      <w:pPr>
        <w:pStyle w:val="Heading3"/>
      </w:pPr>
      <w:r>
        <w:t>Define a contract between the control and its template</w:t>
      </w:r>
    </w:p>
    <w:p w14:paraId="1CD38325" w14:textId="785DA6A6" w:rsidR="007A621B" w:rsidRDefault="007A621B" w:rsidP="007A621B">
      <w:r>
        <w:t>For all but the simplest of controls we need to specify on some level that the template must contains certain elements. We do this via TemplatePart attributes on the custom control.</w:t>
      </w:r>
    </w:p>
    <w:p w14:paraId="275367A4" w14:textId="214611FA" w:rsidR="008E32EE" w:rsidRDefault="008E32EE" w:rsidP="008E32EE">
      <w:pPr>
        <w:pStyle w:val="TutorialStep"/>
        <w:numPr>
          <w:ilvl w:val="0"/>
          <w:numId w:val="42"/>
        </w:numPr>
      </w:pPr>
      <w:r>
        <w:t>Add a TemplatePart attribute to the custom control</w:t>
      </w:r>
    </w:p>
    <w:bookmarkStart w:id="12" w:name="_MON_1601215525"/>
    <w:bookmarkEnd w:id="12"/>
    <w:p w14:paraId="0255BE00" w14:textId="3127641C" w:rsidR="002E356C" w:rsidRDefault="0080019C" w:rsidP="004A0EEA">
      <w:pPr>
        <w:pStyle w:val="TutorialStep"/>
        <w:numPr>
          <w:ilvl w:val="0"/>
          <w:numId w:val="0"/>
        </w:numPr>
        <w:ind w:left="720" w:hanging="360"/>
      </w:pPr>
      <w:r>
        <w:rPr>
          <w:noProof/>
        </w:rPr>
        <w:object w:dxaOrig="9026" w:dyaOrig="5927" w14:anchorId="0B712923">
          <v:shape id="_x0000_i1037" type="#_x0000_t75" style="width:451.45pt;height:296.2pt" o:ole="">
            <v:imagedata r:id="rId43" o:title=""/>
          </v:shape>
          <o:OLEObject Type="Embed" ProgID="Word.OpenDocumentText.12" ShapeID="_x0000_i1037" DrawAspect="Content" ObjectID="_1627492360" r:id="rId44"/>
        </w:object>
      </w:r>
    </w:p>
    <w:p w14:paraId="0B829B0C" w14:textId="55313C4A" w:rsidR="00394E3C" w:rsidRDefault="00394E3C" w:rsidP="00394E3C">
      <w:pPr>
        <w:pStyle w:val="TutorialStep"/>
        <w:numPr>
          <w:ilvl w:val="0"/>
          <w:numId w:val="42"/>
        </w:numPr>
      </w:pPr>
      <w:r>
        <w:t>Add the required part to the template</w:t>
      </w:r>
    </w:p>
    <w:bookmarkStart w:id="13" w:name="_MON_1601131339"/>
    <w:bookmarkEnd w:id="13"/>
    <w:p w14:paraId="5CE2CA35" w14:textId="12EAC80F" w:rsidR="002A6D10" w:rsidRDefault="0080019C" w:rsidP="002A6D10">
      <w:pPr>
        <w:pStyle w:val="TutorialStep"/>
        <w:numPr>
          <w:ilvl w:val="0"/>
          <w:numId w:val="0"/>
        </w:numPr>
        <w:ind w:left="360"/>
      </w:pPr>
      <w:r>
        <w:rPr>
          <w:noProof/>
        </w:rPr>
        <w:object w:dxaOrig="9026" w:dyaOrig="4191" w14:anchorId="525DF7B4">
          <v:shape id="_x0000_i1038" type="#_x0000_t75" style="width:451.45pt;height:209.2pt" o:ole="">
            <v:imagedata r:id="rId45" o:title=""/>
          </v:shape>
          <o:OLEObject Type="Embed" ProgID="Word.OpenDocumentText.12" ShapeID="_x0000_i1038" DrawAspect="Content" ObjectID="_1627492361" r:id="rId46"/>
        </w:object>
      </w:r>
    </w:p>
    <w:p w14:paraId="5175213B" w14:textId="0C478FBC" w:rsidR="00DB53A8" w:rsidRDefault="00DB53A8" w:rsidP="00DB53A8">
      <w:r>
        <w:t xml:space="preserve">Now make sure you can </w:t>
      </w:r>
      <w:r w:rsidR="004A1C4D">
        <w:t>see your handler on the button being hit</w:t>
      </w:r>
    </w:p>
    <w:p w14:paraId="427BF697" w14:textId="4A54F348" w:rsidR="00153AFE" w:rsidRDefault="00153AFE" w:rsidP="00153AFE">
      <w:pPr>
        <w:pStyle w:val="Heading3"/>
      </w:pPr>
      <w:r>
        <w:t>Add a Dependency Property</w:t>
      </w:r>
    </w:p>
    <w:p w14:paraId="4CB3C763" w14:textId="5D980400" w:rsidR="00F5584E" w:rsidRDefault="00196433" w:rsidP="00F5584E">
      <w:pPr>
        <w:pStyle w:val="TutorialStep"/>
        <w:numPr>
          <w:ilvl w:val="0"/>
          <w:numId w:val="43"/>
        </w:numPr>
      </w:pPr>
      <w:r>
        <w:t>Add a static DependencyProperty boilerplate as follows</w:t>
      </w:r>
    </w:p>
    <w:bookmarkStart w:id="14" w:name="_MON_1601177842"/>
    <w:bookmarkEnd w:id="14"/>
    <w:p w14:paraId="660CBCF0" w14:textId="1DF695EF" w:rsidR="00F5584E" w:rsidRDefault="0080019C" w:rsidP="00E47F99">
      <w:pPr>
        <w:pStyle w:val="TutorialStep"/>
        <w:numPr>
          <w:ilvl w:val="0"/>
          <w:numId w:val="0"/>
        </w:numPr>
        <w:ind w:left="720" w:hanging="360"/>
      </w:pPr>
      <w:r>
        <w:rPr>
          <w:noProof/>
        </w:rPr>
        <w:object w:dxaOrig="9360" w:dyaOrig="12036" w14:anchorId="0082FB3D">
          <v:shape id="_x0000_i1039" type="#_x0000_t75" style="width:468.15pt;height:601.95pt" o:ole="">
            <v:imagedata r:id="rId47" o:title=""/>
          </v:shape>
          <o:OLEObject Type="Embed" ProgID="Word.OpenDocumentText.12" ShapeID="_x0000_i1039" DrawAspect="Content" ObjectID="_1627492362" r:id="rId48"/>
        </w:object>
      </w:r>
    </w:p>
    <w:p w14:paraId="7F183C0C" w14:textId="2DF3F789" w:rsidR="00BE6C5B" w:rsidRDefault="00BE6C5B" w:rsidP="00BE6C5B">
      <w:pPr>
        <w:pStyle w:val="TutorialStep"/>
        <w:numPr>
          <w:ilvl w:val="0"/>
          <w:numId w:val="0"/>
        </w:numPr>
        <w:ind w:left="360"/>
      </w:pPr>
    </w:p>
    <w:p w14:paraId="0A0F5757" w14:textId="28EBC3FE" w:rsidR="005036A0" w:rsidRDefault="005036A0" w:rsidP="005036A0">
      <w:pPr>
        <w:pStyle w:val="TutorialStep"/>
      </w:pPr>
      <w:r>
        <w:t>Create a simple view model</w:t>
      </w:r>
      <w:r w:rsidR="001079CA">
        <w:t xml:space="preserve"> </w:t>
      </w:r>
    </w:p>
    <w:bookmarkStart w:id="15" w:name="_MON_1601178485"/>
    <w:bookmarkEnd w:id="15"/>
    <w:p w14:paraId="5FE23B89" w14:textId="3B75F07A" w:rsidR="005036A0" w:rsidRDefault="0080019C" w:rsidP="00BB466C">
      <w:pPr>
        <w:pStyle w:val="TutorialStep"/>
        <w:numPr>
          <w:ilvl w:val="0"/>
          <w:numId w:val="0"/>
        </w:numPr>
        <w:ind w:left="360"/>
      </w:pPr>
      <w:r>
        <w:rPr>
          <w:noProof/>
        </w:rPr>
        <w:object w:dxaOrig="9026" w:dyaOrig="3733" w14:anchorId="272DBDEB">
          <v:shape id="_x0000_i1040" type="#_x0000_t75" style="width:451.45pt;height:187pt" o:ole="">
            <v:imagedata r:id="rId49" o:title=""/>
          </v:shape>
          <o:OLEObject Type="Embed" ProgID="Word.OpenDocumentText.12" ShapeID="_x0000_i1040" DrawAspect="Content" ObjectID="_1627492363" r:id="rId50"/>
        </w:object>
      </w:r>
    </w:p>
    <w:p w14:paraId="0505ACC8" w14:textId="180A08F7" w:rsidR="00BB466C" w:rsidRDefault="00BB466C" w:rsidP="00BB466C">
      <w:pPr>
        <w:pStyle w:val="TutorialStep"/>
      </w:pPr>
      <w:r>
        <w:t xml:space="preserve">Set the ViewModel on the </w:t>
      </w:r>
      <w:r w:rsidR="0092177F">
        <w:t>View</w:t>
      </w:r>
      <w:r w:rsidR="001E1974">
        <w:t xml:space="preserve"> and bind it to our DP</w:t>
      </w:r>
    </w:p>
    <w:bookmarkStart w:id="16" w:name="_MON_1601178637"/>
    <w:bookmarkEnd w:id="16"/>
    <w:p w14:paraId="53EFDDFB" w14:textId="0F1456FE" w:rsidR="0018362A" w:rsidRPr="00933D0E" w:rsidRDefault="0080019C" w:rsidP="00933D0E">
      <w:pPr>
        <w:pStyle w:val="TutorialStep"/>
        <w:numPr>
          <w:ilvl w:val="0"/>
          <w:numId w:val="0"/>
        </w:numPr>
        <w:ind w:left="360"/>
      </w:pPr>
      <w:r>
        <w:rPr>
          <w:noProof/>
        </w:rPr>
        <w:object w:dxaOrig="9360" w:dyaOrig="3114" w14:anchorId="3B44A7CF">
          <v:shape id="_x0000_i1041" type="#_x0000_t75" style="width:468.15pt;height:155.6pt" o:ole="">
            <v:imagedata r:id="rId51" o:title=""/>
          </v:shape>
          <o:OLEObject Type="Embed" ProgID="Word.OpenDocumentText.12" ShapeID="_x0000_i1041" DrawAspect="Content" ObjectID="_1627492364" r:id="rId52"/>
        </w:object>
      </w:r>
    </w:p>
    <w:p w14:paraId="423FECD9" w14:textId="77777777" w:rsidR="0090233C" w:rsidRDefault="0090233C">
      <w:pPr>
        <w:spacing w:after="160" w:line="259" w:lineRule="auto"/>
        <w:rPr>
          <w:rFonts w:asciiTheme="majorHAnsi" w:eastAsiaTheme="majorEastAsia" w:hAnsiTheme="majorHAnsi" w:cstheme="majorBidi"/>
          <w:b/>
          <w:color w:val="403152" w:themeColor="accent4" w:themeShade="80"/>
          <w:sz w:val="32"/>
          <w:szCs w:val="30"/>
        </w:rPr>
      </w:pPr>
      <w:r>
        <w:br w:type="page"/>
      </w:r>
    </w:p>
    <w:p w14:paraId="05C55A64" w14:textId="01440727" w:rsidR="00CA4E46" w:rsidRDefault="00ED2F83" w:rsidP="00ED2F83">
      <w:pPr>
        <w:pStyle w:val="QuestionSection"/>
      </w:pPr>
      <w:r>
        <w:lastRenderedPageBreak/>
        <w:t>Questions</w:t>
      </w:r>
    </w:p>
    <w:p w14:paraId="29D318BE" w14:textId="2562CD25" w:rsidR="00A56EED" w:rsidRDefault="003F2EBD" w:rsidP="00A56EED">
      <w:pPr>
        <w:pStyle w:val="Question"/>
      </w:pPr>
      <w:r>
        <w:t>What defined a control?</w:t>
      </w:r>
    </w:p>
    <w:p w14:paraId="5A64CF85" w14:textId="395B7A04" w:rsidR="003F2EBD" w:rsidRDefault="003F2EBD" w:rsidP="003F2EBD">
      <w:pPr>
        <w:pStyle w:val="Answer"/>
      </w:pPr>
      <w:r>
        <w:t>Its be</w:t>
      </w:r>
      <w:r w:rsidR="00537A69">
        <w:t>haviour</w:t>
      </w:r>
    </w:p>
    <w:p w14:paraId="0564B63C" w14:textId="1B7C9C27" w:rsidR="00537A69" w:rsidRDefault="00537A69" w:rsidP="00537A69">
      <w:pPr>
        <w:pStyle w:val="Question"/>
      </w:pPr>
      <w:r>
        <w:t>In what way can one change the appearance of a control?</w:t>
      </w:r>
    </w:p>
    <w:p w14:paraId="167F4DAD" w14:textId="7ED6F04E" w:rsidR="00537A69" w:rsidRDefault="005F3A54" w:rsidP="00537A69">
      <w:pPr>
        <w:pStyle w:val="Answer"/>
      </w:pPr>
      <w:r>
        <w:t>Setting properties directly such as foreground</w:t>
      </w:r>
    </w:p>
    <w:p w14:paraId="16CDDCDF" w14:textId="616DCFE9" w:rsidR="005F3A54" w:rsidRDefault="005F3A54" w:rsidP="00537A69">
      <w:pPr>
        <w:pStyle w:val="Answer"/>
      </w:pPr>
      <w:r>
        <w:t xml:space="preserve">With styles </w:t>
      </w:r>
    </w:p>
    <w:p w14:paraId="4CCE045F" w14:textId="18EEEB2C" w:rsidR="005F3A54" w:rsidRDefault="005F3A54" w:rsidP="00537A69">
      <w:pPr>
        <w:pStyle w:val="Answer"/>
      </w:pPr>
      <w:r>
        <w:t>With templates</w:t>
      </w:r>
    </w:p>
    <w:p w14:paraId="20C0BEC5" w14:textId="147676F8" w:rsidR="005F3A54" w:rsidRDefault="009D7570" w:rsidP="00537A69">
      <w:pPr>
        <w:pStyle w:val="Answer"/>
      </w:pPr>
      <w:r>
        <w:t xml:space="preserve">Custom controls we can place graphics </w:t>
      </w:r>
    </w:p>
    <w:p w14:paraId="1FBED306" w14:textId="28CAF753" w:rsidR="009D7570" w:rsidRDefault="009D7570" w:rsidP="009D7570">
      <w:pPr>
        <w:pStyle w:val="Question"/>
      </w:pPr>
      <w:r>
        <w:t xml:space="preserve">Is a </w:t>
      </w:r>
      <w:r w:rsidR="009D46C7">
        <w:t>WPF control directly responsible for its visuals?</w:t>
      </w:r>
    </w:p>
    <w:p w14:paraId="0D7EFD80" w14:textId="4FAC6AA4" w:rsidR="009D46C7" w:rsidRDefault="009D46C7" w:rsidP="009D46C7">
      <w:pPr>
        <w:pStyle w:val="Answer"/>
      </w:pPr>
      <w:r>
        <w:t>No it delegates to a template to perform its visuals</w:t>
      </w:r>
    </w:p>
    <w:p w14:paraId="2483EEBF" w14:textId="3F14C6AE" w:rsidR="009D46C7" w:rsidRDefault="00315374" w:rsidP="009D46C7">
      <w:pPr>
        <w:pStyle w:val="Question"/>
      </w:pPr>
      <w:r>
        <w:t>What is the benefit of this approach?</w:t>
      </w:r>
    </w:p>
    <w:p w14:paraId="1B16D210" w14:textId="685B325F" w:rsidR="00315374" w:rsidRDefault="00315374" w:rsidP="00315374">
      <w:pPr>
        <w:pStyle w:val="Answer"/>
      </w:pPr>
      <w:r>
        <w:t xml:space="preserve">You need not </w:t>
      </w:r>
      <w:r w:rsidR="00151EE9">
        <w:t xml:space="preserve">write a custom control </w:t>
      </w:r>
      <w:r w:rsidR="005201B7">
        <w:t>to change the appearance of a control</w:t>
      </w:r>
    </w:p>
    <w:p w14:paraId="0DA85D93" w14:textId="1D712EE3" w:rsidR="005201B7" w:rsidRDefault="00B91945" w:rsidP="005201B7">
      <w:pPr>
        <w:pStyle w:val="Question"/>
      </w:pPr>
      <w:r>
        <w:t>when</w:t>
      </w:r>
      <w:r w:rsidR="005201B7">
        <w:t xml:space="preserve"> do you need to </w:t>
      </w:r>
      <w:r>
        <w:t>write a custom control?</w:t>
      </w:r>
    </w:p>
    <w:p w14:paraId="1A208B21" w14:textId="3857C71B" w:rsidR="00B91945" w:rsidRDefault="00B91945" w:rsidP="00B91945">
      <w:pPr>
        <w:pStyle w:val="Answer"/>
      </w:pPr>
      <w:r>
        <w:t xml:space="preserve">You need to provide a </w:t>
      </w:r>
      <w:r w:rsidR="00ED0B0B">
        <w:t>new behaviour not provided by existing controls</w:t>
      </w:r>
    </w:p>
    <w:p w14:paraId="1A7E2DBA" w14:textId="110485FD" w:rsidR="00ED0B0B" w:rsidRDefault="00213E6B" w:rsidP="00D274E0">
      <w:pPr>
        <w:pStyle w:val="Question"/>
      </w:pPr>
      <w:r>
        <w:t>Are all UI elements in WPF controls?</w:t>
      </w:r>
    </w:p>
    <w:p w14:paraId="7594F7D3" w14:textId="3B7BB528" w:rsidR="00213E6B" w:rsidRDefault="00213E6B" w:rsidP="00213E6B">
      <w:pPr>
        <w:pStyle w:val="Answer"/>
      </w:pPr>
      <w:r>
        <w:t>No</w:t>
      </w:r>
    </w:p>
    <w:p w14:paraId="0060B07D" w14:textId="105C9BA0" w:rsidR="00D54BCC" w:rsidRDefault="00D54BCC" w:rsidP="00D54BCC">
      <w:pPr>
        <w:pStyle w:val="Question"/>
      </w:pPr>
      <w:r>
        <w:t>What is the base class fort the UI elements that don’t have behviour?</w:t>
      </w:r>
    </w:p>
    <w:p w14:paraId="4BCAFCD3" w14:textId="7AA2F612" w:rsidR="00D54BCC" w:rsidRPr="00D54BCC" w:rsidRDefault="00D54BCC" w:rsidP="00D54BCC">
      <w:pPr>
        <w:pStyle w:val="Answer"/>
      </w:pPr>
      <w:r>
        <w:t>FrameworkElement</w:t>
      </w:r>
    </w:p>
    <w:p w14:paraId="46941E25" w14:textId="77777777" w:rsidR="00B91945" w:rsidRPr="00B91945" w:rsidRDefault="00B91945" w:rsidP="00B91945">
      <w:pPr>
        <w:pStyle w:val="Answer"/>
      </w:pPr>
    </w:p>
    <w:p w14:paraId="2E34EA7F" w14:textId="77777777" w:rsidR="00315374" w:rsidRPr="00315374" w:rsidRDefault="00315374" w:rsidP="00315374">
      <w:pPr>
        <w:pStyle w:val="Answer"/>
      </w:pPr>
    </w:p>
    <w:p w14:paraId="190D1133" w14:textId="2D3A049C" w:rsidR="00463463" w:rsidRDefault="00CC727C" w:rsidP="00ED2F83">
      <w:pPr>
        <w:pStyle w:val="QuestionSubSection"/>
      </w:pPr>
      <w:r>
        <w:t>Custom Controls</w:t>
      </w:r>
    </w:p>
    <w:p w14:paraId="2BFD9FDF" w14:textId="77777777" w:rsidR="00465EF4" w:rsidRPr="00465EF4" w:rsidRDefault="00465EF4" w:rsidP="00465EF4">
      <w:pPr>
        <w:pStyle w:val="Answer"/>
      </w:pPr>
    </w:p>
    <w:sectPr w:rsidR="00465EF4" w:rsidRPr="00465EF4">
      <w:headerReference w:type="even" r:id="rId53"/>
      <w:headerReference w:type="default" r:id="rId54"/>
      <w:footerReference w:type="even" r:id="rId55"/>
      <w:footerReference w:type="default" r:id="rId56"/>
      <w:headerReference w:type="first" r:id="rId57"/>
      <w:footerReference w:type="firs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0058D" w14:textId="77777777" w:rsidR="00886CA6" w:rsidRDefault="00886CA6" w:rsidP="002A6D10">
      <w:r>
        <w:separator/>
      </w:r>
    </w:p>
  </w:endnote>
  <w:endnote w:type="continuationSeparator" w:id="0">
    <w:p w14:paraId="65436715" w14:textId="77777777" w:rsidR="00886CA6" w:rsidRDefault="00886CA6" w:rsidP="002A6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17869" w14:textId="77777777" w:rsidR="007517CD" w:rsidRDefault="007517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176658"/>
      <w:docPartObj>
        <w:docPartGallery w:val="Page Numbers (Bottom of Page)"/>
        <w:docPartUnique/>
      </w:docPartObj>
    </w:sdtPr>
    <w:sdtContent>
      <w:sdt>
        <w:sdtPr>
          <w:id w:val="-1705238520"/>
          <w:docPartObj>
            <w:docPartGallery w:val="Page Numbers (Top of Page)"/>
            <w:docPartUnique/>
          </w:docPartObj>
        </w:sdtPr>
        <w:sdtContent>
          <w:bookmarkStart w:id="17" w:name="_GoBack" w:displacedByCustomXml="prev"/>
          <w:bookmarkEnd w:id="17" w:displacedByCustomXml="prev"/>
          <w:p w14:paraId="715228B0" w14:textId="481710EE" w:rsidR="007517CD" w:rsidRDefault="007517CD" w:rsidP="007517CD">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03F71CC8" w14:textId="77777777" w:rsidR="007517CD" w:rsidRDefault="007517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680FC" w14:textId="77777777" w:rsidR="007517CD" w:rsidRDefault="007517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10A5DB" w14:textId="77777777" w:rsidR="00886CA6" w:rsidRDefault="00886CA6" w:rsidP="002A6D10">
      <w:r>
        <w:separator/>
      </w:r>
    </w:p>
  </w:footnote>
  <w:footnote w:type="continuationSeparator" w:id="0">
    <w:p w14:paraId="4ADAB113" w14:textId="77777777" w:rsidR="00886CA6" w:rsidRDefault="00886CA6" w:rsidP="002A6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0EF96" w14:textId="77777777" w:rsidR="007517CD" w:rsidRDefault="007517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F5812" w14:textId="77777777" w:rsidR="007517CD" w:rsidRDefault="007517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73887" w14:textId="77777777" w:rsidR="007517CD" w:rsidRDefault="007517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07925C0"/>
    <w:multiLevelType w:val="hybridMultilevel"/>
    <w:tmpl w:val="E8F0E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63B5138"/>
    <w:multiLevelType w:val="hybridMultilevel"/>
    <w:tmpl w:val="1E2CC8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587685"/>
    <w:multiLevelType w:val="hybridMultilevel"/>
    <w:tmpl w:val="26948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B40EA8"/>
    <w:multiLevelType w:val="multilevel"/>
    <w:tmpl w:val="FD985614"/>
    <w:numStyleLink w:val="Headings"/>
  </w:abstractNum>
  <w:abstractNum w:abstractNumId="28"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36"/>
  </w:num>
  <w:num w:numId="2">
    <w:abstractNumId w:val="31"/>
  </w:num>
  <w:num w:numId="3">
    <w:abstractNumId w:val="24"/>
  </w:num>
  <w:num w:numId="4">
    <w:abstractNumId w:val="17"/>
  </w:num>
  <w:num w:numId="5">
    <w:abstractNumId w:val="33"/>
  </w:num>
  <w:num w:numId="6">
    <w:abstractNumId w:val="37"/>
  </w:num>
  <w:num w:numId="7">
    <w:abstractNumId w:val="23"/>
  </w:num>
  <w:num w:numId="8">
    <w:abstractNumId w:val="13"/>
  </w:num>
  <w:num w:numId="9">
    <w:abstractNumId w:val="32"/>
  </w:num>
  <w:num w:numId="10">
    <w:abstractNumId w:val="10"/>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5"/>
  </w:num>
  <w:num w:numId="14">
    <w:abstractNumId w:val="12"/>
  </w:num>
  <w:num w:numId="15">
    <w:abstractNumId w:val="29"/>
  </w:num>
  <w:num w:numId="16">
    <w:abstractNumId w:val="30"/>
  </w:num>
  <w:num w:numId="17">
    <w:abstractNumId w:val="35"/>
  </w:num>
  <w:num w:numId="18">
    <w:abstractNumId w:val="28"/>
  </w:num>
  <w:num w:numId="19">
    <w:abstractNumId w:val="34"/>
  </w:num>
  <w:num w:numId="20">
    <w:abstractNumId w:val="9"/>
  </w:num>
  <w:num w:numId="21">
    <w:abstractNumId w:val="7"/>
  </w:num>
  <w:num w:numId="22">
    <w:abstractNumId w:val="6"/>
  </w:num>
  <w:num w:numId="23">
    <w:abstractNumId w:val="5"/>
  </w:num>
  <w:num w:numId="24">
    <w:abstractNumId w:val="4"/>
  </w:num>
  <w:num w:numId="25">
    <w:abstractNumId w:val="8"/>
  </w:num>
  <w:num w:numId="26">
    <w:abstractNumId w:val="3"/>
  </w:num>
  <w:num w:numId="27">
    <w:abstractNumId w:val="2"/>
  </w:num>
  <w:num w:numId="28">
    <w:abstractNumId w:val="1"/>
  </w:num>
  <w:num w:numId="29">
    <w:abstractNumId w:val="0"/>
  </w:num>
  <w:num w:numId="30">
    <w:abstractNumId w:val="25"/>
  </w:num>
  <w:num w:numId="31">
    <w:abstractNumId w:val="18"/>
  </w:num>
  <w:num w:numId="32">
    <w:abstractNumId w:val="19"/>
  </w:num>
  <w:num w:numId="33">
    <w:abstractNumId w:val="26"/>
  </w:num>
  <w:num w:numId="34">
    <w:abstractNumId w:val="27"/>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num>
  <w:num w:numId="38">
    <w:abstractNumId w:val="16"/>
  </w:num>
  <w:num w:numId="39">
    <w:abstractNumId w:val="11"/>
  </w:num>
  <w:num w:numId="40">
    <w:abstractNumId w:val="11"/>
    <w:lvlOverride w:ilvl="0">
      <w:startOverride w:val="1"/>
    </w:lvlOverride>
  </w:num>
  <w:num w:numId="41">
    <w:abstractNumId w:val="11"/>
    <w:lvlOverride w:ilvl="0">
      <w:startOverride w:val="1"/>
    </w:lvlOverride>
  </w:num>
  <w:num w:numId="42">
    <w:abstractNumId w:val="11"/>
    <w:lvlOverride w:ilvl="0">
      <w:startOverride w:val="1"/>
    </w:lvlOverride>
  </w:num>
  <w:num w:numId="43">
    <w:abstractNumId w:val="11"/>
    <w:lvlOverride w:ilvl="0">
      <w:startOverride w:val="1"/>
    </w:lvlOverride>
  </w:num>
  <w:num w:numId="44">
    <w:abstractNumId w:val="9"/>
  </w:num>
  <w:num w:numId="45">
    <w:abstractNumId w:val="8"/>
    <w:lvlOverride w:ilvl="0">
      <w:startOverride w:val="1"/>
    </w:lvlOverride>
  </w:num>
  <w:num w:numId="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8"/>
    <w:lvlOverride w:ilvl="0">
      <w:startOverride w:val="1"/>
    </w:lvlOverride>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993"/>
    <w:rsid w:val="000015BE"/>
    <w:rsid w:val="00005AF2"/>
    <w:rsid w:val="00010CBD"/>
    <w:rsid w:val="0001172D"/>
    <w:rsid w:val="00012E46"/>
    <w:rsid w:val="00015367"/>
    <w:rsid w:val="00017B4E"/>
    <w:rsid w:val="00034C6B"/>
    <w:rsid w:val="000601FA"/>
    <w:rsid w:val="00072A6A"/>
    <w:rsid w:val="00074449"/>
    <w:rsid w:val="0009140F"/>
    <w:rsid w:val="00096E9A"/>
    <w:rsid w:val="00097842"/>
    <w:rsid w:val="000A05E0"/>
    <w:rsid w:val="000A26B2"/>
    <w:rsid w:val="000A7B4B"/>
    <w:rsid w:val="000B1D58"/>
    <w:rsid w:val="000B3C08"/>
    <w:rsid w:val="000B3F2F"/>
    <w:rsid w:val="000B69D7"/>
    <w:rsid w:val="000C2FEB"/>
    <w:rsid w:val="000C3FCC"/>
    <w:rsid w:val="000D28C1"/>
    <w:rsid w:val="000D3E95"/>
    <w:rsid w:val="000D4F5A"/>
    <w:rsid w:val="000E4BAD"/>
    <w:rsid w:val="000E7294"/>
    <w:rsid w:val="000F1657"/>
    <w:rsid w:val="001010EB"/>
    <w:rsid w:val="00102192"/>
    <w:rsid w:val="001043DE"/>
    <w:rsid w:val="001043E9"/>
    <w:rsid w:val="00105957"/>
    <w:rsid w:val="001079CA"/>
    <w:rsid w:val="0011325D"/>
    <w:rsid w:val="00116452"/>
    <w:rsid w:val="00121E28"/>
    <w:rsid w:val="0012398F"/>
    <w:rsid w:val="00124523"/>
    <w:rsid w:val="001253DC"/>
    <w:rsid w:val="00126495"/>
    <w:rsid w:val="00131538"/>
    <w:rsid w:val="001356BD"/>
    <w:rsid w:val="00145B14"/>
    <w:rsid w:val="001510C6"/>
    <w:rsid w:val="00151EE9"/>
    <w:rsid w:val="00153AFE"/>
    <w:rsid w:val="001639F1"/>
    <w:rsid w:val="00164D36"/>
    <w:rsid w:val="0016526B"/>
    <w:rsid w:val="0017656D"/>
    <w:rsid w:val="00177D98"/>
    <w:rsid w:val="00177F74"/>
    <w:rsid w:val="00181360"/>
    <w:rsid w:val="001830D1"/>
    <w:rsid w:val="0018362A"/>
    <w:rsid w:val="00185BE8"/>
    <w:rsid w:val="001912B2"/>
    <w:rsid w:val="00192321"/>
    <w:rsid w:val="0019583F"/>
    <w:rsid w:val="00196433"/>
    <w:rsid w:val="00197AF8"/>
    <w:rsid w:val="001A2264"/>
    <w:rsid w:val="001B7C5D"/>
    <w:rsid w:val="001C5142"/>
    <w:rsid w:val="001D1AFF"/>
    <w:rsid w:val="001E0403"/>
    <w:rsid w:val="001E1974"/>
    <w:rsid w:val="00203CE9"/>
    <w:rsid w:val="00211462"/>
    <w:rsid w:val="00213E6B"/>
    <w:rsid w:val="00215EBF"/>
    <w:rsid w:val="00216B04"/>
    <w:rsid w:val="002404A5"/>
    <w:rsid w:val="00247364"/>
    <w:rsid w:val="00247A17"/>
    <w:rsid w:val="0025149B"/>
    <w:rsid w:val="00256504"/>
    <w:rsid w:val="0026037F"/>
    <w:rsid w:val="0026221D"/>
    <w:rsid w:val="00271078"/>
    <w:rsid w:val="00272904"/>
    <w:rsid w:val="002772F1"/>
    <w:rsid w:val="00283248"/>
    <w:rsid w:val="00292DD6"/>
    <w:rsid w:val="002A38B3"/>
    <w:rsid w:val="002A6D10"/>
    <w:rsid w:val="002B055F"/>
    <w:rsid w:val="002B4C24"/>
    <w:rsid w:val="002B7F7C"/>
    <w:rsid w:val="002C0AC0"/>
    <w:rsid w:val="002C28DE"/>
    <w:rsid w:val="002E356C"/>
    <w:rsid w:val="002E3963"/>
    <w:rsid w:val="002F2642"/>
    <w:rsid w:val="002F2691"/>
    <w:rsid w:val="002F3063"/>
    <w:rsid w:val="002F491D"/>
    <w:rsid w:val="002F5D2A"/>
    <w:rsid w:val="003057D8"/>
    <w:rsid w:val="00307ECE"/>
    <w:rsid w:val="00310B2F"/>
    <w:rsid w:val="00310DC4"/>
    <w:rsid w:val="00311413"/>
    <w:rsid w:val="00313091"/>
    <w:rsid w:val="00313949"/>
    <w:rsid w:val="003149DA"/>
    <w:rsid w:val="00315374"/>
    <w:rsid w:val="00325AA4"/>
    <w:rsid w:val="00327226"/>
    <w:rsid w:val="0033319F"/>
    <w:rsid w:val="003338C1"/>
    <w:rsid w:val="0033770F"/>
    <w:rsid w:val="0033799D"/>
    <w:rsid w:val="003518FB"/>
    <w:rsid w:val="003568A8"/>
    <w:rsid w:val="003654F7"/>
    <w:rsid w:val="00365858"/>
    <w:rsid w:val="003661C3"/>
    <w:rsid w:val="00374E32"/>
    <w:rsid w:val="003774FC"/>
    <w:rsid w:val="003813BB"/>
    <w:rsid w:val="003830D0"/>
    <w:rsid w:val="0038398D"/>
    <w:rsid w:val="00384C04"/>
    <w:rsid w:val="00384E9C"/>
    <w:rsid w:val="00386A31"/>
    <w:rsid w:val="0039191F"/>
    <w:rsid w:val="0039449F"/>
    <w:rsid w:val="00394E3C"/>
    <w:rsid w:val="00397C16"/>
    <w:rsid w:val="003A2550"/>
    <w:rsid w:val="003A51A6"/>
    <w:rsid w:val="003A7A65"/>
    <w:rsid w:val="003B0EBC"/>
    <w:rsid w:val="003C0E48"/>
    <w:rsid w:val="003C4282"/>
    <w:rsid w:val="003C5359"/>
    <w:rsid w:val="003C625E"/>
    <w:rsid w:val="003C757B"/>
    <w:rsid w:val="003D377C"/>
    <w:rsid w:val="003D6548"/>
    <w:rsid w:val="003E5CAE"/>
    <w:rsid w:val="003F22AE"/>
    <w:rsid w:val="003F2EBD"/>
    <w:rsid w:val="003F3EE3"/>
    <w:rsid w:val="00411186"/>
    <w:rsid w:val="00411393"/>
    <w:rsid w:val="00423249"/>
    <w:rsid w:val="004262F1"/>
    <w:rsid w:val="00427B15"/>
    <w:rsid w:val="00430E08"/>
    <w:rsid w:val="004326DB"/>
    <w:rsid w:val="0043547E"/>
    <w:rsid w:val="00444A24"/>
    <w:rsid w:val="00444C21"/>
    <w:rsid w:val="00445920"/>
    <w:rsid w:val="0044782A"/>
    <w:rsid w:val="004507EC"/>
    <w:rsid w:val="00454C92"/>
    <w:rsid w:val="004565B3"/>
    <w:rsid w:val="00456FFE"/>
    <w:rsid w:val="00462564"/>
    <w:rsid w:val="00463463"/>
    <w:rsid w:val="00465EF4"/>
    <w:rsid w:val="0046768E"/>
    <w:rsid w:val="00467E82"/>
    <w:rsid w:val="00471DDC"/>
    <w:rsid w:val="004745E7"/>
    <w:rsid w:val="00481634"/>
    <w:rsid w:val="004827FE"/>
    <w:rsid w:val="00483E99"/>
    <w:rsid w:val="00484495"/>
    <w:rsid w:val="00486AA0"/>
    <w:rsid w:val="00491CCD"/>
    <w:rsid w:val="00492400"/>
    <w:rsid w:val="004969BB"/>
    <w:rsid w:val="004A09C1"/>
    <w:rsid w:val="004A09C2"/>
    <w:rsid w:val="004A0DEF"/>
    <w:rsid w:val="004A0EEA"/>
    <w:rsid w:val="004A1C4D"/>
    <w:rsid w:val="004A1CBA"/>
    <w:rsid w:val="004A403F"/>
    <w:rsid w:val="004A50AD"/>
    <w:rsid w:val="004B06F0"/>
    <w:rsid w:val="004B1B41"/>
    <w:rsid w:val="004B3B44"/>
    <w:rsid w:val="004B520E"/>
    <w:rsid w:val="004B6C48"/>
    <w:rsid w:val="004C12DB"/>
    <w:rsid w:val="004C5065"/>
    <w:rsid w:val="004C5178"/>
    <w:rsid w:val="004C7A23"/>
    <w:rsid w:val="004D2119"/>
    <w:rsid w:val="004D2443"/>
    <w:rsid w:val="004D2EB9"/>
    <w:rsid w:val="004D4BD0"/>
    <w:rsid w:val="004D598E"/>
    <w:rsid w:val="004D61C7"/>
    <w:rsid w:val="004D7084"/>
    <w:rsid w:val="004E15C0"/>
    <w:rsid w:val="004F24ED"/>
    <w:rsid w:val="004F4AD7"/>
    <w:rsid w:val="004F763D"/>
    <w:rsid w:val="005026C9"/>
    <w:rsid w:val="005036A0"/>
    <w:rsid w:val="00510368"/>
    <w:rsid w:val="005201B7"/>
    <w:rsid w:val="0052491E"/>
    <w:rsid w:val="00526267"/>
    <w:rsid w:val="0053167A"/>
    <w:rsid w:val="005325D6"/>
    <w:rsid w:val="005328D3"/>
    <w:rsid w:val="005332CB"/>
    <w:rsid w:val="0053696D"/>
    <w:rsid w:val="00537A69"/>
    <w:rsid w:val="00542E1E"/>
    <w:rsid w:val="00544033"/>
    <w:rsid w:val="005536F7"/>
    <w:rsid w:val="00555829"/>
    <w:rsid w:val="00556F16"/>
    <w:rsid w:val="00562ACC"/>
    <w:rsid w:val="00565D1D"/>
    <w:rsid w:val="0056732E"/>
    <w:rsid w:val="00567F3A"/>
    <w:rsid w:val="005751F5"/>
    <w:rsid w:val="005806D7"/>
    <w:rsid w:val="00584A15"/>
    <w:rsid w:val="005919B3"/>
    <w:rsid w:val="00592FBB"/>
    <w:rsid w:val="00594696"/>
    <w:rsid w:val="005951B9"/>
    <w:rsid w:val="005A1CA3"/>
    <w:rsid w:val="005A2E3A"/>
    <w:rsid w:val="005A35A9"/>
    <w:rsid w:val="005C1E72"/>
    <w:rsid w:val="005C3388"/>
    <w:rsid w:val="005C4114"/>
    <w:rsid w:val="005C6BA5"/>
    <w:rsid w:val="005D661C"/>
    <w:rsid w:val="005E3522"/>
    <w:rsid w:val="005E35FA"/>
    <w:rsid w:val="005E3FD9"/>
    <w:rsid w:val="005E4522"/>
    <w:rsid w:val="005E51EE"/>
    <w:rsid w:val="005E731E"/>
    <w:rsid w:val="005F3A54"/>
    <w:rsid w:val="005F4A5D"/>
    <w:rsid w:val="005F5143"/>
    <w:rsid w:val="00600A28"/>
    <w:rsid w:val="00602464"/>
    <w:rsid w:val="006032E3"/>
    <w:rsid w:val="00603A4C"/>
    <w:rsid w:val="006116AD"/>
    <w:rsid w:val="00612999"/>
    <w:rsid w:val="00612A6C"/>
    <w:rsid w:val="006132C3"/>
    <w:rsid w:val="006226D9"/>
    <w:rsid w:val="006230D3"/>
    <w:rsid w:val="00630BCD"/>
    <w:rsid w:val="00637E85"/>
    <w:rsid w:val="00644911"/>
    <w:rsid w:val="006457C5"/>
    <w:rsid w:val="00651531"/>
    <w:rsid w:val="0065400F"/>
    <w:rsid w:val="00657B1A"/>
    <w:rsid w:val="00657EA6"/>
    <w:rsid w:val="00660FD8"/>
    <w:rsid w:val="00670071"/>
    <w:rsid w:val="00671191"/>
    <w:rsid w:val="006742F9"/>
    <w:rsid w:val="006804C1"/>
    <w:rsid w:val="00680658"/>
    <w:rsid w:val="006926C7"/>
    <w:rsid w:val="00693EEC"/>
    <w:rsid w:val="006951BC"/>
    <w:rsid w:val="006A5FC1"/>
    <w:rsid w:val="006A6571"/>
    <w:rsid w:val="006A657B"/>
    <w:rsid w:val="006B3CA5"/>
    <w:rsid w:val="006C3053"/>
    <w:rsid w:val="006C45FE"/>
    <w:rsid w:val="006C54C0"/>
    <w:rsid w:val="006D23FA"/>
    <w:rsid w:val="006D2561"/>
    <w:rsid w:val="006D2E82"/>
    <w:rsid w:val="006F094F"/>
    <w:rsid w:val="006F3C5D"/>
    <w:rsid w:val="006F4A61"/>
    <w:rsid w:val="007009D0"/>
    <w:rsid w:val="007021EB"/>
    <w:rsid w:val="0070718A"/>
    <w:rsid w:val="007073F6"/>
    <w:rsid w:val="00713E63"/>
    <w:rsid w:val="00716D69"/>
    <w:rsid w:val="00721236"/>
    <w:rsid w:val="00721ABC"/>
    <w:rsid w:val="00727B76"/>
    <w:rsid w:val="00727CD6"/>
    <w:rsid w:val="007319C5"/>
    <w:rsid w:val="00732FFE"/>
    <w:rsid w:val="00745FEF"/>
    <w:rsid w:val="007471DE"/>
    <w:rsid w:val="007513C3"/>
    <w:rsid w:val="007517CD"/>
    <w:rsid w:val="00756B85"/>
    <w:rsid w:val="00774F5D"/>
    <w:rsid w:val="00776637"/>
    <w:rsid w:val="007859ED"/>
    <w:rsid w:val="007909E4"/>
    <w:rsid w:val="00792C9C"/>
    <w:rsid w:val="00793162"/>
    <w:rsid w:val="00793E1E"/>
    <w:rsid w:val="00795779"/>
    <w:rsid w:val="007976FB"/>
    <w:rsid w:val="007A2C72"/>
    <w:rsid w:val="007A2FA3"/>
    <w:rsid w:val="007A621B"/>
    <w:rsid w:val="007B28E2"/>
    <w:rsid w:val="007C13C1"/>
    <w:rsid w:val="007C4F37"/>
    <w:rsid w:val="007C7FD1"/>
    <w:rsid w:val="007D10E3"/>
    <w:rsid w:val="007D3B0F"/>
    <w:rsid w:val="007D5A79"/>
    <w:rsid w:val="007E0083"/>
    <w:rsid w:val="007E31B6"/>
    <w:rsid w:val="007E32ED"/>
    <w:rsid w:val="007E600E"/>
    <w:rsid w:val="007E7160"/>
    <w:rsid w:val="007F4DF3"/>
    <w:rsid w:val="0080019C"/>
    <w:rsid w:val="00801647"/>
    <w:rsid w:val="00805A50"/>
    <w:rsid w:val="00813E24"/>
    <w:rsid w:val="00814CB9"/>
    <w:rsid w:val="0081734D"/>
    <w:rsid w:val="0082193B"/>
    <w:rsid w:val="008305BB"/>
    <w:rsid w:val="00831E6D"/>
    <w:rsid w:val="008341DA"/>
    <w:rsid w:val="008362D6"/>
    <w:rsid w:val="00840C6A"/>
    <w:rsid w:val="008440A8"/>
    <w:rsid w:val="008477C9"/>
    <w:rsid w:val="008518EF"/>
    <w:rsid w:val="00855E8F"/>
    <w:rsid w:val="00857497"/>
    <w:rsid w:val="00857729"/>
    <w:rsid w:val="00864507"/>
    <w:rsid w:val="0086709D"/>
    <w:rsid w:val="0087070C"/>
    <w:rsid w:val="00870E2E"/>
    <w:rsid w:val="00875DD7"/>
    <w:rsid w:val="00881DAF"/>
    <w:rsid w:val="00886CA6"/>
    <w:rsid w:val="00887ABF"/>
    <w:rsid w:val="00890E8B"/>
    <w:rsid w:val="008911DF"/>
    <w:rsid w:val="008965D5"/>
    <w:rsid w:val="008977CA"/>
    <w:rsid w:val="008B3ADE"/>
    <w:rsid w:val="008B4FF1"/>
    <w:rsid w:val="008C79C1"/>
    <w:rsid w:val="008D30A0"/>
    <w:rsid w:val="008E32EE"/>
    <w:rsid w:val="008E4C50"/>
    <w:rsid w:val="008E7470"/>
    <w:rsid w:val="008E7706"/>
    <w:rsid w:val="008F1C21"/>
    <w:rsid w:val="0090166B"/>
    <w:rsid w:val="0090233C"/>
    <w:rsid w:val="009070C1"/>
    <w:rsid w:val="00912264"/>
    <w:rsid w:val="009147B9"/>
    <w:rsid w:val="0091611E"/>
    <w:rsid w:val="009168F0"/>
    <w:rsid w:val="0092177F"/>
    <w:rsid w:val="00923BF1"/>
    <w:rsid w:val="00923FFF"/>
    <w:rsid w:val="00933D0E"/>
    <w:rsid w:val="00937244"/>
    <w:rsid w:val="0094387B"/>
    <w:rsid w:val="00947654"/>
    <w:rsid w:val="00947984"/>
    <w:rsid w:val="00954735"/>
    <w:rsid w:val="00957076"/>
    <w:rsid w:val="00962022"/>
    <w:rsid w:val="00970EA8"/>
    <w:rsid w:val="009741DD"/>
    <w:rsid w:val="009815BC"/>
    <w:rsid w:val="00982F75"/>
    <w:rsid w:val="00983EE3"/>
    <w:rsid w:val="00985D39"/>
    <w:rsid w:val="00990B15"/>
    <w:rsid w:val="00991CDD"/>
    <w:rsid w:val="009956D8"/>
    <w:rsid w:val="009A7DC9"/>
    <w:rsid w:val="009B0FED"/>
    <w:rsid w:val="009B1A01"/>
    <w:rsid w:val="009C0BDE"/>
    <w:rsid w:val="009C20DD"/>
    <w:rsid w:val="009C45D4"/>
    <w:rsid w:val="009C7B06"/>
    <w:rsid w:val="009D02A8"/>
    <w:rsid w:val="009D46C7"/>
    <w:rsid w:val="009D6E14"/>
    <w:rsid w:val="009D7570"/>
    <w:rsid w:val="009E2DFA"/>
    <w:rsid w:val="009E450C"/>
    <w:rsid w:val="009F0BA1"/>
    <w:rsid w:val="009F6863"/>
    <w:rsid w:val="00A04637"/>
    <w:rsid w:val="00A079AD"/>
    <w:rsid w:val="00A147B8"/>
    <w:rsid w:val="00A22104"/>
    <w:rsid w:val="00A31E38"/>
    <w:rsid w:val="00A41481"/>
    <w:rsid w:val="00A50293"/>
    <w:rsid w:val="00A518CE"/>
    <w:rsid w:val="00A52DB0"/>
    <w:rsid w:val="00A56EED"/>
    <w:rsid w:val="00A61465"/>
    <w:rsid w:val="00A646E7"/>
    <w:rsid w:val="00A74323"/>
    <w:rsid w:val="00A807A4"/>
    <w:rsid w:val="00A83483"/>
    <w:rsid w:val="00AA1B40"/>
    <w:rsid w:val="00AA6387"/>
    <w:rsid w:val="00AB27B7"/>
    <w:rsid w:val="00AB5AF6"/>
    <w:rsid w:val="00AC0D15"/>
    <w:rsid w:val="00AC2AF0"/>
    <w:rsid w:val="00AC39C7"/>
    <w:rsid w:val="00AC620B"/>
    <w:rsid w:val="00AC62A5"/>
    <w:rsid w:val="00AC6B81"/>
    <w:rsid w:val="00AC7B8A"/>
    <w:rsid w:val="00AD1BBB"/>
    <w:rsid w:val="00AD1DA6"/>
    <w:rsid w:val="00AD75CB"/>
    <w:rsid w:val="00AE0768"/>
    <w:rsid w:val="00AE4D65"/>
    <w:rsid w:val="00AE5AEC"/>
    <w:rsid w:val="00AF20FF"/>
    <w:rsid w:val="00AF444E"/>
    <w:rsid w:val="00AF45A9"/>
    <w:rsid w:val="00AF5AB5"/>
    <w:rsid w:val="00B0056F"/>
    <w:rsid w:val="00B007A4"/>
    <w:rsid w:val="00B06489"/>
    <w:rsid w:val="00B12A9E"/>
    <w:rsid w:val="00B20E04"/>
    <w:rsid w:val="00B2168B"/>
    <w:rsid w:val="00B279CF"/>
    <w:rsid w:val="00B310EB"/>
    <w:rsid w:val="00B31A6C"/>
    <w:rsid w:val="00B32C5E"/>
    <w:rsid w:val="00B34DED"/>
    <w:rsid w:val="00B35EC5"/>
    <w:rsid w:val="00B4014A"/>
    <w:rsid w:val="00B40AA4"/>
    <w:rsid w:val="00B42ACE"/>
    <w:rsid w:val="00B43B89"/>
    <w:rsid w:val="00B43F0B"/>
    <w:rsid w:val="00B47C03"/>
    <w:rsid w:val="00B527A3"/>
    <w:rsid w:val="00B644CF"/>
    <w:rsid w:val="00B6544E"/>
    <w:rsid w:val="00B72048"/>
    <w:rsid w:val="00B75232"/>
    <w:rsid w:val="00B75E76"/>
    <w:rsid w:val="00B822C6"/>
    <w:rsid w:val="00B86F80"/>
    <w:rsid w:val="00B91945"/>
    <w:rsid w:val="00B928DC"/>
    <w:rsid w:val="00BA0D1D"/>
    <w:rsid w:val="00BA0FA1"/>
    <w:rsid w:val="00BA1744"/>
    <w:rsid w:val="00BA19E3"/>
    <w:rsid w:val="00BA1ABD"/>
    <w:rsid w:val="00BA52C8"/>
    <w:rsid w:val="00BB265F"/>
    <w:rsid w:val="00BB466C"/>
    <w:rsid w:val="00BC051E"/>
    <w:rsid w:val="00BC1C91"/>
    <w:rsid w:val="00BC2353"/>
    <w:rsid w:val="00BC3752"/>
    <w:rsid w:val="00BC3DDC"/>
    <w:rsid w:val="00BC44CB"/>
    <w:rsid w:val="00BD13F8"/>
    <w:rsid w:val="00BD44FE"/>
    <w:rsid w:val="00BD6EDB"/>
    <w:rsid w:val="00BD74E2"/>
    <w:rsid w:val="00BE3E4B"/>
    <w:rsid w:val="00BE59BF"/>
    <w:rsid w:val="00BE65A6"/>
    <w:rsid w:val="00BE6C5B"/>
    <w:rsid w:val="00BF165C"/>
    <w:rsid w:val="00C04ABF"/>
    <w:rsid w:val="00C04D89"/>
    <w:rsid w:val="00C0541A"/>
    <w:rsid w:val="00C167EF"/>
    <w:rsid w:val="00C16D95"/>
    <w:rsid w:val="00C17A4F"/>
    <w:rsid w:val="00C41AD3"/>
    <w:rsid w:val="00C4589F"/>
    <w:rsid w:val="00C47F82"/>
    <w:rsid w:val="00C52D78"/>
    <w:rsid w:val="00C63969"/>
    <w:rsid w:val="00C70891"/>
    <w:rsid w:val="00C71CF2"/>
    <w:rsid w:val="00C7402A"/>
    <w:rsid w:val="00C77CB4"/>
    <w:rsid w:val="00C808C6"/>
    <w:rsid w:val="00C85693"/>
    <w:rsid w:val="00C85F65"/>
    <w:rsid w:val="00C94513"/>
    <w:rsid w:val="00CA4E46"/>
    <w:rsid w:val="00CB1F79"/>
    <w:rsid w:val="00CC727C"/>
    <w:rsid w:val="00CD0AA0"/>
    <w:rsid w:val="00CD48AB"/>
    <w:rsid w:val="00CD60A8"/>
    <w:rsid w:val="00CD6293"/>
    <w:rsid w:val="00CE23AA"/>
    <w:rsid w:val="00CF0496"/>
    <w:rsid w:val="00CF14CC"/>
    <w:rsid w:val="00CF63A0"/>
    <w:rsid w:val="00CF7EF0"/>
    <w:rsid w:val="00D030CE"/>
    <w:rsid w:val="00D03535"/>
    <w:rsid w:val="00D158E2"/>
    <w:rsid w:val="00D219BC"/>
    <w:rsid w:val="00D21D43"/>
    <w:rsid w:val="00D2617D"/>
    <w:rsid w:val="00D269AC"/>
    <w:rsid w:val="00D274E0"/>
    <w:rsid w:val="00D309CB"/>
    <w:rsid w:val="00D32BFF"/>
    <w:rsid w:val="00D33CFC"/>
    <w:rsid w:val="00D37657"/>
    <w:rsid w:val="00D37E00"/>
    <w:rsid w:val="00D46816"/>
    <w:rsid w:val="00D54BCC"/>
    <w:rsid w:val="00D622FC"/>
    <w:rsid w:val="00D64CE7"/>
    <w:rsid w:val="00D64DBA"/>
    <w:rsid w:val="00D70DCB"/>
    <w:rsid w:val="00D72A42"/>
    <w:rsid w:val="00D77A6F"/>
    <w:rsid w:val="00D8452D"/>
    <w:rsid w:val="00D91E5D"/>
    <w:rsid w:val="00D92C82"/>
    <w:rsid w:val="00D95958"/>
    <w:rsid w:val="00DA1B05"/>
    <w:rsid w:val="00DA3C84"/>
    <w:rsid w:val="00DB53A8"/>
    <w:rsid w:val="00DB703C"/>
    <w:rsid w:val="00DB736C"/>
    <w:rsid w:val="00DB7E78"/>
    <w:rsid w:val="00DC2F52"/>
    <w:rsid w:val="00DC55AA"/>
    <w:rsid w:val="00DC6ABA"/>
    <w:rsid w:val="00DD0081"/>
    <w:rsid w:val="00DD0468"/>
    <w:rsid w:val="00DD402B"/>
    <w:rsid w:val="00DD4381"/>
    <w:rsid w:val="00DE0DFE"/>
    <w:rsid w:val="00DE5EC6"/>
    <w:rsid w:val="00DF5327"/>
    <w:rsid w:val="00E00A40"/>
    <w:rsid w:val="00E00D0F"/>
    <w:rsid w:val="00E045E3"/>
    <w:rsid w:val="00E116FE"/>
    <w:rsid w:val="00E11CDC"/>
    <w:rsid w:val="00E24ADB"/>
    <w:rsid w:val="00E26B7F"/>
    <w:rsid w:val="00E27797"/>
    <w:rsid w:val="00E30C5C"/>
    <w:rsid w:val="00E339A9"/>
    <w:rsid w:val="00E43C18"/>
    <w:rsid w:val="00E44375"/>
    <w:rsid w:val="00E46C7D"/>
    <w:rsid w:val="00E47085"/>
    <w:rsid w:val="00E47F99"/>
    <w:rsid w:val="00E53352"/>
    <w:rsid w:val="00E57486"/>
    <w:rsid w:val="00E65AB6"/>
    <w:rsid w:val="00E67D71"/>
    <w:rsid w:val="00E72A4C"/>
    <w:rsid w:val="00E739D9"/>
    <w:rsid w:val="00E74DBD"/>
    <w:rsid w:val="00E831E1"/>
    <w:rsid w:val="00E87354"/>
    <w:rsid w:val="00E92C5F"/>
    <w:rsid w:val="00EA231B"/>
    <w:rsid w:val="00EA3AE0"/>
    <w:rsid w:val="00EA58FF"/>
    <w:rsid w:val="00EC6E73"/>
    <w:rsid w:val="00ED0B0B"/>
    <w:rsid w:val="00ED2F83"/>
    <w:rsid w:val="00EE1C10"/>
    <w:rsid w:val="00EE2B9A"/>
    <w:rsid w:val="00EF1745"/>
    <w:rsid w:val="00EF5091"/>
    <w:rsid w:val="00EF75A6"/>
    <w:rsid w:val="00EF7776"/>
    <w:rsid w:val="00F02EE5"/>
    <w:rsid w:val="00F02FF2"/>
    <w:rsid w:val="00F03116"/>
    <w:rsid w:val="00F059AD"/>
    <w:rsid w:val="00F06CB7"/>
    <w:rsid w:val="00F100D3"/>
    <w:rsid w:val="00F14C70"/>
    <w:rsid w:val="00F155A2"/>
    <w:rsid w:val="00F25170"/>
    <w:rsid w:val="00F31790"/>
    <w:rsid w:val="00F31BC8"/>
    <w:rsid w:val="00F32134"/>
    <w:rsid w:val="00F340A6"/>
    <w:rsid w:val="00F37B2B"/>
    <w:rsid w:val="00F40F78"/>
    <w:rsid w:val="00F41B32"/>
    <w:rsid w:val="00F440B5"/>
    <w:rsid w:val="00F4798C"/>
    <w:rsid w:val="00F53BC8"/>
    <w:rsid w:val="00F55388"/>
    <w:rsid w:val="00F5584E"/>
    <w:rsid w:val="00F65395"/>
    <w:rsid w:val="00F70193"/>
    <w:rsid w:val="00F74888"/>
    <w:rsid w:val="00F74934"/>
    <w:rsid w:val="00F9349D"/>
    <w:rsid w:val="00F960BF"/>
    <w:rsid w:val="00F97F93"/>
    <w:rsid w:val="00FB7039"/>
    <w:rsid w:val="00FC2621"/>
    <w:rsid w:val="00FC5D0F"/>
    <w:rsid w:val="00FC7FC9"/>
    <w:rsid w:val="00FE27BC"/>
    <w:rsid w:val="00FF5842"/>
    <w:rsid w:val="00FF6579"/>
    <w:rsid w:val="00FF7B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4A6782A7-B4DD-4F5C-AD23-7D0FECB66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C21"/>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8F1C21"/>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8F1C21"/>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8F1C21"/>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8F1C21"/>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8F1C21"/>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8F1C21"/>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8F1C21"/>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8F1C21"/>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8F1C21"/>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8F1C2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F1C21"/>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F1C21"/>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8F1C21"/>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8F1C21"/>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8F1C21"/>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8F1C21"/>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8F1C21"/>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8F1C21"/>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8F1C21"/>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8F1C21"/>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8F1C21"/>
    <w:rPr>
      <w:rFonts w:cs="Times New Roman"/>
      <w:color w:val="0000FF"/>
      <w:u w:val="single"/>
    </w:rPr>
  </w:style>
  <w:style w:type="character" w:styleId="FollowedHyperlink">
    <w:name w:val="FollowedHyperlink"/>
    <w:basedOn w:val="DefaultParagraphFont"/>
    <w:uiPriority w:val="99"/>
    <w:rsid w:val="008F1C21"/>
    <w:rPr>
      <w:rFonts w:cs="Times New Roman"/>
      <w:color w:val="606420"/>
      <w:u w:val="single"/>
    </w:rPr>
  </w:style>
  <w:style w:type="character" w:styleId="PageNumber">
    <w:name w:val="page number"/>
    <w:basedOn w:val="DefaultParagraphFont"/>
    <w:uiPriority w:val="99"/>
    <w:rsid w:val="008F1C21"/>
    <w:rPr>
      <w:rFonts w:cs="Times New Roman"/>
    </w:rPr>
  </w:style>
  <w:style w:type="character" w:styleId="UnresolvedMention">
    <w:name w:val="Unresolved Mention"/>
    <w:basedOn w:val="DefaultParagraphFont"/>
    <w:uiPriority w:val="99"/>
    <w:semiHidden/>
    <w:unhideWhenUsed/>
    <w:rsid w:val="008F1C21"/>
    <w:rPr>
      <w:color w:val="808080"/>
      <w:shd w:val="clear" w:color="auto" w:fill="E6E6E6"/>
    </w:rPr>
  </w:style>
  <w:style w:type="paragraph" w:customStyle="1" w:styleId="StyleGuideSubsection">
    <w:name w:val="Style Guide Subsection"/>
    <w:basedOn w:val="StyleGuideSection"/>
    <w:next w:val="Normal"/>
    <w:autoRedefine/>
    <w:qFormat/>
    <w:rsid w:val="008F1C21"/>
    <w:pPr>
      <w:pBdr>
        <w:top w:val="none" w:sz="0" w:space="0" w:color="auto"/>
      </w:pBdr>
    </w:pPr>
    <w:rPr>
      <w:smallCaps/>
      <w:sz w:val="24"/>
    </w:rPr>
  </w:style>
  <w:style w:type="paragraph" w:customStyle="1" w:styleId="Command">
    <w:name w:val="Command"/>
    <w:basedOn w:val="Normal"/>
    <w:link w:val="CommandChar"/>
    <w:qFormat/>
    <w:rsid w:val="008F1C21"/>
    <w:pPr>
      <w:spacing w:line="240" w:lineRule="auto"/>
      <w:ind w:left="284"/>
    </w:pPr>
    <w:rPr>
      <w:rFonts w:ascii="Courier New" w:hAnsi="Courier New"/>
      <w:sz w:val="20"/>
    </w:rPr>
  </w:style>
  <w:style w:type="paragraph" w:customStyle="1" w:styleId="CodeHeading">
    <w:name w:val="Code Heading"/>
    <w:basedOn w:val="Normal"/>
    <w:uiPriority w:val="99"/>
    <w:rsid w:val="008F1C21"/>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8F1C21"/>
    <w:pPr>
      <w:jc w:val="both"/>
    </w:pPr>
    <w:rPr>
      <w:rFonts w:ascii="Courier New" w:hAnsi="Courier New"/>
      <w:noProof/>
      <w:sz w:val="20"/>
    </w:rPr>
  </w:style>
  <w:style w:type="character" w:styleId="PlaceholderText">
    <w:name w:val="Placeholder Text"/>
    <w:basedOn w:val="DefaultParagraphFont"/>
    <w:uiPriority w:val="99"/>
    <w:semiHidden/>
    <w:rsid w:val="008F1C21"/>
    <w:rPr>
      <w:color w:val="808080"/>
    </w:rPr>
  </w:style>
  <w:style w:type="paragraph" w:styleId="HTMLPreformatted">
    <w:name w:val="HTML Preformatted"/>
    <w:basedOn w:val="Normal"/>
    <w:link w:val="HTMLPreformattedChar"/>
    <w:uiPriority w:val="99"/>
    <w:semiHidden/>
    <w:unhideWhenUsed/>
    <w:rsid w:val="008F1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8F1C21"/>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8F1C21"/>
    <w:rPr>
      <w:b/>
    </w:rPr>
  </w:style>
  <w:style w:type="numbering" w:customStyle="1" w:styleId="KennysListStyles">
    <w:name w:val="KennysListStyles"/>
    <w:uiPriority w:val="99"/>
    <w:rsid w:val="008F1C21"/>
    <w:pPr>
      <w:numPr>
        <w:numId w:val="8"/>
      </w:numPr>
    </w:pPr>
  </w:style>
  <w:style w:type="paragraph" w:customStyle="1" w:styleId="Question">
    <w:name w:val="Question"/>
    <w:basedOn w:val="Normal"/>
    <w:next w:val="Answer"/>
    <w:qFormat/>
    <w:rsid w:val="008F1C21"/>
    <w:rPr>
      <w:b/>
    </w:rPr>
  </w:style>
  <w:style w:type="paragraph" w:customStyle="1" w:styleId="Answer">
    <w:name w:val="Answer"/>
    <w:basedOn w:val="Normal"/>
    <w:qFormat/>
    <w:rsid w:val="008F1C21"/>
    <w:pPr>
      <w:spacing w:line="240" w:lineRule="auto"/>
      <w:ind w:left="720"/>
    </w:pPr>
    <w:rPr>
      <w:i/>
    </w:rPr>
  </w:style>
  <w:style w:type="paragraph" w:customStyle="1" w:styleId="ChapterHeading">
    <w:name w:val="Chapter Heading"/>
    <w:basedOn w:val="Heading1"/>
    <w:qFormat/>
    <w:rsid w:val="008F1C21"/>
    <w:pPr>
      <w:numPr>
        <w:numId w:val="35"/>
      </w:numPr>
      <w:spacing w:before="200" w:after="100"/>
      <w:ind w:left="357" w:hanging="357"/>
    </w:pPr>
    <w:rPr>
      <w:sz w:val="40"/>
    </w:rPr>
  </w:style>
  <w:style w:type="table" w:styleId="TableGrid">
    <w:name w:val="Table Grid"/>
    <w:basedOn w:val="TableNormal"/>
    <w:uiPriority w:val="59"/>
    <w:rsid w:val="008F1C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8F1C21"/>
    <w:pPr>
      <w:numPr>
        <w:numId w:val="14"/>
      </w:numPr>
    </w:pPr>
  </w:style>
  <w:style w:type="paragraph" w:customStyle="1" w:styleId="QuestionSection">
    <w:name w:val="Question Section"/>
    <w:basedOn w:val="Heading2"/>
    <w:qFormat/>
    <w:rsid w:val="008F1C21"/>
    <w:rPr>
      <w:b/>
      <w:color w:val="403152" w:themeColor="accent4" w:themeShade="80"/>
    </w:rPr>
  </w:style>
  <w:style w:type="paragraph" w:customStyle="1" w:styleId="TableCaption">
    <w:name w:val="Table Caption"/>
    <w:basedOn w:val="Normal"/>
    <w:qFormat/>
    <w:rsid w:val="008F1C21"/>
    <w:rPr>
      <w:smallCaps/>
    </w:rPr>
  </w:style>
  <w:style w:type="paragraph" w:customStyle="1" w:styleId="SourceCodeCaption">
    <w:name w:val="Source Code Caption"/>
    <w:basedOn w:val="Normal"/>
    <w:rsid w:val="008F1C21"/>
    <w:pPr>
      <w:spacing w:after="0" w:line="240" w:lineRule="auto"/>
    </w:pPr>
    <w:rPr>
      <w:rFonts w:ascii="Arial" w:hAnsi="Arial"/>
      <w:noProof/>
    </w:rPr>
  </w:style>
  <w:style w:type="paragraph" w:customStyle="1" w:styleId="CodeListing">
    <w:name w:val="Code Listing"/>
    <w:basedOn w:val="Normal"/>
    <w:qFormat/>
    <w:rsid w:val="008F1C21"/>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8F1C21"/>
    <w:pPr>
      <w:spacing w:before="120"/>
      <w:ind w:left="720" w:right="720"/>
      <w:jc w:val="center"/>
    </w:pPr>
    <w:rPr>
      <w:i/>
      <w:iCs/>
    </w:rPr>
  </w:style>
  <w:style w:type="character" w:customStyle="1" w:styleId="QuoteChar">
    <w:name w:val="Quote Char"/>
    <w:basedOn w:val="DefaultParagraphFont"/>
    <w:link w:val="Quote"/>
    <w:uiPriority w:val="29"/>
    <w:rsid w:val="008F1C21"/>
    <w:rPr>
      <w:rFonts w:eastAsiaTheme="minorEastAsia"/>
      <w:i/>
      <w:iCs/>
      <w:color w:val="000000" w:themeColor="text1"/>
      <w:sz w:val="24"/>
      <w:lang w:eastAsia="en-GB"/>
    </w:rPr>
  </w:style>
  <w:style w:type="paragraph" w:styleId="Caption">
    <w:name w:val="caption"/>
    <w:basedOn w:val="Normal"/>
    <w:next w:val="Normal"/>
    <w:uiPriority w:val="35"/>
    <w:unhideWhenUsed/>
    <w:qFormat/>
    <w:rsid w:val="008F1C21"/>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8F1C21"/>
    <w:rPr>
      <w:b/>
      <w:smallCaps/>
    </w:rPr>
  </w:style>
  <w:style w:type="paragraph" w:customStyle="1" w:styleId="NumberedList">
    <w:name w:val="Numbered List"/>
    <w:basedOn w:val="Normal"/>
    <w:qFormat/>
    <w:rsid w:val="008F1C21"/>
    <w:pPr>
      <w:numPr>
        <w:numId w:val="19"/>
      </w:numPr>
      <w:contextualSpacing/>
    </w:pPr>
    <w:rPr>
      <w:b/>
      <w:i/>
    </w:rPr>
  </w:style>
  <w:style w:type="paragraph" w:customStyle="1" w:styleId="ListNumberHeader">
    <w:name w:val="List Number Header"/>
    <w:basedOn w:val="Normal"/>
    <w:next w:val="ListNumber"/>
    <w:qFormat/>
    <w:rsid w:val="008F1C21"/>
    <w:pPr>
      <w:ind w:left="357" w:hanging="357"/>
      <w:contextualSpacing/>
    </w:pPr>
    <w:rPr>
      <w:b/>
      <w:smallCaps/>
    </w:rPr>
  </w:style>
  <w:style w:type="paragraph" w:styleId="ListBullet">
    <w:name w:val="List Bullet"/>
    <w:basedOn w:val="Normal"/>
    <w:uiPriority w:val="99"/>
    <w:unhideWhenUsed/>
    <w:rsid w:val="008F1C21"/>
    <w:pPr>
      <w:numPr>
        <w:numId w:val="20"/>
      </w:numPr>
      <w:contextualSpacing/>
    </w:pPr>
  </w:style>
  <w:style w:type="paragraph" w:customStyle="1" w:styleId="NumberedBullet">
    <w:name w:val="Numbered Bullet"/>
    <w:basedOn w:val="NumberedList"/>
    <w:rsid w:val="008F1C21"/>
  </w:style>
  <w:style w:type="paragraph" w:styleId="ListNumber">
    <w:name w:val="List Number"/>
    <w:basedOn w:val="Normal"/>
    <w:uiPriority w:val="99"/>
    <w:unhideWhenUsed/>
    <w:rsid w:val="008F1C21"/>
    <w:pPr>
      <w:numPr>
        <w:numId w:val="25"/>
      </w:numPr>
      <w:contextualSpacing/>
    </w:pPr>
  </w:style>
  <w:style w:type="table" w:customStyle="1" w:styleId="RowAndColumnStyle">
    <w:name w:val="RowAndColumnStyle"/>
    <w:basedOn w:val="TableNormal"/>
    <w:uiPriority w:val="99"/>
    <w:rsid w:val="008F1C21"/>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8F1C21"/>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8F1C21"/>
    <w:rPr>
      <w:rFonts w:eastAsiaTheme="minorEastAsia"/>
      <w:lang w:eastAsia="en-GB"/>
    </w:rPr>
    <w:tblPr/>
  </w:style>
  <w:style w:type="paragraph" w:customStyle="1" w:styleId="CommandOutput">
    <w:name w:val="Command Output"/>
    <w:basedOn w:val="Normal"/>
    <w:qFormat/>
    <w:rsid w:val="008F1C21"/>
    <w:pPr>
      <w:spacing w:after="0" w:line="240" w:lineRule="auto"/>
      <w:ind w:left="284"/>
    </w:pPr>
    <w:rPr>
      <w:rFonts w:ascii="Courier New" w:hAnsi="Courier New"/>
      <w:noProof/>
      <w:sz w:val="20"/>
    </w:rPr>
  </w:style>
  <w:style w:type="character" w:styleId="Emphasis">
    <w:name w:val="Emphasis"/>
    <w:basedOn w:val="DefaultParagraphFont"/>
    <w:uiPriority w:val="20"/>
    <w:qFormat/>
    <w:rsid w:val="008F1C21"/>
    <w:rPr>
      <w:i/>
      <w:iCs/>
    </w:rPr>
  </w:style>
  <w:style w:type="character" w:styleId="IntenseEmphasis">
    <w:name w:val="Intense Emphasis"/>
    <w:basedOn w:val="DefaultParagraphFont"/>
    <w:uiPriority w:val="21"/>
    <w:qFormat/>
    <w:rsid w:val="008F1C21"/>
    <w:rPr>
      <w:b w:val="0"/>
      <w:bCs w:val="0"/>
      <w:i/>
      <w:iCs/>
      <w:color w:val="00B0F0" w:themeColor="accent1"/>
    </w:rPr>
  </w:style>
  <w:style w:type="paragraph" w:customStyle="1" w:styleId="Intro">
    <w:name w:val="Intro"/>
    <w:basedOn w:val="Normal"/>
    <w:next w:val="Normal"/>
    <w:qFormat/>
    <w:rsid w:val="008F1C21"/>
    <w:pPr>
      <w:spacing w:before="240"/>
    </w:pPr>
    <w:rPr>
      <w:sz w:val="28"/>
      <w:lang w:eastAsia="fi-FI"/>
    </w:rPr>
  </w:style>
  <w:style w:type="paragraph" w:customStyle="1" w:styleId="StyleGuideSection">
    <w:name w:val="Style Guide Section"/>
    <w:basedOn w:val="Normal"/>
    <w:next w:val="Normal"/>
    <w:autoRedefine/>
    <w:qFormat/>
    <w:rsid w:val="008F1C21"/>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8F1C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C21"/>
    <w:rPr>
      <w:rFonts w:eastAsiaTheme="minorEastAsia"/>
      <w:color w:val="000000" w:themeColor="text1"/>
      <w:sz w:val="24"/>
      <w:lang w:eastAsia="en-GB"/>
    </w:rPr>
  </w:style>
  <w:style w:type="paragraph" w:styleId="Footer">
    <w:name w:val="footer"/>
    <w:basedOn w:val="Normal"/>
    <w:link w:val="FooterChar"/>
    <w:uiPriority w:val="99"/>
    <w:unhideWhenUsed/>
    <w:rsid w:val="008F1C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C21"/>
    <w:rPr>
      <w:rFonts w:eastAsiaTheme="minorEastAsia"/>
      <w:color w:val="000000" w:themeColor="text1"/>
      <w:sz w:val="24"/>
      <w:lang w:eastAsia="en-GB"/>
    </w:rPr>
  </w:style>
  <w:style w:type="paragraph" w:customStyle="1" w:styleId="QuestionSubSection">
    <w:name w:val="Question Sub Section"/>
    <w:basedOn w:val="Heading3"/>
    <w:qFormat/>
    <w:rsid w:val="008F1C21"/>
    <w:rPr>
      <w:smallCaps/>
    </w:rPr>
  </w:style>
  <w:style w:type="paragraph" w:customStyle="1" w:styleId="TableCellNormal">
    <w:name w:val="Table Cell Normal"/>
    <w:basedOn w:val="Normal"/>
    <w:qFormat/>
    <w:rsid w:val="008F1C21"/>
    <w:pPr>
      <w:spacing w:before="120" w:after="120" w:line="240" w:lineRule="auto"/>
    </w:pPr>
  </w:style>
  <w:style w:type="paragraph" w:customStyle="1" w:styleId="Strong1">
    <w:name w:val="Strong1"/>
    <w:basedOn w:val="Normal"/>
    <w:next w:val="BodyText"/>
    <w:link w:val="strongChar"/>
    <w:qFormat/>
    <w:rsid w:val="008F1C21"/>
    <w:rPr>
      <w:b/>
      <w:lang w:eastAsia="fi-FI"/>
    </w:rPr>
  </w:style>
  <w:style w:type="paragraph" w:customStyle="1" w:styleId="Emphasis1">
    <w:name w:val="Emphasis1"/>
    <w:basedOn w:val="Normal"/>
    <w:next w:val="BodyText"/>
    <w:link w:val="emphasisChar"/>
    <w:qFormat/>
    <w:rsid w:val="008F1C21"/>
    <w:rPr>
      <w:i/>
      <w:lang w:eastAsia="fi-FI"/>
    </w:rPr>
  </w:style>
  <w:style w:type="paragraph" w:styleId="BodyText">
    <w:name w:val="Body Text"/>
    <w:basedOn w:val="Normal"/>
    <w:link w:val="BodyTextChar"/>
    <w:semiHidden/>
    <w:unhideWhenUsed/>
    <w:rsid w:val="008F1C21"/>
    <w:pPr>
      <w:spacing w:after="120"/>
    </w:pPr>
  </w:style>
  <w:style w:type="character" w:customStyle="1" w:styleId="BodyTextChar">
    <w:name w:val="Body Text Char"/>
    <w:basedOn w:val="DefaultParagraphFont"/>
    <w:link w:val="BodyText"/>
    <w:semiHidden/>
    <w:rsid w:val="008F1C21"/>
    <w:rPr>
      <w:rFonts w:eastAsiaTheme="minorEastAsia"/>
      <w:color w:val="000000" w:themeColor="text1"/>
      <w:sz w:val="24"/>
      <w:lang w:eastAsia="en-GB"/>
    </w:rPr>
  </w:style>
  <w:style w:type="character" w:customStyle="1" w:styleId="strongChar">
    <w:name w:val="strong Char"/>
    <w:basedOn w:val="DefaultParagraphFont"/>
    <w:link w:val="Strong1"/>
    <w:rsid w:val="008F1C21"/>
    <w:rPr>
      <w:rFonts w:eastAsiaTheme="minorEastAsia"/>
      <w:b/>
      <w:color w:val="000000" w:themeColor="text1"/>
      <w:sz w:val="24"/>
      <w:lang w:eastAsia="fi-FI"/>
    </w:rPr>
  </w:style>
  <w:style w:type="character" w:customStyle="1" w:styleId="PathChar">
    <w:name w:val="Path Char"/>
    <w:basedOn w:val="BodyTextChar"/>
    <w:link w:val="Path"/>
    <w:rsid w:val="008F1C21"/>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8F1C21"/>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8F1C21"/>
    <w:rPr>
      <w:i/>
      <w:iCs/>
    </w:rPr>
  </w:style>
  <w:style w:type="character" w:customStyle="1" w:styleId="CommandChar">
    <w:name w:val="Command Char"/>
    <w:basedOn w:val="DefaultParagraphFont"/>
    <w:link w:val="Command"/>
    <w:rsid w:val="008F1C21"/>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8F1C21"/>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8F1C21"/>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8F1C21"/>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8F1C21"/>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8F1C21"/>
    <w:pPr>
      <w:numPr>
        <w:numId w:val="0"/>
      </w:numPr>
      <w:spacing w:after="0"/>
      <w:ind w:left="357" w:hanging="357"/>
      <w:jc w:val="right"/>
    </w:pPr>
    <w:rPr>
      <w:lang w:eastAsia="fi-FI"/>
    </w:rPr>
  </w:style>
  <w:style w:type="paragraph" w:customStyle="1" w:styleId="SubTitle">
    <w:name w:val="Sub Title"/>
    <w:basedOn w:val="Heading1"/>
    <w:qFormat/>
    <w:rsid w:val="008F1C21"/>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8F1C21"/>
    <w:pPr>
      <w:spacing w:after="0"/>
      <w:ind w:left="924" w:hanging="357"/>
    </w:pPr>
  </w:style>
  <w:style w:type="paragraph" w:customStyle="1" w:styleId="a">
    <w:name w:val="`"/>
    <w:basedOn w:val="Normal"/>
    <w:qFormat/>
    <w:rsid w:val="008F1C21"/>
    <w:pPr>
      <w:pBdr>
        <w:bottom w:val="single" w:sz="4" w:space="1" w:color="auto"/>
      </w:pBdr>
    </w:pPr>
  </w:style>
  <w:style w:type="paragraph" w:customStyle="1" w:styleId="ContainsHeader">
    <w:name w:val="Contains Header"/>
    <w:basedOn w:val="ListBulletHeader"/>
    <w:qFormat/>
    <w:rsid w:val="008F1C21"/>
    <w:pPr>
      <w:pBdr>
        <w:top w:val="single" w:sz="4" w:space="12" w:color="auto"/>
      </w:pBdr>
      <w:spacing w:before="240" w:after="120"/>
    </w:pPr>
  </w:style>
  <w:style w:type="paragraph" w:customStyle="1" w:styleId="ContainsEnd">
    <w:name w:val="Contains End"/>
    <w:basedOn w:val="Normal"/>
    <w:qFormat/>
    <w:rsid w:val="008F1C21"/>
    <w:pPr>
      <w:pBdr>
        <w:bottom w:val="single" w:sz="4" w:space="1" w:color="auto"/>
      </w:pBdr>
      <w:spacing w:after="0" w:line="240" w:lineRule="auto"/>
    </w:pPr>
  </w:style>
  <w:style w:type="paragraph" w:customStyle="1" w:styleId="QuoteCallOut">
    <w:name w:val="Quote CallOut"/>
    <w:basedOn w:val="Normal"/>
    <w:qFormat/>
    <w:rsid w:val="008F1C21"/>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8F1C21"/>
    <w:rPr>
      <w:b/>
      <w:smallCaps/>
    </w:rPr>
  </w:style>
  <w:style w:type="table" w:customStyle="1" w:styleId="SimpleDefinition">
    <w:name w:val="SimpleDefinition"/>
    <w:basedOn w:val="TableNormal"/>
    <w:uiPriority w:val="99"/>
    <w:rsid w:val="008F1C21"/>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8F1C21"/>
    <w:pPr>
      <w:shd w:val="clear" w:color="auto" w:fill="FFFFFF" w:themeFill="background1"/>
      <w:spacing w:before="240"/>
      <w:ind w:left="238" w:right="238"/>
      <w:jc w:val="center"/>
    </w:pPr>
  </w:style>
  <w:style w:type="paragraph" w:customStyle="1" w:styleId="CaptionSubtle">
    <w:name w:val="Caption Subtle"/>
    <w:basedOn w:val="Caption"/>
    <w:next w:val="Normal"/>
    <w:qFormat/>
    <w:rsid w:val="008F1C21"/>
    <w:rPr>
      <w:i w:val="0"/>
      <w:color w:val="auto"/>
    </w:rPr>
  </w:style>
  <w:style w:type="paragraph" w:customStyle="1" w:styleId="TableHeader">
    <w:name w:val="Table Header"/>
    <w:basedOn w:val="ListBulletHeader"/>
    <w:qFormat/>
    <w:rsid w:val="008F1C21"/>
    <w:pPr>
      <w:spacing w:after="120"/>
    </w:pPr>
    <w:rPr>
      <w:color w:val="31378B" w:themeColor="text2"/>
    </w:rPr>
  </w:style>
  <w:style w:type="character" w:styleId="SmartHyperlink">
    <w:name w:val="Smart Hyperlink"/>
    <w:basedOn w:val="DefaultParagraphFont"/>
    <w:uiPriority w:val="99"/>
    <w:unhideWhenUsed/>
    <w:rsid w:val="009D6E14"/>
    <w:rPr>
      <w:u w:val="dotted"/>
    </w:rPr>
  </w:style>
  <w:style w:type="character" w:styleId="Strong">
    <w:name w:val="Strong"/>
    <w:basedOn w:val="DefaultParagraphFont"/>
    <w:uiPriority w:val="22"/>
    <w:qFormat/>
    <w:rsid w:val="00012E46"/>
    <w:rPr>
      <w:b/>
      <w:bCs/>
    </w:rPr>
  </w:style>
  <w:style w:type="paragraph" w:styleId="NormalWeb">
    <w:name w:val="Normal (Web)"/>
    <w:basedOn w:val="Normal"/>
    <w:uiPriority w:val="99"/>
    <w:unhideWhenUsed/>
    <w:rsid w:val="00EE2B9A"/>
    <w:pPr>
      <w:spacing w:before="100" w:beforeAutospacing="1" w:after="100" w:afterAutospacing="1" w:line="259" w:lineRule="auto"/>
    </w:pPr>
    <w:rPr>
      <w:rFonts w:ascii="Times New Roman" w:eastAsiaTheme="minorHAnsi" w:hAnsi="Times New Roman" w:cs="Times New Roman"/>
      <w:szCs w:val="24"/>
      <w:lang w:eastAsia="en-US"/>
    </w:rPr>
  </w:style>
  <w:style w:type="paragraph" w:customStyle="1" w:styleId="Keywords">
    <w:name w:val="Keywords"/>
    <w:basedOn w:val="Normal"/>
    <w:next w:val="Normal"/>
    <w:link w:val="KeywordsChar"/>
    <w:qFormat/>
    <w:rsid w:val="00EE2B9A"/>
    <w:pPr>
      <w:spacing w:after="160" w:line="259" w:lineRule="auto"/>
    </w:pPr>
    <w:rPr>
      <w:rFonts w:eastAsiaTheme="minorHAnsi"/>
      <w:color w:val="FF0000"/>
      <w:lang w:eastAsia="en-US"/>
    </w:rPr>
  </w:style>
  <w:style w:type="character" w:customStyle="1" w:styleId="KeywordsChar">
    <w:name w:val="Keywords Char"/>
    <w:basedOn w:val="DefaultParagraphFont"/>
    <w:link w:val="Keywords"/>
    <w:rsid w:val="00EE2B9A"/>
    <w:rPr>
      <w:color w:val="FF0000"/>
    </w:rPr>
  </w:style>
  <w:style w:type="paragraph" w:styleId="ListContinue3">
    <w:name w:val="List Continue 3"/>
    <w:basedOn w:val="Normal"/>
    <w:uiPriority w:val="99"/>
    <w:unhideWhenUsed/>
    <w:rsid w:val="00272904"/>
    <w:pPr>
      <w:spacing w:after="120"/>
      <w:ind w:left="849"/>
      <w:contextualSpacing/>
    </w:pPr>
  </w:style>
  <w:style w:type="paragraph" w:styleId="ListParagraph">
    <w:name w:val="List Paragraph"/>
    <w:basedOn w:val="Normal"/>
    <w:uiPriority w:val="34"/>
    <w:qFormat/>
    <w:rsid w:val="00AC0D15"/>
    <w:pPr>
      <w:ind w:left="720"/>
      <w:contextualSpacing/>
    </w:pPr>
  </w:style>
  <w:style w:type="paragraph" w:customStyle="1" w:styleId="TutorialStep">
    <w:name w:val="TutorialStep"/>
    <w:basedOn w:val="Normal"/>
    <w:qFormat/>
    <w:rsid w:val="008F1C21"/>
    <w:pPr>
      <w:numPr>
        <w:numId w:val="39"/>
      </w:numPr>
    </w:pPr>
    <w:rPr>
      <w:color w:val="0083B3" w:themeColor="accent6" w:themeShade="BF"/>
      <w:sz w:val="28"/>
      <w:lang w:eastAsia="fi-FI"/>
    </w:rPr>
  </w:style>
  <w:style w:type="paragraph" w:customStyle="1" w:styleId="QuestionAnkied">
    <w:name w:val="Question Ankied"/>
    <w:basedOn w:val="Question"/>
    <w:qFormat/>
    <w:rsid w:val="008F1C21"/>
    <w:rPr>
      <w:color w:val="7F7F7F" w:themeColor="text1" w:themeTint="80"/>
    </w:rPr>
  </w:style>
  <w:style w:type="paragraph" w:styleId="EndnoteText">
    <w:name w:val="endnote text"/>
    <w:basedOn w:val="Normal"/>
    <w:link w:val="EndnoteTextChar"/>
    <w:uiPriority w:val="99"/>
    <w:semiHidden/>
    <w:unhideWhenUsed/>
    <w:rsid w:val="002A6D10"/>
    <w:rPr>
      <w:sz w:val="20"/>
      <w:szCs w:val="20"/>
    </w:rPr>
  </w:style>
  <w:style w:type="character" w:customStyle="1" w:styleId="EndnoteTextChar">
    <w:name w:val="Endnote Text Char"/>
    <w:basedOn w:val="DefaultParagraphFont"/>
    <w:link w:val="EndnoteText"/>
    <w:uiPriority w:val="99"/>
    <w:semiHidden/>
    <w:rsid w:val="002A6D10"/>
    <w:rPr>
      <w:rFonts w:eastAsiaTheme="minorEastAsia"/>
      <w:color w:val="000000" w:themeColor="text1"/>
      <w:sz w:val="20"/>
      <w:szCs w:val="20"/>
      <w:lang w:eastAsia="en-GB"/>
    </w:rPr>
  </w:style>
  <w:style w:type="character" w:styleId="EndnoteReference">
    <w:name w:val="endnote reference"/>
    <w:basedOn w:val="DefaultParagraphFont"/>
    <w:uiPriority w:val="99"/>
    <w:semiHidden/>
    <w:unhideWhenUsed/>
    <w:rsid w:val="002A6D10"/>
    <w:rPr>
      <w:vertAlign w:val="superscript"/>
    </w:rPr>
  </w:style>
  <w:style w:type="paragraph" w:customStyle="1" w:styleId="AppendiceSection">
    <w:name w:val="Appendice Section"/>
    <w:basedOn w:val="Normal"/>
    <w:next w:val="Heading1"/>
    <w:qFormat/>
    <w:rsid w:val="008F1C21"/>
    <w:rPr>
      <w:rFonts w:asciiTheme="majorHAnsi" w:hAnsiTheme="majorHAnsi"/>
      <w:color w:val="31378B" w:themeColor="text2"/>
      <w:sz w:val="32"/>
      <w:lang w:eastAsia="fi-FI"/>
    </w:rPr>
  </w:style>
  <w:style w:type="paragraph" w:customStyle="1" w:styleId="Appendice">
    <w:name w:val="Appendice"/>
    <w:basedOn w:val="Heading2"/>
    <w:qFormat/>
    <w:rsid w:val="008F1C21"/>
    <w:rPr>
      <w:sz w:val="28"/>
      <w:lang w:eastAsia="fi-FI"/>
    </w:rPr>
  </w:style>
  <w:style w:type="paragraph" w:customStyle="1" w:styleId="QuestionEsoteric">
    <w:name w:val="Question Esoteric"/>
    <w:basedOn w:val="Normal"/>
    <w:qFormat/>
    <w:rsid w:val="008F1C21"/>
    <w:rPr>
      <w:color w:val="4BACC6" w:themeColor="accent5"/>
    </w:rPr>
  </w:style>
  <w:style w:type="paragraph" w:customStyle="1" w:styleId="ToDoSection">
    <w:name w:val="ToDo Section"/>
    <w:basedOn w:val="Heading1"/>
    <w:qFormat/>
    <w:rsid w:val="008F1C21"/>
  </w:style>
  <w:style w:type="paragraph" w:customStyle="1" w:styleId="ToDoQuestionHeader">
    <w:name w:val="ToDo Question Header"/>
    <w:basedOn w:val="Question"/>
    <w:qFormat/>
    <w:rsid w:val="008F1C21"/>
  </w:style>
  <w:style w:type="paragraph" w:customStyle="1" w:styleId="ToDoDetails">
    <w:name w:val="ToDoDetails"/>
    <w:basedOn w:val="Normal"/>
    <w:qFormat/>
    <w:rsid w:val="008F1C21"/>
  </w:style>
  <w:style w:type="paragraph" w:customStyle="1" w:styleId="CodeExampleCode">
    <w:name w:val="Code Example Code"/>
    <w:basedOn w:val="Normal"/>
    <w:rsid w:val="008F1C21"/>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8F1C21"/>
    <w:pPr>
      <w:spacing w:after="160" w:line="240" w:lineRule="auto"/>
    </w:pPr>
    <w:rPr>
      <w:b/>
      <w:color w:val="auto"/>
      <w:lang w:eastAsia="fi-FI"/>
    </w:rPr>
  </w:style>
  <w:style w:type="paragraph" w:customStyle="1" w:styleId="CodeExampleRuntime">
    <w:name w:val="Code Example Runtime"/>
    <w:basedOn w:val="Normal"/>
    <w:qFormat/>
    <w:rsid w:val="008F1C21"/>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8F1C21"/>
    <w:rPr>
      <w:b/>
      <w:smallCaps/>
      <w:color w:val="31378B" w:themeColor="text2"/>
      <w:sz w:val="28"/>
      <w:lang w:eastAsia="fi-FI"/>
    </w:rPr>
  </w:style>
  <w:style w:type="paragraph" w:styleId="List3">
    <w:name w:val="List 3"/>
    <w:basedOn w:val="Normal"/>
    <w:uiPriority w:val="99"/>
    <w:unhideWhenUsed/>
    <w:rsid w:val="00DE0DFE"/>
    <w:pPr>
      <w:ind w:left="849" w:hanging="283"/>
      <w:contextualSpacing/>
    </w:pPr>
  </w:style>
  <w:style w:type="paragraph" w:customStyle="1" w:styleId="p1">
    <w:name w:val="p1"/>
    <w:basedOn w:val="Normal"/>
    <w:rsid w:val="006F4A61"/>
    <w:rPr>
      <w:rFonts w:ascii="Helvetica" w:hAnsi="Helvetica" w:cs="Times New Roman"/>
      <w:sz w:val="21"/>
      <w:szCs w:val="21"/>
    </w:rPr>
  </w:style>
  <w:style w:type="paragraph" w:customStyle="1" w:styleId="p2">
    <w:name w:val="p2"/>
    <w:basedOn w:val="Normal"/>
    <w:rsid w:val="006F4A61"/>
    <w:rPr>
      <w:rFonts w:ascii="Helvetica" w:hAnsi="Helvetica" w:cs="Times New Roman"/>
      <w:sz w:val="21"/>
      <w:szCs w:val="21"/>
    </w:rPr>
  </w:style>
  <w:style w:type="character" w:customStyle="1" w:styleId="s1">
    <w:name w:val="s1"/>
    <w:basedOn w:val="DefaultParagraphFont"/>
    <w:rsid w:val="006F4A61"/>
    <w:rPr>
      <w:rFonts w:ascii="Helvetica" w:hAnsi="Helvetica" w:hint="default"/>
      <w:b w:val="0"/>
      <w:bCs w:val="0"/>
      <w:i w:val="0"/>
      <w:iCs w:val="0"/>
      <w:sz w:val="28"/>
      <w:szCs w:val="28"/>
    </w:rPr>
  </w:style>
  <w:style w:type="character" w:customStyle="1" w:styleId="apple-converted-space">
    <w:name w:val="apple-converted-space"/>
    <w:basedOn w:val="DefaultParagraphFont"/>
    <w:rsid w:val="006F4A61"/>
  </w:style>
  <w:style w:type="paragraph" w:customStyle="1" w:styleId="Headin">
    <w:name w:val="Headin"/>
    <w:basedOn w:val="Normal"/>
    <w:qFormat/>
    <w:rsid w:val="008F1C21"/>
  </w:style>
  <w:style w:type="paragraph" w:customStyle="1" w:styleId="questionsubsection2">
    <w:name w:val="question sub section 2"/>
    <w:basedOn w:val="Heading4"/>
    <w:qFormat/>
    <w:rsid w:val="008F1C21"/>
  </w:style>
  <w:style w:type="paragraph" w:customStyle="1" w:styleId="ListBulletHeader2">
    <w:name w:val="List Bullet Header 2"/>
    <w:basedOn w:val="Normal"/>
    <w:next w:val="ListBullet"/>
    <w:qFormat/>
    <w:rsid w:val="008F1C21"/>
    <w:pPr>
      <w:spacing w:after="120"/>
    </w:pPr>
    <w:rPr>
      <w:b/>
      <w:color w:val="00B050"/>
    </w:rPr>
  </w:style>
  <w:style w:type="paragraph" w:customStyle="1" w:styleId="Def">
    <w:name w:val="Def"/>
    <w:basedOn w:val="CodeExampleHeading"/>
    <w:link w:val="DefChar"/>
    <w:qFormat/>
    <w:rsid w:val="008F1C21"/>
  </w:style>
  <w:style w:type="character" w:customStyle="1" w:styleId="CodeExampleHeadingChar">
    <w:name w:val="Code Example Heading Char"/>
    <w:basedOn w:val="DefaultParagraphFont"/>
    <w:link w:val="CodeExampleHeading"/>
    <w:rsid w:val="008F1C21"/>
    <w:rPr>
      <w:rFonts w:eastAsiaTheme="minorEastAsia"/>
      <w:b/>
      <w:smallCaps/>
      <w:color w:val="31378B" w:themeColor="text2"/>
      <w:sz w:val="28"/>
      <w:lang w:eastAsia="fi-FI"/>
    </w:rPr>
  </w:style>
  <w:style w:type="character" w:customStyle="1" w:styleId="DefChar">
    <w:name w:val="Def Char"/>
    <w:basedOn w:val="CodeExampleHeadingChar"/>
    <w:link w:val="Def"/>
    <w:rsid w:val="008F1C21"/>
    <w:rPr>
      <w:rFonts w:eastAsiaTheme="minorEastAsia"/>
      <w:b/>
      <w:smallCaps/>
      <w:color w:val="31378B" w:themeColor="text2"/>
      <w:sz w:val="28"/>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201763">
      <w:bodyDiv w:val="1"/>
      <w:marLeft w:val="0"/>
      <w:marRight w:val="0"/>
      <w:marTop w:val="0"/>
      <w:marBottom w:val="0"/>
      <w:divBdr>
        <w:top w:val="none" w:sz="0" w:space="0" w:color="auto"/>
        <w:left w:val="none" w:sz="0" w:space="0" w:color="auto"/>
        <w:bottom w:val="none" w:sz="0" w:space="0" w:color="auto"/>
        <w:right w:val="none" w:sz="0" w:space="0" w:color="auto"/>
      </w:divBdr>
    </w:div>
    <w:div w:id="1161971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oleObject" Target="embeddings/oleObject11.bin"/><Relationship Id="rId21" Type="http://schemas.openxmlformats.org/officeDocument/2006/relationships/oleObject" Target="embeddings/oleObject5.bin"/><Relationship Id="rId34" Type="http://schemas.openxmlformats.org/officeDocument/2006/relationships/image" Target="media/image19.emf"/><Relationship Id="rId42" Type="http://schemas.openxmlformats.org/officeDocument/2006/relationships/image" Target="media/image23.png"/><Relationship Id="rId47" Type="http://schemas.openxmlformats.org/officeDocument/2006/relationships/image" Target="media/image26.emf"/><Relationship Id="rId50" Type="http://schemas.openxmlformats.org/officeDocument/2006/relationships/oleObject" Target="embeddings/oleObject16.bin"/><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1.emf"/><Relationship Id="rId46" Type="http://schemas.openxmlformats.org/officeDocument/2006/relationships/oleObject" Target="embeddings/oleObject14.bin"/><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emf"/><Relationship Id="rId29" Type="http://schemas.openxmlformats.org/officeDocument/2006/relationships/image" Target="media/image15.png"/><Relationship Id="rId41" Type="http://schemas.openxmlformats.org/officeDocument/2006/relationships/oleObject" Target="embeddings/oleObject12.bin"/><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image" Target="media/image17.png"/><Relationship Id="rId37" Type="http://schemas.openxmlformats.org/officeDocument/2006/relationships/oleObject" Target="embeddings/oleObject10.bin"/><Relationship Id="rId40" Type="http://schemas.openxmlformats.org/officeDocument/2006/relationships/image" Target="media/image22.emf"/><Relationship Id="rId45" Type="http://schemas.openxmlformats.org/officeDocument/2006/relationships/image" Target="media/image25.emf"/><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oleObject" Target="embeddings/oleObject7.bin"/><Relationship Id="rId36" Type="http://schemas.openxmlformats.org/officeDocument/2006/relationships/image" Target="media/image20.emf"/><Relationship Id="rId49" Type="http://schemas.openxmlformats.org/officeDocument/2006/relationships/image" Target="media/image27.emf"/><Relationship Id="rId57"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oleObject" Target="embeddings/oleObject8.bin"/><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oleObject" Target="embeddings/oleObject9.bin"/><Relationship Id="rId43" Type="http://schemas.openxmlformats.org/officeDocument/2006/relationships/image" Target="media/image24.emf"/><Relationship Id="rId48" Type="http://schemas.openxmlformats.org/officeDocument/2006/relationships/oleObject" Target="embeddings/oleObject15.bin"/><Relationship Id="rId56"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28.e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E83CE-08BB-4B65-BCC9-CB0F25383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3545</TotalTime>
  <Pages>17</Pages>
  <Words>1419</Words>
  <Characters>8092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321</cp:revision>
  <dcterms:created xsi:type="dcterms:W3CDTF">2018-10-09T16:13:00Z</dcterms:created>
  <dcterms:modified xsi:type="dcterms:W3CDTF">2019-08-16T19:25:00Z</dcterms:modified>
</cp:coreProperties>
</file>