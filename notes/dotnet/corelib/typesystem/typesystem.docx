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7D2E953C" w:rsidR="00D07BFE" w:rsidRDefault="00CE04E4" w:rsidP="00D07BFE">
      <w:pPr>
        <w:pStyle w:val="ContainsSection"/>
      </w:pPr>
      <w:r>
        <w:t>Overview of Type</w:t>
      </w:r>
    </w:p>
    <w:p w14:paraId="7F200F56" w14:textId="007F06D1" w:rsidR="00CE04E4" w:rsidRDefault="00CE04E4" w:rsidP="00D07BFE">
      <w:pPr>
        <w:pStyle w:val="ContainsSection"/>
      </w:pPr>
      <w:r>
        <w:t>Categorising Type</w:t>
      </w:r>
    </w:p>
    <w:p w14:paraId="243521B8" w14:textId="1AADF9D2" w:rsidR="00CE04E4" w:rsidRDefault="00CE04E4" w:rsidP="00D07BFE">
      <w:pPr>
        <w:pStyle w:val="ContainsSection"/>
      </w:pPr>
      <w:r>
        <w:t>Functions</w:t>
      </w:r>
    </w:p>
    <w:p w14:paraId="1F55C050" w14:textId="24FF42AC" w:rsidR="00CE04E4" w:rsidRDefault="00FC1A60" w:rsidP="00D07BFE">
      <w:pPr>
        <w:pStyle w:val="ContainsSection"/>
      </w:pPr>
      <w:r>
        <w:t>Predefined Types</w:t>
      </w:r>
    </w:p>
    <w:p w14:paraId="6FAD8351" w14:textId="15B0461F" w:rsidR="00FC1A60" w:rsidRDefault="00FC1A60" w:rsidP="00D07BFE">
      <w:pPr>
        <w:pStyle w:val="ContainsSection"/>
      </w:pPr>
      <w:r>
        <w:t>Type conversion and casting</w:t>
      </w:r>
    </w:p>
    <w:p w14:paraId="267ED56D" w14:textId="5C41E44B" w:rsidR="00FC1A60" w:rsidRDefault="00FC1A60" w:rsidP="00D07BFE">
      <w:pPr>
        <w:pStyle w:val="ContainsSection"/>
      </w:pPr>
      <w:r>
        <w:t>Equality</w:t>
      </w:r>
    </w:p>
    <w:p w14:paraId="66E0077B" w14:textId="0F39DE6C" w:rsidR="00FC1A60" w:rsidRDefault="00FC1A60" w:rsidP="00D07BFE">
      <w:pPr>
        <w:pStyle w:val="ContainsSection"/>
      </w:pPr>
      <w:r>
        <w:t>Hashing</w:t>
      </w:r>
    </w:p>
    <w:p w14:paraId="3A1689D6" w14:textId="601BB7CF" w:rsidR="00FC1A60" w:rsidRDefault="00FC1A60" w:rsidP="00D07BFE">
      <w:pPr>
        <w:pStyle w:val="ContainsSection"/>
      </w:pPr>
      <w:r>
        <w:t>User Defined Types</w:t>
      </w:r>
    </w:p>
    <w:p w14:paraId="226773D1" w14:textId="7F48A38D" w:rsidR="00FC1A60" w:rsidRDefault="00FC1A60" w:rsidP="00D07BFE">
      <w:pPr>
        <w:pStyle w:val="ContainsSection"/>
      </w:pPr>
      <w:r>
        <w:t>Generics</w:t>
      </w:r>
    </w:p>
    <w:p w14:paraId="20B7452C" w14:textId="34004A8B" w:rsidR="00C754F2" w:rsidRDefault="00C754F2" w:rsidP="00D07BFE">
      <w:pPr>
        <w:pStyle w:val="ContainsSection"/>
      </w:pPr>
      <w:r>
        <w:t>Variance</w:t>
      </w:r>
    </w:p>
    <w:p w14:paraId="3FEE67CA" w14:textId="77777777" w:rsidR="00D07BFE" w:rsidRPr="006C7A76" w:rsidRDefault="00D07BFE" w:rsidP="00D07BFE">
      <w:pPr>
        <w:pStyle w:val="ContainsEnd"/>
      </w:pPr>
    </w:p>
    <w:p w14:paraId="710188FF" w14:textId="77777777" w:rsidR="00CE04E4" w:rsidRDefault="00CE04E4">
      <w:pPr>
        <w:spacing w:after="160" w:line="259" w:lineRule="auto"/>
        <w:rPr>
          <w:rFonts w:asciiTheme="majorHAnsi" w:eastAsiaTheme="majorEastAsia" w:hAnsiTheme="majorHAnsi" w:cstheme="majorBidi"/>
          <w:color w:val="31378B" w:themeColor="text2"/>
          <w:sz w:val="32"/>
          <w:szCs w:val="28"/>
        </w:rPr>
      </w:pPr>
      <w:r>
        <w:br w:type="page"/>
      </w:r>
    </w:p>
    <w:p w14:paraId="2D861BCF" w14:textId="09B49D41" w:rsidR="0079442D" w:rsidRPr="000025FA" w:rsidRDefault="007B65CD" w:rsidP="000025FA">
      <w:pPr>
        <w:pStyle w:val="Heading2"/>
      </w:pPr>
      <w:r w:rsidRPr="000025FA">
        <w:lastRenderedPageBreak/>
        <w:t>Overview of Type</w:t>
      </w:r>
    </w:p>
    <w:p w14:paraId="03CDE9D3" w14:textId="08EC2BB7" w:rsidR="004E7D32" w:rsidRDefault="00F17E7B" w:rsidP="00451E53">
      <w:r w:rsidRPr="00F17E7B">
        <w:t xml:space="preserve">A .NET executable or DLL generally doesn’t contain x86 machine instructions and as such can’t just be directly mapped into a process address space in the same way as a traditional unmanaged </w:t>
      </w:r>
      <w:r w:rsidR="00C03D23">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r w:rsidR="004E7D32" w:rsidRPr="004E7D32">
        <w:t xml:space="preserve">When a .NET executable is started, by double clicking for instance, stub code in its PE/COFF file starts up the .NET runtime. </w:t>
      </w:r>
    </w:p>
    <w:p w14:paraId="1F2CA1A9" w14:textId="12D0DAC1" w:rsidR="00A57779" w:rsidRDefault="00F575DF" w:rsidP="00A57779">
      <w:r w:rsidRPr="00F575DF">
        <w:t xml:space="preserve">The CLR provides memory management, garbage collection, thread execution and JIT compilation. </w:t>
      </w:r>
      <w:r w:rsidR="006B6594" w:rsidRPr="004E7D32">
        <w:t xml:space="preserve">When a .NET executable </w:t>
      </w:r>
      <w:r w:rsidR="00C94C81">
        <w:t>starts</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w:t>
      </w:r>
      <w:r w:rsidR="00086F34">
        <w:t xml:space="preserve">main </w:t>
      </w:r>
      <w:r w:rsidR="00A57779">
        <w:t xml:space="preserve">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6E71CE5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00D50790">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0F7F5BAB"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AD3931">
        <w:t>When</w:t>
      </w:r>
      <w:r w:rsidR="00CA1FB3">
        <w:t xml:space="preserve"> a value type is used as a local variable or </w:t>
      </w:r>
      <w:r w:rsidR="00EB712A">
        <w:t xml:space="preserve">as a </w:t>
      </w:r>
      <w:r w:rsidR="00CA1FB3">
        <w:t xml:space="preserve">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3EB9EBFE"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F06F9B">
        <w:rPr>
          <w:rFonts w:eastAsiaTheme="majorEastAsia"/>
        </w:rPr>
        <w:t xml:space="preserve"> its data</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0" w:name="_Hlk8661709"/>
      <w:r w:rsidR="00F75227">
        <w:rPr>
          <w:rFonts w:eastAsiaTheme="majorEastAsia"/>
        </w:rPr>
        <w:t>however</w:t>
      </w:r>
      <w:bookmarkEnd w:id="0"/>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688762A" w:rsidR="00C61B23" w:rsidRDefault="00B4143A" w:rsidP="007872C3">
      <w:r w:rsidRPr="00B4143A">
        <w:t xml:space="preserve">.NET provides a set of predefined types (also known as built in types). The predefined types are directly supported by the compiler which maps keywords to FCL types. </w:t>
      </w:r>
    </w:p>
    <w:p w14:paraId="6E750B4D" w14:textId="01BD13BF" w:rsidR="00447396" w:rsidRDefault="004360D7" w:rsidP="00447396">
      <w:pPr>
        <w:pStyle w:val="CodeListing"/>
        <w:jc w:val="center"/>
      </w:pPr>
      <w:r w:rsidRPr="004360D7">
        <w:rPr>
          <w:noProof/>
        </w:rPr>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629AC96F" w:rsidR="00D53F7E" w:rsidRDefault="00EF61AF" w:rsidP="00EF61AF">
      <w:r w:rsidRPr="00B4143A">
        <w:t xml:space="preserve">The following provides the mapping between </w:t>
      </w:r>
      <w:r w:rsidR="00775E0F">
        <w:t>predefined</w:t>
      </w:r>
      <w:r w:rsidRPr="00B4143A">
        <w:t xml:space="preserve"> types and their corresponding FCL type.</w:t>
      </w:r>
      <w:r w:rsidR="007E497A">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7D539B4B" w:rsidR="001E749B" w:rsidRDefault="0012462F" w:rsidP="001E749B">
      <w:pPr>
        <w:pStyle w:val="ListBullet"/>
      </w:pPr>
      <w:r>
        <w:t xml:space="preserve">Referred </w:t>
      </w:r>
      <w:r w:rsidR="001E749B">
        <w:t xml:space="preserve">to as </w:t>
      </w:r>
      <w:r w:rsidR="001E749B" w:rsidRPr="00505381">
        <w:rPr>
          <w:u w:val="single"/>
        </w:rPr>
        <w:t>buil</w:t>
      </w:r>
      <w:r w:rsidR="00A40DED">
        <w:rPr>
          <w:u w:val="single"/>
        </w:rPr>
        <w:t>t</w:t>
      </w:r>
      <w:r w:rsidR="001E749B" w:rsidRPr="00505381">
        <w:rPr>
          <w:u w:val="single"/>
        </w:rPr>
        <w:t>-in types</w:t>
      </w:r>
      <w:r w:rsidR="001E749B">
        <w:t xml:space="preserve"> </w:t>
      </w:r>
    </w:p>
    <w:p w14:paraId="7EF45BFF" w14:textId="50D11231" w:rsidR="0012462F" w:rsidRDefault="00546126" w:rsidP="001E749B">
      <w:pPr>
        <w:pStyle w:val="ListBullet"/>
      </w:pPr>
      <w:r>
        <w:t>Value types are object and string</w:t>
      </w:r>
    </w:p>
    <w:p w14:paraId="5F140465" w14:textId="46261535" w:rsidR="00546126" w:rsidRDefault="00546126" w:rsidP="0051421D">
      <w:pPr>
        <w:pStyle w:val="ListBullet"/>
      </w:pPr>
      <w:r>
        <w:t>Reference types are</w:t>
      </w:r>
      <w:r w:rsidR="00316B52">
        <w:t xml:space="preserve"> the </w:t>
      </w:r>
      <w:r>
        <w:t xml:space="preserv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569D4A2E" w:rsidR="00195A47" w:rsidRDefault="00195A47" w:rsidP="00195A47">
      <w:r>
        <w:t xml:space="preserve">A Function consists of local variables, formal </w:t>
      </w:r>
      <w:r w:rsidR="003F0515">
        <w:t>parameters</w:t>
      </w:r>
      <w:r>
        <w:t xml:space="preserve">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916B8FA" w:rsidR="0089748C" w:rsidRPr="0089748C" w:rsidRDefault="0089748C" w:rsidP="0089748C">
      <w:r>
        <w:t xml:space="preserve">For rerence types </w:t>
      </w:r>
      <w:r w:rsidR="00D765C5">
        <w:t>copying has the effect of making a copy of the pointer such that we now have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Copy by 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5E404BA6" w:rsidR="005F6EDC" w:rsidRDefault="005F6EDC" w:rsidP="005F6EDC">
      <w:pPr>
        <w:pStyle w:val="CodeExampleCode"/>
      </w:pPr>
      <w:r>
        <w:t xml:space="preserve">Figure </w:t>
      </w:r>
      <w:r w:rsidR="005B0DDC">
        <w:fldChar w:fldCharType="begin"/>
      </w:r>
      <w:r w:rsidR="005B0DDC">
        <w:instrText xml:space="preserve"> SEQ Figure \* ARABIC </w:instrText>
      </w:r>
      <w:r w:rsidR="005B0DDC">
        <w:fldChar w:fldCharType="separate"/>
      </w:r>
      <w:r w:rsidR="003D086D">
        <w:rPr>
          <w:noProof/>
        </w:rPr>
        <w:t>1</w:t>
      </w:r>
      <w:r w:rsidR="005B0DDC">
        <w:rPr>
          <w:noProof/>
        </w:rPr>
        <w:fldChar w:fldCharType="end"/>
      </w:r>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1205BF01" w:rsidR="003F11CA" w:rsidRDefault="003F11CA" w:rsidP="003F11CA">
      <w:pPr>
        <w:pStyle w:val="CodeExampleCode"/>
      </w:pPr>
      <w:r>
        <w:lastRenderedPageBreak/>
        <w:t xml:space="preserve">Figure </w:t>
      </w:r>
      <w:r w:rsidR="005B0DDC">
        <w:fldChar w:fldCharType="begin"/>
      </w:r>
      <w:r w:rsidR="005B0DDC">
        <w:instrText xml:space="preserve"> SEQ Figure \* ARABIC </w:instrText>
      </w:r>
      <w:r w:rsidR="005B0DDC">
        <w:fldChar w:fldCharType="separate"/>
      </w:r>
      <w:r w:rsidR="003D086D">
        <w:rPr>
          <w:noProof/>
        </w:rPr>
        <w:t>2</w:t>
      </w:r>
      <w:r w:rsidR="005B0DDC">
        <w:rPr>
          <w:noProof/>
        </w:rPr>
        <w:fldChar w:fldCharType="end"/>
      </w:r>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41C97D8A" w14:textId="4203E38B" w:rsidR="003F11CA" w:rsidRPr="002F3BE5" w:rsidRDefault="003F11CA" w:rsidP="002F3BE5">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1D6202E7" w14:textId="77777777" w:rsidR="00FA2DD9" w:rsidRDefault="00FA2DD9" w:rsidP="003F11CA">
      <w:pPr>
        <w:pStyle w:val="Heading4"/>
      </w:pP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26428A0D" w:rsidR="003F11CA" w:rsidRDefault="003F11CA" w:rsidP="003F11CA">
      <w:pPr>
        <w:pStyle w:val="CodeExampleCode"/>
      </w:pPr>
      <w:r>
        <w:t xml:space="preserve">Listing </w:t>
      </w:r>
      <w:r w:rsidR="005B0DDC">
        <w:fldChar w:fldCharType="begin"/>
      </w:r>
      <w:r w:rsidR="005B0DDC">
        <w:instrText xml:space="preserve"> SEQ Listing \* ARABIC </w:instrText>
      </w:r>
      <w:r w:rsidR="005B0DDC">
        <w:fldChar w:fldCharType="separate"/>
      </w:r>
      <w:r w:rsidR="003D086D">
        <w:rPr>
          <w:noProof/>
        </w:rPr>
        <w:t>1</w:t>
      </w:r>
      <w:r w:rsidR="005B0DDC">
        <w:rPr>
          <w:noProof/>
        </w:rPr>
        <w:fldChar w:fldCharType="end"/>
      </w:r>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lastRenderedPageBreak/>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4D88C246" w:rsidR="008C464D" w:rsidRDefault="008C464D" w:rsidP="006A0C70">
      <w:pPr>
        <w:pStyle w:val="CodeExampleCode"/>
      </w:pPr>
      <w:r>
        <w:t xml:space="preserve">Figure </w:t>
      </w:r>
      <w:r w:rsidR="005B0DDC">
        <w:fldChar w:fldCharType="begin"/>
      </w:r>
      <w:r w:rsidR="005B0DDC">
        <w:instrText xml:space="preserve"> SEQ Figure \* ARABIC </w:instrText>
      </w:r>
      <w:r w:rsidR="005B0DDC">
        <w:fldChar w:fldCharType="separate"/>
      </w:r>
      <w:r w:rsidR="003D086D">
        <w:rPr>
          <w:noProof/>
        </w:rPr>
        <w:t>3</w:t>
      </w:r>
      <w:r w:rsidR="005B0DDC">
        <w:rPr>
          <w:noProof/>
        </w:rPr>
        <w:fldChar w:fldCharType="end"/>
      </w:r>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address of the JITed native code to be invoked.</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lastRenderedPageBreak/>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77777777" w:rsidR="00195A47" w:rsidRPr="004C4B74" w:rsidRDefault="00195A47" w:rsidP="00195A47">
      <w:r>
        <w:t>Callvirt is used to invoke instance and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r>
        <w:t>Even if the base class method is virtual when we use the new keyword in the subclass we hide the base implementation and prevent polymorphism taking place. The type of the method invoked is then again determined by compile time type of reference.</w:t>
      </w:r>
    </w:p>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77777777" w:rsidR="00FD69D1" w:rsidRDefault="00FD69D1" w:rsidP="00FD69D1">
      <w:pPr>
        <w:pStyle w:val="SourceCode"/>
        <w:rPr>
          <w:rFonts w:eastAsiaTheme="minorHAnsi"/>
          <w:lang w:eastAsia="en-US"/>
        </w:rPr>
      </w:pPr>
      <w:r>
        <w:rPr>
          <w:rFonts w:eastAsiaTheme="minorHAnsi"/>
          <w:lang w:eastAsia="en-US"/>
        </w:rPr>
        <w:tab/>
        <w:t>}</w:t>
      </w:r>
    </w:p>
    <w:p w14:paraId="61B884F8" w14:textId="77777777" w:rsidR="00FD69D1" w:rsidRDefault="00FD69D1" w:rsidP="00FD69D1">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0C465CFC" w14:textId="77777777" w:rsidR="00BE2948" w:rsidRDefault="00BE2948" w:rsidP="00BE2948">
      <w:pPr>
        <w:pStyle w:val="Heading4"/>
      </w:pPr>
      <w:r>
        <w:t>Sealed classes and methods</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195A47" w:rsidRPr="001B3100" w:rsidRDefault="00195A47"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195A47" w:rsidRPr="001E38C8" w:rsidRDefault="00195A47"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195A47" w:rsidRPr="0062264A" w:rsidRDefault="00195A47"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195A47" w:rsidRPr="001E38C8" w:rsidRDefault="00195A47"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195A47" w:rsidRPr="00D21DE3" w:rsidRDefault="00195A47"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195A47" w:rsidRPr="00FC1B70" w:rsidRDefault="00195A47"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195A47" w:rsidRPr="00FC1B70" w:rsidRDefault="00195A47"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195A47" w:rsidRPr="001B3100" w:rsidRDefault="00195A47"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195A47" w:rsidRPr="001E38C8" w:rsidRDefault="00195A47"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195A47" w:rsidRPr="0062264A" w:rsidRDefault="00195A47"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195A47" w:rsidRPr="001E38C8" w:rsidRDefault="00195A47"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195A47" w:rsidRPr="00D21DE3" w:rsidRDefault="00195A47"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195A47" w:rsidRPr="00FC1B70" w:rsidRDefault="00195A47"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195A47" w:rsidRPr="00FC1B70" w:rsidRDefault="00195A47"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195A47" w:rsidRPr="0062264A" w:rsidRDefault="00195A47"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195A47" w:rsidRPr="0062264A" w:rsidRDefault="00195A47"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195A47" w:rsidRPr="00FC1B70" w:rsidRDefault="00195A47"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195A47" w:rsidRPr="00FC1B70" w:rsidRDefault="00195A47"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195A47" w:rsidRPr="00773416" w:rsidRDefault="00195A47"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195A47" w:rsidRPr="00773416" w:rsidRDefault="00195A47"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195A47" w:rsidRPr="00773416" w:rsidRDefault="00195A47"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195A47" w:rsidRPr="0062264A" w:rsidRDefault="00195A47"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195A47" w:rsidRPr="00773416" w:rsidRDefault="00195A47"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195A47" w:rsidRPr="0062264A" w:rsidRDefault="00195A47"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195A47" w:rsidRPr="00FC1B70" w:rsidRDefault="00195A47"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195A47" w:rsidRPr="00FC1B70" w:rsidRDefault="00195A47"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0BD0B6B6" w:rsidR="00195A47" w:rsidRDefault="00447396" w:rsidP="00195A47">
      <w:pPr>
        <w:pStyle w:val="Caption"/>
        <w:keepNext/>
      </w:pPr>
      <w:r>
        <w:t>Figure</w:t>
      </w:r>
      <w:r w:rsidR="00195A47">
        <w:t xml:space="preserve"> </w:t>
      </w:r>
      <w:r w:rsidR="005B0DDC">
        <w:fldChar w:fldCharType="begin"/>
      </w:r>
      <w:r w:rsidR="005B0DDC">
        <w:instrText xml:space="preserve"> SEQ Figure \* ARABIC </w:instrText>
      </w:r>
      <w:r w:rsidR="005B0DDC">
        <w:fldChar w:fldCharType="separate"/>
      </w:r>
      <w:r w:rsidR="003D086D">
        <w:rPr>
          <w:noProof/>
        </w:rPr>
        <w:t>4</w:t>
      </w:r>
      <w:r w:rsidR="005B0DDC">
        <w:rPr>
          <w:noProof/>
        </w:rPr>
        <w:fldChar w:fldCharType="end"/>
      </w:r>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198FA588" w:rsidR="0077390D" w:rsidRDefault="008323B8" w:rsidP="0077390D">
      <w:pPr>
        <w:pStyle w:val="Heading2"/>
      </w:pPr>
      <w:r>
        <w:t>Predefined Typeds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p>
    <w:p w14:paraId="07DB501B" w14:textId="584D8A37" w:rsidR="0077390D" w:rsidRDefault="0077390D" w:rsidP="0077390D">
      <w:pPr>
        <w:pStyle w:val="Heading3"/>
      </w:pPr>
      <w:r>
        <w:t>Nullable types</w:t>
      </w:r>
    </w:p>
    <w:p w14:paraId="039CDCDA" w14:textId="77777777"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valuye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12CD8F5E" w14:textId="77777777" w:rsidR="0077390D" w:rsidRDefault="0077390D" w:rsidP="0077390D">
      <w:pPr>
        <w:pStyle w:val="Heading3"/>
      </w:pPr>
      <w:r>
        <w:lastRenderedPageBreak/>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lastRenderedPageBreak/>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13FE6D9C" w14:textId="77777777" w:rsidR="0077390D" w:rsidRDefault="0077390D" w:rsidP="0077390D">
      <w:pPr>
        <w:pStyle w:val="Heading3"/>
      </w:pPr>
      <w:r>
        <w:t>Boolean</w:t>
      </w:r>
    </w:p>
    <w:p w14:paraId="22BFB218" w14:textId="77777777" w:rsidR="0077390D" w:rsidRDefault="0077390D" w:rsidP="0077390D">
      <w:r>
        <w:t>The conditional operators &amp;&amp; and || short circuit</w:t>
      </w:r>
    </w:p>
    <w:p w14:paraId="2F2013F1" w14:textId="77777777" w:rsidR="0077390D" w:rsidRDefault="0077390D" w:rsidP="0077390D">
      <w:r>
        <w:t>The conditional operator &amp; and | do not short circuit. These are not biwise operators on bool in Csharp ????</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lastRenderedPageBreak/>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551620F4" w14:textId="566196BD" w:rsidR="003E7041" w:rsidRDefault="005804F3" w:rsidP="007C32DA">
      <w:pPr>
        <w:pStyle w:val="Heading2"/>
      </w:pPr>
      <w:r>
        <w:lastRenderedPageBreak/>
        <w:t>Expressions</w:t>
      </w:r>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403EA207" w14:textId="3389DECD" w:rsidR="00BF45B1" w:rsidRDefault="00BE7D1C" w:rsidP="00361FF9">
      <w:r>
        <w:t xml:space="preserve">The </w:t>
      </w:r>
      <w:r w:rsidR="00C40B8A">
        <w:t xml:space="preserve">?. </w:t>
      </w:r>
      <w:r>
        <w:t xml:space="preserve">operator will </w:t>
      </w:r>
    </w:p>
    <w:p w14:paraId="0B0E5311" w14:textId="77777777" w:rsidR="001715C7" w:rsidRDefault="001715C7">
      <w:pPr>
        <w:spacing w:after="160" w:line="259" w:lineRule="auto"/>
        <w:rPr>
          <w:rFonts w:asciiTheme="majorHAnsi" w:eastAsiaTheme="majorEastAsia" w:hAnsiTheme="majorHAnsi" w:cstheme="majorBidi"/>
          <w:color w:val="31378B" w:themeColor="text2"/>
          <w:sz w:val="32"/>
          <w:szCs w:val="28"/>
        </w:rPr>
      </w:pPr>
      <w:r>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661CFDB3" w14:textId="3C725EC0" w:rsidR="00F05CD7" w:rsidRDefault="00AE10F7" w:rsidP="0009381C">
      <w:pPr>
        <w:pStyle w:val="Heading4"/>
      </w:pPr>
      <w:r>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lastRenderedPageBreak/>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14519542" w:rsidR="00323F49" w:rsidRDefault="00447396" w:rsidP="00323F49">
      <w:pPr>
        <w:pStyle w:val="Caption"/>
        <w:keepNext/>
      </w:pPr>
      <w:r>
        <w:t>Figure</w:t>
      </w:r>
      <w:r w:rsidR="00323F49">
        <w:t xml:space="preserve"> </w:t>
      </w:r>
      <w:r w:rsidR="005B0DDC">
        <w:fldChar w:fldCharType="begin"/>
      </w:r>
      <w:r w:rsidR="005B0DDC">
        <w:instrText xml:space="preserve"> SEQ Figure \* ARABIC </w:instrText>
      </w:r>
      <w:r w:rsidR="005B0DDC">
        <w:fldChar w:fldCharType="separate"/>
      </w:r>
      <w:r w:rsidR="003D086D">
        <w:rPr>
          <w:noProof/>
        </w:rPr>
        <w:t>5</w:t>
      </w:r>
      <w:r w:rsidR="005B0DDC">
        <w:rPr>
          <w:noProof/>
        </w:rPr>
        <w:fldChar w:fldCharType="end"/>
      </w:r>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1" w:name="_Toc268183540"/>
      <w:bookmarkStart w:id="2" w:name="_Toc268183846"/>
      <w:bookmarkStart w:id="3" w:name="_Toc268243254"/>
      <w:bookmarkStart w:id="4" w:name="_Toc271698968"/>
      <w:r>
        <w:t xml:space="preserve">  }</w:t>
      </w:r>
      <w:bookmarkEnd w:id="1"/>
      <w:bookmarkEnd w:id="2"/>
      <w:bookmarkEnd w:id="3"/>
      <w:bookmarkEnd w:id="4"/>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0C1101D" w:rsidR="00DA2EC5" w:rsidRDefault="00C50248" w:rsidP="00DA2EC5">
      <w:r>
        <w:t xml:space="preserve">A consrtant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76D6E756" w:rsidR="000A0C2C" w:rsidRDefault="00447396" w:rsidP="00E56DFB">
      <w:pPr>
        <w:pStyle w:val="CodeExampleCode"/>
      </w:pPr>
      <w:r>
        <w:t>Figure</w:t>
      </w:r>
      <w:r w:rsidR="000A0C2C">
        <w:t xml:space="preserve"> </w:t>
      </w:r>
      <w:r w:rsidR="005B0DDC">
        <w:fldChar w:fldCharType="begin"/>
      </w:r>
      <w:r w:rsidR="005B0DDC">
        <w:instrText xml:space="preserve"> SEQ Figure \* ARABIC </w:instrText>
      </w:r>
      <w:r w:rsidR="005B0DDC">
        <w:fldChar w:fldCharType="separate"/>
      </w:r>
      <w:r w:rsidR="003D086D">
        <w:rPr>
          <w:noProof/>
        </w:rPr>
        <w:t>6</w:t>
      </w:r>
      <w:r w:rsidR="005B0DDC">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3CC5560D" w:rsidR="003B721D" w:rsidRDefault="00447396" w:rsidP="003B721D">
      <w:pPr>
        <w:pStyle w:val="CodeExampleCode"/>
      </w:pPr>
      <w:r>
        <w:t>Figure</w:t>
      </w:r>
      <w:r w:rsidR="003B721D">
        <w:t xml:space="preserve"> </w:t>
      </w:r>
      <w:r w:rsidR="005B0DDC">
        <w:fldChar w:fldCharType="begin"/>
      </w:r>
      <w:r w:rsidR="005B0DDC">
        <w:instrText xml:space="preserve"> SEQ Figure \* ARABIC </w:instrText>
      </w:r>
      <w:r w:rsidR="005B0DDC">
        <w:fldChar w:fldCharType="separate"/>
      </w:r>
      <w:r w:rsidR="003D086D">
        <w:rPr>
          <w:noProof/>
        </w:rPr>
        <w:t>7</w:t>
      </w:r>
      <w:r w:rsidR="005B0DDC">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180969E4" w:rsidR="009A14C4" w:rsidRDefault="00447396" w:rsidP="009A14C4">
      <w:pPr>
        <w:pStyle w:val="CodeExampleCode"/>
      </w:pPr>
      <w:r>
        <w:t>Figure</w:t>
      </w:r>
      <w:r w:rsidR="009A14C4">
        <w:t xml:space="preserve"> </w:t>
      </w:r>
      <w:r w:rsidR="005B0DDC">
        <w:fldChar w:fldCharType="begin"/>
      </w:r>
      <w:r w:rsidR="005B0DDC">
        <w:instrText xml:space="preserve"> SEQ Figure \* ARABIC </w:instrText>
      </w:r>
      <w:r w:rsidR="005B0DDC">
        <w:fldChar w:fldCharType="separate"/>
      </w:r>
      <w:r w:rsidR="003D086D">
        <w:rPr>
          <w:noProof/>
        </w:rPr>
        <w:t>8</w:t>
      </w:r>
      <w:r w:rsidR="005B0DDC">
        <w:rPr>
          <w:noProof/>
        </w:rPr>
        <w:fldChar w:fldCharType="end"/>
      </w:r>
      <w:r w:rsidR="009A14C4">
        <w:t>Generic Declaration</w:t>
      </w:r>
    </w:p>
    <w:bookmarkStart w:id="5" w:name="_MON_1603289391"/>
    <w:bookmarkEnd w:id="5"/>
    <w:p w14:paraId="68B7368E" w14:textId="77777777" w:rsidR="009A14C4" w:rsidRDefault="003A3EBD" w:rsidP="009A14C4">
      <w:r>
        <w:rPr>
          <w:noProof/>
        </w:rPr>
        <w:object w:dxaOrig="9026" w:dyaOrig="1780" w14:anchorId="35A4892F">
          <v:shape id="_x0000_i1025" type="#_x0000_t75" style="width:451.3pt;height:89.3pt" o:ole="">
            <v:imagedata r:id="rId25" o:title=""/>
          </v:shape>
          <o:OLEObject Type="Embed" ProgID="Word.OpenDocumentText.12" ShapeID="_x0000_i1025" DrawAspect="Content" ObjectID="_1628914884"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645023D4" w:rsidR="009A14C4" w:rsidRDefault="00447396" w:rsidP="009A14C4">
      <w:pPr>
        <w:pStyle w:val="CodeExampleCode"/>
      </w:pPr>
      <w:r>
        <w:t>Figure</w:t>
      </w:r>
      <w:r w:rsidR="009A14C4">
        <w:t xml:space="preserve"> </w:t>
      </w:r>
      <w:r w:rsidR="005B0DDC">
        <w:fldChar w:fldCharType="begin"/>
      </w:r>
      <w:r w:rsidR="005B0DDC">
        <w:instrText xml:space="preserve"> SEQ Figure \* ARABIC </w:instrText>
      </w:r>
      <w:r w:rsidR="005B0DDC">
        <w:fldChar w:fldCharType="separate"/>
      </w:r>
      <w:r w:rsidR="003D086D">
        <w:rPr>
          <w:noProof/>
        </w:rPr>
        <w:t>9</w:t>
      </w:r>
      <w:r w:rsidR="005B0DDC">
        <w:rPr>
          <w:noProof/>
        </w:rPr>
        <w:fldChar w:fldCharType="end"/>
      </w:r>
      <w:r w:rsidR="009A14C4">
        <w:t>Generic Use</w:t>
      </w:r>
    </w:p>
    <w:bookmarkStart w:id="6" w:name="_MON_1603289630"/>
    <w:bookmarkEnd w:id="6"/>
    <w:p w14:paraId="43BF6176" w14:textId="77777777" w:rsidR="009A14C4" w:rsidRPr="000B47E7" w:rsidRDefault="003A3EBD" w:rsidP="009A14C4">
      <w:r>
        <w:rPr>
          <w:noProof/>
        </w:rPr>
        <w:object w:dxaOrig="9026" w:dyaOrig="714" w14:anchorId="042F8F05">
          <v:shape id="_x0000_i1026" type="#_x0000_t75" style="width:451.3pt;height:35.7pt" o:ole="">
            <v:imagedata r:id="rId27" o:title=""/>
          </v:shape>
          <o:OLEObject Type="Embed" ProgID="Word.OpenDocumentText.12" ShapeID="_x0000_i1026" DrawAspect="Content" ObjectID="_1628914885"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C754F2">
      <w:pPr>
        <w:pStyle w:val="Heading2"/>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C623763" w14:textId="1329FAEE" w:rsidR="0091289F" w:rsidRPr="00B652BD" w:rsidRDefault="005366FD" w:rsidP="00B652BD">
      <w:pPr>
        <w:pStyle w:val="QuestionSection"/>
      </w:pPr>
      <w:r>
        <w:lastRenderedPageBreak/>
        <w:t>Questions</w:t>
      </w:r>
    </w:p>
    <w:p w14:paraId="19F4F57F" w14:textId="1638CECC" w:rsidR="0097383A" w:rsidRDefault="0097383A" w:rsidP="0097383A">
      <w:pPr>
        <w:pStyle w:val="QuestionSubSection"/>
      </w:pPr>
      <w:r>
        <w:t>Overview of Type</w:t>
      </w:r>
    </w:p>
    <w:p w14:paraId="2A00E643" w14:textId="70A9BADA" w:rsidR="0097383A" w:rsidRDefault="00066E6F" w:rsidP="00066E6F">
      <w:pPr>
        <w:pStyle w:val="Question"/>
      </w:pPr>
      <w:r>
        <w:t>What is meant by statically typed?</w:t>
      </w:r>
    </w:p>
    <w:p w14:paraId="214FD93B" w14:textId="61C57032" w:rsidR="005C1D14" w:rsidRPr="00EB5949" w:rsidRDefault="00066E6F" w:rsidP="00EB5949">
      <w:pPr>
        <w:pStyle w:val="Answer"/>
      </w:pPr>
      <w:r>
        <w:t xml:space="preserve">All variables are of a particular type which the compiler is aware of. The compiler will only allow operations </w:t>
      </w:r>
      <w:r w:rsidR="00F41EC3">
        <w:t>relevant to a variables type</w:t>
      </w:r>
      <w:r w:rsidR="005C1D14">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76351A03" w:rsidR="00384012" w:rsidRDefault="0091289F" w:rsidP="00733199">
      <w:pPr>
        <w:pStyle w:val="questionsubsection2"/>
      </w:pPr>
      <w:r>
        <w:t>Value versus Reference</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019CB993" w14:textId="77777777" w:rsidR="005C6B72" w:rsidRDefault="005C6B72" w:rsidP="005C6B72">
      <w:pPr>
        <w:pStyle w:val="Question"/>
      </w:pPr>
      <w:r>
        <w:t>When would you chose to use a value type?</w:t>
      </w:r>
    </w:p>
    <w:p w14:paraId="7487E96E" w14:textId="77777777" w:rsidR="005C6B72" w:rsidRDefault="005C6B72" w:rsidP="005C6B72">
      <w:pPr>
        <w:pStyle w:val="Answer"/>
      </w:pPr>
      <w:r>
        <w:t>Behaves like a primitive and is immutable</w:t>
      </w:r>
    </w:p>
    <w:p w14:paraId="1D132789" w14:textId="77777777" w:rsidR="005C6B72" w:rsidRDefault="005C6B72" w:rsidP="005C6B72">
      <w:pPr>
        <w:pStyle w:val="Answer"/>
      </w:pPr>
      <w:r>
        <w:t>Doesn’t need to inherit from another type</w:t>
      </w:r>
    </w:p>
    <w:p w14:paraId="02E07A7B" w14:textId="77777777" w:rsidR="005C6B72" w:rsidRDefault="005C6B72" w:rsidP="005C6B72">
      <w:pPr>
        <w:pStyle w:val="Answer"/>
      </w:pPr>
      <w:r>
        <w:t>Wont need to be extended</w:t>
      </w:r>
    </w:p>
    <w:p w14:paraId="78C76DA3" w14:textId="77777777" w:rsidR="005C6B72" w:rsidRDefault="005C6B72" w:rsidP="005C6B72">
      <w:pPr>
        <w:pStyle w:val="Answer"/>
      </w:pPr>
      <w:r>
        <w:t>Wont be passed as value parameter to functions</w:t>
      </w:r>
    </w:p>
    <w:p w14:paraId="15C605D3" w14:textId="77777777"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5DF20C59" w14:textId="77777777" w:rsidR="005C6B72" w:rsidRDefault="005C6B72" w:rsidP="005C6B72">
      <w:pPr>
        <w:pStyle w:val="Question"/>
      </w:pPr>
      <w:r>
        <w:t>What happens if you cast your value type ot an interface it implemements?</w:t>
      </w:r>
    </w:p>
    <w:p w14:paraId="29D0A918" w14:textId="77777777" w:rsidR="005C6B72" w:rsidRDefault="005C6B72" w:rsidP="005C6B72">
      <w:pPr>
        <w:pStyle w:val="Answer"/>
      </w:pPr>
      <w:r>
        <w:t>It will be boxed</w:t>
      </w:r>
    </w:p>
    <w:p w14:paraId="44F3D3BD" w14:textId="77777777" w:rsidR="005C6B72" w:rsidRDefault="005C6B72" w:rsidP="005C6B72">
      <w:pPr>
        <w:pStyle w:val="Question"/>
      </w:pPr>
      <w:r>
        <w:t>Which methods do all types implement?</w:t>
      </w:r>
    </w:p>
    <w:p w14:paraId="590EC137" w14:textId="77777777" w:rsidR="005C6B72" w:rsidRDefault="005C6B72" w:rsidP="005C6B72">
      <w:pPr>
        <w:pStyle w:val="Answer"/>
      </w:pPr>
      <w:r>
        <w:t>Equals</w:t>
      </w:r>
    </w:p>
    <w:p w14:paraId="261746BB" w14:textId="77777777" w:rsidR="005C6B72" w:rsidRPr="00E938A9" w:rsidRDefault="005C6B72" w:rsidP="005C6B72">
      <w:pPr>
        <w:pStyle w:val="Answer"/>
      </w:pPr>
      <w:r>
        <w:t>GetHashCode</w:t>
      </w:r>
    </w:p>
    <w:p w14:paraId="66012F0D" w14:textId="77777777" w:rsidR="005C6B72" w:rsidRDefault="005C6B72" w:rsidP="005C6B72">
      <w:pPr>
        <w:pStyle w:val="Question"/>
      </w:pPr>
      <w:r>
        <w:t>What is the default implementatin of hash code and equality for value types?</w:t>
      </w:r>
    </w:p>
    <w:p w14:paraId="5676EBA0" w14:textId="77777777" w:rsidR="005C6B72" w:rsidRDefault="005C6B72" w:rsidP="005C6B72">
      <w:pPr>
        <w:pStyle w:val="Answer"/>
      </w:pPr>
      <w:r>
        <w:t>Equality if all fields are binary equal</w:t>
      </w:r>
    </w:p>
    <w:p w14:paraId="2B3A342A" w14:textId="77777777" w:rsidR="005C6B72" w:rsidRDefault="005C6B72" w:rsidP="005C6B72">
      <w:pPr>
        <w:pStyle w:val="Answer"/>
      </w:pPr>
      <w:r>
        <w:t>Hashing based on the value in instance fields</w:t>
      </w:r>
    </w:p>
    <w:p w14:paraId="72EFFD55" w14:textId="77777777" w:rsidR="005C6B72" w:rsidRDefault="005C6B72" w:rsidP="005C6B72">
      <w:pPr>
        <w:pStyle w:val="Question"/>
      </w:pPr>
      <w:r>
        <w:lastRenderedPageBreak/>
        <w:t>What is boxing?</w:t>
      </w:r>
    </w:p>
    <w:p w14:paraId="7BD68A0E" w14:textId="77777777" w:rsidR="005C6B72" w:rsidRDefault="005C6B72" w:rsidP="005C6B72">
      <w:pPr>
        <w:pStyle w:val="Answer"/>
      </w:pPr>
      <w:r>
        <w:t>Allocating memory from the heap for the value type fields plus a type pointer and a sync block</w:t>
      </w:r>
    </w:p>
    <w:p w14:paraId="707B35BE" w14:textId="77777777" w:rsidR="005C6B72" w:rsidRDefault="005C6B72" w:rsidP="005C6B72">
      <w:pPr>
        <w:pStyle w:val="Answer"/>
      </w:pPr>
      <w:r>
        <w:t>Copy the value types fields into the heap</w:t>
      </w:r>
    </w:p>
    <w:p w14:paraId="41C9A133" w14:textId="77777777" w:rsidR="005C6B72" w:rsidRDefault="005C6B72" w:rsidP="005C6B72">
      <w:pPr>
        <w:pStyle w:val="Answer"/>
      </w:pPr>
      <w:r>
        <w:t xml:space="preserve">Return a refernce  </w:t>
      </w:r>
    </w:p>
    <w:p w14:paraId="6F3A0002" w14:textId="77777777" w:rsidR="005C6B72" w:rsidRDefault="005C6B72" w:rsidP="005C6B72">
      <w:pPr>
        <w:pStyle w:val="Question"/>
      </w:pPr>
      <w:r>
        <w:t>What is the advantage of boxing?</w:t>
      </w:r>
    </w:p>
    <w:p w14:paraId="6D92D9CC" w14:textId="48818151" w:rsidR="005C6B72" w:rsidRDefault="005C6B72" w:rsidP="005C6B72">
      <w:pPr>
        <w:pStyle w:val="Answer"/>
      </w:pPr>
      <w:r>
        <w:t>Allows a unified view of the type system</w:t>
      </w:r>
    </w:p>
    <w:p w14:paraId="1A4BF680" w14:textId="77777777" w:rsidR="007D1052" w:rsidRDefault="005C6B72" w:rsidP="0094001E">
      <w:pPr>
        <w:pStyle w:val="Question"/>
      </w:pPr>
      <w:r>
        <w:br w:type="page"/>
      </w:r>
      <w:r w:rsidR="007D1052">
        <w:lastRenderedPageBreak/>
        <w:t>What</w:t>
      </w:r>
      <w:r w:rsidR="007D1052" w:rsidRPr="00AA2DEE">
        <w:t xml:space="preserve"> is entailed by boxing?</w:t>
      </w:r>
    </w:p>
    <w:p w14:paraId="6F3C4DD6" w14:textId="77777777" w:rsidR="007D1052" w:rsidRPr="0094001E" w:rsidRDefault="007D1052" w:rsidP="0094001E">
      <w:pPr>
        <w:pStyle w:val="Answer"/>
      </w:pPr>
      <w:r w:rsidRPr="0094001E">
        <w:t>Allocating enough heap memory for a value type plus object overhead</w:t>
      </w:r>
    </w:p>
    <w:p w14:paraId="7782F390" w14:textId="77777777" w:rsidR="007D1052" w:rsidRPr="0094001E" w:rsidRDefault="007D1052" w:rsidP="0094001E">
      <w:pPr>
        <w:pStyle w:val="Answer"/>
      </w:pPr>
      <w:r w:rsidRPr="0094001E">
        <w:t>Value type bits are copied onto the heap</w:t>
      </w:r>
    </w:p>
    <w:p w14:paraId="75C6E002" w14:textId="77777777" w:rsidR="007D1052" w:rsidRPr="0094001E" w:rsidRDefault="007D1052" w:rsidP="0094001E">
      <w:pPr>
        <w:pStyle w:val="Answer"/>
      </w:pPr>
      <w:r w:rsidRPr="0094001E">
        <w:t>The address of the reference type is returned</w:t>
      </w:r>
    </w:p>
    <w:p w14:paraId="698CA0F0" w14:textId="77777777" w:rsidR="007D1052" w:rsidRDefault="007D1052" w:rsidP="007D1052"/>
    <w:p w14:paraId="53070CE6" w14:textId="77777777" w:rsidR="007D1052" w:rsidRPr="004E02BA" w:rsidRDefault="007D1052" w:rsidP="00464D12">
      <w:pPr>
        <w:pStyle w:val="Question"/>
      </w:pPr>
      <w:r w:rsidRPr="004E02BA">
        <w:t>What is entailed by un-boxing?</w:t>
      </w:r>
    </w:p>
    <w:p w14:paraId="5086BB1B" w14:textId="77777777" w:rsidR="007D1052" w:rsidRPr="0080446F" w:rsidRDefault="007D1052" w:rsidP="0080446F">
      <w:pPr>
        <w:pStyle w:val="Answer"/>
      </w:pPr>
      <w:r w:rsidRPr="0080446F">
        <w:t>A pointer to the value type contained inside the object is returned</w:t>
      </w:r>
    </w:p>
    <w:p w14:paraId="2946F42B" w14:textId="64CC0A7E" w:rsidR="007D1052" w:rsidRDefault="007D1052" w:rsidP="0080446F">
      <w:pPr>
        <w:pStyle w:val="Answer"/>
      </w:pPr>
      <w:r w:rsidRPr="0080446F">
        <w:t>The value type that this pointer refers to does not include the usual overhead associated with a true object: a pointer to a virtual method table and a sync block</w:t>
      </w:r>
    </w:p>
    <w:p w14:paraId="2211DBAE" w14:textId="77777777" w:rsidR="007D1052" w:rsidRPr="007954B8" w:rsidRDefault="007D1052" w:rsidP="0080446F">
      <w:pPr>
        <w:pStyle w:val="Question"/>
      </w:pPr>
      <w:r w:rsidRPr="007954B8">
        <w:t>When should you manually box value types?</w:t>
      </w:r>
    </w:p>
    <w:p w14:paraId="12207B64" w14:textId="4C51F3B0" w:rsidR="007D1052" w:rsidRPr="00E968A7" w:rsidRDefault="007D1052" w:rsidP="007A38C5">
      <w:pPr>
        <w:pStyle w:val="Answer"/>
      </w:pPr>
      <w:r w:rsidRPr="0080446F">
        <w:t>If you know that the code you're writing is going to cause the compiler to generate a lot of boxing code, you will get smaller and faster code if you manually box value types</w:t>
      </w:r>
    </w:p>
    <w:p w14:paraId="032A6361" w14:textId="77777777" w:rsidR="007D1052" w:rsidRDefault="007D1052" w:rsidP="007A38C5">
      <w:pPr>
        <w:pStyle w:val="Question"/>
      </w:pPr>
      <w:r>
        <w:t>When should you be very careful of boxing?</w:t>
      </w:r>
    </w:p>
    <w:p w14:paraId="22904DF3" w14:textId="519EBEA9" w:rsidR="007D1052" w:rsidRPr="00C237FD" w:rsidRDefault="007D1052" w:rsidP="00C237FD">
      <w:pPr>
        <w:pStyle w:val="Answer"/>
      </w:pPr>
      <w:r w:rsidRPr="007A38C5">
        <w:t>Boxing and un-boxing in a loop can seriously degrade performance and memory usage</w:t>
      </w:r>
    </w:p>
    <w:p w14:paraId="150B38FD" w14:textId="77777777" w:rsidR="007D1052" w:rsidRDefault="007D1052" w:rsidP="00C237FD">
      <w:pPr>
        <w:pStyle w:val="Question"/>
      </w:pPr>
      <w:r>
        <w:t>Why is boxing less prevalent since .NET 3.0?</w:t>
      </w:r>
    </w:p>
    <w:p w14:paraId="183F7E31" w14:textId="15E23BB1" w:rsidR="007D1052" w:rsidRDefault="007D1052" w:rsidP="00C237FD">
      <w:pPr>
        <w:pStyle w:val="Answer"/>
      </w:pPr>
      <w:r w:rsidRPr="00C237FD">
        <w:t>The introduction of generics makes boxing less necessary</w:t>
      </w:r>
    </w:p>
    <w:p w14:paraId="56D8E548" w14:textId="77777777" w:rsidR="007D1052" w:rsidRDefault="007D1052" w:rsidP="00C237FD">
      <w:pPr>
        <w:pStyle w:val="Question"/>
      </w:pPr>
      <w:r>
        <w:t>What do you need to ensure when unboxing?</w:t>
      </w:r>
    </w:p>
    <w:p w14:paraId="499686E9" w14:textId="4413CFF8" w:rsidR="003338D3" w:rsidRPr="00C237FD" w:rsidRDefault="007D1052" w:rsidP="00C237FD">
      <w:pPr>
        <w:pStyle w:val="Answer"/>
      </w:pPr>
      <w:r w:rsidRPr="00C237FD">
        <w:t>You need to ensure the type you un-box to is exactly same type as the original value type</w:t>
      </w:r>
    </w:p>
    <w:p w14:paraId="2EC26D51" w14:textId="77777777" w:rsidR="003338D3" w:rsidRPr="00444345" w:rsidRDefault="003338D3" w:rsidP="00C237FD">
      <w:pPr>
        <w:pStyle w:val="Question"/>
      </w:pPr>
      <w:r w:rsidRPr="00444345">
        <w:t>How much memory does a value type occupy?</w:t>
      </w:r>
    </w:p>
    <w:p w14:paraId="388F71C7" w14:textId="7945491D" w:rsidR="003338D3" w:rsidRPr="00C237FD" w:rsidRDefault="003338D3" w:rsidP="00C237FD">
      <w:pPr>
        <w:pStyle w:val="Answer"/>
      </w:pPr>
      <w:r w:rsidRPr="00C237FD">
        <w:t>The sum of the memory occupied by its fields</w:t>
      </w:r>
    </w:p>
    <w:p w14:paraId="720CBA07" w14:textId="77777777" w:rsidR="003338D3" w:rsidRPr="00C9125C" w:rsidRDefault="003338D3" w:rsidP="00837D3B">
      <w:pPr>
        <w:pStyle w:val="Question"/>
      </w:pPr>
      <w:r w:rsidRPr="00C9125C">
        <w:t>What is the default implementation of hash-code and equality for value types?</w:t>
      </w:r>
    </w:p>
    <w:p w14:paraId="6D499D78" w14:textId="77777777" w:rsidR="003338D3" w:rsidRPr="00837D3B" w:rsidRDefault="003338D3" w:rsidP="00837D3B">
      <w:pPr>
        <w:pStyle w:val="Answer"/>
      </w:pPr>
      <w:r w:rsidRPr="00837D3B">
        <w:t>Equality if all instance fields match</w:t>
      </w:r>
    </w:p>
    <w:p w14:paraId="3C2AF968" w14:textId="77777777" w:rsidR="003338D3" w:rsidRPr="00837D3B" w:rsidRDefault="003338D3" w:rsidP="00837D3B">
      <w:pPr>
        <w:pStyle w:val="Answer"/>
      </w:pPr>
      <w:r w:rsidRPr="00837D3B">
        <w:t>Hashing algorithm based on values in instance fields</w:t>
      </w:r>
    </w:p>
    <w:p w14:paraId="57AEEB83" w14:textId="77777777" w:rsidR="003338D3" w:rsidRDefault="003338D3" w:rsidP="003338D3"/>
    <w:p w14:paraId="6C8DED88" w14:textId="77777777" w:rsidR="003338D3" w:rsidRPr="00444345" w:rsidRDefault="003338D3" w:rsidP="00837D3B">
      <w:pPr>
        <w:pStyle w:val="Question"/>
      </w:pPr>
      <w:r>
        <w:t>Why should you override Equality when implementing value types</w:t>
      </w:r>
      <w:r w:rsidRPr="00444345">
        <w:t>?</w:t>
      </w:r>
    </w:p>
    <w:p w14:paraId="1BDE7EA8" w14:textId="77777777" w:rsidR="003338D3" w:rsidRPr="00837D3B" w:rsidRDefault="003338D3" w:rsidP="00837D3B">
      <w:pPr>
        <w:pStyle w:val="Answer"/>
      </w:pPr>
      <w:r w:rsidRPr="00837D3B">
        <w:lastRenderedPageBreak/>
        <w:t>Default implementation uses reflection which is inefficient</w:t>
      </w:r>
    </w:p>
    <w:p w14:paraId="41ADBD6F" w14:textId="77777777" w:rsidR="003338D3" w:rsidRDefault="003338D3" w:rsidP="00837D3B">
      <w:pPr>
        <w:pStyle w:val="Answer"/>
      </w:pPr>
    </w:p>
    <w:p w14:paraId="41493353" w14:textId="77777777" w:rsidR="003338D3" w:rsidRDefault="003338D3" w:rsidP="00837D3B">
      <w:pPr>
        <w:pStyle w:val="Question"/>
      </w:pPr>
      <w:r>
        <w:t>Where are reference types allocated</w:t>
      </w:r>
      <w:r w:rsidRPr="001B77BC">
        <w:t>?</w:t>
      </w:r>
    </w:p>
    <w:p w14:paraId="3042D57D" w14:textId="77777777" w:rsidR="003338D3" w:rsidRDefault="003338D3" w:rsidP="00837D3B">
      <w:pPr>
        <w:pStyle w:val="Answer"/>
      </w:pPr>
      <w:r>
        <w:t>Always on the heap</w:t>
      </w:r>
    </w:p>
    <w:p w14:paraId="0F04EA30" w14:textId="77777777" w:rsidR="003338D3" w:rsidRDefault="003338D3" w:rsidP="00837D3B">
      <w:pPr>
        <w:pStyle w:val="Answer"/>
      </w:pPr>
      <w:r>
        <w:t>Which types in C# are reference types</w:t>
      </w:r>
      <w:r w:rsidRPr="001B77BC">
        <w:t>?</w:t>
      </w:r>
    </w:p>
    <w:p w14:paraId="69FE8CBA" w14:textId="061E48A3" w:rsidR="003338D3" w:rsidRPr="00837D3B" w:rsidRDefault="003338D3" w:rsidP="00837D3B">
      <w:pPr>
        <w:pStyle w:val="Answer"/>
      </w:pPr>
      <w:r>
        <w:t>All class, array, delegate and instance types</w:t>
      </w:r>
    </w:p>
    <w:p w14:paraId="65699A34" w14:textId="77777777" w:rsidR="003338D3" w:rsidRDefault="003338D3" w:rsidP="00837D3B">
      <w:pPr>
        <w:pStyle w:val="Question"/>
      </w:pPr>
      <w:r>
        <w:t>What memory is required for an instance of a reference type</w:t>
      </w:r>
      <w:r w:rsidRPr="001B77BC">
        <w:t>?</w:t>
      </w:r>
    </w:p>
    <w:p w14:paraId="1F4DA68B" w14:textId="77777777" w:rsidR="003338D3" w:rsidRPr="00837D3B" w:rsidRDefault="003338D3" w:rsidP="00837D3B">
      <w:pPr>
        <w:pStyle w:val="Answer"/>
      </w:pPr>
      <w:r w:rsidRPr="00837D3B">
        <w:t>Heap memory for all instance fields plus extra memory for lock, class pointer</w:t>
      </w:r>
    </w:p>
    <w:p w14:paraId="00FADA52" w14:textId="77777777" w:rsidR="003338D3" w:rsidRPr="00837D3B" w:rsidRDefault="003338D3" w:rsidP="00837D3B">
      <w:pPr>
        <w:pStyle w:val="Answer"/>
      </w:pPr>
      <w:r w:rsidRPr="00837D3B">
        <w:t>Each reference variable on stack need additional memory</w:t>
      </w:r>
    </w:p>
    <w:p w14:paraId="32963BA1" w14:textId="77777777" w:rsidR="003338D3" w:rsidRDefault="003338D3" w:rsidP="003338D3">
      <w:pPr>
        <w:rPr>
          <w:b/>
        </w:rPr>
      </w:pPr>
    </w:p>
    <w:p w14:paraId="487A600A" w14:textId="77777777" w:rsidR="003338D3" w:rsidRDefault="003338D3" w:rsidP="00837D3B">
      <w:pPr>
        <w:pStyle w:val="Question"/>
      </w:pPr>
      <w:r>
        <w:t>How much memory is required for a reference variable on the heap?</w:t>
      </w:r>
    </w:p>
    <w:p w14:paraId="19C328BA" w14:textId="77777777" w:rsidR="003338D3" w:rsidRPr="00837D3B" w:rsidRDefault="003338D3" w:rsidP="00837D3B">
      <w:pPr>
        <w:pStyle w:val="Answer"/>
      </w:pPr>
      <w:r w:rsidRPr="00837D3B">
        <w:t>Depends on whether the operating system is 32bit or 64 bit</w:t>
      </w:r>
    </w:p>
    <w:p w14:paraId="6EFE357E" w14:textId="77777777" w:rsidR="003338D3" w:rsidRPr="00837D3B" w:rsidRDefault="003338D3" w:rsidP="00837D3B">
      <w:pPr>
        <w:pStyle w:val="Answer"/>
      </w:pPr>
      <w:r w:rsidRPr="00837D3B">
        <w:t>32bit OS requires four bytes, 64 bit OS requires 8 bytes</w:t>
      </w:r>
    </w:p>
    <w:p w14:paraId="29571F62" w14:textId="77777777" w:rsidR="003338D3" w:rsidRPr="000218B0" w:rsidRDefault="003338D3" w:rsidP="00837D3B">
      <w:pPr>
        <w:pStyle w:val="Question"/>
      </w:pPr>
      <w:r w:rsidRPr="000218B0">
        <w:t>What are the characteristics of reference types?</w:t>
      </w:r>
    </w:p>
    <w:p w14:paraId="0E5BA8C7" w14:textId="77777777" w:rsidR="003338D3" w:rsidRDefault="003338D3" w:rsidP="00837D3B">
      <w:pPr>
        <w:pStyle w:val="Answer"/>
      </w:pPr>
      <w:r>
        <w:t>Allocated from managed heap using new</w:t>
      </w:r>
    </w:p>
    <w:p w14:paraId="14399AA5" w14:textId="793EF967" w:rsidR="003338D3" w:rsidRPr="00837D3B" w:rsidRDefault="003338D3" w:rsidP="00837D3B">
      <w:pPr>
        <w:pStyle w:val="Answer"/>
      </w:pPr>
      <w:r>
        <w:t>Types derived from System.Object type using the class keyword</w:t>
      </w:r>
    </w:p>
    <w:p w14:paraId="00EE615F" w14:textId="77777777" w:rsidR="003338D3" w:rsidRDefault="003338D3" w:rsidP="00F12552">
      <w:pPr>
        <w:pStyle w:val="Question"/>
      </w:pPr>
      <w:r w:rsidRPr="0015103A">
        <w:t>What are the main disadvantages of reference types?</w:t>
      </w:r>
    </w:p>
    <w:p w14:paraId="541A1A2E" w14:textId="77777777" w:rsidR="003338D3" w:rsidRPr="00F12552" w:rsidRDefault="003338D3" w:rsidP="00F12552">
      <w:pPr>
        <w:pStyle w:val="Answer"/>
      </w:pPr>
      <w:r w:rsidRPr="00F12552">
        <w:t>Memory must be allocated off the managed heap which can force GC</w:t>
      </w:r>
    </w:p>
    <w:p w14:paraId="2441EDDD" w14:textId="6F52AD7B" w:rsidR="003338D3" w:rsidRPr="001B265A" w:rsidRDefault="003338D3" w:rsidP="00F12552">
      <w:pPr>
        <w:pStyle w:val="Answer"/>
      </w:pPr>
      <w:r w:rsidRPr="00F12552">
        <w:t>Pointer dereference cause performance overhead</w:t>
      </w:r>
    </w:p>
    <w:p w14:paraId="104EF3E8" w14:textId="77777777" w:rsidR="003338D3" w:rsidRPr="00444345" w:rsidRDefault="003338D3" w:rsidP="00F12552">
      <w:pPr>
        <w:pStyle w:val="Question"/>
      </w:pPr>
      <w:r w:rsidRPr="00444345">
        <w:t xml:space="preserve">How much memory does a </w:t>
      </w:r>
      <w:r>
        <w:t>reference</w:t>
      </w:r>
      <w:r w:rsidRPr="00444345">
        <w:t xml:space="preserve"> type occupy?</w:t>
      </w:r>
    </w:p>
    <w:p w14:paraId="3FEFBCBC" w14:textId="77777777" w:rsidR="003338D3" w:rsidRDefault="003338D3" w:rsidP="00F12552">
      <w:pPr>
        <w:pStyle w:val="Answer"/>
      </w:pPr>
      <w:r>
        <w:t>Sum of memory occupied by its fields plus</w:t>
      </w:r>
    </w:p>
    <w:p w14:paraId="6B284DA3" w14:textId="77777777" w:rsidR="003338D3" w:rsidRDefault="003338D3" w:rsidP="00F12552">
      <w:pPr>
        <w:pStyle w:val="Answer"/>
      </w:pPr>
      <w:r>
        <w:t>Extra overhead for key to objects type, lock state</w:t>
      </w:r>
    </w:p>
    <w:p w14:paraId="04376226" w14:textId="77777777" w:rsidR="003338D3" w:rsidRDefault="003338D3" w:rsidP="00F12552">
      <w:pPr>
        <w:pStyle w:val="Answer"/>
      </w:pPr>
      <w:r>
        <w:t xml:space="preserve">Each reference requires an additional four to eight bytes </w:t>
      </w:r>
    </w:p>
    <w:p w14:paraId="5BBD1010" w14:textId="77777777" w:rsidR="003338D3" w:rsidRDefault="003338D3" w:rsidP="00F12552">
      <w:pPr>
        <w:pStyle w:val="Answer"/>
      </w:pPr>
      <w:r>
        <w:t>What are the base classes of value and reference types?</w:t>
      </w:r>
    </w:p>
    <w:p w14:paraId="7F1E21DB" w14:textId="77777777" w:rsidR="003338D3" w:rsidRDefault="003338D3" w:rsidP="00F12552">
      <w:pPr>
        <w:pStyle w:val="Answer"/>
      </w:pPr>
      <w:r>
        <w:t>Value types extend ValueType using the struct keyword</w:t>
      </w:r>
    </w:p>
    <w:p w14:paraId="4205CBEA" w14:textId="77777777" w:rsidR="003338D3" w:rsidRPr="00192520" w:rsidRDefault="003338D3" w:rsidP="00F12552">
      <w:pPr>
        <w:pStyle w:val="Answer"/>
      </w:pPr>
      <w:r>
        <w:t>Reference type extend Object using the class keyword</w:t>
      </w:r>
    </w:p>
    <w:p w14:paraId="736CA580" w14:textId="77777777" w:rsidR="003338D3" w:rsidRDefault="003338D3" w:rsidP="003338D3">
      <w:pPr>
        <w:rPr>
          <w:b/>
        </w:rPr>
      </w:pPr>
    </w:p>
    <w:p w14:paraId="2A160302" w14:textId="77777777" w:rsidR="003338D3" w:rsidRDefault="003338D3" w:rsidP="00F12552">
      <w:pPr>
        <w:pStyle w:val="Question"/>
      </w:pPr>
      <w:r>
        <w:t>Where is memory allocated for reference and value type?</w:t>
      </w:r>
    </w:p>
    <w:p w14:paraId="297E1F99" w14:textId="77777777" w:rsidR="003338D3" w:rsidRPr="00F12552" w:rsidRDefault="003338D3" w:rsidP="00F12552">
      <w:pPr>
        <w:pStyle w:val="Answer"/>
      </w:pPr>
      <w:r w:rsidRPr="00F12552">
        <w:t>Reference types are always allocated on the heap</w:t>
      </w:r>
    </w:p>
    <w:p w14:paraId="13907C76" w14:textId="0D2C91FC" w:rsidR="003338D3" w:rsidRPr="00F12552" w:rsidRDefault="003338D3" w:rsidP="00F12552">
      <w:pPr>
        <w:pStyle w:val="Answer"/>
      </w:pPr>
      <w:r w:rsidRPr="00F12552">
        <w:t>Value types are usually allocated on the stack</w:t>
      </w:r>
    </w:p>
    <w:p w14:paraId="29036654" w14:textId="77777777" w:rsidR="003338D3" w:rsidRDefault="003338D3" w:rsidP="00F12552">
      <w:pPr>
        <w:pStyle w:val="Question"/>
      </w:pPr>
      <w:r>
        <w:t>Compare and contract assignment of reference and value types?</w:t>
      </w:r>
    </w:p>
    <w:p w14:paraId="0279657C" w14:textId="77777777" w:rsidR="003338D3" w:rsidRPr="00F12552" w:rsidRDefault="003338D3" w:rsidP="00F12552">
      <w:pPr>
        <w:pStyle w:val="Answer"/>
      </w:pPr>
      <w:r w:rsidRPr="00F12552">
        <w:t>Assignment of value type results in copy of fields</w:t>
      </w:r>
    </w:p>
    <w:p w14:paraId="03159DA1" w14:textId="7D387DB0" w:rsidR="003338D3" w:rsidRDefault="003338D3" w:rsidP="00F12552">
      <w:pPr>
        <w:pStyle w:val="Answer"/>
        <w:rPr>
          <w:b/>
        </w:rPr>
      </w:pPr>
      <w:r w:rsidRPr="00F12552">
        <w:t>Assignment of reference type simply results in copy of address of object on heap</w:t>
      </w:r>
    </w:p>
    <w:p w14:paraId="6F4CDF0D" w14:textId="77777777" w:rsidR="003338D3" w:rsidRDefault="003338D3" w:rsidP="00F12552">
      <w:pPr>
        <w:pStyle w:val="Question"/>
      </w:pPr>
      <w:r>
        <w:t>Can you use a value type as a lock? Explain your answer</w:t>
      </w:r>
    </w:p>
    <w:p w14:paraId="7315E1CC" w14:textId="77777777" w:rsidR="003338D3" w:rsidRPr="003256B6" w:rsidRDefault="003338D3" w:rsidP="00876808">
      <w:pPr>
        <w:pStyle w:val="Answer"/>
      </w:pPr>
      <w:r>
        <w:t>No – Value types do not contain the sync block and cannot be used for locking</w:t>
      </w:r>
    </w:p>
    <w:p w14:paraId="29844486" w14:textId="77777777" w:rsidR="003338D3" w:rsidRDefault="003338D3" w:rsidP="00876808">
      <w:pPr>
        <w:pStyle w:val="Answer"/>
      </w:pPr>
      <w:r>
        <w:t>What are predefined types?</w:t>
      </w:r>
    </w:p>
    <w:p w14:paraId="51D200B4" w14:textId="51F8E6F3" w:rsidR="005C6B72" w:rsidRPr="00876808" w:rsidRDefault="003338D3" w:rsidP="00876808">
      <w:pPr>
        <w:pStyle w:val="Answer"/>
        <w:rPr>
          <w:b/>
        </w:rPr>
      </w:pPr>
      <w:r>
        <w:t>Types supported by the compiler</w:t>
      </w:r>
    </w:p>
    <w:p w14:paraId="0089941B" w14:textId="77777777" w:rsidR="007C5DB9" w:rsidRDefault="007C5DB9">
      <w:pPr>
        <w:spacing w:after="160" w:line="259" w:lineRule="auto"/>
        <w:rPr>
          <w:rFonts w:asciiTheme="majorHAnsi" w:eastAsiaTheme="majorEastAsia" w:hAnsiTheme="majorHAnsi" w:cstheme="majorBidi"/>
          <w:smallCaps/>
          <w:color w:val="31378B" w:themeColor="text2"/>
          <w:sz w:val="28"/>
          <w:szCs w:val="28"/>
        </w:rPr>
      </w:pPr>
      <w:r>
        <w:br w:type="page"/>
      </w:r>
    </w:p>
    <w:p w14:paraId="27113725" w14:textId="5473FBA4" w:rsidR="00575127" w:rsidRDefault="0091289F" w:rsidP="00733199">
      <w:pPr>
        <w:pStyle w:val="questionsubsection2"/>
      </w:pPr>
      <w:r>
        <w:lastRenderedPageBreak/>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4A0D6FE7" w:rsidR="00C22FCE" w:rsidRDefault="00C22FCE" w:rsidP="00C22FCE">
      <w:pPr>
        <w:pStyle w:val="Answer"/>
      </w:pPr>
      <w:r>
        <w:t>The numeric typ</w:t>
      </w:r>
      <w:r w:rsidR="00091494">
        <w:t xml:space="preserve">es plus bool and </w:t>
      </w:r>
      <w:r w:rsidR="00660174">
        <w:t>bool</w:t>
      </w:r>
    </w:p>
    <w:p w14:paraId="008ABE66" w14:textId="7A08ACB8" w:rsidR="00660174" w:rsidRDefault="00660174" w:rsidP="00660174">
      <w:pPr>
        <w:pStyle w:val="Question"/>
      </w:pPr>
      <w:r>
        <w:t xml:space="preserve">What are the </w:t>
      </w:r>
      <w:r w:rsidR="002B6DB9">
        <w:t>predefined reference types?</w:t>
      </w:r>
    </w:p>
    <w:p w14:paraId="39D7108C" w14:textId="4041031C" w:rsidR="002B6DB9" w:rsidRPr="002B6DB9" w:rsidRDefault="002B6DB9" w:rsidP="002B6DB9">
      <w:pPr>
        <w:pStyle w:val="Answer"/>
      </w:pPr>
      <w:r>
        <w:t>String and bool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798D212F" w14:textId="2DDFFEFD" w:rsidR="00717426" w:rsidRDefault="00717426" w:rsidP="00717426">
      <w:pPr>
        <w:pStyle w:val="QuestionSubSection"/>
      </w:pPr>
      <w:r>
        <w:t>Functions</w:t>
      </w:r>
    </w:p>
    <w:p w14:paraId="3B81B1C2" w14:textId="6D1B5D2F" w:rsidR="00717426" w:rsidRDefault="0067477C" w:rsidP="0067477C">
      <w:pPr>
        <w:pStyle w:val="Question"/>
      </w:pPr>
      <w:r>
        <w:t>What happens when one tries to compile the following code</w:t>
      </w:r>
    </w:p>
    <w:p w14:paraId="185A5109"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5BE3868E"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2ADEFF2"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Console.WriteLine(x);</w:t>
      </w:r>
    </w:p>
    <w:p w14:paraId="25DAE225"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4DD2CC8F" w14:textId="230C7650" w:rsidR="0067477C" w:rsidRDefault="00E465F8" w:rsidP="00E465F8">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239CED" w14:textId="7C0BB2D8" w:rsidR="00E465F8" w:rsidRDefault="00E465F8" w:rsidP="00E465F8">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The compiler will give an error complaining about using the unassigned</w:t>
      </w:r>
      <w:r w:rsidR="00040B1B">
        <w:rPr>
          <w:rFonts w:ascii="Consolas" w:eastAsiaTheme="minorHAnsi" w:hAnsi="Consolas" w:cs="Consolas"/>
          <w:color w:val="000000"/>
          <w:sz w:val="20"/>
          <w:szCs w:val="20"/>
          <w:lang w:eastAsia="en-US"/>
        </w:rPr>
        <w:t xml:space="preserve"> out parameter</w:t>
      </w:r>
    </w:p>
    <w:p w14:paraId="2CB09A1A" w14:textId="77777777" w:rsidR="007705E6" w:rsidRDefault="007705E6">
      <w:pPr>
        <w:spacing w:after="160" w:line="259" w:lineRule="auto"/>
        <w:rPr>
          <w:b/>
        </w:rPr>
      </w:pPr>
      <w:r>
        <w:br w:type="page"/>
      </w:r>
    </w:p>
    <w:p w14:paraId="6F070A5B" w14:textId="4A428A74" w:rsidR="007705E6" w:rsidRDefault="007705E6" w:rsidP="007705E6">
      <w:pPr>
        <w:pStyle w:val="Question"/>
      </w:pPr>
      <w:r>
        <w:lastRenderedPageBreak/>
        <w:t>Is there any point to the initialization of a in the below?</w:t>
      </w:r>
    </w:p>
    <w:p w14:paraId="5EC5505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2A76C9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BFD16DE"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3763503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78081FE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ABD7C72"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p>
    <w:p w14:paraId="025C07D8"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FA5A89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1404D8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1E830D00" w14:textId="75C66EE9"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99DAA0" w14:textId="4A69DD5F"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No. Because the compiler requires that out variables are initialized inside a method before they are used.</w:t>
      </w:r>
    </w:p>
    <w:p w14:paraId="5A5E6FFC" w14:textId="3FD939D0" w:rsidR="004949D2" w:rsidRDefault="00C9682C" w:rsidP="00C9682C">
      <w:pPr>
        <w:pStyle w:val="Question"/>
      </w:pPr>
      <w:r>
        <w:t>What happens when one tries to compile the below code?</w:t>
      </w:r>
    </w:p>
    <w:p w14:paraId="29E50F7A"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38F8A38"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B66A73" w14:textId="3B11CFC1"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251E8B08" w14:textId="09F4AAA3"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1FC86FCD"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775C04C"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p>
    <w:p w14:paraId="2B5EFF9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768152B2"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A4E71F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0E781CE1"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0B8BADAB" w14:textId="6B79BA58" w:rsidR="00C9682C" w:rsidRDefault="00C9682C" w:rsidP="00C9682C">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7EEBFB3" w14:textId="637511FD" w:rsidR="00C9682C" w:rsidRPr="00C9682C" w:rsidRDefault="00604E8B" w:rsidP="00604E8B">
      <w:pPr>
        <w:pStyle w:val="Answer"/>
        <w:ind w:left="0"/>
        <w:rPr>
          <w:lang w:eastAsia="en-US"/>
        </w:rPr>
      </w:pPr>
      <w:r>
        <w:rPr>
          <w:lang w:eastAsia="en-US"/>
        </w:rPr>
        <w:t xml:space="preserve">The compiler gives an error complaining about use of unassigned local variable x </w:t>
      </w:r>
    </w:p>
    <w:p w14:paraId="1DE4538E" w14:textId="3FBFADC9" w:rsidR="001F48F2" w:rsidRDefault="001F48F2" w:rsidP="001F48F2">
      <w:pPr>
        <w:pStyle w:val="Question"/>
      </w:pPr>
      <w:r>
        <w:t>Compare out and ref formal parameters?</w:t>
      </w:r>
    </w:p>
    <w:p w14:paraId="377AD7C7" w14:textId="1F87FF78" w:rsidR="001F48F2" w:rsidRPr="001F48F2" w:rsidRDefault="00A60573" w:rsidP="001F48F2">
      <w:pPr>
        <w:pStyle w:val="Answer"/>
        <w:ind w:left="0"/>
      </w:pPr>
      <w:r>
        <w:t xml:space="preserve">With </w:t>
      </w:r>
      <w:r w:rsidR="001F48F2">
        <w:t>out</w:t>
      </w:r>
      <w:r>
        <w:t xml:space="preserve"> the actual parameters do not need to be initialized before the method call and the method cannot access them until they are initialized. With ref the </w:t>
      </w:r>
      <w:r w:rsidR="00FF0F2C">
        <w:t>actual parameters must be inititialzed before being passed to the method and the method can access them without initializing them.</w:t>
      </w:r>
    </w:p>
    <w:p w14:paraId="01B497D3" w14:textId="21AD3D83" w:rsidR="00C207A1" w:rsidRDefault="00C207A1" w:rsidP="00C207A1">
      <w:pPr>
        <w:pStyle w:val="QuestionSubSection"/>
      </w:pPr>
      <w:bookmarkStart w:id="7" w:name="_GoBack"/>
      <w:bookmarkEnd w:id="7"/>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lastRenderedPageBreak/>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5082A75E"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1FA15599" w14:textId="70643CF0" w:rsidR="00437EE8" w:rsidRDefault="00437EE8" w:rsidP="00437EE8">
      <w:pPr>
        <w:pStyle w:val="QuestionSubSection"/>
      </w:pPr>
      <w:r>
        <w:lastRenderedPageBreak/>
        <w:t>Numeric Types</w:t>
      </w:r>
    </w:p>
    <w:p w14:paraId="73957E00" w14:textId="56053E7B" w:rsidR="005C6B72" w:rsidRDefault="0034366F" w:rsidP="00C47673">
      <w:pPr>
        <w:pStyle w:val="Question"/>
      </w:pPr>
      <w:r>
        <w:t>What size is an int in Csharp?</w:t>
      </w:r>
    </w:p>
    <w:p w14:paraId="223AC682" w14:textId="6B09AA67" w:rsidR="0034366F" w:rsidRDefault="0034366F" w:rsidP="0034366F">
      <w:pPr>
        <w:pStyle w:val="Answer"/>
      </w:pPr>
      <w:r>
        <w:t>32 bits</w:t>
      </w:r>
    </w:p>
    <w:p w14:paraId="6CDB251B" w14:textId="1ACD74AF" w:rsidR="0034366F" w:rsidRDefault="00BC177C" w:rsidP="0034366F">
      <w:pPr>
        <w:pStyle w:val="Question"/>
      </w:pPr>
      <w:r>
        <w:t>What is the range of int?</w:t>
      </w:r>
    </w:p>
    <w:p w14:paraId="57022D86" w14:textId="1C30E59E" w:rsidR="00BC177C" w:rsidRDefault="00726424" w:rsidP="00BC177C">
      <w:pPr>
        <w:pStyle w:val="Answer"/>
      </w:pPr>
      <w:r>
        <w:t>-2</w:t>
      </w:r>
      <w:r w:rsidR="00F84FFC">
        <w:t xml:space="preserve">^31 </w:t>
      </w:r>
      <w:r w:rsidR="00E675F4">
        <w:t>to 2^(31)-1</w:t>
      </w:r>
    </w:p>
    <w:p w14:paraId="0EABF859" w14:textId="7E45F862" w:rsidR="00AE41CF" w:rsidRDefault="00AE41CF" w:rsidP="00AE41CF">
      <w:pPr>
        <w:pStyle w:val="Question"/>
      </w:pPr>
      <w:r>
        <w:t>What other integral types are there?</w:t>
      </w:r>
    </w:p>
    <w:p w14:paraId="5D56D058" w14:textId="73A16484" w:rsidR="00AE41CF" w:rsidRDefault="00D13EAD" w:rsidP="00AE41CF">
      <w:pPr>
        <w:pStyle w:val="Answer"/>
      </w:pPr>
      <w:r>
        <w:t xml:space="preserve">Sbyte, byte, short, </w:t>
      </w:r>
      <w:r w:rsidR="003334FF">
        <w:t>ushort</w:t>
      </w:r>
      <w:r w:rsidR="007F3D4B">
        <w:t>, uint, long, ulong</w:t>
      </w:r>
    </w:p>
    <w:p w14:paraId="119A1E8E" w14:textId="67B1F206" w:rsidR="00172CE8" w:rsidRDefault="00B67436" w:rsidP="00172CE8">
      <w:pPr>
        <w:pStyle w:val="Question"/>
      </w:pPr>
      <w:r>
        <w:t>What size is a float in</w:t>
      </w:r>
      <w:r w:rsidR="00534EBD">
        <w:t>Csharp?</w:t>
      </w:r>
    </w:p>
    <w:p w14:paraId="309EB722" w14:textId="22B3AB57" w:rsidR="00534EBD" w:rsidRDefault="00534EBD" w:rsidP="00534EBD">
      <w:pPr>
        <w:pStyle w:val="Answer"/>
      </w:pPr>
      <w:r>
        <w:t>32 bits</w:t>
      </w:r>
    </w:p>
    <w:p w14:paraId="61C0FBB3" w14:textId="3FA56093" w:rsidR="00534EBD" w:rsidRDefault="00534EBD" w:rsidP="00534EBD">
      <w:pPr>
        <w:pStyle w:val="Question"/>
      </w:pPr>
      <w:r>
        <w:t>What size is a double in csharp?</w:t>
      </w:r>
    </w:p>
    <w:p w14:paraId="4676D087" w14:textId="740616DF" w:rsidR="00534EBD" w:rsidRDefault="00FD1188" w:rsidP="00534EBD">
      <w:pPr>
        <w:pStyle w:val="Answer"/>
      </w:pPr>
      <w:r>
        <w:t>64 bits</w:t>
      </w:r>
    </w:p>
    <w:p w14:paraId="6B873F09" w14:textId="260D0EAE" w:rsidR="00CE1579" w:rsidRDefault="00CE1579" w:rsidP="00CE1579">
      <w:pPr>
        <w:pStyle w:val="Question"/>
      </w:pPr>
      <w:r>
        <w:t>How does the compiler infer the type of a numeric literal?</w:t>
      </w:r>
    </w:p>
    <w:p w14:paraId="5DF8E993" w14:textId="3E4B0ED1" w:rsidR="00CE1579" w:rsidRDefault="00CE1579" w:rsidP="00CE1579">
      <w:pPr>
        <w:pStyle w:val="Answer"/>
      </w:pPr>
      <w:r>
        <w:t xml:space="preserve">If it containes . or E it is </w:t>
      </w:r>
      <w:r w:rsidR="001B56D8">
        <w:t>assumed to be a double</w:t>
      </w:r>
    </w:p>
    <w:p w14:paraId="60843447" w14:textId="0B2CA37C" w:rsidR="001B56D8" w:rsidRDefault="000821CF" w:rsidP="00CE1579">
      <w:pPr>
        <w:pStyle w:val="Answer"/>
      </w:pPr>
      <w:r>
        <w:t xml:space="preserve">Otherwise first int in the list </w:t>
      </w:r>
      <w:r w:rsidR="00E834F7">
        <w:t>int,uint, long, ulong that can accommodate the literal</w:t>
      </w:r>
    </w:p>
    <w:p w14:paraId="4A88794E" w14:textId="634B95C2" w:rsidR="00E834F7" w:rsidRDefault="00E834F7" w:rsidP="00E834F7">
      <w:pPr>
        <w:pStyle w:val="Question"/>
      </w:pPr>
      <w:r>
        <w:t>What suffixes can be applied to a literal?</w:t>
      </w:r>
    </w:p>
    <w:p w14:paraId="65BD2A9C" w14:textId="18E15CA3" w:rsidR="00E834F7" w:rsidRDefault="00E834F7" w:rsidP="00E834F7">
      <w:pPr>
        <w:pStyle w:val="Answer"/>
      </w:pPr>
      <w:r>
        <w:t>L,F,F,U,M</w:t>
      </w:r>
    </w:p>
    <w:p w14:paraId="18AB923D" w14:textId="3B1D1710" w:rsidR="00E834F7" w:rsidRDefault="00E834F7" w:rsidP="00E834F7">
      <w:pPr>
        <w:pStyle w:val="Question"/>
      </w:pPr>
      <w:r>
        <w:t>What is the M suffix?</w:t>
      </w:r>
    </w:p>
    <w:p w14:paraId="660AA211" w14:textId="7C8C1348" w:rsidR="00E834F7" w:rsidRPr="00E834F7" w:rsidRDefault="00E834F7" w:rsidP="00E834F7">
      <w:pPr>
        <w:pStyle w:val="Answer"/>
      </w:pPr>
      <w:r>
        <w:t>decimal</w:t>
      </w:r>
    </w:p>
    <w:p w14:paraId="79C6D227" w14:textId="77777777" w:rsidR="005C6B72" w:rsidRPr="005C6B72" w:rsidRDefault="005C6B72" w:rsidP="005C6B72">
      <w:pPr>
        <w:pStyle w:val="Answer"/>
      </w:pPr>
    </w:p>
    <w:p w14:paraId="29D56F34" w14:textId="77777777" w:rsidR="005C6B72" w:rsidRDefault="005C6B72">
      <w:pPr>
        <w:spacing w:after="160" w:line="259" w:lineRule="auto"/>
        <w:rPr>
          <w:rFonts w:asciiTheme="majorHAnsi" w:eastAsiaTheme="majorEastAsia" w:hAnsiTheme="majorHAnsi" w:cstheme="majorBidi"/>
          <w:smallCaps/>
          <w:color w:val="31378B" w:themeColor="text2"/>
          <w:sz w:val="28"/>
          <w:szCs w:val="28"/>
        </w:rPr>
      </w:pPr>
      <w:r>
        <w:br w:type="page"/>
      </w:r>
    </w:p>
    <w:p w14:paraId="4C1F332C" w14:textId="080DACEC" w:rsidR="00386201" w:rsidRDefault="00D93172" w:rsidP="000A664B">
      <w:pPr>
        <w:pStyle w:val="questionsubsection2"/>
      </w:pPr>
      <w:r>
        <w:lastRenderedPageBreak/>
        <w:t>Numeric type conversion</w:t>
      </w:r>
    </w:p>
    <w:p w14:paraId="54A1115E" w14:textId="77777777" w:rsidR="002A5B75" w:rsidRDefault="002A5B75" w:rsidP="0022122C">
      <w:pPr>
        <w:pStyle w:val="Question"/>
      </w:pPr>
      <w:r>
        <w:t>When is an implicit cast allowed?</w:t>
      </w:r>
    </w:p>
    <w:p w14:paraId="005EB1BB" w14:textId="6160E256" w:rsidR="002A5B75" w:rsidRPr="0022122C" w:rsidRDefault="002A5B75" w:rsidP="0022122C">
      <w:pPr>
        <w:pStyle w:val="Answer"/>
      </w:pPr>
      <w:r>
        <w:t>No possible loss of data</w:t>
      </w:r>
    </w:p>
    <w:p w14:paraId="4BD5000A" w14:textId="77777777" w:rsidR="002A5B75" w:rsidRDefault="002A5B75" w:rsidP="004C57C0">
      <w:pPr>
        <w:pStyle w:val="Question"/>
      </w:pPr>
      <w:r>
        <w:t>When is an explicit cast needed?</w:t>
      </w:r>
    </w:p>
    <w:p w14:paraId="5DC7FFFE" w14:textId="109DCB8B" w:rsidR="002A5B75" w:rsidRDefault="002A5B75" w:rsidP="00210E64">
      <w:pPr>
        <w:pStyle w:val="Answer"/>
        <w:rPr>
          <w:rFonts w:cs="Arial"/>
          <w:szCs w:val="20"/>
        </w:rPr>
      </w:pPr>
      <w:r>
        <w:t>Possible loss of date</w:t>
      </w:r>
    </w:p>
    <w:p w14:paraId="5CB4A995" w14:textId="77777777" w:rsidR="002A5B75" w:rsidRPr="00BE395C" w:rsidRDefault="002A5B75" w:rsidP="00210E64">
      <w:pPr>
        <w:pStyle w:val="Question"/>
      </w:pPr>
      <w:r>
        <w:t>When is default overflow behaviour</w:t>
      </w:r>
      <w:r w:rsidRPr="00BE395C">
        <w:t>?</w:t>
      </w:r>
    </w:p>
    <w:p w14:paraId="75EDF018" w14:textId="707DDA1E" w:rsidR="002A5B75" w:rsidRPr="00DB42F7" w:rsidRDefault="002A5B75" w:rsidP="00DB42F7">
      <w:pPr>
        <w:pStyle w:val="Answer"/>
      </w:pPr>
      <w:r>
        <w:t>No overflow checking with wrapping</w:t>
      </w:r>
    </w:p>
    <w:p w14:paraId="4420B238" w14:textId="77777777" w:rsidR="002A5B75" w:rsidRDefault="002A5B75" w:rsidP="003822D7">
      <w:pPr>
        <w:pStyle w:val="Question"/>
      </w:pPr>
      <w:r w:rsidRPr="00E415F2">
        <w:t xml:space="preserve">How can </w:t>
      </w:r>
      <w:r>
        <w:t xml:space="preserve">overflow checking </w:t>
      </w:r>
      <w:r w:rsidRPr="00E415F2">
        <w:t>be turned on?</w:t>
      </w:r>
    </w:p>
    <w:p w14:paraId="3561DE98" w14:textId="77777777" w:rsidR="002A5B75" w:rsidRPr="003822D7" w:rsidRDefault="002A5B75" w:rsidP="003822D7">
      <w:pPr>
        <w:pStyle w:val="Answer"/>
      </w:pPr>
      <w:r w:rsidRPr="003822D7">
        <w:t>Use of checked keyword on block or expression</w:t>
      </w:r>
    </w:p>
    <w:p w14:paraId="0AFA9AC6" w14:textId="14EDF779" w:rsidR="002A5B75" w:rsidRPr="00DD6492" w:rsidRDefault="002A5B75" w:rsidP="00DD6492">
      <w:pPr>
        <w:pStyle w:val="Answer"/>
      </w:pPr>
      <w:r w:rsidRPr="003822D7">
        <w:t>Compiler flag</w:t>
      </w:r>
    </w:p>
    <w:p w14:paraId="4B106290" w14:textId="77777777" w:rsidR="002A5B75" w:rsidRDefault="002A5B75" w:rsidP="00DD6492">
      <w:pPr>
        <w:pStyle w:val="Question"/>
      </w:pPr>
      <w:r w:rsidRPr="00E415F2">
        <w:t xml:space="preserve">How can </w:t>
      </w:r>
      <w:r>
        <w:t>overflow checking be turned off if the compiler turned it on</w:t>
      </w:r>
      <w:r w:rsidRPr="00E415F2">
        <w:t>?</w:t>
      </w:r>
    </w:p>
    <w:p w14:paraId="3B52F87E" w14:textId="695E12EA" w:rsidR="002A5B75" w:rsidRPr="00DD6492" w:rsidRDefault="002A5B75" w:rsidP="00DD6492">
      <w:pPr>
        <w:pStyle w:val="Answer"/>
      </w:pPr>
      <w:r w:rsidRPr="00DD6492">
        <w:t>Using the unchecked keyword around a block or expression</w:t>
      </w:r>
    </w:p>
    <w:p w14:paraId="7913D110" w14:textId="77777777" w:rsidR="002A5B75" w:rsidRDefault="002A5B75" w:rsidP="00DD6492">
      <w:pPr>
        <w:pStyle w:val="Question"/>
      </w:pPr>
      <w:r w:rsidRPr="00B871EB">
        <w:t>What happens when you cast from a floating point to integral type?</w:t>
      </w:r>
    </w:p>
    <w:p w14:paraId="57698BDC" w14:textId="720CD8A2" w:rsidR="002A5B75" w:rsidRPr="00DD6492" w:rsidRDefault="002A5B75" w:rsidP="00DD6492">
      <w:pPr>
        <w:pStyle w:val="Answer"/>
      </w:pPr>
      <w:r w:rsidRPr="00DD6492">
        <w:t>The fractional part is truncated</w:t>
      </w:r>
    </w:p>
    <w:p w14:paraId="07275EC7" w14:textId="77777777" w:rsidR="002A5B75" w:rsidRDefault="002A5B75" w:rsidP="00DD6492">
      <w:pPr>
        <w:pStyle w:val="Question"/>
      </w:pPr>
      <w:r>
        <w:t>How can you obtain rounding behaviour when converting</w:t>
      </w:r>
      <w:r w:rsidRPr="00B871EB">
        <w:t>?</w:t>
      </w:r>
    </w:p>
    <w:p w14:paraId="183F4689" w14:textId="6DC898B0" w:rsidR="002A5B75" w:rsidRPr="00DD6492" w:rsidRDefault="002A5B75" w:rsidP="00DD6492">
      <w:pPr>
        <w:pStyle w:val="Answer"/>
      </w:pPr>
      <w:r w:rsidRPr="00DD6492">
        <w:t>The static class Convert provides methods for rounding</w:t>
      </w:r>
    </w:p>
    <w:p w14:paraId="4E81BD53" w14:textId="77777777" w:rsidR="002A5B75" w:rsidRDefault="002A5B75" w:rsidP="00DD6492">
      <w:pPr>
        <w:pStyle w:val="Question"/>
      </w:pPr>
      <w:r>
        <w:t>What happens when you implicitly convert a large integer to a floating point?</w:t>
      </w:r>
    </w:p>
    <w:p w14:paraId="264DCD0A" w14:textId="2CFE481D" w:rsidR="002A5B75" w:rsidRPr="00DD6492" w:rsidRDefault="002A5B75" w:rsidP="00DD6492">
      <w:pPr>
        <w:pStyle w:val="Answer"/>
      </w:pPr>
      <w:r w:rsidRPr="00DD6492">
        <w:t>Keep the magnitude but loose the precision</w:t>
      </w:r>
    </w:p>
    <w:p w14:paraId="11BFB82D" w14:textId="77777777" w:rsidR="002A5B75" w:rsidRDefault="002A5B75" w:rsidP="00DD6492">
      <w:pPr>
        <w:pStyle w:val="Question"/>
      </w:pPr>
      <w:r w:rsidRPr="00E37D50">
        <w:t>What happened when you use the division operator on integers?</w:t>
      </w:r>
    </w:p>
    <w:p w14:paraId="168FF342" w14:textId="6C57C5B0" w:rsidR="002A5B75" w:rsidRPr="00DD6492" w:rsidRDefault="002A5B75" w:rsidP="00DD6492">
      <w:pPr>
        <w:pStyle w:val="Answer"/>
      </w:pPr>
      <w:r w:rsidRPr="00DD6492">
        <w:t>Remainder is always truncated</w:t>
      </w:r>
    </w:p>
    <w:p w14:paraId="2B73E8CC" w14:textId="77777777" w:rsidR="002A5B75" w:rsidRPr="003A228B" w:rsidRDefault="002A5B75" w:rsidP="00DD6492">
      <w:pPr>
        <w:pStyle w:val="Question"/>
      </w:pPr>
      <w:r w:rsidRPr="003A228B">
        <w:t>What happens if arithmetic operations on integral types overflow?</w:t>
      </w:r>
    </w:p>
    <w:p w14:paraId="18B69EF9" w14:textId="77777777" w:rsidR="002A5B75" w:rsidRPr="00DD6492" w:rsidRDefault="002A5B75" w:rsidP="00DD6492">
      <w:pPr>
        <w:pStyle w:val="Answer"/>
      </w:pPr>
      <w:r w:rsidRPr="00DD6492">
        <w:t>CLR guaranteed wraparound</w:t>
      </w:r>
    </w:p>
    <w:p w14:paraId="30FD6729" w14:textId="7E47D351" w:rsidR="00DD6492" w:rsidRDefault="00DD6492">
      <w:pPr>
        <w:spacing w:after="160" w:line="259" w:lineRule="auto"/>
        <w:rPr>
          <w:rFonts w:cs="Arial"/>
          <w:szCs w:val="20"/>
        </w:rPr>
      </w:pPr>
      <w:r>
        <w:rPr>
          <w:rFonts w:cs="Arial"/>
          <w:szCs w:val="20"/>
        </w:rPr>
        <w:br w:type="page"/>
      </w:r>
    </w:p>
    <w:p w14:paraId="2482B74C" w14:textId="77777777" w:rsidR="002A5B75" w:rsidRDefault="002A5B75" w:rsidP="002A5B75">
      <w:pPr>
        <w:rPr>
          <w:rFonts w:cs="Arial"/>
          <w:szCs w:val="20"/>
        </w:rPr>
      </w:pPr>
    </w:p>
    <w:p w14:paraId="2825DE93" w14:textId="23FAF59C" w:rsidR="002A5B75" w:rsidRPr="00DD6492" w:rsidRDefault="002A5B75" w:rsidP="00DD6492">
      <w:pPr>
        <w:pStyle w:val="Question"/>
      </w:pPr>
      <w:r w:rsidRPr="00220770">
        <w:t>Why wont the following code compile?</w:t>
      </w:r>
    </w:p>
    <w:p w14:paraId="4FD86DC4" w14:textId="77777777" w:rsidR="002A5B75" w:rsidRDefault="002A5B75" w:rsidP="00DD6492">
      <w:pPr>
        <w:pStyle w:val="SourceCode"/>
      </w:pPr>
      <w:r>
        <w:t xml:space="preserve">    </w:t>
      </w:r>
      <w:r>
        <w:rPr>
          <w:color w:val="0000FF"/>
        </w:rPr>
        <w:t>static</w:t>
      </w:r>
      <w:r>
        <w:t xml:space="preserve"> </w:t>
      </w:r>
      <w:r>
        <w:rPr>
          <w:color w:val="0000FF"/>
        </w:rPr>
        <w:t>void</w:t>
      </w:r>
      <w:r>
        <w:t xml:space="preserve"> Add()</w:t>
      </w:r>
    </w:p>
    <w:p w14:paraId="3CF7D32B" w14:textId="77777777" w:rsidR="002A5B75" w:rsidRDefault="002A5B75" w:rsidP="00DD6492">
      <w:pPr>
        <w:pStyle w:val="SourceCode"/>
      </w:pPr>
      <w:r>
        <w:t xml:space="preserve">    {</w:t>
      </w:r>
    </w:p>
    <w:p w14:paraId="0A6CDFBB" w14:textId="77777777" w:rsidR="002A5B75" w:rsidRDefault="002A5B75" w:rsidP="00DD6492">
      <w:pPr>
        <w:pStyle w:val="SourceCode"/>
      </w:pPr>
      <w:r>
        <w:t xml:space="preserve">      </w:t>
      </w:r>
      <w:r>
        <w:rPr>
          <w:color w:val="0000FF"/>
        </w:rPr>
        <w:t>short</w:t>
      </w:r>
      <w:r>
        <w:t xml:space="preserve"> a = 4;</w:t>
      </w:r>
    </w:p>
    <w:p w14:paraId="0DCFCAE0" w14:textId="77777777" w:rsidR="002A5B75" w:rsidRDefault="002A5B75" w:rsidP="00DD6492">
      <w:pPr>
        <w:pStyle w:val="SourceCode"/>
      </w:pPr>
      <w:r>
        <w:t xml:space="preserve">      </w:t>
      </w:r>
      <w:r>
        <w:rPr>
          <w:color w:val="0000FF"/>
        </w:rPr>
        <w:t>short</w:t>
      </w:r>
      <w:r>
        <w:t xml:space="preserve"> b = 8;</w:t>
      </w:r>
    </w:p>
    <w:p w14:paraId="77A6A0DA" w14:textId="77777777" w:rsidR="002A5B75" w:rsidRDefault="002A5B75" w:rsidP="00DD6492">
      <w:pPr>
        <w:pStyle w:val="SourceCode"/>
      </w:pPr>
    </w:p>
    <w:p w14:paraId="4E75D536" w14:textId="77777777" w:rsidR="002A5B75" w:rsidRDefault="002A5B75" w:rsidP="00DD6492">
      <w:pPr>
        <w:pStyle w:val="SourceCode"/>
      </w:pPr>
      <w:r>
        <w:t xml:space="preserve">      </w:t>
      </w:r>
      <w:r>
        <w:rPr>
          <w:color w:val="0000FF"/>
        </w:rPr>
        <w:t>short</w:t>
      </w:r>
      <w:r>
        <w:t xml:space="preserve"> c = a + b;</w:t>
      </w:r>
    </w:p>
    <w:p w14:paraId="198168F0" w14:textId="77777777" w:rsidR="002A5B75" w:rsidRDefault="002A5B75" w:rsidP="00DD6492">
      <w:pPr>
        <w:pStyle w:val="SourceCode"/>
        <w:rPr>
          <w:rFonts w:cs="Arial"/>
        </w:rPr>
      </w:pPr>
      <w:r>
        <w:t xml:space="preserve">    }</w:t>
      </w:r>
    </w:p>
    <w:p w14:paraId="14A37D62" w14:textId="77777777" w:rsidR="002A5B75" w:rsidRDefault="002A5B75" w:rsidP="00DD6492">
      <w:pPr>
        <w:pStyle w:val="Answer"/>
      </w:pPr>
    </w:p>
    <w:p w14:paraId="5F0DC2EF" w14:textId="77777777" w:rsidR="002A5B75" w:rsidRDefault="002A5B75" w:rsidP="00DD6492">
      <w:pPr>
        <w:pStyle w:val="Answer"/>
      </w:pPr>
      <w:r>
        <w:t>Because the 8 and 16 bit integral types lack their own arithmetic operators</w:t>
      </w:r>
    </w:p>
    <w:p w14:paraId="0FAF8904" w14:textId="7CA33BCB" w:rsidR="00D93172" w:rsidRPr="00386201" w:rsidRDefault="002A5B75" w:rsidP="00C67D3B">
      <w:pPr>
        <w:pStyle w:val="Answer"/>
      </w:pPr>
      <w:r>
        <w:t>C# will implicitly convert them to int causing an error assigning result back to short</w:t>
      </w:r>
    </w:p>
    <w:p w14:paraId="25CEB06F" w14:textId="77777777" w:rsidR="00DD6492" w:rsidRDefault="00DD6492">
      <w:pPr>
        <w:spacing w:after="160" w:line="259" w:lineRule="auto"/>
        <w:rPr>
          <w:rFonts w:asciiTheme="majorHAnsi" w:eastAsiaTheme="majorEastAsia" w:hAnsiTheme="majorHAnsi" w:cstheme="majorBidi"/>
          <w:smallCaps/>
          <w:color w:val="31378B" w:themeColor="text2"/>
          <w:sz w:val="28"/>
          <w:szCs w:val="28"/>
        </w:rPr>
      </w:pPr>
      <w:r>
        <w:br w:type="page"/>
      </w:r>
    </w:p>
    <w:p w14:paraId="5F418800" w14:textId="776E2BC3" w:rsidR="00960BC7" w:rsidRDefault="00960BC7" w:rsidP="000A664B">
      <w:pPr>
        <w:pStyle w:val="questionsubsection2"/>
      </w:pPr>
      <w:r>
        <w:lastRenderedPageBreak/>
        <w:t>Arithmetic operators</w:t>
      </w:r>
    </w:p>
    <w:p w14:paraId="091AE115" w14:textId="635FFB60" w:rsidR="006A0263" w:rsidRPr="00B01809" w:rsidRDefault="006A0263" w:rsidP="00B01809">
      <w:pPr>
        <w:pStyle w:val="Question"/>
      </w:pPr>
      <w:r w:rsidRPr="006B1609">
        <w:t>Implement a method to compare two numbers for equality</w:t>
      </w:r>
      <w:r>
        <w:t xml:space="preserve"> without using any equality operators</w:t>
      </w:r>
      <w:r w:rsidRPr="006B1609">
        <w:t>?</w:t>
      </w:r>
    </w:p>
    <w:p w14:paraId="67399534" w14:textId="77777777" w:rsidR="006A0263" w:rsidRDefault="006A0263" w:rsidP="00B01809">
      <w:pPr>
        <w:pStyle w:val="SourceCode"/>
      </w:pPr>
      <w:r>
        <w:t>public static bool Equals(int a, int b)</w:t>
      </w:r>
    </w:p>
    <w:p w14:paraId="271DDD09" w14:textId="77777777" w:rsidR="006A0263" w:rsidRDefault="006A0263" w:rsidP="00B01809">
      <w:pPr>
        <w:pStyle w:val="SourceCode"/>
      </w:pPr>
      <w:r>
        <w:t>{</w:t>
      </w:r>
    </w:p>
    <w:p w14:paraId="3FB56063" w14:textId="77777777" w:rsidR="006A0263" w:rsidRDefault="006A0263" w:rsidP="00B01809">
      <w:pPr>
        <w:pStyle w:val="SourceCode"/>
      </w:pPr>
      <w:r>
        <w:t xml:space="preserve">  return (!(a &lt; b) &amp;&amp; !(a &gt; b));</w:t>
      </w:r>
    </w:p>
    <w:p w14:paraId="2C3F7FB2" w14:textId="77777777" w:rsidR="006A0263" w:rsidRDefault="006A0263" w:rsidP="00B01809">
      <w:pPr>
        <w:pStyle w:val="SourceCode"/>
      </w:pPr>
      <w:r>
        <w:t>}</w:t>
      </w:r>
    </w:p>
    <w:p w14:paraId="1B129F51" w14:textId="77777777" w:rsidR="006A0263" w:rsidRDefault="006A0263" w:rsidP="006A0263">
      <w:pPr>
        <w:rPr>
          <w:b/>
        </w:rPr>
      </w:pPr>
    </w:p>
    <w:p w14:paraId="45769F07" w14:textId="7F7C8A3E" w:rsidR="006A0263" w:rsidRPr="00163689" w:rsidRDefault="006A0263" w:rsidP="00163689">
      <w:pPr>
        <w:pStyle w:val="Question"/>
      </w:pPr>
      <w:r>
        <w:t>Nice. Do it now without use of the comparison operators?</w:t>
      </w:r>
    </w:p>
    <w:p w14:paraId="72BFB78A" w14:textId="77777777" w:rsidR="006A0263" w:rsidRDefault="006A0263" w:rsidP="00B01809">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3FF12DD5" w14:textId="77777777" w:rsidR="006A0263" w:rsidRDefault="006A0263" w:rsidP="00B01809">
      <w:pPr>
        <w:pStyle w:val="SourceCode"/>
      </w:pPr>
      <w:r>
        <w:t xml:space="preserve">    {</w:t>
      </w:r>
    </w:p>
    <w:p w14:paraId="2278123B" w14:textId="77777777" w:rsidR="006A0263" w:rsidRDefault="006A0263" w:rsidP="00B01809">
      <w:pPr>
        <w:pStyle w:val="SourceCode"/>
      </w:pPr>
      <w:r>
        <w:t xml:space="preserve">      </w:t>
      </w:r>
      <w:r>
        <w:rPr>
          <w:color w:val="0000FF"/>
        </w:rPr>
        <w:t>int</w:t>
      </w:r>
      <w:r>
        <w:t xml:space="preserve"> c = a - b;</w:t>
      </w:r>
    </w:p>
    <w:p w14:paraId="736030B4" w14:textId="77777777" w:rsidR="006A0263" w:rsidRDefault="006A0263" w:rsidP="00B01809">
      <w:pPr>
        <w:pStyle w:val="SourceCode"/>
      </w:pPr>
      <w:r>
        <w:t xml:space="preserve">      </w:t>
      </w:r>
      <w:r>
        <w:rPr>
          <w:color w:val="0000FF"/>
        </w:rPr>
        <w:t>bool</w:t>
      </w:r>
      <w:r>
        <w:t xml:space="preserve"> equals = </w:t>
      </w:r>
      <w:r>
        <w:rPr>
          <w:color w:val="0000FF"/>
        </w:rPr>
        <w:t>true</w:t>
      </w:r>
      <w:r>
        <w:t>;</w:t>
      </w:r>
    </w:p>
    <w:p w14:paraId="4C397056" w14:textId="77777777" w:rsidR="006A0263" w:rsidRDefault="006A0263" w:rsidP="00B01809">
      <w:pPr>
        <w:pStyle w:val="SourceCode"/>
      </w:pPr>
    </w:p>
    <w:p w14:paraId="52977253" w14:textId="77777777" w:rsidR="006A0263" w:rsidRDefault="006A0263" w:rsidP="00B01809">
      <w:pPr>
        <w:pStyle w:val="SourceCode"/>
        <w:rPr>
          <w:color w:val="0000FF"/>
        </w:rPr>
      </w:pPr>
      <w:r>
        <w:t xml:space="preserve">      </w:t>
      </w:r>
      <w:r>
        <w:rPr>
          <w:color w:val="0000FF"/>
        </w:rPr>
        <w:t>try</w:t>
      </w:r>
    </w:p>
    <w:p w14:paraId="1709C740" w14:textId="77777777" w:rsidR="006A0263" w:rsidRDefault="006A0263" w:rsidP="00B01809">
      <w:pPr>
        <w:pStyle w:val="SourceCode"/>
      </w:pPr>
      <w:r>
        <w:t xml:space="preserve">      {</w:t>
      </w:r>
    </w:p>
    <w:p w14:paraId="6D2DA7B5" w14:textId="77777777" w:rsidR="006A0263" w:rsidRDefault="006A0263" w:rsidP="00B01809">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0B87B335" w14:textId="77777777" w:rsidR="006A0263" w:rsidRDefault="006A0263" w:rsidP="00B01809">
      <w:pPr>
        <w:pStyle w:val="SourceCode"/>
      </w:pPr>
      <w:r>
        <w:t xml:space="preserve">        </w:t>
      </w:r>
      <w:r>
        <w:rPr>
          <w:color w:val="0000FF"/>
        </w:rPr>
        <w:t>object</w:t>
      </w:r>
      <w:r>
        <w:t xml:space="preserve"> res = arr[c];</w:t>
      </w:r>
    </w:p>
    <w:p w14:paraId="6FF2B3D2" w14:textId="77777777" w:rsidR="006A0263" w:rsidRDefault="006A0263" w:rsidP="00B01809">
      <w:pPr>
        <w:pStyle w:val="SourceCode"/>
      </w:pPr>
      <w:r>
        <w:t xml:space="preserve">      }</w:t>
      </w:r>
    </w:p>
    <w:p w14:paraId="4CE968A3" w14:textId="77777777" w:rsidR="006A0263" w:rsidRDefault="006A0263" w:rsidP="00B01809">
      <w:pPr>
        <w:pStyle w:val="SourceCode"/>
      </w:pPr>
      <w:r>
        <w:t xml:space="preserve">      </w:t>
      </w:r>
      <w:r>
        <w:rPr>
          <w:color w:val="0000FF"/>
        </w:rPr>
        <w:t>catch</w:t>
      </w:r>
      <w:r>
        <w:t xml:space="preserve"> (</w:t>
      </w:r>
      <w:r>
        <w:rPr>
          <w:color w:val="2B91AF"/>
        </w:rPr>
        <w:t>Exception</w:t>
      </w:r>
      <w:r>
        <w:t xml:space="preserve"> ex)</w:t>
      </w:r>
    </w:p>
    <w:p w14:paraId="31601E0A" w14:textId="77777777" w:rsidR="006A0263" w:rsidRDefault="006A0263" w:rsidP="00B01809">
      <w:pPr>
        <w:pStyle w:val="SourceCode"/>
      </w:pPr>
      <w:r>
        <w:t xml:space="preserve">      {</w:t>
      </w:r>
    </w:p>
    <w:p w14:paraId="4F6D43E4" w14:textId="77777777" w:rsidR="006A0263" w:rsidRDefault="006A0263" w:rsidP="00B01809">
      <w:pPr>
        <w:pStyle w:val="SourceCode"/>
      </w:pPr>
      <w:r>
        <w:t xml:space="preserve">        equals = </w:t>
      </w:r>
      <w:r>
        <w:rPr>
          <w:color w:val="0000FF"/>
        </w:rPr>
        <w:t>false</w:t>
      </w:r>
      <w:r>
        <w:t>;</w:t>
      </w:r>
    </w:p>
    <w:p w14:paraId="2DD26F00" w14:textId="77777777" w:rsidR="006A0263" w:rsidRDefault="006A0263" w:rsidP="00B01809">
      <w:pPr>
        <w:pStyle w:val="SourceCode"/>
      </w:pPr>
      <w:r>
        <w:t xml:space="preserve">      }</w:t>
      </w:r>
    </w:p>
    <w:p w14:paraId="7CF91F6C" w14:textId="77777777" w:rsidR="006A0263" w:rsidRDefault="006A0263" w:rsidP="00B01809">
      <w:pPr>
        <w:pStyle w:val="SourceCode"/>
      </w:pPr>
      <w:r>
        <w:t xml:space="preserve">      </w:t>
      </w:r>
      <w:r>
        <w:rPr>
          <w:color w:val="0000FF"/>
        </w:rPr>
        <w:t>return</w:t>
      </w:r>
      <w:r>
        <w:t xml:space="preserve"> equals;</w:t>
      </w:r>
    </w:p>
    <w:p w14:paraId="7C377CEC" w14:textId="77777777" w:rsidR="006A0263" w:rsidRDefault="006A0263" w:rsidP="00B01809">
      <w:pPr>
        <w:pStyle w:val="SourceCode"/>
        <w:rPr>
          <w:b/>
        </w:rPr>
      </w:pPr>
      <w:r>
        <w:t xml:space="preserve">    }</w:t>
      </w:r>
    </w:p>
    <w:p w14:paraId="77C07253" w14:textId="77777777" w:rsidR="006A0263" w:rsidRDefault="006A0263" w:rsidP="006A0263">
      <w:pPr>
        <w:rPr>
          <w:b/>
        </w:rPr>
      </w:pPr>
    </w:p>
    <w:p w14:paraId="62FF1E02" w14:textId="57BA75BD" w:rsidR="006A0263" w:rsidRPr="00FC44BB" w:rsidRDefault="006A0263" w:rsidP="00FC44BB">
      <w:pPr>
        <w:pStyle w:val="Question"/>
      </w:pPr>
      <w:r>
        <w:t>Imagine truth is defined in the same way as C. Implement the comparison method using bitwise operators?</w:t>
      </w:r>
    </w:p>
    <w:p w14:paraId="702F2DC2" w14:textId="77777777" w:rsidR="006A0263" w:rsidRDefault="006A0263" w:rsidP="00FC44BB">
      <w:pPr>
        <w:pStyle w:val="SourceCode"/>
      </w:pPr>
      <w:r>
        <w:t>public static bool Equals2(int a, int b)</w:t>
      </w:r>
    </w:p>
    <w:p w14:paraId="5CFB4F0E" w14:textId="77777777" w:rsidR="006A0263" w:rsidRDefault="006A0263" w:rsidP="00FC44BB">
      <w:pPr>
        <w:pStyle w:val="SourceCode"/>
      </w:pPr>
      <w:r>
        <w:t>{</w:t>
      </w:r>
    </w:p>
    <w:p w14:paraId="3014B55D" w14:textId="77777777" w:rsidR="006A0263" w:rsidRDefault="006A0263" w:rsidP="00FC44BB">
      <w:pPr>
        <w:pStyle w:val="SourceCode"/>
      </w:pPr>
      <w:r>
        <w:t xml:space="preserve">  return (!(a ^ b));</w:t>
      </w:r>
    </w:p>
    <w:p w14:paraId="7E07026E" w14:textId="15554B5E" w:rsidR="006A0263" w:rsidRPr="00803885" w:rsidRDefault="006A0263" w:rsidP="00803885">
      <w:pPr>
        <w:pStyle w:val="SourceCode"/>
      </w:pPr>
      <w:r>
        <w:t>}</w:t>
      </w:r>
    </w:p>
    <w:p w14:paraId="6DF52AFF" w14:textId="77777777" w:rsidR="006A0263" w:rsidRDefault="006A0263" w:rsidP="006A0263">
      <w:pPr>
        <w:rPr>
          <w:b/>
        </w:rPr>
      </w:pPr>
    </w:p>
    <w:p w14:paraId="717F6E59" w14:textId="77777777" w:rsidR="006A0263" w:rsidRPr="003D15FF" w:rsidRDefault="006A0263" w:rsidP="003D15FF">
      <w:pPr>
        <w:pStyle w:val="Question"/>
      </w:pPr>
      <w:r w:rsidRPr="003D15FF">
        <w:t>Implement a comparison operator for two integers?</w:t>
      </w:r>
    </w:p>
    <w:p w14:paraId="40B933F5" w14:textId="77777777" w:rsidR="006A0263" w:rsidRDefault="006A0263" w:rsidP="006A0263">
      <w:pPr>
        <w:rPr>
          <w:b/>
        </w:rPr>
      </w:pPr>
    </w:p>
    <w:p w14:paraId="1C0B1FF0" w14:textId="77777777" w:rsidR="006A0263" w:rsidRDefault="006A0263" w:rsidP="003D15FF">
      <w:pPr>
        <w:pStyle w:val="Question"/>
      </w:pPr>
      <w:r>
        <w:t>How are floats and doubles internally represented</w:t>
      </w:r>
      <w:r w:rsidRPr="006B1609">
        <w:t>?</w:t>
      </w:r>
    </w:p>
    <w:p w14:paraId="130169AA" w14:textId="5E8ACF7C" w:rsidR="006A0263" w:rsidRDefault="006A0263" w:rsidP="00B25547">
      <w:pPr>
        <w:pStyle w:val="Answer"/>
      </w:pPr>
      <w:r>
        <w:t>As base 2</w:t>
      </w:r>
    </w:p>
    <w:p w14:paraId="383F48CB" w14:textId="77777777" w:rsidR="006A0263" w:rsidRDefault="006A0263" w:rsidP="0052668B">
      <w:pPr>
        <w:pStyle w:val="Question"/>
      </w:pPr>
      <w:r>
        <w:t>What problems can this introduce</w:t>
      </w:r>
      <w:r w:rsidRPr="006B1609">
        <w:t>?</w:t>
      </w:r>
    </w:p>
    <w:p w14:paraId="6ED869C3" w14:textId="77777777" w:rsidR="006A0263" w:rsidRDefault="006A0263" w:rsidP="0052668B">
      <w:pPr>
        <w:pStyle w:val="Answer"/>
      </w:pPr>
      <w:r w:rsidRPr="008E63F6">
        <w:lastRenderedPageBreak/>
        <w:t xml:space="preserve">Only </w:t>
      </w:r>
      <w:r>
        <w:t>numbers expressible in base 2 are represented precisely</w:t>
      </w:r>
    </w:p>
    <w:p w14:paraId="7BCF6ACF" w14:textId="40B5EB19" w:rsidR="00960BC7" w:rsidRDefault="006A0263" w:rsidP="00C67D3B">
      <w:pPr>
        <w:pStyle w:val="Answer"/>
      </w:pPr>
      <w:r>
        <w:t>Literals with a fractional component will not be represented precisely</w:t>
      </w:r>
    </w:p>
    <w:p w14:paraId="48EAB31D" w14:textId="0063D4A4" w:rsidR="005366FD" w:rsidRDefault="005366FD" w:rsidP="005366FD">
      <w:pPr>
        <w:pStyle w:val="QuestionSubSection"/>
      </w:pPr>
      <w:r>
        <w:t>Contravariance</w:t>
      </w:r>
    </w:p>
    <w:p w14:paraId="2E6D757C"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5B9C07B2" w14:textId="108F0FE6" w:rsidR="0083485E" w:rsidRDefault="0083485E" w:rsidP="0083485E">
      <w:pPr>
        <w:pStyle w:val="QuestionSubSection"/>
      </w:pPr>
      <w:r>
        <w:lastRenderedPageBreak/>
        <w:t>Function call</w:t>
      </w:r>
    </w:p>
    <w:p w14:paraId="5B61982F" w14:textId="256A56AC" w:rsidR="0083485E" w:rsidRDefault="00A230DD" w:rsidP="00A230DD">
      <w:pPr>
        <w:pStyle w:val="Question"/>
      </w:pPr>
      <w:r>
        <w:t>When would a compiler generate a call instruction?</w:t>
      </w:r>
    </w:p>
    <w:p w14:paraId="7B8BC24C" w14:textId="3BD281A7" w:rsidR="00A230DD" w:rsidRDefault="00AB1C19" w:rsidP="00A230DD">
      <w:pPr>
        <w:pStyle w:val="Answer"/>
      </w:pPr>
      <w:r>
        <w:t xml:space="preserve">Methods defined on a value type (implicitly sealed </w:t>
      </w:r>
      <w:r w:rsidR="002F1712">
        <w:t>so no inheritance)</w:t>
      </w:r>
    </w:p>
    <w:p w14:paraId="15C4AEAD" w14:textId="1CDE1F7A" w:rsidR="002F1712" w:rsidRDefault="007A0C91" w:rsidP="0006044E">
      <w:pPr>
        <w:pStyle w:val="Question"/>
      </w:pPr>
      <w:r>
        <w:t>When would a compiler generate a non-virtual call of a virtual method and why?</w:t>
      </w:r>
    </w:p>
    <w:p w14:paraId="106A57FA" w14:textId="32B1621B" w:rsidR="007A0C91" w:rsidRDefault="00E33724" w:rsidP="007A0C91">
      <w:pPr>
        <w:pStyle w:val="Answer"/>
      </w:pPr>
      <w:r>
        <w:t xml:space="preserve">When a method call base.method the CLR will call it non-virtually to prevent </w:t>
      </w:r>
      <w:r w:rsidR="00B14E6B">
        <w:t>an infinite recursion</w:t>
      </w:r>
    </w:p>
    <w:p w14:paraId="5A0D7E73" w14:textId="56FC285D" w:rsidR="003779C4" w:rsidRDefault="00670808" w:rsidP="00670808">
      <w:pPr>
        <w:pStyle w:val="Question"/>
      </w:pPr>
      <w:r>
        <w:t>How can one specifiy pass by referenc semantics?</w:t>
      </w:r>
    </w:p>
    <w:p w14:paraId="22A54E41" w14:textId="652E82F3" w:rsidR="00670808" w:rsidRDefault="00AE0884" w:rsidP="00670808">
      <w:pPr>
        <w:pStyle w:val="Answer"/>
      </w:pPr>
      <w:r>
        <w:t>By using the out or ref keywords</w:t>
      </w:r>
    </w:p>
    <w:p w14:paraId="44629CD7" w14:textId="2F1F4BFE" w:rsidR="00AE0884" w:rsidRDefault="003C7735" w:rsidP="00B27A99">
      <w:pPr>
        <w:pStyle w:val="Question"/>
      </w:pPr>
      <w:r>
        <w:t>How do ref and out keywords differ?</w:t>
      </w:r>
    </w:p>
    <w:p w14:paraId="5EB30CF0" w14:textId="78A4635E" w:rsidR="003C7735" w:rsidRDefault="003C7735" w:rsidP="003C7735">
      <w:pPr>
        <w:pStyle w:val="Answer"/>
      </w:pPr>
      <w:r>
        <w:t>Ref parameters must be initialized by the caller</w:t>
      </w:r>
    </w:p>
    <w:p w14:paraId="55850ACD" w14:textId="05E1A4EA" w:rsidR="003C7735" w:rsidRPr="003C7735" w:rsidRDefault="003C7735" w:rsidP="003C7735">
      <w:pPr>
        <w:pStyle w:val="Answer"/>
      </w:pPr>
      <w:r>
        <w:t xml:space="preserve">Out parameters must be initialized by the callee </w:t>
      </w:r>
    </w:p>
    <w:p w14:paraId="51438D9B" w14:textId="7D5F9CB6" w:rsidR="002F35B5" w:rsidRDefault="002F35B5" w:rsidP="002F35B5">
      <w:pPr>
        <w:pStyle w:val="Question"/>
      </w:pPr>
      <w:r>
        <w:t>Are the ref and out parameters specified by the function or caller?</w:t>
      </w:r>
    </w:p>
    <w:p w14:paraId="580BE19C" w14:textId="505F217D" w:rsidR="002F35B5" w:rsidRDefault="002F35B5" w:rsidP="002F35B5">
      <w:pPr>
        <w:pStyle w:val="Answer"/>
      </w:pPr>
      <w:r>
        <w:t>For clarity both</w:t>
      </w:r>
    </w:p>
    <w:p w14:paraId="4E3E4E1D" w14:textId="77777777" w:rsidR="004C38E4" w:rsidRDefault="004C38E4">
      <w:pPr>
        <w:spacing w:after="160" w:line="259" w:lineRule="auto"/>
        <w:rPr>
          <w:rFonts w:asciiTheme="majorHAnsi" w:eastAsiaTheme="majorEastAsia" w:hAnsiTheme="majorHAnsi" w:cstheme="majorBidi"/>
          <w:color w:val="31378B" w:themeColor="text2"/>
          <w:sz w:val="32"/>
          <w:szCs w:val="28"/>
        </w:rPr>
      </w:pPr>
      <w:r>
        <w:br w:type="page"/>
      </w:r>
    </w:p>
    <w:p w14:paraId="2123BC7B" w14:textId="77777777" w:rsidR="00AF3EA4" w:rsidRDefault="00AF3EA4" w:rsidP="00AF3EA4">
      <w:pPr>
        <w:pStyle w:val="questionsubsection2"/>
      </w:pPr>
      <w:r>
        <w:lastRenderedPageBreak/>
        <w:t>Closures</w:t>
      </w:r>
    </w:p>
    <w:p w14:paraId="73027773" w14:textId="77777777" w:rsidR="00AF3EA4" w:rsidRDefault="00AF3EA4" w:rsidP="00AF3EA4">
      <w:pPr>
        <w:pStyle w:val="Question"/>
      </w:pPr>
      <w:r>
        <w:t>What is the output of the following code and why?</w:t>
      </w:r>
    </w:p>
    <w:p w14:paraId="40AD5C88" w14:textId="77777777" w:rsidR="00AF3EA4" w:rsidRDefault="00AF3EA4" w:rsidP="00AF3EA4">
      <w:pPr>
        <w:pStyle w:val="SourceCode"/>
      </w:pPr>
      <w:r>
        <w:tab/>
        <w:t>Action[] actions = new Action[3];</w:t>
      </w:r>
    </w:p>
    <w:p w14:paraId="55C39AA8" w14:textId="77777777" w:rsidR="00AF3EA4" w:rsidRDefault="00AF3EA4" w:rsidP="00AF3EA4">
      <w:pPr>
        <w:pStyle w:val="SourceCode"/>
      </w:pPr>
      <w:r>
        <w:tab/>
      </w:r>
    </w:p>
    <w:p w14:paraId="4C110349" w14:textId="77777777" w:rsidR="00AF3EA4" w:rsidRDefault="00AF3EA4" w:rsidP="00AF3EA4">
      <w:pPr>
        <w:pStyle w:val="SourceCode"/>
      </w:pPr>
      <w:r>
        <w:tab/>
        <w:t>for(int i = 0; i &lt; 3; i++)</w:t>
      </w:r>
    </w:p>
    <w:p w14:paraId="43B7E2B5" w14:textId="77777777" w:rsidR="00AF3EA4" w:rsidRDefault="00AF3EA4" w:rsidP="00AF3EA4">
      <w:pPr>
        <w:pStyle w:val="SourceCode"/>
      </w:pPr>
      <w:r>
        <w:tab/>
        <w:t>{</w:t>
      </w:r>
    </w:p>
    <w:p w14:paraId="008115C5" w14:textId="77777777" w:rsidR="00AF3EA4" w:rsidRDefault="00AF3EA4" w:rsidP="00AF3EA4">
      <w:pPr>
        <w:pStyle w:val="SourceCode"/>
      </w:pPr>
      <w:r>
        <w:tab/>
      </w:r>
      <w:r>
        <w:tab/>
        <w:t>actions[i] = () =&gt; Console.Write(i);</w:t>
      </w:r>
    </w:p>
    <w:p w14:paraId="732CDC23" w14:textId="77777777" w:rsidR="00AF3EA4" w:rsidRDefault="00AF3EA4" w:rsidP="00AF3EA4">
      <w:pPr>
        <w:pStyle w:val="SourceCode"/>
      </w:pPr>
      <w:r>
        <w:tab/>
        <w:t>}</w:t>
      </w:r>
    </w:p>
    <w:p w14:paraId="1B06260D" w14:textId="77777777" w:rsidR="00AF3EA4" w:rsidRDefault="00AF3EA4" w:rsidP="00AF3EA4">
      <w:pPr>
        <w:pStyle w:val="SourceCode"/>
      </w:pPr>
      <w:r>
        <w:tab/>
      </w:r>
    </w:p>
    <w:p w14:paraId="55EE7EFD" w14:textId="77777777" w:rsidR="00AF3EA4" w:rsidRDefault="00AF3EA4" w:rsidP="00AF3EA4">
      <w:pPr>
        <w:pStyle w:val="SourceCode"/>
      </w:pPr>
      <w:r>
        <w:tab/>
        <w:t>foreach (var action in actions)</w:t>
      </w:r>
    </w:p>
    <w:p w14:paraId="398A8794" w14:textId="77777777" w:rsidR="00AF3EA4" w:rsidRDefault="00AF3EA4" w:rsidP="00AF3EA4">
      <w:pPr>
        <w:pStyle w:val="SourceCode"/>
      </w:pPr>
      <w:r>
        <w:tab/>
        <w:t>{</w:t>
      </w:r>
    </w:p>
    <w:p w14:paraId="1280002D" w14:textId="77777777" w:rsidR="00AF3EA4" w:rsidRDefault="00AF3EA4" w:rsidP="00AF3EA4">
      <w:pPr>
        <w:pStyle w:val="SourceCode"/>
      </w:pPr>
      <w:r>
        <w:tab/>
      </w:r>
      <w:r>
        <w:tab/>
        <w:t>action();</w:t>
      </w:r>
    </w:p>
    <w:p w14:paraId="539375CB" w14:textId="77777777" w:rsidR="00AF3EA4" w:rsidRDefault="00AF3EA4" w:rsidP="00AF3EA4">
      <w:pPr>
        <w:pStyle w:val="SourceCode"/>
      </w:pPr>
      <w:r>
        <w:tab/>
        <w:t>}</w:t>
      </w:r>
    </w:p>
    <w:p w14:paraId="5B1AD678" w14:textId="77777777" w:rsidR="00AF3EA4" w:rsidRDefault="00AF3EA4" w:rsidP="00AF3EA4">
      <w:pPr>
        <w:pStyle w:val="Answer"/>
      </w:pPr>
    </w:p>
    <w:p w14:paraId="2FA29EC0" w14:textId="77777777" w:rsidR="00AF3EA4" w:rsidRPr="00613F5F" w:rsidRDefault="00AF3EA4" w:rsidP="00AF3EA4">
      <w:pPr>
        <w:pStyle w:val="Answer"/>
      </w:pPr>
      <w:r>
        <w:t xml:space="preserve">333 as it is the variable itself that is captures and not the value of it at the time the action is created. </w:t>
      </w:r>
    </w:p>
    <w:p w14:paraId="0CB0E779" w14:textId="77777777" w:rsidR="00AF3EA4" w:rsidRPr="00437EE8" w:rsidRDefault="00AF3EA4" w:rsidP="00AF3EA4">
      <w:pPr>
        <w:pStyle w:val="Question"/>
      </w:pPr>
      <w:r>
        <w:t>What is the output from the following code and why?</w:t>
      </w:r>
    </w:p>
    <w:p w14:paraId="79ACB783" w14:textId="77777777" w:rsidR="00AF3EA4" w:rsidRDefault="00AF3EA4" w:rsidP="00AF3EA4">
      <w:pPr>
        <w:pStyle w:val="SourceCode"/>
      </w:pPr>
      <w:r>
        <w:tab/>
        <w:t>Action[] actions = new Action[2];</w:t>
      </w:r>
    </w:p>
    <w:p w14:paraId="72092362" w14:textId="77777777" w:rsidR="00AF3EA4" w:rsidRDefault="00AF3EA4" w:rsidP="00AF3EA4">
      <w:pPr>
        <w:pStyle w:val="SourceCode"/>
      </w:pPr>
      <w:r>
        <w:tab/>
      </w:r>
    </w:p>
    <w:p w14:paraId="639F5E1C" w14:textId="77777777" w:rsidR="00AF3EA4" w:rsidRDefault="00AF3EA4" w:rsidP="00AF3EA4">
      <w:pPr>
        <w:pStyle w:val="SourceCode"/>
      </w:pPr>
      <w:r>
        <w:tab/>
        <w:t>int outer = 0;</w:t>
      </w:r>
    </w:p>
    <w:p w14:paraId="73EA4D95" w14:textId="77777777" w:rsidR="00AF3EA4" w:rsidRPr="0015520D" w:rsidRDefault="00AF3EA4" w:rsidP="00AF3EA4">
      <w:pPr>
        <w:pStyle w:val="SourceCode"/>
        <w:rPr>
          <w:lang w:val="sv-SE"/>
        </w:rPr>
      </w:pPr>
      <w:r>
        <w:tab/>
      </w:r>
      <w:r w:rsidRPr="0015520D">
        <w:rPr>
          <w:lang w:val="sv-SE"/>
        </w:rPr>
        <w:t>for (int j = 0; j&lt;2;j++)</w:t>
      </w:r>
    </w:p>
    <w:p w14:paraId="7EAF3F2B" w14:textId="77777777" w:rsidR="00AF3EA4" w:rsidRPr="0015520D" w:rsidRDefault="00AF3EA4" w:rsidP="00AF3EA4">
      <w:pPr>
        <w:pStyle w:val="SourceCode"/>
        <w:rPr>
          <w:lang w:val="sv-SE"/>
        </w:rPr>
      </w:pPr>
      <w:r w:rsidRPr="0015520D">
        <w:rPr>
          <w:lang w:val="sv-SE"/>
        </w:rPr>
        <w:tab/>
        <w:t>{</w:t>
      </w:r>
    </w:p>
    <w:p w14:paraId="24174025" w14:textId="77777777" w:rsidR="00AF3EA4" w:rsidRPr="0015520D" w:rsidRDefault="00AF3EA4" w:rsidP="00AF3EA4">
      <w:pPr>
        <w:pStyle w:val="SourceCode"/>
        <w:rPr>
          <w:lang w:val="sv-SE"/>
        </w:rPr>
      </w:pPr>
      <w:r w:rsidRPr="0015520D">
        <w:rPr>
          <w:lang w:val="sv-SE"/>
        </w:rPr>
        <w:tab/>
      </w:r>
      <w:r w:rsidRPr="0015520D">
        <w:rPr>
          <w:lang w:val="sv-SE"/>
        </w:rPr>
        <w:tab/>
        <w:t>int inner = 0;</w:t>
      </w:r>
    </w:p>
    <w:p w14:paraId="2B049818" w14:textId="77777777" w:rsidR="00AF3EA4" w:rsidRDefault="00AF3EA4" w:rsidP="00AF3EA4">
      <w:pPr>
        <w:pStyle w:val="SourceCode"/>
      </w:pPr>
      <w:r w:rsidRPr="0015520D">
        <w:rPr>
          <w:lang w:val="sv-SE"/>
        </w:rPr>
        <w:tab/>
      </w:r>
      <w:r w:rsidRPr="0015520D">
        <w:rPr>
          <w:lang w:val="sv-SE"/>
        </w:rPr>
        <w:tab/>
      </w:r>
      <w:r>
        <w:t>actions[j] = () =&gt; Console.WriteLine($"{outer++},{inner++}");</w:t>
      </w:r>
    </w:p>
    <w:p w14:paraId="6A4BA396" w14:textId="77777777" w:rsidR="00AF3EA4" w:rsidRDefault="00AF3EA4" w:rsidP="00AF3EA4">
      <w:pPr>
        <w:pStyle w:val="SourceCode"/>
      </w:pPr>
      <w:r>
        <w:tab/>
        <w:t>}</w:t>
      </w:r>
    </w:p>
    <w:p w14:paraId="72CFADA5" w14:textId="77777777" w:rsidR="00AF3EA4" w:rsidRDefault="00AF3EA4" w:rsidP="00AF3EA4">
      <w:pPr>
        <w:pStyle w:val="SourceCode"/>
      </w:pPr>
      <w:r>
        <w:tab/>
      </w:r>
    </w:p>
    <w:p w14:paraId="24459252" w14:textId="77777777" w:rsidR="00AF3EA4" w:rsidRDefault="00AF3EA4" w:rsidP="00AF3EA4">
      <w:pPr>
        <w:pStyle w:val="SourceCode"/>
      </w:pPr>
      <w:r>
        <w:tab/>
        <w:t>actions[0]();</w:t>
      </w:r>
    </w:p>
    <w:p w14:paraId="1C0B258A" w14:textId="77777777" w:rsidR="00AF3EA4" w:rsidRDefault="00AF3EA4" w:rsidP="00AF3EA4">
      <w:pPr>
        <w:pStyle w:val="SourceCode"/>
      </w:pPr>
      <w:r>
        <w:tab/>
        <w:t>actions[0]();</w:t>
      </w:r>
    </w:p>
    <w:p w14:paraId="72ABD920" w14:textId="77777777" w:rsidR="00AF3EA4" w:rsidRDefault="00AF3EA4" w:rsidP="00AF3EA4">
      <w:pPr>
        <w:pStyle w:val="SourceCode"/>
      </w:pPr>
      <w:r>
        <w:tab/>
        <w:t>actions[0]();</w:t>
      </w:r>
    </w:p>
    <w:p w14:paraId="45B59118" w14:textId="77777777" w:rsidR="00AF3EA4" w:rsidRDefault="00AF3EA4" w:rsidP="00AF3EA4">
      <w:pPr>
        <w:pStyle w:val="SourceCode"/>
      </w:pPr>
      <w:r>
        <w:tab/>
      </w:r>
    </w:p>
    <w:p w14:paraId="618C11EB" w14:textId="77777777" w:rsidR="00AF3EA4" w:rsidRDefault="00AF3EA4" w:rsidP="00AF3EA4">
      <w:pPr>
        <w:pStyle w:val="SourceCode"/>
      </w:pPr>
      <w:r>
        <w:tab/>
        <w:t>actions[1]();</w:t>
      </w:r>
    </w:p>
    <w:p w14:paraId="55985A28" w14:textId="77777777" w:rsidR="00AF3EA4" w:rsidRDefault="00AF3EA4" w:rsidP="00AF3EA4">
      <w:pPr>
        <w:pStyle w:val="SourceCode"/>
      </w:pPr>
    </w:p>
    <w:p w14:paraId="50C79F0D" w14:textId="77777777" w:rsidR="00AF3EA4" w:rsidRDefault="00AF3EA4" w:rsidP="00AF3EA4">
      <w:pPr>
        <w:pStyle w:val="Answer"/>
      </w:pPr>
      <w:r>
        <w:t>0,0</w:t>
      </w:r>
    </w:p>
    <w:p w14:paraId="152D8C7E" w14:textId="77777777" w:rsidR="00AF3EA4" w:rsidRDefault="00AF3EA4" w:rsidP="00AF3EA4">
      <w:pPr>
        <w:pStyle w:val="Answer"/>
      </w:pPr>
      <w:r>
        <w:t>1,1</w:t>
      </w:r>
    </w:p>
    <w:p w14:paraId="0F737E4A" w14:textId="77777777" w:rsidR="00AF3EA4" w:rsidRDefault="00AF3EA4" w:rsidP="00AF3EA4">
      <w:pPr>
        <w:pStyle w:val="Answer"/>
      </w:pPr>
      <w:r>
        <w:t>2,2</w:t>
      </w:r>
    </w:p>
    <w:p w14:paraId="5CC09F6B" w14:textId="77777777" w:rsidR="00AF3EA4" w:rsidRDefault="00AF3EA4" w:rsidP="00AF3EA4">
      <w:pPr>
        <w:pStyle w:val="Answer"/>
      </w:pPr>
      <w:r>
        <w:t>3,0</w:t>
      </w:r>
    </w:p>
    <w:p w14:paraId="64B0B119" w14:textId="77777777" w:rsidR="00AF3EA4" w:rsidRDefault="00AF3EA4" w:rsidP="00AF3EA4">
      <w:pPr>
        <w:pStyle w:val="Answer"/>
      </w:pPr>
      <w:r>
        <w:t>4,1</w:t>
      </w:r>
    </w:p>
    <w:p w14:paraId="6986F521" w14:textId="77777777" w:rsidR="00AF3EA4" w:rsidRDefault="00AF3EA4" w:rsidP="00AF3EA4">
      <w:pPr>
        <w:pStyle w:val="Answer"/>
      </w:pPr>
      <w:r>
        <w:t xml:space="preserve">The reason being that both delegates share a reference to the heap stored variable outer whereas each delegate has its own heap stored variable to hold the captured variable inner. </w:t>
      </w:r>
    </w:p>
    <w:p w14:paraId="7976E626" w14:textId="77777777" w:rsidR="00AF3EA4" w:rsidRDefault="00AF3EA4" w:rsidP="00AF3EA4">
      <w:pPr>
        <w:spacing w:after="160" w:line="259" w:lineRule="auto"/>
        <w:rPr>
          <w:b/>
        </w:rPr>
      </w:pPr>
      <w:r>
        <w:br w:type="page"/>
      </w:r>
    </w:p>
    <w:p w14:paraId="616846F9" w14:textId="77777777" w:rsidR="00AF3EA4" w:rsidRDefault="00AF3EA4" w:rsidP="00AF3EA4">
      <w:pPr>
        <w:pStyle w:val="Question"/>
      </w:pPr>
      <w:r>
        <w:lastRenderedPageBreak/>
        <w:t>What is the output of the following code and why?</w:t>
      </w:r>
    </w:p>
    <w:p w14:paraId="7877B25E" w14:textId="77777777" w:rsidR="00AF3EA4" w:rsidRDefault="00AF3EA4" w:rsidP="00AF3EA4">
      <w:pPr>
        <w:pStyle w:val="SourceCode"/>
      </w:pPr>
      <w:r>
        <w:t>void Main()</w:t>
      </w:r>
    </w:p>
    <w:p w14:paraId="2302C047" w14:textId="77777777" w:rsidR="00AF3EA4" w:rsidRDefault="00AF3EA4" w:rsidP="00AF3EA4">
      <w:pPr>
        <w:pStyle w:val="SourceCode"/>
      </w:pPr>
      <w:r>
        <w:t>{</w:t>
      </w:r>
    </w:p>
    <w:p w14:paraId="3B972EA6" w14:textId="77777777" w:rsidR="00AF3EA4" w:rsidRDefault="00AF3EA4" w:rsidP="00AF3EA4">
      <w:pPr>
        <w:pStyle w:val="SourceCode"/>
      </w:pPr>
      <w:r>
        <w:tab/>
        <w:t>Action a = GetAction();</w:t>
      </w:r>
    </w:p>
    <w:p w14:paraId="31E55B64" w14:textId="77777777" w:rsidR="00AF3EA4" w:rsidRDefault="00AF3EA4" w:rsidP="00AF3EA4">
      <w:pPr>
        <w:pStyle w:val="SourceCode"/>
      </w:pPr>
      <w:r>
        <w:tab/>
        <w:t>a();</w:t>
      </w:r>
    </w:p>
    <w:p w14:paraId="46EFD0F0" w14:textId="77777777" w:rsidR="00AF3EA4" w:rsidRDefault="00AF3EA4" w:rsidP="00AF3EA4">
      <w:pPr>
        <w:pStyle w:val="SourceCode"/>
      </w:pPr>
      <w:r>
        <w:tab/>
        <w:t>a();</w:t>
      </w:r>
    </w:p>
    <w:p w14:paraId="792F5735" w14:textId="77777777" w:rsidR="00AF3EA4" w:rsidRDefault="00AF3EA4" w:rsidP="00AF3EA4">
      <w:pPr>
        <w:pStyle w:val="SourceCode"/>
      </w:pPr>
      <w:r>
        <w:t>}</w:t>
      </w:r>
    </w:p>
    <w:p w14:paraId="28318C29" w14:textId="77777777" w:rsidR="00AF3EA4" w:rsidRDefault="00AF3EA4" w:rsidP="00AF3EA4">
      <w:pPr>
        <w:pStyle w:val="SourceCode"/>
      </w:pPr>
    </w:p>
    <w:p w14:paraId="0FDAB6C5" w14:textId="77777777" w:rsidR="00AF3EA4" w:rsidRDefault="00AF3EA4" w:rsidP="00AF3EA4">
      <w:pPr>
        <w:pStyle w:val="SourceCode"/>
      </w:pPr>
      <w:r>
        <w:t>public static Action GetAction()</w:t>
      </w:r>
    </w:p>
    <w:p w14:paraId="54A26E0B" w14:textId="77777777" w:rsidR="00AF3EA4" w:rsidRDefault="00AF3EA4" w:rsidP="00AF3EA4">
      <w:pPr>
        <w:pStyle w:val="SourceCode"/>
      </w:pPr>
      <w:r>
        <w:t>{</w:t>
      </w:r>
      <w:r>
        <w:tab/>
      </w:r>
    </w:p>
    <w:p w14:paraId="76648AF6" w14:textId="77777777" w:rsidR="00AF3EA4" w:rsidRDefault="00AF3EA4" w:rsidP="00AF3EA4">
      <w:pPr>
        <w:pStyle w:val="SourceCode"/>
      </w:pPr>
      <w:r>
        <w:tab/>
        <w:t>int i = 5;</w:t>
      </w:r>
    </w:p>
    <w:p w14:paraId="0A33FFF3" w14:textId="77777777" w:rsidR="00AF3EA4" w:rsidRDefault="00AF3EA4" w:rsidP="00AF3EA4">
      <w:pPr>
        <w:pStyle w:val="SourceCode"/>
      </w:pPr>
      <w:r>
        <w:tab/>
        <w:t>return () =&gt; Console.WriteLine(++i);</w:t>
      </w:r>
    </w:p>
    <w:p w14:paraId="07EEB511" w14:textId="77777777" w:rsidR="00AF3EA4" w:rsidRDefault="00AF3EA4" w:rsidP="00AF3EA4">
      <w:pPr>
        <w:pStyle w:val="SourceCode"/>
      </w:pPr>
      <w:r>
        <w:t>}</w:t>
      </w:r>
    </w:p>
    <w:p w14:paraId="6BA511F5" w14:textId="77777777" w:rsidR="00AF3EA4" w:rsidRDefault="00AF3EA4" w:rsidP="00AF3EA4">
      <w:pPr>
        <w:pStyle w:val="SourceCode"/>
      </w:pPr>
    </w:p>
    <w:p w14:paraId="36AEDA77" w14:textId="77777777" w:rsidR="00AF3EA4" w:rsidRDefault="00AF3EA4" w:rsidP="00AF3EA4">
      <w:pPr>
        <w:pStyle w:val="Answer"/>
      </w:pPr>
      <w:r>
        <w:t>6</w:t>
      </w:r>
    </w:p>
    <w:p w14:paraId="6CFFE7D0" w14:textId="77777777" w:rsidR="00AF3EA4" w:rsidRDefault="00AF3EA4" w:rsidP="00AF3EA4">
      <w:pPr>
        <w:pStyle w:val="Answer"/>
      </w:pPr>
      <w:r>
        <w:t>7</w:t>
      </w:r>
    </w:p>
    <w:p w14:paraId="306CF593" w14:textId="77777777" w:rsidR="00AF3EA4" w:rsidRDefault="00AF3EA4" w:rsidP="00AF3EA4">
      <w:pPr>
        <w:pStyle w:val="Answer"/>
      </w:pPr>
      <w:r>
        <w:t>The captured variables are stored on the heap and get extended scope. They stay alive until all delegated holding references to them are collected</w:t>
      </w:r>
    </w:p>
    <w:p w14:paraId="5F15C82A" w14:textId="77777777" w:rsidR="00AF3EA4" w:rsidRPr="0003714C" w:rsidRDefault="00AF3EA4" w:rsidP="00AF3EA4">
      <w:pPr>
        <w:pStyle w:val="SourceCode"/>
      </w:pPr>
    </w:p>
    <w:p w14:paraId="61ACE333" w14:textId="77777777" w:rsidR="00AF3EA4" w:rsidRDefault="00AF3EA4" w:rsidP="00AF3EA4">
      <w:pPr>
        <w:pStyle w:val="Question"/>
      </w:pPr>
      <w:r>
        <w:t>What is the point of captured variables?</w:t>
      </w:r>
    </w:p>
    <w:p w14:paraId="4095039A" w14:textId="77777777" w:rsidR="00AF3EA4" w:rsidRPr="006E6681" w:rsidRDefault="00AF3EA4" w:rsidP="00AF3EA4">
      <w:pPr>
        <w:pStyle w:val="Answer"/>
      </w:pPr>
      <w:r>
        <w:t xml:space="preserve">They prevent the need to write custom classes jus to pass in information from the calling scope into a delegate. </w:t>
      </w:r>
    </w:p>
    <w:p w14:paraId="30D3A58B" w14:textId="274A29CB" w:rsidR="004C38E4" w:rsidRDefault="004C38E4" w:rsidP="00AF3EA4">
      <w:pPr>
        <w:pStyle w:val="questionsubsection2"/>
      </w:pPr>
      <w:r>
        <w:t>Class Hierarchies and Function Call</w:t>
      </w:r>
    </w:p>
    <w:p w14:paraId="2C86E5C9" w14:textId="77777777" w:rsidR="00EA55E2" w:rsidRDefault="00EA55E2" w:rsidP="00EA55E2">
      <w:pPr>
        <w:pStyle w:val="Question"/>
      </w:pPr>
      <w:r>
        <w:t>What is meant by polymorphism?</w:t>
      </w:r>
    </w:p>
    <w:p w14:paraId="4E2A1447" w14:textId="77777777" w:rsidR="00EA55E2" w:rsidRPr="003F2E13" w:rsidRDefault="00EA55E2" w:rsidP="00EA55E2">
      <w:pPr>
        <w:pStyle w:val="Answer"/>
      </w:pPr>
      <w:r>
        <w:t>A reference to a base class can refer to an instance of a subclass</w:t>
      </w:r>
    </w:p>
    <w:p w14:paraId="3F58D3D7" w14:textId="77777777" w:rsidR="00EA55E2" w:rsidRDefault="00EA55E2" w:rsidP="00EA55E2">
      <w:pPr>
        <w:rPr>
          <w:b/>
        </w:rPr>
      </w:pPr>
    </w:p>
    <w:p w14:paraId="682DB280" w14:textId="3C3779C3" w:rsidR="00EA55E2" w:rsidRPr="003D10A1" w:rsidRDefault="00EA55E2" w:rsidP="003D10A1">
      <w:pPr>
        <w:pStyle w:val="Question"/>
      </w:pPr>
      <w:r w:rsidRPr="004B3CC1">
        <w:t>Define an interface with one field and one method?</w:t>
      </w:r>
    </w:p>
    <w:p w14:paraId="3C25B509" w14:textId="77777777" w:rsidR="00EA55E2" w:rsidRDefault="00EA55E2" w:rsidP="003D10A1">
      <w:pPr>
        <w:pStyle w:val="SourceCode"/>
      </w:pPr>
      <w:r>
        <w:t xml:space="preserve">  </w:t>
      </w:r>
      <w:r>
        <w:rPr>
          <w:color w:val="0000FF"/>
        </w:rPr>
        <w:t>interface</w:t>
      </w:r>
      <w:r>
        <w:t xml:space="preserve"> Interface1</w:t>
      </w:r>
    </w:p>
    <w:p w14:paraId="0D9F00A0" w14:textId="77777777" w:rsidR="00EA55E2" w:rsidRDefault="00EA55E2" w:rsidP="003D10A1">
      <w:pPr>
        <w:pStyle w:val="SourceCode"/>
      </w:pPr>
      <w:r>
        <w:t xml:space="preserve">  {</w:t>
      </w:r>
    </w:p>
    <w:p w14:paraId="27E7B240" w14:textId="77777777" w:rsidR="00EA55E2" w:rsidRDefault="00EA55E2" w:rsidP="003D10A1">
      <w:pPr>
        <w:pStyle w:val="SourceCode"/>
      </w:pPr>
      <w:r>
        <w:t xml:space="preserve">    </w:t>
      </w:r>
      <w:r>
        <w:rPr>
          <w:color w:val="0000FF"/>
        </w:rPr>
        <w:t>string</w:t>
      </w:r>
      <w:r>
        <w:t xml:space="preserve"> Property { </w:t>
      </w:r>
      <w:r>
        <w:rPr>
          <w:color w:val="0000FF"/>
        </w:rPr>
        <w:t>get</w:t>
      </w:r>
      <w:r>
        <w:t>; }</w:t>
      </w:r>
    </w:p>
    <w:p w14:paraId="7EADF698" w14:textId="77777777" w:rsidR="00EA55E2" w:rsidRDefault="00EA55E2" w:rsidP="003D10A1">
      <w:pPr>
        <w:pStyle w:val="SourceCode"/>
      </w:pPr>
    </w:p>
    <w:p w14:paraId="72DA3202" w14:textId="77777777" w:rsidR="00EA55E2" w:rsidRDefault="00EA55E2" w:rsidP="003D10A1">
      <w:pPr>
        <w:pStyle w:val="SourceCode"/>
      </w:pPr>
      <w:r>
        <w:t xml:space="preserve">    </w:t>
      </w:r>
      <w:r>
        <w:rPr>
          <w:color w:val="0000FF"/>
        </w:rPr>
        <w:t>string</w:t>
      </w:r>
      <w:r>
        <w:t xml:space="preserve"> Method();</w:t>
      </w:r>
    </w:p>
    <w:p w14:paraId="37BD5C41" w14:textId="77777777" w:rsidR="00EA55E2" w:rsidRDefault="00EA55E2" w:rsidP="003D10A1">
      <w:pPr>
        <w:pStyle w:val="SourceCode"/>
      </w:pPr>
      <w:r>
        <w:t xml:space="preserve">  }</w:t>
      </w:r>
    </w:p>
    <w:p w14:paraId="7689083F" w14:textId="77777777" w:rsidR="00EA55E2" w:rsidRPr="004B7798" w:rsidRDefault="00EA55E2" w:rsidP="00EA55E2"/>
    <w:p w14:paraId="781B601A" w14:textId="651D5569" w:rsidR="00EA55E2" w:rsidRPr="005E1AE5" w:rsidRDefault="00EA55E2" w:rsidP="005E1AE5">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4D42B996" w14:textId="77777777" w:rsidR="00EA55E2" w:rsidRDefault="00EA55E2" w:rsidP="005E1AE5">
      <w:pPr>
        <w:pStyle w:val="SourceCode"/>
      </w:pPr>
      <w:r>
        <w:rPr>
          <w:color w:val="0000FF"/>
        </w:rPr>
        <w:t>abstract</w:t>
      </w:r>
      <w:r>
        <w:t xml:space="preserve"> </w:t>
      </w:r>
      <w:r>
        <w:rPr>
          <w:color w:val="0000FF"/>
        </w:rPr>
        <w:t>class</w:t>
      </w:r>
      <w:r>
        <w:t xml:space="preserve"> Abstract : Interface1</w:t>
      </w:r>
    </w:p>
    <w:p w14:paraId="13D68EE1" w14:textId="77777777" w:rsidR="00EA55E2" w:rsidRDefault="00EA55E2" w:rsidP="005E1AE5">
      <w:pPr>
        <w:pStyle w:val="SourceCode"/>
      </w:pPr>
      <w:r>
        <w:t xml:space="preserve">  {</w:t>
      </w:r>
    </w:p>
    <w:p w14:paraId="293409FB" w14:textId="77777777" w:rsidR="00EA55E2" w:rsidRDefault="00EA55E2" w:rsidP="005E1AE5">
      <w:pPr>
        <w:pStyle w:val="SourceCode"/>
      </w:pPr>
      <w:r>
        <w:lastRenderedPageBreak/>
        <w:t xml:space="preserve">    </w:t>
      </w:r>
      <w:r>
        <w:rPr>
          <w:color w:val="0000FF"/>
        </w:rPr>
        <w:t>private</w:t>
      </w:r>
      <w:r>
        <w:t xml:space="preserve"> </w:t>
      </w:r>
      <w:r>
        <w:rPr>
          <w:color w:val="0000FF"/>
        </w:rPr>
        <w:t>string</w:t>
      </w:r>
      <w:r>
        <w:t xml:space="preserve"> _property ;</w:t>
      </w:r>
    </w:p>
    <w:p w14:paraId="4C6FBD85" w14:textId="77777777" w:rsidR="00EA55E2" w:rsidRDefault="00EA55E2" w:rsidP="005E1AE5">
      <w:pPr>
        <w:pStyle w:val="SourceCode"/>
      </w:pPr>
    </w:p>
    <w:p w14:paraId="75C68143" w14:textId="77777777" w:rsidR="00EA55E2" w:rsidRDefault="00EA55E2" w:rsidP="005E1AE5">
      <w:pPr>
        <w:pStyle w:val="SourceCode"/>
      </w:pPr>
      <w:r>
        <w:t xml:space="preserve">    </w:t>
      </w:r>
      <w:r>
        <w:rPr>
          <w:color w:val="0000FF"/>
        </w:rPr>
        <w:t>public</w:t>
      </w:r>
      <w:r>
        <w:t xml:space="preserve"> Abstract(</w:t>
      </w:r>
      <w:r>
        <w:rPr>
          <w:color w:val="0000FF"/>
        </w:rPr>
        <w:t>string</w:t>
      </w:r>
      <w:r>
        <w:t xml:space="preserve"> property_)</w:t>
      </w:r>
    </w:p>
    <w:p w14:paraId="5B59E166" w14:textId="77777777" w:rsidR="00EA55E2" w:rsidRDefault="00EA55E2" w:rsidP="005E1AE5">
      <w:pPr>
        <w:pStyle w:val="SourceCode"/>
      </w:pPr>
      <w:r>
        <w:t xml:space="preserve">    {</w:t>
      </w:r>
    </w:p>
    <w:p w14:paraId="2228DBDA" w14:textId="77777777" w:rsidR="00EA55E2" w:rsidRDefault="00EA55E2" w:rsidP="005E1AE5">
      <w:pPr>
        <w:pStyle w:val="SourceCode"/>
      </w:pPr>
      <w:r>
        <w:t xml:space="preserve">      _property = property_;</w:t>
      </w:r>
    </w:p>
    <w:p w14:paraId="1486ECDA" w14:textId="77777777" w:rsidR="00EA55E2" w:rsidRDefault="00EA55E2" w:rsidP="005E1AE5">
      <w:pPr>
        <w:pStyle w:val="SourceCode"/>
      </w:pPr>
      <w:r>
        <w:t xml:space="preserve">    }</w:t>
      </w:r>
    </w:p>
    <w:p w14:paraId="17391295" w14:textId="77777777" w:rsidR="00EA55E2" w:rsidRDefault="00EA55E2" w:rsidP="005E1AE5">
      <w:pPr>
        <w:pStyle w:val="SourceCode"/>
      </w:pPr>
    </w:p>
    <w:p w14:paraId="038A9821" w14:textId="77777777" w:rsidR="00EA55E2" w:rsidRDefault="00EA55E2" w:rsidP="005E1AE5">
      <w:pPr>
        <w:pStyle w:val="SourceCode"/>
      </w:pPr>
      <w:r>
        <w:t xml:space="preserve">    </w:t>
      </w:r>
      <w:r>
        <w:rPr>
          <w:color w:val="0000FF"/>
        </w:rPr>
        <w:t>public</w:t>
      </w:r>
      <w:r>
        <w:t xml:space="preserve"> </w:t>
      </w:r>
      <w:r>
        <w:rPr>
          <w:color w:val="0000FF"/>
        </w:rPr>
        <w:t>string</w:t>
      </w:r>
      <w:r>
        <w:t xml:space="preserve"> Property</w:t>
      </w:r>
    </w:p>
    <w:p w14:paraId="76FACDBA" w14:textId="77777777" w:rsidR="00EA55E2" w:rsidRDefault="00EA55E2" w:rsidP="005E1AE5">
      <w:pPr>
        <w:pStyle w:val="SourceCode"/>
      </w:pPr>
      <w:r>
        <w:t xml:space="preserve">    {</w:t>
      </w:r>
    </w:p>
    <w:p w14:paraId="0EB34B10" w14:textId="77777777" w:rsidR="00EA55E2" w:rsidRDefault="00EA55E2" w:rsidP="005E1AE5">
      <w:pPr>
        <w:pStyle w:val="SourceCode"/>
      </w:pPr>
      <w:r>
        <w:t xml:space="preserve">      </w:t>
      </w:r>
      <w:r>
        <w:rPr>
          <w:color w:val="0000FF"/>
        </w:rPr>
        <w:t>get</w:t>
      </w:r>
      <w:r>
        <w:t xml:space="preserve"> { </w:t>
      </w:r>
      <w:r>
        <w:rPr>
          <w:color w:val="0000FF"/>
        </w:rPr>
        <w:t>return</w:t>
      </w:r>
      <w:r>
        <w:t xml:space="preserve"> _property; }</w:t>
      </w:r>
    </w:p>
    <w:p w14:paraId="0F536D45" w14:textId="77777777" w:rsidR="00EA55E2" w:rsidRDefault="00EA55E2" w:rsidP="005E1AE5">
      <w:pPr>
        <w:pStyle w:val="SourceCode"/>
      </w:pPr>
      <w:r>
        <w:t xml:space="preserve">    }</w:t>
      </w:r>
    </w:p>
    <w:p w14:paraId="0E93BC59" w14:textId="77777777" w:rsidR="00EA55E2" w:rsidRDefault="00EA55E2" w:rsidP="005E1AE5">
      <w:pPr>
        <w:pStyle w:val="SourceCode"/>
      </w:pPr>
    </w:p>
    <w:p w14:paraId="54AD525C" w14:textId="77777777" w:rsidR="00EA55E2" w:rsidRDefault="00EA55E2" w:rsidP="005E1AE5">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183D7DD3" w14:textId="77777777" w:rsidR="00EA55E2" w:rsidRDefault="00EA55E2" w:rsidP="005E1AE5">
      <w:pPr>
        <w:pStyle w:val="SourceCode"/>
      </w:pPr>
      <w:r>
        <w:t xml:space="preserve">  }</w:t>
      </w:r>
    </w:p>
    <w:p w14:paraId="0A10B86F" w14:textId="77777777" w:rsidR="00EA55E2" w:rsidRDefault="00EA55E2" w:rsidP="004D2D88">
      <w:pPr>
        <w:pStyle w:val="Question"/>
        <w:rPr>
          <w:noProof/>
        </w:rPr>
      </w:pPr>
    </w:p>
    <w:p w14:paraId="57D6F2B8" w14:textId="2B8AEB4F" w:rsidR="00EA55E2" w:rsidRPr="004D2D88" w:rsidRDefault="00EA55E2" w:rsidP="004D2D88">
      <w:pPr>
        <w:pStyle w:val="Question"/>
      </w:pPr>
      <w:r>
        <w:t>Now create a concrete subclass of the abstract class</w:t>
      </w:r>
    </w:p>
    <w:p w14:paraId="6C2A63F1" w14:textId="77777777" w:rsidR="00EA55E2" w:rsidRDefault="00EA55E2" w:rsidP="004D2D88">
      <w:pPr>
        <w:pStyle w:val="SourceCode"/>
      </w:pPr>
      <w:r>
        <w:t xml:space="preserve">  </w:t>
      </w:r>
      <w:r>
        <w:rPr>
          <w:color w:val="0000FF"/>
        </w:rPr>
        <w:t>class</w:t>
      </w:r>
      <w:r>
        <w:t xml:space="preserve"> Concrete : Abstract</w:t>
      </w:r>
    </w:p>
    <w:p w14:paraId="3149125B" w14:textId="77777777" w:rsidR="00EA55E2" w:rsidRDefault="00EA55E2" w:rsidP="004D2D88">
      <w:pPr>
        <w:pStyle w:val="SourceCode"/>
      </w:pPr>
      <w:r>
        <w:t xml:space="preserve">  {</w:t>
      </w:r>
    </w:p>
    <w:p w14:paraId="5B5205FF" w14:textId="77777777" w:rsidR="00EA55E2" w:rsidRDefault="00EA55E2" w:rsidP="004D2D88">
      <w:pPr>
        <w:pStyle w:val="SourceCode"/>
      </w:pPr>
      <w:r>
        <w:t xml:space="preserve">    </w:t>
      </w:r>
      <w:r>
        <w:rPr>
          <w:color w:val="0000FF"/>
        </w:rPr>
        <w:t>public</w:t>
      </w:r>
      <w:r>
        <w:t xml:space="preserve"> Concrete(</w:t>
      </w:r>
      <w:r>
        <w:rPr>
          <w:color w:val="0000FF"/>
        </w:rPr>
        <w:t>string</w:t>
      </w:r>
      <w:r>
        <w:t xml:space="preserve"> aString)</w:t>
      </w:r>
    </w:p>
    <w:p w14:paraId="74BCF8C7" w14:textId="77777777" w:rsidR="00EA55E2" w:rsidRDefault="00EA55E2" w:rsidP="004D2D88">
      <w:pPr>
        <w:pStyle w:val="SourceCode"/>
      </w:pPr>
      <w:r>
        <w:t xml:space="preserve">      : </w:t>
      </w:r>
      <w:r>
        <w:rPr>
          <w:color w:val="0000FF"/>
        </w:rPr>
        <w:t>base</w:t>
      </w:r>
      <w:r>
        <w:t>(aString)</w:t>
      </w:r>
    </w:p>
    <w:p w14:paraId="10A0CEC6" w14:textId="77777777" w:rsidR="00EA55E2" w:rsidRDefault="00EA55E2" w:rsidP="004D2D88">
      <w:pPr>
        <w:pStyle w:val="SourceCode"/>
      </w:pPr>
      <w:r>
        <w:t xml:space="preserve">    {</w:t>
      </w:r>
    </w:p>
    <w:p w14:paraId="04294BBD" w14:textId="77777777" w:rsidR="00EA55E2" w:rsidRDefault="00EA55E2" w:rsidP="004D2D88">
      <w:pPr>
        <w:pStyle w:val="SourceCode"/>
      </w:pPr>
      <w:r>
        <w:t xml:space="preserve">    }</w:t>
      </w:r>
    </w:p>
    <w:p w14:paraId="3F4B41EA" w14:textId="77777777" w:rsidR="00EA55E2" w:rsidRDefault="00EA55E2" w:rsidP="004D2D88">
      <w:pPr>
        <w:pStyle w:val="SourceCode"/>
      </w:pPr>
    </w:p>
    <w:p w14:paraId="452C86F3" w14:textId="77777777" w:rsidR="00EA55E2" w:rsidRDefault="00EA55E2" w:rsidP="004D2D88">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841E30E" w14:textId="77777777" w:rsidR="00EA55E2" w:rsidRDefault="00EA55E2" w:rsidP="004D2D88">
      <w:pPr>
        <w:pStyle w:val="SourceCode"/>
      </w:pPr>
      <w:r>
        <w:t xml:space="preserve">    {</w:t>
      </w:r>
    </w:p>
    <w:p w14:paraId="72B07490" w14:textId="77777777" w:rsidR="00EA55E2" w:rsidRDefault="00EA55E2" w:rsidP="004D2D88">
      <w:pPr>
        <w:pStyle w:val="SourceCode"/>
      </w:pPr>
      <w:r>
        <w:t xml:space="preserve">      </w:t>
      </w:r>
      <w:r>
        <w:rPr>
          <w:color w:val="0000FF"/>
        </w:rPr>
        <w:t>return</w:t>
      </w:r>
      <w:r>
        <w:t xml:space="preserve"> </w:t>
      </w:r>
      <w:r>
        <w:rPr>
          <w:color w:val="0000FF"/>
        </w:rPr>
        <w:t>null</w:t>
      </w:r>
      <w:r>
        <w:t>;</w:t>
      </w:r>
    </w:p>
    <w:p w14:paraId="7674A867" w14:textId="77777777" w:rsidR="00EA55E2" w:rsidRDefault="00EA55E2" w:rsidP="004D2D88">
      <w:pPr>
        <w:pStyle w:val="SourceCode"/>
      </w:pPr>
      <w:r>
        <w:t xml:space="preserve">    }</w:t>
      </w:r>
    </w:p>
    <w:p w14:paraId="746D6D6D" w14:textId="77777777" w:rsidR="00EA55E2" w:rsidRDefault="00EA55E2" w:rsidP="004D2D88">
      <w:pPr>
        <w:pStyle w:val="SourceCode"/>
        <w:rPr>
          <w:b/>
        </w:rPr>
      </w:pPr>
      <w:r>
        <w:t xml:space="preserve">  }</w:t>
      </w:r>
    </w:p>
    <w:p w14:paraId="250BF219" w14:textId="77777777" w:rsidR="00EA55E2" w:rsidRDefault="00EA55E2" w:rsidP="00EA55E2">
      <w:pPr>
        <w:rPr>
          <w:b/>
        </w:rPr>
      </w:pPr>
    </w:p>
    <w:p w14:paraId="4B381380" w14:textId="15C79A23" w:rsidR="00EA55E2" w:rsidRPr="00075B73" w:rsidRDefault="00EA55E2" w:rsidP="00075B73">
      <w:pPr>
        <w:pStyle w:val="Question"/>
      </w:pPr>
      <w:r>
        <w:br w:type="page"/>
      </w:r>
      <w:r>
        <w:lastRenderedPageBreak/>
        <w:t>Finally add a second constructor that take two arguments and calls the existing constructor?</w:t>
      </w:r>
    </w:p>
    <w:p w14:paraId="4150EC0B" w14:textId="77777777" w:rsidR="00EA55E2" w:rsidRDefault="00EA55E2" w:rsidP="00075B73">
      <w:pPr>
        <w:pStyle w:val="SourceCode"/>
      </w:pPr>
      <w:r>
        <w:t xml:space="preserve">  </w:t>
      </w:r>
      <w:r>
        <w:rPr>
          <w:color w:val="0000FF"/>
        </w:rPr>
        <w:t>class</w:t>
      </w:r>
      <w:r>
        <w:t xml:space="preserve"> Concrete : Abstract</w:t>
      </w:r>
    </w:p>
    <w:p w14:paraId="587C33F7" w14:textId="77777777" w:rsidR="00EA55E2" w:rsidRDefault="00EA55E2" w:rsidP="00075B73">
      <w:pPr>
        <w:pStyle w:val="SourceCode"/>
      </w:pPr>
      <w:r>
        <w:t xml:space="preserve">  {</w:t>
      </w:r>
    </w:p>
    <w:p w14:paraId="2FE27FFF" w14:textId="77777777" w:rsidR="00EA55E2" w:rsidRDefault="00EA55E2" w:rsidP="00075B73">
      <w:pPr>
        <w:pStyle w:val="SourceCode"/>
      </w:pPr>
      <w:r>
        <w:t xml:space="preserve">    </w:t>
      </w:r>
      <w:r>
        <w:rPr>
          <w:color w:val="0000FF"/>
        </w:rPr>
        <w:t>public</w:t>
      </w:r>
      <w:r>
        <w:t xml:space="preserve"> Concrete(</w:t>
      </w:r>
      <w:r>
        <w:rPr>
          <w:color w:val="0000FF"/>
        </w:rPr>
        <w:t>string</w:t>
      </w:r>
      <w:r>
        <w:t xml:space="preserve"> aString)</w:t>
      </w:r>
    </w:p>
    <w:p w14:paraId="1F551761" w14:textId="77777777" w:rsidR="00EA55E2" w:rsidRDefault="00EA55E2" w:rsidP="00075B73">
      <w:pPr>
        <w:pStyle w:val="SourceCode"/>
      </w:pPr>
      <w:r>
        <w:t xml:space="preserve">      : </w:t>
      </w:r>
      <w:r>
        <w:rPr>
          <w:color w:val="0000FF"/>
        </w:rPr>
        <w:t>base</w:t>
      </w:r>
      <w:r>
        <w:t>(aString)</w:t>
      </w:r>
    </w:p>
    <w:p w14:paraId="1E6EB17E" w14:textId="77777777" w:rsidR="00EA55E2" w:rsidRDefault="00EA55E2" w:rsidP="00075B73">
      <w:pPr>
        <w:pStyle w:val="SourceCode"/>
      </w:pPr>
      <w:r>
        <w:t xml:space="preserve">    {</w:t>
      </w:r>
    </w:p>
    <w:p w14:paraId="179BECAB" w14:textId="77777777" w:rsidR="00EA55E2" w:rsidRDefault="00EA55E2" w:rsidP="00075B73">
      <w:pPr>
        <w:pStyle w:val="SourceCode"/>
      </w:pPr>
      <w:r>
        <w:t xml:space="preserve">    }</w:t>
      </w:r>
    </w:p>
    <w:p w14:paraId="53D310F2" w14:textId="77777777" w:rsidR="00EA55E2" w:rsidRDefault="00EA55E2" w:rsidP="00075B73">
      <w:pPr>
        <w:pStyle w:val="SourceCode"/>
      </w:pPr>
    </w:p>
    <w:p w14:paraId="633DEFED" w14:textId="77777777" w:rsidR="00EA55E2" w:rsidRDefault="00EA55E2" w:rsidP="00075B73">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A2A3309" w14:textId="77777777" w:rsidR="00EA55E2" w:rsidRDefault="00EA55E2" w:rsidP="00075B73">
      <w:pPr>
        <w:pStyle w:val="SourceCode"/>
      </w:pPr>
      <w:r>
        <w:t xml:space="preserve">    {</w:t>
      </w:r>
    </w:p>
    <w:p w14:paraId="1FF4B53E" w14:textId="77777777" w:rsidR="00EA55E2" w:rsidRDefault="00EA55E2" w:rsidP="00075B73">
      <w:pPr>
        <w:pStyle w:val="SourceCode"/>
      </w:pPr>
      <w:r>
        <w:t xml:space="preserve">      </w:t>
      </w:r>
      <w:r>
        <w:rPr>
          <w:color w:val="0000FF"/>
        </w:rPr>
        <w:t>return</w:t>
      </w:r>
      <w:r>
        <w:t xml:space="preserve"> </w:t>
      </w:r>
      <w:r>
        <w:rPr>
          <w:color w:val="0000FF"/>
        </w:rPr>
        <w:t>null</w:t>
      </w:r>
      <w:r>
        <w:t>;</w:t>
      </w:r>
    </w:p>
    <w:p w14:paraId="09D9BE41" w14:textId="77777777" w:rsidR="00EA55E2" w:rsidRDefault="00EA55E2" w:rsidP="00075B73">
      <w:pPr>
        <w:pStyle w:val="SourceCode"/>
      </w:pPr>
      <w:r>
        <w:t xml:space="preserve">    }</w:t>
      </w:r>
    </w:p>
    <w:p w14:paraId="016475F8" w14:textId="77777777" w:rsidR="00EA55E2" w:rsidRDefault="00EA55E2" w:rsidP="00075B73">
      <w:pPr>
        <w:pStyle w:val="SourceCode"/>
        <w:rPr>
          <w:b/>
        </w:rPr>
      </w:pPr>
      <w:r>
        <w:t xml:space="preserve">  }</w:t>
      </w:r>
    </w:p>
    <w:p w14:paraId="060E60F9" w14:textId="77777777" w:rsidR="00EA55E2" w:rsidRDefault="00EA55E2" w:rsidP="00EA55E2">
      <w:pPr>
        <w:rPr>
          <w:b/>
        </w:rPr>
      </w:pPr>
    </w:p>
    <w:p w14:paraId="70AAD492" w14:textId="77777777" w:rsidR="00EA55E2" w:rsidRDefault="00EA55E2" w:rsidP="00D64A60">
      <w:pPr>
        <w:pStyle w:val="Question"/>
      </w:pPr>
      <w:r>
        <w:t>What is output from the following code?</w:t>
      </w:r>
    </w:p>
    <w:p w14:paraId="64A9DF81" w14:textId="77777777" w:rsidR="00EA55E2" w:rsidRDefault="00EA55E2" w:rsidP="00D64A60">
      <w:pPr>
        <w:pStyle w:val="SourceCode"/>
        <w:rPr>
          <w:color w:val="2B91AF"/>
        </w:rPr>
      </w:pPr>
      <w:r>
        <w:t xml:space="preserve">public class </w:t>
      </w:r>
      <w:r>
        <w:rPr>
          <w:color w:val="2B91AF"/>
        </w:rPr>
        <w:t>BaseClass</w:t>
      </w:r>
    </w:p>
    <w:p w14:paraId="63F03931" w14:textId="77777777" w:rsidR="00EA55E2" w:rsidRDefault="00EA55E2" w:rsidP="00D64A60">
      <w:pPr>
        <w:pStyle w:val="SourceCode"/>
      </w:pPr>
      <w:r>
        <w:t xml:space="preserve">  {</w:t>
      </w:r>
    </w:p>
    <w:p w14:paraId="11CF0B22" w14:textId="77777777" w:rsidR="00EA55E2" w:rsidRDefault="00EA55E2" w:rsidP="00D64A60">
      <w:pPr>
        <w:pStyle w:val="SourceCode"/>
      </w:pPr>
      <w:r>
        <w:t xml:space="preserve">    public virtual void Foo() { </w:t>
      </w:r>
      <w:r>
        <w:rPr>
          <w:color w:val="2B91AF"/>
        </w:rPr>
        <w:t>Console</w:t>
      </w:r>
      <w:r>
        <w:t>.WriteLine(</w:t>
      </w:r>
      <w:r>
        <w:rPr>
          <w:color w:val="A31515"/>
        </w:rPr>
        <w:t>"BaseClass.Foo"</w:t>
      </w:r>
      <w:r>
        <w:t>); }</w:t>
      </w:r>
    </w:p>
    <w:p w14:paraId="4EEAD445" w14:textId="77777777" w:rsidR="00EA55E2" w:rsidRDefault="00EA55E2" w:rsidP="00D64A60">
      <w:pPr>
        <w:pStyle w:val="SourceCode"/>
      </w:pPr>
      <w:r>
        <w:t xml:space="preserve">  }</w:t>
      </w:r>
    </w:p>
    <w:p w14:paraId="21DE2865" w14:textId="77777777" w:rsidR="00EA55E2" w:rsidRDefault="00EA55E2" w:rsidP="00D64A60">
      <w:pPr>
        <w:pStyle w:val="SourceCode"/>
      </w:pPr>
    </w:p>
    <w:p w14:paraId="62C06F8C" w14:textId="77777777" w:rsidR="00EA55E2" w:rsidRDefault="00EA55E2" w:rsidP="00D64A60">
      <w:pPr>
        <w:pStyle w:val="SourceCode"/>
        <w:rPr>
          <w:color w:val="2B91AF"/>
        </w:rPr>
      </w:pPr>
      <w:r>
        <w:t xml:space="preserve">  public class </w:t>
      </w:r>
      <w:r>
        <w:rPr>
          <w:color w:val="2B91AF"/>
        </w:rPr>
        <w:t>Overrider</w:t>
      </w:r>
      <w:r>
        <w:t xml:space="preserve"> : </w:t>
      </w:r>
      <w:r>
        <w:rPr>
          <w:color w:val="2B91AF"/>
        </w:rPr>
        <w:t>BaseClass</w:t>
      </w:r>
    </w:p>
    <w:p w14:paraId="0B844B4B" w14:textId="77777777" w:rsidR="00EA55E2" w:rsidRDefault="00EA55E2" w:rsidP="00D64A60">
      <w:pPr>
        <w:pStyle w:val="SourceCode"/>
      </w:pPr>
      <w:r>
        <w:t xml:space="preserve">  {</w:t>
      </w:r>
    </w:p>
    <w:p w14:paraId="6D493244" w14:textId="77777777" w:rsidR="00EA55E2" w:rsidRDefault="00EA55E2" w:rsidP="00D64A60">
      <w:pPr>
        <w:pStyle w:val="SourceCode"/>
      </w:pPr>
      <w:r>
        <w:t xml:space="preserve">    public override void Foo() { </w:t>
      </w:r>
      <w:r>
        <w:rPr>
          <w:color w:val="2B91AF"/>
        </w:rPr>
        <w:t>Console</w:t>
      </w:r>
      <w:r>
        <w:t>.WriteLine(</w:t>
      </w:r>
      <w:r>
        <w:rPr>
          <w:color w:val="A31515"/>
        </w:rPr>
        <w:t>"Overrider.Foo"</w:t>
      </w:r>
      <w:r>
        <w:t>); }</w:t>
      </w:r>
    </w:p>
    <w:p w14:paraId="2C1A597C" w14:textId="77777777" w:rsidR="00EA55E2" w:rsidRDefault="00EA55E2" w:rsidP="00D64A60">
      <w:pPr>
        <w:pStyle w:val="SourceCode"/>
      </w:pPr>
      <w:r>
        <w:t xml:space="preserve">  }</w:t>
      </w:r>
    </w:p>
    <w:p w14:paraId="09E7AA6A" w14:textId="77777777" w:rsidR="00EA55E2" w:rsidRDefault="00EA55E2" w:rsidP="00D64A60">
      <w:pPr>
        <w:pStyle w:val="SourceCode"/>
      </w:pPr>
    </w:p>
    <w:p w14:paraId="1781591C" w14:textId="77777777" w:rsidR="00EA55E2" w:rsidRDefault="00EA55E2" w:rsidP="00D64A60">
      <w:pPr>
        <w:pStyle w:val="SourceCode"/>
        <w:rPr>
          <w:color w:val="2B91AF"/>
        </w:rPr>
      </w:pPr>
      <w:r>
        <w:t xml:space="preserve">  public class </w:t>
      </w:r>
      <w:r>
        <w:rPr>
          <w:color w:val="2B91AF"/>
        </w:rPr>
        <w:t>Hider</w:t>
      </w:r>
      <w:r>
        <w:t xml:space="preserve"> : </w:t>
      </w:r>
      <w:r>
        <w:rPr>
          <w:color w:val="2B91AF"/>
        </w:rPr>
        <w:t>Overrider</w:t>
      </w:r>
    </w:p>
    <w:p w14:paraId="58444E47" w14:textId="77777777" w:rsidR="00EA55E2" w:rsidRDefault="00EA55E2" w:rsidP="00D64A60">
      <w:pPr>
        <w:pStyle w:val="SourceCode"/>
      </w:pPr>
      <w:r>
        <w:t xml:space="preserve">  {</w:t>
      </w:r>
    </w:p>
    <w:p w14:paraId="4F7BE218" w14:textId="77777777" w:rsidR="00EA55E2" w:rsidRDefault="00EA55E2" w:rsidP="00D64A60">
      <w:pPr>
        <w:pStyle w:val="SourceCode"/>
      </w:pPr>
      <w:r>
        <w:t xml:space="preserve">    public new void Foo() { </w:t>
      </w:r>
      <w:r>
        <w:rPr>
          <w:color w:val="2B91AF"/>
        </w:rPr>
        <w:t>Console</w:t>
      </w:r>
      <w:r>
        <w:t>.WriteLine(</w:t>
      </w:r>
      <w:r>
        <w:rPr>
          <w:color w:val="A31515"/>
        </w:rPr>
        <w:t>"Hider.Foo"</w:t>
      </w:r>
      <w:r>
        <w:t>); }</w:t>
      </w:r>
    </w:p>
    <w:p w14:paraId="5E9D8690" w14:textId="77777777" w:rsidR="00EA55E2" w:rsidRDefault="00EA55E2" w:rsidP="00D64A60">
      <w:pPr>
        <w:pStyle w:val="SourceCode"/>
      </w:pPr>
      <w:r>
        <w:t xml:space="preserve">  }</w:t>
      </w:r>
    </w:p>
    <w:p w14:paraId="5C4025F7" w14:textId="77777777" w:rsidR="00EA55E2" w:rsidRDefault="00EA55E2" w:rsidP="00D64A60">
      <w:pPr>
        <w:pStyle w:val="SourceCode"/>
      </w:pPr>
    </w:p>
    <w:p w14:paraId="23FD64E6" w14:textId="77777777" w:rsidR="00EA55E2" w:rsidRDefault="00EA55E2" w:rsidP="00D64A60">
      <w:pPr>
        <w:pStyle w:val="SourceCode"/>
        <w:rPr>
          <w:color w:val="2B91AF"/>
        </w:rPr>
      </w:pPr>
      <w:r>
        <w:t xml:space="preserve">  public class </w:t>
      </w:r>
      <w:r>
        <w:rPr>
          <w:color w:val="2B91AF"/>
        </w:rPr>
        <w:t>MainClass</w:t>
      </w:r>
    </w:p>
    <w:p w14:paraId="4B14A22C" w14:textId="77777777" w:rsidR="00EA55E2" w:rsidRDefault="00EA55E2" w:rsidP="00D64A60">
      <w:pPr>
        <w:pStyle w:val="SourceCode"/>
      </w:pPr>
      <w:r>
        <w:t xml:space="preserve">  {</w:t>
      </w:r>
    </w:p>
    <w:p w14:paraId="719E4AEC" w14:textId="77777777" w:rsidR="00EA55E2" w:rsidRDefault="00EA55E2" w:rsidP="00D64A60">
      <w:pPr>
        <w:pStyle w:val="SourceCode"/>
      </w:pPr>
      <w:r>
        <w:t xml:space="preserve">    public static void MainMethod()</w:t>
      </w:r>
    </w:p>
    <w:p w14:paraId="60AD30E0" w14:textId="77777777" w:rsidR="00EA55E2" w:rsidRDefault="00EA55E2" w:rsidP="00D64A60">
      <w:pPr>
        <w:pStyle w:val="SourceCode"/>
      </w:pPr>
      <w:r>
        <w:t xml:space="preserve">    {</w:t>
      </w:r>
    </w:p>
    <w:p w14:paraId="6F38E600" w14:textId="77777777" w:rsidR="00EA55E2" w:rsidRDefault="00EA55E2" w:rsidP="00D64A60">
      <w:pPr>
        <w:pStyle w:val="SourceCode"/>
      </w:pPr>
      <w:r>
        <w:t xml:space="preserve">      </w:t>
      </w:r>
      <w:r>
        <w:rPr>
          <w:color w:val="2B91AF"/>
        </w:rPr>
        <w:t>Overrider</w:t>
      </w:r>
      <w:r>
        <w:t xml:space="preserve"> over = new </w:t>
      </w:r>
      <w:r>
        <w:rPr>
          <w:color w:val="2B91AF"/>
        </w:rPr>
        <w:t>Overrider</w:t>
      </w:r>
      <w:r>
        <w:t>();</w:t>
      </w:r>
    </w:p>
    <w:p w14:paraId="74DC8C07" w14:textId="77777777" w:rsidR="00EA55E2" w:rsidRDefault="00EA55E2" w:rsidP="00D64A60">
      <w:pPr>
        <w:pStyle w:val="SourceCode"/>
      </w:pPr>
      <w:r>
        <w:t xml:space="preserve">      </w:t>
      </w:r>
      <w:r>
        <w:rPr>
          <w:color w:val="2B91AF"/>
        </w:rPr>
        <w:t>BaseClass</w:t>
      </w:r>
      <w:r>
        <w:t xml:space="preserve"> b1 = over;</w:t>
      </w:r>
    </w:p>
    <w:p w14:paraId="4BF4D676" w14:textId="77777777" w:rsidR="00EA55E2" w:rsidRDefault="00EA55E2" w:rsidP="00D64A60">
      <w:pPr>
        <w:pStyle w:val="SourceCode"/>
      </w:pPr>
    </w:p>
    <w:p w14:paraId="0AD458B1" w14:textId="77777777" w:rsidR="00EA55E2" w:rsidRDefault="00EA55E2" w:rsidP="00D64A60">
      <w:pPr>
        <w:pStyle w:val="SourceCode"/>
      </w:pPr>
      <w:r>
        <w:t xml:space="preserve">      over.Foo();</w:t>
      </w:r>
    </w:p>
    <w:p w14:paraId="0F5B4064" w14:textId="77777777" w:rsidR="00EA55E2" w:rsidRDefault="00EA55E2" w:rsidP="00D64A60">
      <w:pPr>
        <w:pStyle w:val="SourceCode"/>
      </w:pPr>
      <w:r>
        <w:t xml:space="preserve">      b1.Foo();</w:t>
      </w:r>
    </w:p>
    <w:p w14:paraId="3AC1F7BF" w14:textId="77777777" w:rsidR="00EA55E2" w:rsidRDefault="00EA55E2" w:rsidP="00D64A60">
      <w:pPr>
        <w:pStyle w:val="SourceCode"/>
      </w:pPr>
    </w:p>
    <w:p w14:paraId="3E4A35CD" w14:textId="77777777" w:rsidR="00EA55E2" w:rsidRDefault="00EA55E2" w:rsidP="00D64A60">
      <w:pPr>
        <w:pStyle w:val="SourceCode"/>
      </w:pPr>
      <w:r>
        <w:t xml:space="preserve">      </w:t>
      </w:r>
      <w:r>
        <w:rPr>
          <w:color w:val="2B91AF"/>
        </w:rPr>
        <w:t>Hider</w:t>
      </w:r>
      <w:r>
        <w:t xml:space="preserve"> h = new </w:t>
      </w:r>
      <w:r>
        <w:rPr>
          <w:color w:val="2B91AF"/>
        </w:rPr>
        <w:t>Hider</w:t>
      </w:r>
      <w:r>
        <w:t>();</w:t>
      </w:r>
    </w:p>
    <w:p w14:paraId="3FFEC407" w14:textId="77777777" w:rsidR="00EA55E2" w:rsidRDefault="00EA55E2" w:rsidP="00D64A60">
      <w:pPr>
        <w:pStyle w:val="SourceCode"/>
      </w:pPr>
      <w:r>
        <w:t xml:space="preserve">      </w:t>
      </w:r>
      <w:r>
        <w:rPr>
          <w:color w:val="2B91AF"/>
        </w:rPr>
        <w:t>BaseClass</w:t>
      </w:r>
      <w:r>
        <w:t xml:space="preserve"> b2 = h;</w:t>
      </w:r>
    </w:p>
    <w:p w14:paraId="2BB3101E" w14:textId="77777777" w:rsidR="00EA55E2" w:rsidRDefault="00EA55E2" w:rsidP="00D64A60">
      <w:pPr>
        <w:pStyle w:val="SourceCode"/>
      </w:pPr>
      <w:r>
        <w:t xml:space="preserve">      h.Foo();</w:t>
      </w:r>
    </w:p>
    <w:p w14:paraId="0F7E24FF" w14:textId="77777777" w:rsidR="00EA55E2" w:rsidRDefault="00EA55E2" w:rsidP="00D64A60">
      <w:pPr>
        <w:pStyle w:val="SourceCode"/>
      </w:pPr>
      <w:r>
        <w:t xml:space="preserve">      b2.Foo();</w:t>
      </w:r>
    </w:p>
    <w:p w14:paraId="755DF2CC" w14:textId="77777777" w:rsidR="00EA55E2" w:rsidRDefault="00EA55E2" w:rsidP="00D64A60">
      <w:pPr>
        <w:pStyle w:val="SourceCode"/>
      </w:pPr>
      <w:r>
        <w:t xml:space="preserve">    }</w:t>
      </w:r>
    </w:p>
    <w:p w14:paraId="303863BD" w14:textId="77777777" w:rsidR="00EA55E2" w:rsidRDefault="00EA55E2" w:rsidP="00D64A60">
      <w:pPr>
        <w:pStyle w:val="SourceCode"/>
        <w:rPr>
          <w:b/>
        </w:rPr>
      </w:pPr>
      <w:r>
        <w:t xml:space="preserve">  }</w:t>
      </w:r>
    </w:p>
    <w:p w14:paraId="7E57053A" w14:textId="77777777" w:rsidR="00EA55E2" w:rsidRDefault="00EA55E2" w:rsidP="00EA55E2">
      <w:pPr>
        <w:rPr>
          <w:b/>
        </w:rPr>
      </w:pPr>
    </w:p>
    <w:p w14:paraId="6B706B6B" w14:textId="77777777" w:rsidR="00EA55E2" w:rsidRPr="00827F39" w:rsidRDefault="00EA55E2" w:rsidP="00827F39">
      <w:pPr>
        <w:pStyle w:val="Question"/>
      </w:pPr>
      <w:r w:rsidRPr="00827F39">
        <w:t>What are the two uses of the base keyword?</w:t>
      </w:r>
    </w:p>
    <w:p w14:paraId="52D5D0B2" w14:textId="77777777" w:rsidR="00EA55E2" w:rsidRPr="00A54EB7" w:rsidRDefault="00EA55E2" w:rsidP="00827F39">
      <w:pPr>
        <w:pStyle w:val="Answer"/>
        <w:rPr>
          <w:b/>
        </w:rPr>
      </w:pPr>
      <w:r>
        <w:lastRenderedPageBreak/>
        <w:t>Accessing a overridden function member from the subclass</w:t>
      </w:r>
    </w:p>
    <w:p w14:paraId="6FB41AFF" w14:textId="77777777" w:rsidR="00EA55E2" w:rsidRPr="00A87B98" w:rsidRDefault="00EA55E2" w:rsidP="00827F39">
      <w:pPr>
        <w:pStyle w:val="Answer"/>
        <w:rPr>
          <w:b/>
        </w:rPr>
      </w:pPr>
      <w:r>
        <w:t>Calling a base class constructor</w:t>
      </w:r>
    </w:p>
    <w:p w14:paraId="6B7C9CC6" w14:textId="77777777" w:rsidR="00EA55E2" w:rsidRDefault="00EA55E2" w:rsidP="00EA55E2"/>
    <w:p w14:paraId="269746C0" w14:textId="77777777" w:rsidR="00EA55E2" w:rsidRDefault="00EA55E2" w:rsidP="006E7D19">
      <w:pPr>
        <w:pStyle w:val="Question"/>
      </w:pPr>
      <w:r>
        <w:t>What happens if a sub-class constructor omits the base keyword?</w:t>
      </w:r>
    </w:p>
    <w:p w14:paraId="1482001B" w14:textId="77777777" w:rsidR="00EA55E2" w:rsidRPr="00A87B98" w:rsidRDefault="00EA55E2" w:rsidP="006E7D19">
      <w:pPr>
        <w:pStyle w:val="Answer"/>
      </w:pPr>
      <w:r>
        <w:t>The base types parameterless constructor will be called</w:t>
      </w:r>
    </w:p>
    <w:p w14:paraId="5A4AC2CE" w14:textId="77777777" w:rsidR="00EA55E2" w:rsidRDefault="00EA55E2" w:rsidP="00EA55E2">
      <w:pPr>
        <w:rPr>
          <w:b/>
        </w:rPr>
      </w:pPr>
    </w:p>
    <w:p w14:paraId="01203F1E" w14:textId="77777777" w:rsidR="00EA55E2" w:rsidRDefault="00EA55E2" w:rsidP="006E7D19">
      <w:pPr>
        <w:pStyle w:val="Question"/>
      </w:pPr>
      <w:r>
        <w:t>What happens if the base class doesn’t have a parameterless constructor?</w:t>
      </w:r>
    </w:p>
    <w:p w14:paraId="4D22130D" w14:textId="77777777" w:rsidR="00EA55E2" w:rsidRPr="00491454" w:rsidRDefault="00EA55E2" w:rsidP="006E7D19">
      <w:pPr>
        <w:pStyle w:val="Answer"/>
      </w:pPr>
      <w:r>
        <w:t>The subclass constructor is forced use the base keyword explicitly to choose a base constructor</w:t>
      </w:r>
    </w:p>
    <w:p w14:paraId="2F41B98F" w14:textId="77777777" w:rsidR="00EA55E2" w:rsidRDefault="00EA55E2" w:rsidP="00EA55E2"/>
    <w:p w14:paraId="07786E1B" w14:textId="77777777" w:rsidR="00EA55E2" w:rsidRDefault="00EA55E2" w:rsidP="006E7D19">
      <w:pPr>
        <w:pStyle w:val="Question"/>
      </w:pPr>
      <w:r>
        <w:t>What are object initializers?</w:t>
      </w:r>
    </w:p>
    <w:p w14:paraId="3224BC67" w14:textId="77777777" w:rsidR="00EA55E2" w:rsidRDefault="00EA55E2" w:rsidP="006E7D19">
      <w:pPr>
        <w:pStyle w:val="Answer"/>
      </w:pPr>
      <w:r>
        <w:t>Accessible fields or properties of an object can be initialized in single statement directly after construction</w:t>
      </w:r>
    </w:p>
    <w:p w14:paraId="465C96E8" w14:textId="77777777" w:rsidR="00EA55E2" w:rsidRDefault="00EA55E2" w:rsidP="006E7D19">
      <w:pPr>
        <w:pStyle w:val="Answer"/>
      </w:pPr>
      <w:r>
        <w:t>C# 3.0 Feature</w:t>
      </w:r>
    </w:p>
    <w:p w14:paraId="691613CD" w14:textId="77777777" w:rsidR="00EA55E2" w:rsidRPr="00224EA2" w:rsidRDefault="00EA55E2" w:rsidP="006E7D19">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0F02914B" w14:textId="77777777" w:rsidR="00EA55E2" w:rsidRDefault="00EA55E2" w:rsidP="00EA55E2">
      <w:pPr>
        <w:rPr>
          <w:b/>
        </w:rPr>
      </w:pPr>
    </w:p>
    <w:p w14:paraId="695FE132" w14:textId="77777777" w:rsidR="00B1163A" w:rsidRDefault="00B1163A">
      <w:pPr>
        <w:spacing w:after="160" w:line="259" w:lineRule="auto"/>
        <w:rPr>
          <w:b/>
        </w:rPr>
      </w:pPr>
      <w:r>
        <w:br w:type="page"/>
      </w:r>
    </w:p>
    <w:p w14:paraId="708C9A59" w14:textId="6EDB2D25" w:rsidR="00EA55E2" w:rsidRDefault="00EA55E2" w:rsidP="00B1163A">
      <w:pPr>
        <w:pStyle w:val="Question"/>
      </w:pPr>
      <w:r>
        <w:lastRenderedPageBreak/>
        <w:t>Label each line in the following code with the order in which it is executed?</w:t>
      </w:r>
    </w:p>
    <w:p w14:paraId="5D0A39B2" w14:textId="77777777" w:rsidR="00EA55E2" w:rsidRDefault="00EA55E2" w:rsidP="00B1163A">
      <w:pPr>
        <w:pStyle w:val="SourceCode"/>
        <w:rPr>
          <w:color w:val="2B91AF"/>
        </w:rPr>
      </w:pPr>
      <w:r>
        <w:t xml:space="preserve">  public class </w:t>
      </w:r>
      <w:r>
        <w:rPr>
          <w:color w:val="2B91AF"/>
        </w:rPr>
        <w:t>BaseClass</w:t>
      </w:r>
    </w:p>
    <w:p w14:paraId="6C545B1F" w14:textId="77777777" w:rsidR="00EA55E2" w:rsidRDefault="00EA55E2" w:rsidP="00B1163A">
      <w:pPr>
        <w:pStyle w:val="SourceCode"/>
      </w:pPr>
      <w:r>
        <w:t xml:space="preserve">  {</w:t>
      </w:r>
    </w:p>
    <w:p w14:paraId="7B389EF5" w14:textId="77777777" w:rsidR="00EA55E2" w:rsidRDefault="00EA55E2" w:rsidP="00B1163A">
      <w:pPr>
        <w:pStyle w:val="SourceCode"/>
      </w:pPr>
      <w:r>
        <w:t xml:space="preserve">    public int x = 0;</w:t>
      </w:r>
    </w:p>
    <w:p w14:paraId="46371005" w14:textId="77777777" w:rsidR="00EA55E2" w:rsidRDefault="00EA55E2" w:rsidP="00B1163A">
      <w:pPr>
        <w:pStyle w:val="SourceCode"/>
      </w:pPr>
    </w:p>
    <w:p w14:paraId="496E62C3" w14:textId="77777777" w:rsidR="00EA55E2" w:rsidRDefault="00EA55E2" w:rsidP="00B1163A">
      <w:pPr>
        <w:pStyle w:val="SourceCode"/>
      </w:pPr>
      <w:r>
        <w:t xml:space="preserve">    public BaseClass()</w:t>
      </w:r>
    </w:p>
    <w:p w14:paraId="2ACFAF9A" w14:textId="77777777" w:rsidR="00EA55E2" w:rsidRDefault="00EA55E2" w:rsidP="00B1163A">
      <w:pPr>
        <w:pStyle w:val="SourceCode"/>
      </w:pPr>
      <w:r>
        <w:t xml:space="preserve">    {</w:t>
      </w:r>
    </w:p>
    <w:p w14:paraId="7C907BD6" w14:textId="77777777" w:rsidR="00EA55E2" w:rsidRDefault="00EA55E2" w:rsidP="00B1163A">
      <w:pPr>
        <w:pStyle w:val="SourceCode"/>
      </w:pPr>
      <w:r>
        <w:t xml:space="preserve">      int a = x;</w:t>
      </w:r>
    </w:p>
    <w:p w14:paraId="4DEBB93A" w14:textId="77777777" w:rsidR="00EA55E2" w:rsidRDefault="00EA55E2" w:rsidP="00B1163A">
      <w:pPr>
        <w:pStyle w:val="SourceCode"/>
      </w:pPr>
      <w:r>
        <w:t xml:space="preserve">    }</w:t>
      </w:r>
    </w:p>
    <w:p w14:paraId="672DC2E8" w14:textId="77777777" w:rsidR="00EA55E2" w:rsidRDefault="00EA55E2" w:rsidP="00B1163A">
      <w:pPr>
        <w:pStyle w:val="SourceCode"/>
      </w:pPr>
      <w:r>
        <w:t xml:space="preserve">  }</w:t>
      </w:r>
    </w:p>
    <w:p w14:paraId="619B1A24" w14:textId="77777777" w:rsidR="00EA55E2" w:rsidRDefault="00EA55E2" w:rsidP="00B1163A">
      <w:pPr>
        <w:pStyle w:val="SourceCode"/>
      </w:pPr>
    </w:p>
    <w:p w14:paraId="1646CB72" w14:textId="77777777" w:rsidR="00EA55E2" w:rsidRDefault="00EA55E2" w:rsidP="00B1163A">
      <w:pPr>
        <w:pStyle w:val="SourceCode"/>
        <w:rPr>
          <w:color w:val="2B91AF"/>
        </w:rPr>
      </w:pPr>
      <w:r>
        <w:t xml:space="preserve">  public class </w:t>
      </w:r>
      <w:r>
        <w:rPr>
          <w:color w:val="2B91AF"/>
        </w:rPr>
        <w:t>SubClass</w:t>
      </w:r>
    </w:p>
    <w:p w14:paraId="34F78B43" w14:textId="77777777" w:rsidR="00EA55E2" w:rsidRDefault="00EA55E2" w:rsidP="00B1163A">
      <w:pPr>
        <w:pStyle w:val="SourceCode"/>
      </w:pPr>
      <w:r>
        <w:t xml:space="preserve">  {</w:t>
      </w:r>
    </w:p>
    <w:p w14:paraId="17A661AF" w14:textId="77777777" w:rsidR="00EA55E2" w:rsidRDefault="00EA55E2" w:rsidP="00B1163A">
      <w:pPr>
        <w:pStyle w:val="SourceCode"/>
      </w:pPr>
      <w:r>
        <w:t xml:space="preserve">    public int y = 1.0;</w:t>
      </w:r>
    </w:p>
    <w:p w14:paraId="64FE2FF8" w14:textId="77777777" w:rsidR="00EA55E2" w:rsidRDefault="00EA55E2" w:rsidP="00B1163A">
      <w:pPr>
        <w:pStyle w:val="SourceCode"/>
      </w:pPr>
    </w:p>
    <w:p w14:paraId="06831C2E" w14:textId="77777777" w:rsidR="00EA55E2" w:rsidRDefault="00EA55E2" w:rsidP="00B1163A">
      <w:pPr>
        <w:pStyle w:val="SourceCode"/>
      </w:pPr>
      <w:r>
        <w:t xml:space="preserve">    public SubClass()</w:t>
      </w:r>
    </w:p>
    <w:p w14:paraId="6EDCD771" w14:textId="77777777" w:rsidR="00EA55E2" w:rsidRDefault="00EA55E2" w:rsidP="00B1163A">
      <w:pPr>
        <w:pStyle w:val="SourceCode"/>
      </w:pPr>
      <w:r>
        <w:t xml:space="preserve">    {</w:t>
      </w:r>
    </w:p>
    <w:p w14:paraId="2941F5E0" w14:textId="77777777" w:rsidR="00EA55E2" w:rsidRDefault="00EA55E2" w:rsidP="00B1163A">
      <w:pPr>
        <w:pStyle w:val="SourceCode"/>
      </w:pPr>
      <w:r>
        <w:t xml:space="preserve">      int z = y;</w:t>
      </w:r>
    </w:p>
    <w:p w14:paraId="62825489" w14:textId="77777777" w:rsidR="00EA55E2" w:rsidRDefault="00EA55E2" w:rsidP="00B1163A">
      <w:pPr>
        <w:pStyle w:val="SourceCode"/>
      </w:pPr>
      <w:r>
        <w:t xml:space="preserve">    }</w:t>
      </w:r>
    </w:p>
    <w:p w14:paraId="3CF1F485" w14:textId="77777777" w:rsidR="00EA55E2" w:rsidRDefault="00EA55E2" w:rsidP="00B1163A">
      <w:pPr>
        <w:pStyle w:val="SourceCode"/>
      </w:pPr>
      <w:r>
        <w:t xml:space="preserve"> </w:t>
      </w:r>
      <w:bookmarkStart w:id="8" w:name="_Toc268183557"/>
      <w:bookmarkStart w:id="9" w:name="_Toc268183863"/>
      <w:bookmarkStart w:id="10" w:name="_Toc268243271"/>
      <w:bookmarkStart w:id="11" w:name="_Toc271698985"/>
      <w:r>
        <w:t>}</w:t>
      </w:r>
      <w:bookmarkEnd w:id="8"/>
      <w:bookmarkEnd w:id="9"/>
      <w:bookmarkEnd w:id="10"/>
      <w:bookmarkEnd w:id="11"/>
    </w:p>
    <w:p w14:paraId="293E699C" w14:textId="77777777" w:rsidR="00EA55E2" w:rsidRDefault="00EA55E2" w:rsidP="00EA55E2"/>
    <w:p w14:paraId="5A665099" w14:textId="071E674D" w:rsidR="00EA55E2" w:rsidRDefault="00EA55E2" w:rsidP="00B1163A">
      <w:pPr>
        <w:pStyle w:val="SourceCode"/>
      </w:pPr>
      <w:r>
        <w:t>The answer is</w:t>
      </w:r>
    </w:p>
    <w:p w14:paraId="346DAF31" w14:textId="77777777" w:rsidR="00B1163A" w:rsidRDefault="00B1163A" w:rsidP="00B1163A">
      <w:pPr>
        <w:pStyle w:val="SourceCode"/>
      </w:pPr>
    </w:p>
    <w:p w14:paraId="222EF000"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7DB9F17C" w14:textId="77777777" w:rsidR="00EA55E2" w:rsidRDefault="00EA55E2" w:rsidP="00B1163A">
      <w:pPr>
        <w:pStyle w:val="SourceCode"/>
        <w:rPr>
          <w:rFonts w:cs="Courier New"/>
          <w:szCs w:val="20"/>
        </w:rPr>
      </w:pPr>
      <w:r>
        <w:rPr>
          <w:rFonts w:cs="Courier New"/>
          <w:szCs w:val="20"/>
        </w:rPr>
        <w:t xml:space="preserve">  {</w:t>
      </w:r>
    </w:p>
    <w:p w14:paraId="617218CE"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712E934A" w14:textId="77777777" w:rsidR="00EA55E2" w:rsidRDefault="00EA55E2" w:rsidP="00B1163A">
      <w:pPr>
        <w:pStyle w:val="SourceCode"/>
        <w:rPr>
          <w:rFonts w:cs="Courier New"/>
          <w:color w:val="008000"/>
          <w:szCs w:val="20"/>
        </w:rPr>
      </w:pPr>
    </w:p>
    <w:p w14:paraId="22D572C6"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1A0D731" w14:textId="77777777" w:rsidR="00EA55E2" w:rsidRDefault="00EA55E2" w:rsidP="00B1163A">
      <w:pPr>
        <w:pStyle w:val="SourceCode"/>
        <w:rPr>
          <w:rFonts w:cs="Courier New"/>
          <w:szCs w:val="20"/>
        </w:rPr>
      </w:pPr>
      <w:r>
        <w:rPr>
          <w:rFonts w:cs="Courier New"/>
          <w:szCs w:val="20"/>
        </w:rPr>
        <w:t xml:space="preserve">    {</w:t>
      </w:r>
    </w:p>
    <w:p w14:paraId="426C54A8"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0F89390" w14:textId="77777777" w:rsidR="00EA55E2" w:rsidRDefault="00EA55E2" w:rsidP="00B1163A">
      <w:pPr>
        <w:pStyle w:val="SourceCode"/>
        <w:rPr>
          <w:rFonts w:cs="Courier New"/>
          <w:szCs w:val="20"/>
        </w:rPr>
      </w:pPr>
      <w:r>
        <w:rPr>
          <w:rFonts w:cs="Courier New"/>
          <w:szCs w:val="20"/>
        </w:rPr>
        <w:t xml:space="preserve">    }</w:t>
      </w:r>
    </w:p>
    <w:p w14:paraId="6B41CFAE" w14:textId="77777777" w:rsidR="00EA55E2" w:rsidRDefault="00EA55E2" w:rsidP="00B1163A">
      <w:pPr>
        <w:pStyle w:val="SourceCode"/>
        <w:rPr>
          <w:rFonts w:cs="Courier New"/>
          <w:szCs w:val="20"/>
        </w:rPr>
      </w:pPr>
      <w:r>
        <w:rPr>
          <w:rFonts w:cs="Courier New"/>
          <w:szCs w:val="20"/>
        </w:rPr>
        <w:t xml:space="preserve">  }</w:t>
      </w:r>
    </w:p>
    <w:p w14:paraId="56C93448" w14:textId="77777777" w:rsidR="00EA55E2" w:rsidRDefault="00EA55E2" w:rsidP="00B1163A">
      <w:pPr>
        <w:pStyle w:val="SourceCode"/>
        <w:rPr>
          <w:rFonts w:cs="Courier New"/>
          <w:szCs w:val="20"/>
        </w:rPr>
      </w:pPr>
    </w:p>
    <w:p w14:paraId="7FE7818C"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6F61DE6E" w14:textId="77777777" w:rsidR="00EA55E2" w:rsidRDefault="00EA55E2" w:rsidP="00B1163A">
      <w:pPr>
        <w:pStyle w:val="SourceCode"/>
        <w:rPr>
          <w:rFonts w:cs="Courier New"/>
          <w:szCs w:val="20"/>
        </w:rPr>
      </w:pPr>
      <w:r>
        <w:rPr>
          <w:rFonts w:cs="Courier New"/>
          <w:szCs w:val="20"/>
        </w:rPr>
        <w:t xml:space="preserve">  {</w:t>
      </w:r>
    </w:p>
    <w:p w14:paraId="189F047F"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77C2A38" w14:textId="77777777" w:rsidR="00EA55E2" w:rsidRDefault="00EA55E2" w:rsidP="00B1163A">
      <w:pPr>
        <w:pStyle w:val="SourceCode"/>
        <w:rPr>
          <w:rFonts w:cs="Courier New"/>
          <w:color w:val="008000"/>
          <w:szCs w:val="20"/>
        </w:rPr>
      </w:pPr>
    </w:p>
    <w:p w14:paraId="616C7504"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18D21005" w14:textId="77777777" w:rsidR="00EA55E2" w:rsidRDefault="00EA55E2" w:rsidP="00B1163A">
      <w:pPr>
        <w:pStyle w:val="SourceCode"/>
        <w:rPr>
          <w:rFonts w:cs="Courier New"/>
          <w:szCs w:val="20"/>
        </w:rPr>
      </w:pPr>
      <w:r>
        <w:rPr>
          <w:rFonts w:cs="Courier New"/>
          <w:szCs w:val="20"/>
        </w:rPr>
        <w:t xml:space="preserve">    {</w:t>
      </w:r>
    </w:p>
    <w:p w14:paraId="4DBD4311"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70C2C64E" w14:textId="77777777" w:rsidR="00EA55E2" w:rsidRDefault="00EA55E2" w:rsidP="00B1163A">
      <w:pPr>
        <w:pStyle w:val="SourceCode"/>
        <w:rPr>
          <w:rFonts w:cs="Courier New"/>
          <w:szCs w:val="20"/>
        </w:rPr>
      </w:pPr>
      <w:r>
        <w:rPr>
          <w:rFonts w:cs="Courier New"/>
          <w:szCs w:val="20"/>
        </w:rPr>
        <w:t xml:space="preserve">    }</w:t>
      </w:r>
    </w:p>
    <w:p w14:paraId="7B3E8416" w14:textId="77777777" w:rsidR="00EA55E2" w:rsidRDefault="00EA55E2" w:rsidP="00B1163A">
      <w:pPr>
        <w:pStyle w:val="SourceCode"/>
        <w:rPr>
          <w:rFonts w:cs="Courier New"/>
          <w:szCs w:val="20"/>
        </w:rPr>
      </w:pPr>
      <w:r>
        <w:rPr>
          <w:rFonts w:cs="Courier New"/>
          <w:szCs w:val="20"/>
        </w:rPr>
        <w:t xml:space="preserve">  }</w:t>
      </w:r>
    </w:p>
    <w:p w14:paraId="285E339C" w14:textId="77777777" w:rsidR="00EA55E2" w:rsidRDefault="00EA55E2" w:rsidP="00EA55E2">
      <w:pPr>
        <w:autoSpaceDE w:val="0"/>
        <w:autoSpaceDN w:val="0"/>
        <w:adjustRightInd w:val="0"/>
        <w:rPr>
          <w:rFonts w:ascii="Courier New" w:hAnsi="Courier New" w:cs="Courier New"/>
          <w:noProof/>
          <w:szCs w:val="20"/>
        </w:rPr>
      </w:pPr>
    </w:p>
    <w:p w14:paraId="63320EEF" w14:textId="77777777" w:rsidR="00EA55E2" w:rsidRPr="00EA55E2" w:rsidRDefault="00EA55E2" w:rsidP="00EA55E2"/>
    <w:p w14:paraId="2AD8B053"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29D28310" w14:textId="79223838" w:rsidR="003D380E" w:rsidRDefault="003D380E" w:rsidP="00AF3EA4">
      <w:pPr>
        <w:pStyle w:val="questionsubsection2"/>
      </w:pPr>
      <w:r>
        <w:lastRenderedPageBreak/>
        <w:t>Delegates</w:t>
      </w:r>
    </w:p>
    <w:p w14:paraId="2F98753D" w14:textId="77777777" w:rsidR="00212E2F" w:rsidRDefault="00212E2F" w:rsidP="002D5FD8">
      <w:pPr>
        <w:pStyle w:val="Question"/>
      </w:pPr>
      <w:r>
        <w:t>What will happen when the delegate delC is invoked?</w:t>
      </w:r>
    </w:p>
    <w:p w14:paraId="06D67DCE" w14:textId="77777777" w:rsidR="00212E2F" w:rsidRPr="00CE6B56" w:rsidRDefault="00212E2F" w:rsidP="0040592C">
      <w:pPr>
        <w:pStyle w:val="Answer"/>
        <w:numPr>
          <w:ilvl w:val="0"/>
          <w:numId w:val="10"/>
        </w:numPr>
      </w:pPr>
      <w:r>
        <w:t>When delegate a is invoked it will first check to see if its previous pointer is set and if it is then it will call that first so that methods are invoked in the order they are added.</w:t>
      </w:r>
    </w:p>
    <w:p w14:paraId="609BBDD0" w14:textId="77777777" w:rsidR="00AA3268" w:rsidRDefault="00AA3268" w:rsidP="00AA3268">
      <w:pPr>
        <w:rPr>
          <w:b/>
        </w:rPr>
      </w:pPr>
    </w:p>
    <w:p w14:paraId="51CDB645" w14:textId="77777777" w:rsidR="00AA3268" w:rsidRPr="00D87AD9" w:rsidRDefault="00AA3268" w:rsidP="00DC43D3">
      <w:pPr>
        <w:pStyle w:val="Question"/>
      </w:pPr>
      <w:r>
        <w:t xml:space="preserve">What do all delegated in </w:t>
      </w:r>
      <w:r w:rsidRPr="00D87AD9">
        <w:t>C# contain?</w:t>
      </w:r>
    </w:p>
    <w:p w14:paraId="5BD64982" w14:textId="77777777" w:rsidR="00AA3268" w:rsidRPr="00DC43D3" w:rsidRDefault="00AA3268" w:rsidP="00DC43D3">
      <w:pPr>
        <w:pStyle w:val="Answer"/>
      </w:pPr>
      <w:r w:rsidRPr="00DC43D3">
        <w:t>Target object which is null is method is static</w:t>
      </w:r>
    </w:p>
    <w:p w14:paraId="46CEF544" w14:textId="77777777" w:rsidR="00AA3268" w:rsidRPr="00DC43D3" w:rsidRDefault="00AA3268" w:rsidP="00DC43D3">
      <w:pPr>
        <w:pStyle w:val="Answer"/>
      </w:pPr>
      <w:r w:rsidRPr="00DC43D3">
        <w:t>Method Pointer</w:t>
      </w:r>
    </w:p>
    <w:p w14:paraId="0AC37789" w14:textId="3384C1B8" w:rsidR="00AA3268" w:rsidRDefault="00AA3268" w:rsidP="00DC43D3">
      <w:pPr>
        <w:pStyle w:val="Answer"/>
      </w:pPr>
      <w:r w:rsidRPr="00DC43D3">
        <w:t>Previous pointer allowing delegates to be chained</w:t>
      </w:r>
    </w:p>
    <w:p w14:paraId="07CD7F8A" w14:textId="77777777" w:rsidR="00AA3268" w:rsidRPr="00AB0B17" w:rsidRDefault="00AA3268" w:rsidP="00DC43D3">
      <w:pPr>
        <w:pStyle w:val="Question"/>
      </w:pPr>
      <w:r w:rsidRPr="00AB0B17">
        <w:t xml:space="preserve">What is the effect of the </w:t>
      </w:r>
      <w:r>
        <w:t>+= operator on a delegate</w:t>
      </w:r>
      <w:r w:rsidRPr="00AB0B17">
        <w:t>?</w:t>
      </w:r>
    </w:p>
    <w:p w14:paraId="71A29085" w14:textId="77777777" w:rsidR="00AA3268" w:rsidRPr="00DC43D3" w:rsidRDefault="00AA3268" w:rsidP="00DC43D3">
      <w:pPr>
        <w:pStyle w:val="Answer"/>
      </w:pPr>
      <w:r w:rsidRPr="00DC43D3">
        <w:t>The same as the static combine method on the delegate</w:t>
      </w:r>
    </w:p>
    <w:p w14:paraId="048F31C9" w14:textId="77777777" w:rsidR="00AA3268" w:rsidRPr="00DC43D3" w:rsidRDefault="00AA3268" w:rsidP="00DC43D3">
      <w:pPr>
        <w:pStyle w:val="Answer"/>
      </w:pPr>
      <w:r w:rsidRPr="00DC43D3">
        <w:t>Creates a chain with the second argument as the head</w:t>
      </w:r>
    </w:p>
    <w:p w14:paraId="04759C0D" w14:textId="77777777" w:rsidR="00AA3268" w:rsidRPr="00DC43D3" w:rsidRDefault="00AA3268" w:rsidP="00DC43D3">
      <w:pPr>
        <w:pStyle w:val="Answer"/>
      </w:pPr>
      <w:r w:rsidRPr="00DC43D3">
        <w:t>Invoke calls previous invoke first so delegates generally invoked in order added</w:t>
      </w:r>
    </w:p>
    <w:p w14:paraId="2EF062C2" w14:textId="77777777" w:rsidR="00AA3268" w:rsidRDefault="00AA3268" w:rsidP="00AA3268"/>
    <w:p w14:paraId="5709839E" w14:textId="77777777" w:rsidR="00AA3268" w:rsidRPr="00AB0B17" w:rsidRDefault="00AA3268" w:rsidP="0041040A">
      <w:pPr>
        <w:pStyle w:val="Question"/>
      </w:pPr>
      <w:r w:rsidRPr="00AB0B17">
        <w:t xml:space="preserve">What is the effect of the </w:t>
      </w:r>
      <w:r>
        <w:t>-= operator on a delegate</w:t>
      </w:r>
      <w:r w:rsidRPr="00AB0B17">
        <w:t>?</w:t>
      </w:r>
    </w:p>
    <w:p w14:paraId="230B27C1" w14:textId="77777777" w:rsidR="00AA3268" w:rsidRPr="0041040A" w:rsidRDefault="00AA3268" w:rsidP="0041040A">
      <w:pPr>
        <w:pStyle w:val="Answer"/>
      </w:pPr>
      <w:r w:rsidRPr="0041040A">
        <w:t xml:space="preserve">Remove (-=) </w:t>
      </w:r>
    </w:p>
    <w:p w14:paraId="0453DBE3" w14:textId="5F3689BD" w:rsidR="00AA3268" w:rsidRDefault="00AA3268" w:rsidP="0041040A">
      <w:pPr>
        <w:pStyle w:val="Answer"/>
      </w:pPr>
      <w:r w:rsidRPr="0041040A">
        <w:t>removes a delegate from the chain and returns head</w:t>
      </w:r>
    </w:p>
    <w:p w14:paraId="2027448C" w14:textId="77777777" w:rsidR="00AA3268" w:rsidRPr="00B7272E" w:rsidRDefault="00AA3268" w:rsidP="0041040A">
      <w:pPr>
        <w:pStyle w:val="Question"/>
      </w:pPr>
      <w:r>
        <w:t>What is MulticastDelegate?</w:t>
      </w:r>
    </w:p>
    <w:p w14:paraId="1D7D615D" w14:textId="77777777" w:rsidR="00AA3268" w:rsidRPr="0041040A" w:rsidRDefault="00AA3268" w:rsidP="0041040A">
      <w:pPr>
        <w:pStyle w:val="Answer"/>
      </w:pPr>
      <w:r w:rsidRPr="0041040A">
        <w:t>Forms base class for all delegates in C#</w:t>
      </w:r>
    </w:p>
    <w:p w14:paraId="0176DFD3" w14:textId="4F2DF26B" w:rsidR="00AA3268" w:rsidRDefault="00AA3268" w:rsidP="0041040A">
      <w:pPr>
        <w:pStyle w:val="Answer"/>
      </w:pPr>
      <w:r w:rsidRPr="0041040A">
        <w:t>Each delegate has three properties</w:t>
      </w:r>
    </w:p>
    <w:p w14:paraId="487544A5" w14:textId="77777777" w:rsidR="00AA3268" w:rsidRDefault="00AA3268" w:rsidP="0041040A">
      <w:pPr>
        <w:pStyle w:val="Question"/>
      </w:pPr>
      <w:r w:rsidRPr="00090288">
        <w:t>How do the MulticastDelegate type check for equality?</w:t>
      </w:r>
    </w:p>
    <w:p w14:paraId="3DE9CC4D" w14:textId="776098E4" w:rsidR="00AA3268" w:rsidRPr="0041040A" w:rsidRDefault="00AA3268" w:rsidP="0041040A">
      <w:pPr>
        <w:pStyle w:val="Answer"/>
      </w:pPr>
      <w:r w:rsidRPr="0041040A">
        <w:t>Examines the target object and the method pointer fields</w:t>
      </w:r>
    </w:p>
    <w:p w14:paraId="4D4F8CD9" w14:textId="77777777" w:rsidR="00AA3268" w:rsidRPr="00BC1DB2" w:rsidRDefault="00AA3268" w:rsidP="0041040A">
      <w:pPr>
        <w:pStyle w:val="Question"/>
      </w:pPr>
      <w:r w:rsidRPr="00BC1DB2">
        <w:t xml:space="preserve">What is a delegate? </w:t>
      </w:r>
    </w:p>
    <w:p w14:paraId="7FDB49BA" w14:textId="77777777" w:rsidR="00AA3268" w:rsidRDefault="00AA3268" w:rsidP="0041040A">
      <w:pPr>
        <w:pStyle w:val="Answer"/>
      </w:pPr>
      <w:r>
        <w:t>An object that encapsulates a method call</w:t>
      </w:r>
    </w:p>
    <w:p w14:paraId="1AA8702A" w14:textId="77777777" w:rsidR="00AA3268" w:rsidRDefault="00AA3268" w:rsidP="0041040A">
      <w:pPr>
        <w:pStyle w:val="Answer"/>
      </w:pPr>
      <w:r>
        <w:t>Self-describing type-safe function pointer</w:t>
      </w:r>
    </w:p>
    <w:p w14:paraId="4AE3BE05" w14:textId="77777777" w:rsidR="00AA3268" w:rsidRPr="00517702" w:rsidRDefault="00AA3268" w:rsidP="007A6CF7">
      <w:pPr>
        <w:pStyle w:val="Question"/>
      </w:pPr>
      <w:r w:rsidRPr="00517702">
        <w:t>What are the main uses of a delegate?</w:t>
      </w:r>
    </w:p>
    <w:p w14:paraId="1DFD9997" w14:textId="77777777" w:rsidR="00AA3268" w:rsidRDefault="00AA3268" w:rsidP="007A6CF7">
      <w:pPr>
        <w:pStyle w:val="Answer"/>
      </w:pPr>
      <w:r>
        <w:lastRenderedPageBreak/>
        <w:t>Passing in comparison method argument to a sort algorithm</w:t>
      </w:r>
    </w:p>
    <w:p w14:paraId="24F9EC2E" w14:textId="77777777" w:rsidR="00AA3268" w:rsidRDefault="00AA3268" w:rsidP="007A6CF7">
      <w:pPr>
        <w:pStyle w:val="Answer"/>
      </w:pPr>
      <w:r>
        <w:t>Enabling asynchronous notification</w:t>
      </w:r>
    </w:p>
    <w:p w14:paraId="22E66EA3" w14:textId="77777777" w:rsidR="00AA3268" w:rsidRPr="00A83B1C" w:rsidRDefault="00AA3268" w:rsidP="007A6CF7">
      <w:pPr>
        <w:pStyle w:val="Question"/>
      </w:pPr>
      <w:r w:rsidRPr="00A83B1C">
        <w:t>What happens if you try to explicitly inherit from MulticastDelegate?</w:t>
      </w:r>
    </w:p>
    <w:p w14:paraId="263CF844" w14:textId="1A724F73" w:rsidR="00AA3268" w:rsidRPr="00F9662B" w:rsidRDefault="00AA3268" w:rsidP="00F9662B">
      <w:pPr>
        <w:pStyle w:val="Answer"/>
      </w:pPr>
      <w:r>
        <w:t xml:space="preserve">Compiler will generate an error </w:t>
      </w:r>
    </w:p>
    <w:p w14:paraId="0C0D12E3" w14:textId="77777777" w:rsidR="00AA3268" w:rsidRPr="00225830" w:rsidRDefault="00AA3268" w:rsidP="00F9662B">
      <w:pPr>
        <w:pStyle w:val="Question"/>
      </w:pPr>
      <w:r w:rsidRPr="00225830">
        <w:t>What will happen when a compiler compile</w:t>
      </w:r>
      <w:r>
        <w:t>s</w:t>
      </w:r>
      <w:r w:rsidRPr="00225830">
        <w:t xml:space="preserve"> the following code?</w:t>
      </w:r>
    </w:p>
    <w:p w14:paraId="6C9A3B32" w14:textId="77777777" w:rsidR="00AA3268" w:rsidRDefault="00AA3268" w:rsidP="00AA3268">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73DDD7DC" w14:textId="77777777" w:rsidR="00AA3268" w:rsidRPr="00F9662B" w:rsidRDefault="00AA3268" w:rsidP="00F9662B">
      <w:pPr>
        <w:pStyle w:val="Answer"/>
      </w:pPr>
      <w:r w:rsidRPr="00F9662B">
        <w:t>A new class that derives from MulticastDelegate will be created</w:t>
      </w:r>
    </w:p>
    <w:p w14:paraId="75839B21" w14:textId="553BFCCB" w:rsidR="00AA3268" w:rsidRPr="00F9662B" w:rsidRDefault="00AA3268" w:rsidP="00F9662B">
      <w:pPr>
        <w:pStyle w:val="Answer"/>
      </w:pPr>
      <w:r w:rsidRPr="00F9662B">
        <w:t>Implementation of the Observer pattern</w:t>
      </w:r>
    </w:p>
    <w:p w14:paraId="54E3441D" w14:textId="77777777" w:rsidR="00AA3268" w:rsidRPr="00112EFE" w:rsidRDefault="00AA3268" w:rsidP="00F9662B">
      <w:pPr>
        <w:pStyle w:val="Question"/>
        <w:rPr>
          <w:color w:val="0000FF"/>
        </w:rPr>
      </w:pPr>
      <w:r>
        <w:t>Which design pattern do C# delegates implement?</w:t>
      </w:r>
    </w:p>
    <w:p w14:paraId="28B2CAD3" w14:textId="5361EA70" w:rsidR="00AA3268" w:rsidRPr="00F9662B" w:rsidRDefault="00AA3268" w:rsidP="00F9662B">
      <w:pPr>
        <w:pStyle w:val="Answer"/>
      </w:pPr>
      <w:r w:rsidRPr="00F9662B">
        <w:t>Observer pattern</w:t>
      </w:r>
    </w:p>
    <w:p w14:paraId="6E1BD53E" w14:textId="77777777" w:rsidR="00AA3268" w:rsidRPr="00112EFE" w:rsidRDefault="00AA3268" w:rsidP="00F9662B">
      <w:pPr>
        <w:pStyle w:val="Question"/>
        <w:rPr>
          <w:color w:val="0000FF"/>
        </w:rPr>
      </w:pPr>
      <w:r>
        <w:t>What is the observer pattern also known as?</w:t>
      </w:r>
    </w:p>
    <w:p w14:paraId="3CD0AE80" w14:textId="77777777" w:rsidR="00AA3268" w:rsidRPr="00F9662B" w:rsidRDefault="00AA3268" w:rsidP="00F9662B">
      <w:pPr>
        <w:pStyle w:val="Answer"/>
      </w:pPr>
      <w:r w:rsidRPr="00F9662B">
        <w:t>Also known as publish/subscribe</w:t>
      </w:r>
    </w:p>
    <w:p w14:paraId="2CC32B75" w14:textId="77777777" w:rsidR="00AA3268" w:rsidRPr="00F9662B" w:rsidRDefault="00AA3268" w:rsidP="00F9662B">
      <w:pPr>
        <w:pStyle w:val="Answer"/>
      </w:pPr>
      <w:r w:rsidRPr="00F9662B">
        <w:t>Notifications of single events broadcast to multiple subscribers</w:t>
      </w:r>
    </w:p>
    <w:p w14:paraId="601DF5BC" w14:textId="77218702" w:rsidR="00281C25" w:rsidRPr="00281C25" w:rsidRDefault="00281C25" w:rsidP="00281C25">
      <w:pPr>
        <w:pStyle w:val="Question"/>
      </w:pPr>
      <w:r w:rsidRPr="00281C25">
        <w:t>How do events differ from delegates?</w:t>
      </w:r>
    </w:p>
    <w:p w14:paraId="78691E83" w14:textId="77777777" w:rsidR="00281C25" w:rsidRDefault="00281C25" w:rsidP="00281C25">
      <w:pPr>
        <w:pStyle w:val="Answer"/>
      </w:pPr>
      <w:r>
        <w:t>Events are members of a type</w:t>
      </w:r>
    </w:p>
    <w:p w14:paraId="73C47309" w14:textId="77777777" w:rsidR="00281C25" w:rsidRPr="00065BDA" w:rsidRDefault="00281C25" w:rsidP="00281C25">
      <w:pPr>
        <w:pStyle w:val="Answer"/>
      </w:pPr>
      <w:r>
        <w:t>Events are implemented using delegates</w:t>
      </w:r>
    </w:p>
    <w:p w14:paraId="527E0C64" w14:textId="77777777" w:rsidR="00281C25" w:rsidRDefault="00281C25" w:rsidP="00281C25">
      <w:pPr>
        <w:pStyle w:val="Answer"/>
      </w:pPr>
      <w:r>
        <w:t>Only the containing type can invoke the delegate and trigger event notification</w:t>
      </w:r>
    </w:p>
    <w:p w14:paraId="5E68660D" w14:textId="454000D6" w:rsidR="00281C25" w:rsidRDefault="00281C25" w:rsidP="00281C25">
      <w:pPr>
        <w:pStyle w:val="Answer"/>
      </w:pPr>
      <w:r>
        <w:t>Assignment not supported outside of containing class</w:t>
      </w:r>
    </w:p>
    <w:p w14:paraId="661FD983" w14:textId="77777777" w:rsidR="00281C25" w:rsidRDefault="00281C25" w:rsidP="00281C25">
      <w:pPr>
        <w:pStyle w:val="Question"/>
      </w:pPr>
      <w:r>
        <w:t>By convention types which provide event information are derived from?</w:t>
      </w:r>
    </w:p>
    <w:p w14:paraId="6E109DA5" w14:textId="62DC504E" w:rsidR="00281C25" w:rsidRPr="00281C25" w:rsidRDefault="00281C25" w:rsidP="00281C25">
      <w:pPr>
        <w:pStyle w:val="Answer"/>
      </w:pPr>
      <w:r w:rsidRPr="00281C25">
        <w:t>System.EventArgs</w:t>
      </w:r>
    </w:p>
    <w:p w14:paraId="0E7CC6F8" w14:textId="77777777" w:rsidR="00281C25" w:rsidRDefault="00281C25" w:rsidP="00281C25">
      <w:pPr>
        <w:pStyle w:val="Question"/>
      </w:pPr>
      <w:r>
        <w:t>What else is needed?</w:t>
      </w:r>
    </w:p>
    <w:p w14:paraId="63E9CDAA" w14:textId="14D5F06F" w:rsidR="00281C25" w:rsidRDefault="00281C25" w:rsidP="0040592C">
      <w:pPr>
        <w:pStyle w:val="Answer"/>
        <w:numPr>
          <w:ilvl w:val="0"/>
          <w:numId w:val="10"/>
        </w:numPr>
      </w:pPr>
      <w:r>
        <w:t>A method responsible for notifying registered listeners of the event</w:t>
      </w:r>
    </w:p>
    <w:p w14:paraId="6E758499" w14:textId="77777777" w:rsidR="00281C25" w:rsidRPr="00FE4CC1" w:rsidRDefault="00281C25" w:rsidP="00281C25">
      <w:pPr>
        <w:pStyle w:val="Answer"/>
      </w:pPr>
    </w:p>
    <w:p w14:paraId="403B62DE" w14:textId="77777777" w:rsidR="005F6B70" w:rsidRDefault="005F6B70">
      <w:pPr>
        <w:spacing w:after="160" w:line="259" w:lineRule="auto"/>
        <w:rPr>
          <w:b/>
        </w:rPr>
      </w:pPr>
      <w:r>
        <w:br w:type="page"/>
      </w:r>
    </w:p>
    <w:p w14:paraId="16FE2189" w14:textId="77777777" w:rsidR="002C36CE" w:rsidRDefault="002C36CE" w:rsidP="00281C25">
      <w:pPr>
        <w:pStyle w:val="Question"/>
      </w:pPr>
    </w:p>
    <w:p w14:paraId="46241764" w14:textId="0A7F3AED" w:rsidR="00FE374D" w:rsidRDefault="00591F8B" w:rsidP="00FE374D">
      <w:pPr>
        <w:pStyle w:val="Question"/>
      </w:pPr>
      <w:r>
        <w:t>Define an event?</w:t>
      </w:r>
    </w:p>
    <w:p w14:paraId="553A3E27"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366F323D" w14:textId="77777777" w:rsidR="00591F8B" w:rsidRDefault="00591F8B" w:rsidP="00591F8B">
      <w:pPr>
        <w:pStyle w:val="SourceCode"/>
        <w:rPr>
          <w:rFonts w:eastAsiaTheme="minorHAnsi"/>
          <w:color w:val="000000"/>
          <w:lang w:eastAsia="en-US"/>
        </w:rPr>
      </w:pPr>
    </w:p>
    <w:p w14:paraId="62E7205B"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57D126DD" w14:textId="77777777" w:rsidR="00591F8B" w:rsidRDefault="00591F8B" w:rsidP="00591F8B">
      <w:pPr>
        <w:pStyle w:val="SourceCode"/>
        <w:rPr>
          <w:rFonts w:eastAsiaTheme="minorHAnsi"/>
          <w:color w:val="000000"/>
          <w:lang w:eastAsia="en-US"/>
        </w:rPr>
      </w:pPr>
      <w:r>
        <w:rPr>
          <w:rFonts w:eastAsiaTheme="minorHAnsi"/>
          <w:color w:val="000000"/>
          <w:lang w:eastAsia="en-US"/>
        </w:rPr>
        <w:t>{</w:t>
      </w:r>
    </w:p>
    <w:p w14:paraId="0DCCC408" w14:textId="77777777" w:rsidR="00591F8B" w:rsidRDefault="00591F8B" w:rsidP="00591F8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4E045483" w14:textId="79F53C35" w:rsidR="00591F8B" w:rsidRDefault="00591F8B" w:rsidP="00591F8B">
      <w:pPr>
        <w:pStyle w:val="SourceCode"/>
        <w:rPr>
          <w:rFonts w:eastAsiaTheme="minorHAnsi"/>
          <w:lang w:eastAsia="en-US"/>
        </w:rPr>
      </w:pPr>
      <w:r>
        <w:rPr>
          <w:rFonts w:eastAsiaTheme="minorHAnsi"/>
          <w:lang w:eastAsia="en-US"/>
        </w:rPr>
        <w:t>}</w:t>
      </w:r>
    </w:p>
    <w:p w14:paraId="5013B4FD" w14:textId="1F1331F1" w:rsidR="00591F8B" w:rsidRDefault="00591F8B" w:rsidP="00591F8B">
      <w:pPr>
        <w:pStyle w:val="SourceCode"/>
      </w:pPr>
    </w:p>
    <w:p w14:paraId="376EEC8D" w14:textId="77777777" w:rsidR="00A22DEB" w:rsidRDefault="00A22DEB" w:rsidP="00A22DEB">
      <w:pPr>
        <w:pStyle w:val="Question"/>
      </w:pPr>
    </w:p>
    <w:p w14:paraId="388B377E" w14:textId="0B4C9483" w:rsidR="00A22DEB" w:rsidRDefault="00A22DEB" w:rsidP="00A22DEB">
      <w:pPr>
        <w:pStyle w:val="Question"/>
      </w:pPr>
      <w:r>
        <w:t>Show what the compiler will generate behind the scenes?</w:t>
      </w:r>
      <w:r w:rsidR="004D2054">
        <w:t>???</w:t>
      </w:r>
    </w:p>
    <w:p w14:paraId="22DACB5C" w14:textId="77777777" w:rsidR="00A366AD" w:rsidRDefault="00A366AD" w:rsidP="00A366A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3EB83AB3" w14:textId="77777777" w:rsidR="00A366AD" w:rsidRDefault="00A366AD" w:rsidP="00A366AD">
      <w:pPr>
        <w:pStyle w:val="SourceCode"/>
        <w:rPr>
          <w:rFonts w:eastAsiaTheme="minorHAnsi"/>
          <w:lang w:eastAsia="en-US"/>
        </w:rPr>
      </w:pPr>
      <w:r>
        <w:rPr>
          <w:rFonts w:eastAsiaTheme="minorHAnsi"/>
          <w:lang w:eastAsia="en-US"/>
        </w:rPr>
        <w:t>{</w:t>
      </w:r>
    </w:p>
    <w:p w14:paraId="3CB0BA4C"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62E7C435" w14:textId="77777777" w:rsidR="00A366AD" w:rsidRDefault="00A366AD" w:rsidP="00A366AD">
      <w:pPr>
        <w:pStyle w:val="SourceCode"/>
        <w:rPr>
          <w:rFonts w:eastAsiaTheme="minorHAnsi"/>
          <w:lang w:eastAsia="en-US"/>
        </w:rPr>
      </w:pPr>
    </w:p>
    <w:p w14:paraId="705F13D8"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A894992"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4FD82281" w14:textId="77777777" w:rsidR="00A366AD" w:rsidRDefault="00A366AD" w:rsidP="00A366AD">
      <w:pPr>
        <w:pStyle w:val="SourceCode"/>
        <w:rPr>
          <w:rFonts w:eastAsiaTheme="minorHAnsi"/>
          <w:lang w:eastAsia="en-US"/>
        </w:rPr>
      </w:pPr>
      <w:r>
        <w:rPr>
          <w:rFonts w:eastAsiaTheme="minorHAnsi"/>
          <w:lang w:eastAsia="en-US"/>
        </w:rPr>
        <w:tab/>
      </w:r>
    </w:p>
    <w:p w14:paraId="31B09F1B"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5FD4AC64"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7CE67382" w14:textId="77777777" w:rsidR="00A366AD" w:rsidRDefault="00A366AD" w:rsidP="00A366AD">
      <w:pPr>
        <w:pStyle w:val="SourceCode"/>
        <w:rPr>
          <w:rFonts w:eastAsiaTheme="minorHAnsi"/>
          <w:lang w:eastAsia="en-US"/>
        </w:rPr>
      </w:pPr>
      <w:r>
        <w:rPr>
          <w:rFonts w:eastAsiaTheme="minorHAnsi"/>
          <w:lang w:eastAsia="en-US"/>
        </w:rPr>
        <w:t>}</w:t>
      </w:r>
    </w:p>
    <w:p w14:paraId="6C659DED" w14:textId="77777777" w:rsidR="00591F8B" w:rsidRPr="00591F8B" w:rsidRDefault="00591F8B" w:rsidP="00591F8B">
      <w:pPr>
        <w:pStyle w:val="SourceCode"/>
      </w:pPr>
    </w:p>
    <w:p w14:paraId="1A2979E6" w14:textId="595E13C0" w:rsidR="00A366AD" w:rsidRDefault="00A366AD" w:rsidP="00A366AD">
      <w:pPr>
        <w:pStyle w:val="Question"/>
      </w:pPr>
      <w:r>
        <w:t>What else is needed?</w:t>
      </w:r>
    </w:p>
    <w:p w14:paraId="09289069" w14:textId="358D77AF" w:rsidR="00A366AD" w:rsidRPr="00A366AD" w:rsidRDefault="00A366AD" w:rsidP="00A366AD">
      <w:pPr>
        <w:pStyle w:val="Answer"/>
      </w:pPr>
      <w:r>
        <w:t xml:space="preserve">A method resposible for </w:t>
      </w:r>
      <w:r w:rsidR="00416310">
        <w:t>notifying registed listeners</w:t>
      </w:r>
    </w:p>
    <w:p w14:paraId="1B83EE18" w14:textId="2FF9B88B" w:rsidR="00281C25" w:rsidRDefault="00281C25" w:rsidP="00281C25">
      <w:pPr>
        <w:pStyle w:val="Question"/>
      </w:pPr>
      <w:r>
        <w:t>Write such code?</w:t>
      </w:r>
    </w:p>
    <w:p w14:paraId="2F51C17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E770B20"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67F2CD39" w14:textId="77777777" w:rsidR="00281C25" w:rsidRPr="00E217A7" w:rsidRDefault="00281C25" w:rsidP="00281C25">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8B7F49F" w14:textId="77777777" w:rsidR="00281C25" w:rsidRPr="00E217A7" w:rsidRDefault="00281C25" w:rsidP="00281C25">
      <w:pPr>
        <w:autoSpaceDE w:val="0"/>
        <w:autoSpaceDN w:val="0"/>
        <w:adjustRightInd w:val="0"/>
        <w:rPr>
          <w:rFonts w:ascii="Courier New" w:hAnsi="Courier New" w:cs="Courier New"/>
          <w:noProof/>
          <w:szCs w:val="20"/>
          <w:lang w:val="sv-SE"/>
        </w:rPr>
      </w:pPr>
    </w:p>
    <w:p w14:paraId="74306DB2" w14:textId="77777777" w:rsidR="00281C25" w:rsidRPr="00E217A7" w:rsidRDefault="00281C25" w:rsidP="00281C25">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00ED4220" w14:textId="77777777" w:rsidR="00281C25" w:rsidRDefault="00281C25" w:rsidP="00281C25">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290E6DDD" w14:textId="77777777" w:rsidR="00281C25" w:rsidRDefault="00281C25" w:rsidP="00281C25">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29997F85"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00BDD43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0D8226D8"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518EFCB"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38B418BC"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025C3E7" w14:textId="77777777" w:rsidR="00281C25" w:rsidRPr="00112EFE" w:rsidRDefault="00281C25" w:rsidP="00281C25">
      <w:pPr>
        <w:rPr>
          <w:b/>
        </w:rPr>
      </w:pPr>
      <w:r>
        <w:rPr>
          <w:rFonts w:ascii="Courier New" w:hAnsi="Courier New" w:cs="Courier New"/>
          <w:noProof/>
          <w:szCs w:val="20"/>
        </w:rPr>
        <w:t xml:space="preserve">    }</w:t>
      </w:r>
    </w:p>
    <w:p w14:paraId="73D96C6D" w14:textId="77777777" w:rsidR="00281C25" w:rsidRPr="00DC2101" w:rsidRDefault="00281C25" w:rsidP="00281C25">
      <w:pPr>
        <w:pStyle w:val="Heading2"/>
        <w:numPr>
          <w:ilvl w:val="2"/>
          <w:numId w:val="0"/>
        </w:numPr>
        <w:spacing w:before="0" w:line="240" w:lineRule="auto"/>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BAFC3" w14:textId="77777777" w:rsidR="00DB7F26" w:rsidRDefault="00DB7F26" w:rsidP="00DC0620">
      <w:r>
        <w:separator/>
      </w:r>
    </w:p>
  </w:endnote>
  <w:endnote w:type="continuationSeparator" w:id="0">
    <w:p w14:paraId="35DA8F6B" w14:textId="77777777" w:rsidR="00DB7F26" w:rsidRDefault="00DB7F26" w:rsidP="00DC0620">
      <w:r>
        <w:continuationSeparator/>
      </w:r>
    </w:p>
  </w:endnote>
  <w:endnote w:type="continuationNotice" w:id="1">
    <w:p w14:paraId="112C1224" w14:textId="77777777" w:rsidR="00DB7F26" w:rsidRDefault="00DB7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1635DE" w:rsidRDefault="001635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1635DE" w:rsidRDefault="00163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A4744" w14:textId="77777777" w:rsidR="00DB7F26" w:rsidRDefault="00DB7F26" w:rsidP="00DC0620">
      <w:r>
        <w:separator/>
      </w:r>
    </w:p>
  </w:footnote>
  <w:footnote w:type="continuationSeparator" w:id="0">
    <w:p w14:paraId="1846A9D4" w14:textId="77777777" w:rsidR="00DB7F26" w:rsidRDefault="00DB7F26" w:rsidP="00DC0620">
      <w:r>
        <w:continuationSeparator/>
      </w:r>
    </w:p>
  </w:footnote>
  <w:footnote w:type="continuationNotice" w:id="1">
    <w:p w14:paraId="69CF08F9" w14:textId="77777777" w:rsidR="00DB7F26" w:rsidRDefault="00DB7F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1635DE" w:rsidRPr="00FB4767" w:rsidRDefault="00ED0388"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D10C2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39E43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1814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F2D5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8CA4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8033B"/>
    <w:multiLevelType w:val="hybridMultilevel"/>
    <w:tmpl w:val="5ACA6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9C5856"/>
    <w:multiLevelType w:val="hybridMultilevel"/>
    <w:tmpl w:val="47FAC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8372E21"/>
    <w:multiLevelType w:val="hybridMultilevel"/>
    <w:tmpl w:val="EC1A5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8"/>
  </w:num>
  <w:num w:numId="9">
    <w:abstractNumId w:val="15"/>
  </w:num>
  <w:num w:numId="10">
    <w:abstractNumId w:val="41"/>
  </w:num>
  <w:num w:numId="11">
    <w:abstractNumId w:val="24"/>
  </w:num>
  <w:num w:numId="12">
    <w:abstractNumId w:val="42"/>
  </w:num>
  <w:num w:numId="13">
    <w:abstractNumId w:val="22"/>
  </w:num>
  <w:num w:numId="14">
    <w:abstractNumId w:val="8"/>
    <w:lvlOverride w:ilvl="0">
      <w:startOverride w:val="1"/>
    </w:lvlOverride>
  </w:num>
  <w:num w:numId="15">
    <w:abstractNumId w:val="7"/>
  </w:num>
  <w:num w:numId="16">
    <w:abstractNumId w:val="6"/>
  </w:num>
  <w:num w:numId="17">
    <w:abstractNumId w:val="5"/>
  </w:num>
  <w:num w:numId="18">
    <w:abstractNumId w:val="4"/>
  </w:num>
  <w:num w:numId="19">
    <w:abstractNumId w:val="3"/>
  </w:num>
  <w:num w:numId="20">
    <w:abstractNumId w:val="0"/>
  </w:num>
  <w:num w:numId="21">
    <w:abstractNumId w:val="8"/>
    <w:lvlOverride w:ilvl="0">
      <w:startOverride w:val="1"/>
    </w:lvlOverride>
  </w:num>
  <w:num w:numId="22">
    <w:abstractNumId w:val="31"/>
  </w:num>
  <w:num w:numId="23">
    <w:abstractNumId w:val="40"/>
  </w:num>
  <w:num w:numId="24">
    <w:abstractNumId w:val="34"/>
  </w:num>
  <w:num w:numId="25">
    <w:abstractNumId w:val="26"/>
  </w:num>
  <w:num w:numId="26">
    <w:abstractNumId w:val="17"/>
  </w:num>
  <w:num w:numId="27">
    <w:abstractNumId w:val="36"/>
  </w:num>
  <w:num w:numId="28">
    <w:abstractNumId w:val="43"/>
  </w:num>
  <w:num w:numId="29">
    <w:abstractNumId w:val="25"/>
  </w:num>
  <w:num w:numId="30">
    <w:abstractNumId w:val="35"/>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6"/>
  </w:num>
  <w:num w:numId="35">
    <w:abstractNumId w:val="32"/>
  </w:num>
  <w:num w:numId="36">
    <w:abstractNumId w:val="33"/>
  </w:num>
  <w:num w:numId="37">
    <w:abstractNumId w:val="39"/>
  </w:num>
  <w:num w:numId="38">
    <w:abstractNumId w:val="30"/>
  </w:num>
  <w:num w:numId="39">
    <w:abstractNumId w:val="2"/>
  </w:num>
  <w:num w:numId="40">
    <w:abstractNumId w:val="1"/>
  </w:num>
  <w:num w:numId="41">
    <w:abstractNumId w:val="27"/>
  </w:num>
  <w:num w:numId="42">
    <w:abstractNumId w:val="19"/>
  </w:num>
  <w:num w:numId="43">
    <w:abstractNumId w:val="20"/>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18"/>
  </w:num>
  <w:num w:numId="49">
    <w:abstractNumId w:val="21"/>
  </w:num>
  <w:num w:numId="50">
    <w:abstractNumId w:val="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2977"/>
    <w:rsid w:val="0001337F"/>
    <w:rsid w:val="00013AB6"/>
    <w:rsid w:val="000140F8"/>
    <w:rsid w:val="0001631A"/>
    <w:rsid w:val="000169FE"/>
    <w:rsid w:val="0001797D"/>
    <w:rsid w:val="00020C37"/>
    <w:rsid w:val="00021ECA"/>
    <w:rsid w:val="000224E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14C"/>
    <w:rsid w:val="0003755E"/>
    <w:rsid w:val="00037EE9"/>
    <w:rsid w:val="00037FED"/>
    <w:rsid w:val="00040B1B"/>
    <w:rsid w:val="000426F7"/>
    <w:rsid w:val="00043BF9"/>
    <w:rsid w:val="000460DD"/>
    <w:rsid w:val="00046711"/>
    <w:rsid w:val="00047272"/>
    <w:rsid w:val="00051E4B"/>
    <w:rsid w:val="00053289"/>
    <w:rsid w:val="000536AD"/>
    <w:rsid w:val="000545E2"/>
    <w:rsid w:val="000549FA"/>
    <w:rsid w:val="00055CAD"/>
    <w:rsid w:val="0005757F"/>
    <w:rsid w:val="000575A2"/>
    <w:rsid w:val="0006044E"/>
    <w:rsid w:val="00060751"/>
    <w:rsid w:val="00061182"/>
    <w:rsid w:val="00062562"/>
    <w:rsid w:val="00062CF2"/>
    <w:rsid w:val="00063662"/>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C07C2"/>
    <w:rsid w:val="000C086B"/>
    <w:rsid w:val="000C1025"/>
    <w:rsid w:val="000C1BA1"/>
    <w:rsid w:val="000C2763"/>
    <w:rsid w:val="000C2C60"/>
    <w:rsid w:val="000C3AD4"/>
    <w:rsid w:val="000C3CD0"/>
    <w:rsid w:val="000C538F"/>
    <w:rsid w:val="000C5712"/>
    <w:rsid w:val="000C5C23"/>
    <w:rsid w:val="000C612A"/>
    <w:rsid w:val="000C612F"/>
    <w:rsid w:val="000C6723"/>
    <w:rsid w:val="000C6734"/>
    <w:rsid w:val="000D03CA"/>
    <w:rsid w:val="000D0F2A"/>
    <w:rsid w:val="000D24FF"/>
    <w:rsid w:val="000D27B4"/>
    <w:rsid w:val="000D33C3"/>
    <w:rsid w:val="000D3991"/>
    <w:rsid w:val="000D65A8"/>
    <w:rsid w:val="000D6FB9"/>
    <w:rsid w:val="000E153A"/>
    <w:rsid w:val="000E17E5"/>
    <w:rsid w:val="000E1853"/>
    <w:rsid w:val="000E1974"/>
    <w:rsid w:val="000E1A2D"/>
    <w:rsid w:val="000E1BBC"/>
    <w:rsid w:val="000E2624"/>
    <w:rsid w:val="000E52C7"/>
    <w:rsid w:val="000F0825"/>
    <w:rsid w:val="000F1F22"/>
    <w:rsid w:val="000F2521"/>
    <w:rsid w:val="000F2B71"/>
    <w:rsid w:val="000F2C4C"/>
    <w:rsid w:val="000F4683"/>
    <w:rsid w:val="000F4AD5"/>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52E3"/>
    <w:rsid w:val="00105B26"/>
    <w:rsid w:val="00105EE2"/>
    <w:rsid w:val="0010703D"/>
    <w:rsid w:val="00111033"/>
    <w:rsid w:val="00111AD4"/>
    <w:rsid w:val="001121FE"/>
    <w:rsid w:val="00114124"/>
    <w:rsid w:val="0011600A"/>
    <w:rsid w:val="001176A7"/>
    <w:rsid w:val="00121118"/>
    <w:rsid w:val="00121AD6"/>
    <w:rsid w:val="001226C6"/>
    <w:rsid w:val="001227FA"/>
    <w:rsid w:val="0012289F"/>
    <w:rsid w:val="0012324D"/>
    <w:rsid w:val="00123442"/>
    <w:rsid w:val="00123E4A"/>
    <w:rsid w:val="0012462F"/>
    <w:rsid w:val="0012465E"/>
    <w:rsid w:val="00125714"/>
    <w:rsid w:val="001308F3"/>
    <w:rsid w:val="0013096E"/>
    <w:rsid w:val="0013099D"/>
    <w:rsid w:val="00131B02"/>
    <w:rsid w:val="00131D58"/>
    <w:rsid w:val="001330EA"/>
    <w:rsid w:val="00133977"/>
    <w:rsid w:val="00136FF1"/>
    <w:rsid w:val="00137573"/>
    <w:rsid w:val="00137D2E"/>
    <w:rsid w:val="001400A0"/>
    <w:rsid w:val="001400F9"/>
    <w:rsid w:val="00141377"/>
    <w:rsid w:val="00142F8C"/>
    <w:rsid w:val="00144B44"/>
    <w:rsid w:val="001452B9"/>
    <w:rsid w:val="00146A6D"/>
    <w:rsid w:val="00146E3D"/>
    <w:rsid w:val="00146EF9"/>
    <w:rsid w:val="001502BC"/>
    <w:rsid w:val="00150A1D"/>
    <w:rsid w:val="00152E3C"/>
    <w:rsid w:val="001533FB"/>
    <w:rsid w:val="001538F0"/>
    <w:rsid w:val="00153D10"/>
    <w:rsid w:val="00154518"/>
    <w:rsid w:val="001545EF"/>
    <w:rsid w:val="0015520D"/>
    <w:rsid w:val="00155F9C"/>
    <w:rsid w:val="00156553"/>
    <w:rsid w:val="00157C92"/>
    <w:rsid w:val="00160604"/>
    <w:rsid w:val="00161B98"/>
    <w:rsid w:val="00162B72"/>
    <w:rsid w:val="001635DE"/>
    <w:rsid w:val="00163689"/>
    <w:rsid w:val="00163A23"/>
    <w:rsid w:val="0016464D"/>
    <w:rsid w:val="00165048"/>
    <w:rsid w:val="0016783B"/>
    <w:rsid w:val="0017010C"/>
    <w:rsid w:val="001709EC"/>
    <w:rsid w:val="00171510"/>
    <w:rsid w:val="001715C7"/>
    <w:rsid w:val="00172CE8"/>
    <w:rsid w:val="00172D37"/>
    <w:rsid w:val="001754F1"/>
    <w:rsid w:val="0017570F"/>
    <w:rsid w:val="00177F63"/>
    <w:rsid w:val="00180389"/>
    <w:rsid w:val="00180B6B"/>
    <w:rsid w:val="00181A5D"/>
    <w:rsid w:val="0018208C"/>
    <w:rsid w:val="00183BDD"/>
    <w:rsid w:val="00184020"/>
    <w:rsid w:val="0018536C"/>
    <w:rsid w:val="00187468"/>
    <w:rsid w:val="001878C1"/>
    <w:rsid w:val="00190587"/>
    <w:rsid w:val="00192A0D"/>
    <w:rsid w:val="00195723"/>
    <w:rsid w:val="00195A47"/>
    <w:rsid w:val="00196ACE"/>
    <w:rsid w:val="00196EF5"/>
    <w:rsid w:val="001A09CA"/>
    <w:rsid w:val="001A250C"/>
    <w:rsid w:val="001A3688"/>
    <w:rsid w:val="001A40D2"/>
    <w:rsid w:val="001A476E"/>
    <w:rsid w:val="001A5BD0"/>
    <w:rsid w:val="001A7986"/>
    <w:rsid w:val="001A7C32"/>
    <w:rsid w:val="001B1492"/>
    <w:rsid w:val="001B1582"/>
    <w:rsid w:val="001B2CB4"/>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3525"/>
    <w:rsid w:val="001E4D80"/>
    <w:rsid w:val="001E4FCA"/>
    <w:rsid w:val="001E5B4F"/>
    <w:rsid w:val="001E749B"/>
    <w:rsid w:val="001F034B"/>
    <w:rsid w:val="001F109D"/>
    <w:rsid w:val="001F18B9"/>
    <w:rsid w:val="001F2E09"/>
    <w:rsid w:val="001F413E"/>
    <w:rsid w:val="001F47F6"/>
    <w:rsid w:val="001F48F2"/>
    <w:rsid w:val="001F5C16"/>
    <w:rsid w:val="001F66F0"/>
    <w:rsid w:val="001F6859"/>
    <w:rsid w:val="001F7310"/>
    <w:rsid w:val="001F7BEC"/>
    <w:rsid w:val="002004D8"/>
    <w:rsid w:val="0020238D"/>
    <w:rsid w:val="00203488"/>
    <w:rsid w:val="00203F93"/>
    <w:rsid w:val="0020479C"/>
    <w:rsid w:val="00204BEF"/>
    <w:rsid w:val="002064D4"/>
    <w:rsid w:val="00210E64"/>
    <w:rsid w:val="00212151"/>
    <w:rsid w:val="00212E2F"/>
    <w:rsid w:val="0021345D"/>
    <w:rsid w:val="00215394"/>
    <w:rsid w:val="00220410"/>
    <w:rsid w:val="00220B73"/>
    <w:rsid w:val="00220EBF"/>
    <w:rsid w:val="0022122C"/>
    <w:rsid w:val="0022208E"/>
    <w:rsid w:val="002232AC"/>
    <w:rsid w:val="002234F7"/>
    <w:rsid w:val="00224DFF"/>
    <w:rsid w:val="00226BAC"/>
    <w:rsid w:val="00226F09"/>
    <w:rsid w:val="00230E95"/>
    <w:rsid w:val="0023145A"/>
    <w:rsid w:val="002335F1"/>
    <w:rsid w:val="00233AEE"/>
    <w:rsid w:val="00233BFD"/>
    <w:rsid w:val="00233E13"/>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94C"/>
    <w:rsid w:val="00255D85"/>
    <w:rsid w:val="002621ED"/>
    <w:rsid w:val="00262CD6"/>
    <w:rsid w:val="00263AE5"/>
    <w:rsid w:val="0026479F"/>
    <w:rsid w:val="002648F2"/>
    <w:rsid w:val="00264BCB"/>
    <w:rsid w:val="00267512"/>
    <w:rsid w:val="002705CF"/>
    <w:rsid w:val="002715E8"/>
    <w:rsid w:val="00272C74"/>
    <w:rsid w:val="00273461"/>
    <w:rsid w:val="002738A9"/>
    <w:rsid w:val="0027490F"/>
    <w:rsid w:val="002752AF"/>
    <w:rsid w:val="002774E9"/>
    <w:rsid w:val="00281C25"/>
    <w:rsid w:val="00281DD1"/>
    <w:rsid w:val="002823DA"/>
    <w:rsid w:val="002852C1"/>
    <w:rsid w:val="0028612D"/>
    <w:rsid w:val="00287616"/>
    <w:rsid w:val="002916E0"/>
    <w:rsid w:val="002918D1"/>
    <w:rsid w:val="0029446D"/>
    <w:rsid w:val="00294783"/>
    <w:rsid w:val="00295273"/>
    <w:rsid w:val="002A0997"/>
    <w:rsid w:val="002A0BDA"/>
    <w:rsid w:val="002A221B"/>
    <w:rsid w:val="002A2385"/>
    <w:rsid w:val="002A5048"/>
    <w:rsid w:val="002A5B5D"/>
    <w:rsid w:val="002A5B75"/>
    <w:rsid w:val="002A662E"/>
    <w:rsid w:val="002A6920"/>
    <w:rsid w:val="002A6A61"/>
    <w:rsid w:val="002A79AA"/>
    <w:rsid w:val="002A7BCB"/>
    <w:rsid w:val="002B0E0C"/>
    <w:rsid w:val="002B0EF0"/>
    <w:rsid w:val="002B1600"/>
    <w:rsid w:val="002B2964"/>
    <w:rsid w:val="002B37C8"/>
    <w:rsid w:val="002B5EE2"/>
    <w:rsid w:val="002B6DB9"/>
    <w:rsid w:val="002C0549"/>
    <w:rsid w:val="002C143C"/>
    <w:rsid w:val="002C251A"/>
    <w:rsid w:val="002C35F5"/>
    <w:rsid w:val="002C36CE"/>
    <w:rsid w:val="002C55B7"/>
    <w:rsid w:val="002C5C37"/>
    <w:rsid w:val="002C5D2B"/>
    <w:rsid w:val="002D090B"/>
    <w:rsid w:val="002D2C73"/>
    <w:rsid w:val="002D3070"/>
    <w:rsid w:val="002D5FD8"/>
    <w:rsid w:val="002D623F"/>
    <w:rsid w:val="002D721F"/>
    <w:rsid w:val="002E1654"/>
    <w:rsid w:val="002E2158"/>
    <w:rsid w:val="002E3266"/>
    <w:rsid w:val="002E4316"/>
    <w:rsid w:val="002E54E8"/>
    <w:rsid w:val="002E5794"/>
    <w:rsid w:val="002E6CCF"/>
    <w:rsid w:val="002F1712"/>
    <w:rsid w:val="002F3032"/>
    <w:rsid w:val="002F35B5"/>
    <w:rsid w:val="002F3BE5"/>
    <w:rsid w:val="002F4A16"/>
    <w:rsid w:val="002F70F1"/>
    <w:rsid w:val="002F7690"/>
    <w:rsid w:val="00300ED6"/>
    <w:rsid w:val="0030166C"/>
    <w:rsid w:val="00301E79"/>
    <w:rsid w:val="0030393F"/>
    <w:rsid w:val="003048F0"/>
    <w:rsid w:val="00305434"/>
    <w:rsid w:val="00306D11"/>
    <w:rsid w:val="00313949"/>
    <w:rsid w:val="003149DA"/>
    <w:rsid w:val="0031576E"/>
    <w:rsid w:val="00315B66"/>
    <w:rsid w:val="00316378"/>
    <w:rsid w:val="00316B52"/>
    <w:rsid w:val="00316E23"/>
    <w:rsid w:val="0031727D"/>
    <w:rsid w:val="00321DA4"/>
    <w:rsid w:val="003224BF"/>
    <w:rsid w:val="00322F3C"/>
    <w:rsid w:val="00323035"/>
    <w:rsid w:val="00323218"/>
    <w:rsid w:val="0032322B"/>
    <w:rsid w:val="003236A2"/>
    <w:rsid w:val="00323F49"/>
    <w:rsid w:val="003245FD"/>
    <w:rsid w:val="00325145"/>
    <w:rsid w:val="00325C66"/>
    <w:rsid w:val="0033071E"/>
    <w:rsid w:val="0033083E"/>
    <w:rsid w:val="00330AF8"/>
    <w:rsid w:val="003315D7"/>
    <w:rsid w:val="0033221F"/>
    <w:rsid w:val="00332CAA"/>
    <w:rsid w:val="003334FF"/>
    <w:rsid w:val="003338D3"/>
    <w:rsid w:val="003338DC"/>
    <w:rsid w:val="00334530"/>
    <w:rsid w:val="003352C3"/>
    <w:rsid w:val="0033556D"/>
    <w:rsid w:val="0034171F"/>
    <w:rsid w:val="00341CBD"/>
    <w:rsid w:val="0034366F"/>
    <w:rsid w:val="00344B32"/>
    <w:rsid w:val="00344BC0"/>
    <w:rsid w:val="00344E0F"/>
    <w:rsid w:val="00347C09"/>
    <w:rsid w:val="00351A32"/>
    <w:rsid w:val="00351C09"/>
    <w:rsid w:val="00352402"/>
    <w:rsid w:val="00352A73"/>
    <w:rsid w:val="00354617"/>
    <w:rsid w:val="00356046"/>
    <w:rsid w:val="003560D6"/>
    <w:rsid w:val="00356339"/>
    <w:rsid w:val="00356BF2"/>
    <w:rsid w:val="00357A98"/>
    <w:rsid w:val="00360B01"/>
    <w:rsid w:val="003619A0"/>
    <w:rsid w:val="00361FF9"/>
    <w:rsid w:val="00362CD9"/>
    <w:rsid w:val="00364C1E"/>
    <w:rsid w:val="00366072"/>
    <w:rsid w:val="00367457"/>
    <w:rsid w:val="00367A41"/>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13F4"/>
    <w:rsid w:val="003822D7"/>
    <w:rsid w:val="0038276B"/>
    <w:rsid w:val="003837CD"/>
    <w:rsid w:val="00383881"/>
    <w:rsid w:val="00384012"/>
    <w:rsid w:val="00385BD8"/>
    <w:rsid w:val="0038612F"/>
    <w:rsid w:val="00386201"/>
    <w:rsid w:val="00386C03"/>
    <w:rsid w:val="00390030"/>
    <w:rsid w:val="003906CD"/>
    <w:rsid w:val="00390D76"/>
    <w:rsid w:val="003916F6"/>
    <w:rsid w:val="00392520"/>
    <w:rsid w:val="0039254D"/>
    <w:rsid w:val="00392A7D"/>
    <w:rsid w:val="00392D21"/>
    <w:rsid w:val="00392EFC"/>
    <w:rsid w:val="00393670"/>
    <w:rsid w:val="00393A1C"/>
    <w:rsid w:val="00394262"/>
    <w:rsid w:val="003944D1"/>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D4B"/>
    <w:rsid w:val="003A5F26"/>
    <w:rsid w:val="003A641D"/>
    <w:rsid w:val="003A67CA"/>
    <w:rsid w:val="003A69B3"/>
    <w:rsid w:val="003A6D12"/>
    <w:rsid w:val="003A6D4C"/>
    <w:rsid w:val="003B0724"/>
    <w:rsid w:val="003B1A5C"/>
    <w:rsid w:val="003B3117"/>
    <w:rsid w:val="003B6406"/>
    <w:rsid w:val="003B7080"/>
    <w:rsid w:val="003B721D"/>
    <w:rsid w:val="003C103A"/>
    <w:rsid w:val="003C11A9"/>
    <w:rsid w:val="003C146F"/>
    <w:rsid w:val="003C458D"/>
    <w:rsid w:val="003C6B43"/>
    <w:rsid w:val="003C7735"/>
    <w:rsid w:val="003D0283"/>
    <w:rsid w:val="003D086D"/>
    <w:rsid w:val="003D0A5B"/>
    <w:rsid w:val="003D0D98"/>
    <w:rsid w:val="003D10A1"/>
    <w:rsid w:val="003D15FF"/>
    <w:rsid w:val="003D24D4"/>
    <w:rsid w:val="003D2EC6"/>
    <w:rsid w:val="003D380E"/>
    <w:rsid w:val="003D3D9C"/>
    <w:rsid w:val="003D3DB9"/>
    <w:rsid w:val="003D535E"/>
    <w:rsid w:val="003E0B66"/>
    <w:rsid w:val="003E0E02"/>
    <w:rsid w:val="003E1E62"/>
    <w:rsid w:val="003E2AD0"/>
    <w:rsid w:val="003E2B00"/>
    <w:rsid w:val="003E4CAC"/>
    <w:rsid w:val="003E6A4B"/>
    <w:rsid w:val="003E7041"/>
    <w:rsid w:val="003E7B37"/>
    <w:rsid w:val="003F01A0"/>
    <w:rsid w:val="003F0515"/>
    <w:rsid w:val="003F11CA"/>
    <w:rsid w:val="003F23A4"/>
    <w:rsid w:val="003F3106"/>
    <w:rsid w:val="003F3B5D"/>
    <w:rsid w:val="003F3E2F"/>
    <w:rsid w:val="003F48CB"/>
    <w:rsid w:val="003F49ED"/>
    <w:rsid w:val="003F60A2"/>
    <w:rsid w:val="003F70B2"/>
    <w:rsid w:val="003F75B1"/>
    <w:rsid w:val="004013D5"/>
    <w:rsid w:val="00401B5F"/>
    <w:rsid w:val="004022A9"/>
    <w:rsid w:val="00402870"/>
    <w:rsid w:val="004030AE"/>
    <w:rsid w:val="004039B5"/>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DF5"/>
    <w:rsid w:val="00415891"/>
    <w:rsid w:val="00416310"/>
    <w:rsid w:val="00416FAB"/>
    <w:rsid w:val="00417A85"/>
    <w:rsid w:val="004209B5"/>
    <w:rsid w:val="004227FC"/>
    <w:rsid w:val="00422C8D"/>
    <w:rsid w:val="0042350C"/>
    <w:rsid w:val="00426439"/>
    <w:rsid w:val="004264F9"/>
    <w:rsid w:val="00426AD5"/>
    <w:rsid w:val="00426FD0"/>
    <w:rsid w:val="0042768B"/>
    <w:rsid w:val="00427A35"/>
    <w:rsid w:val="00430609"/>
    <w:rsid w:val="004321BF"/>
    <w:rsid w:val="0043345C"/>
    <w:rsid w:val="0043501F"/>
    <w:rsid w:val="004360D7"/>
    <w:rsid w:val="0043654D"/>
    <w:rsid w:val="00437EE8"/>
    <w:rsid w:val="004416CA"/>
    <w:rsid w:val="00441996"/>
    <w:rsid w:val="004426B0"/>
    <w:rsid w:val="0044274C"/>
    <w:rsid w:val="00442CA7"/>
    <w:rsid w:val="0044380D"/>
    <w:rsid w:val="00443F7A"/>
    <w:rsid w:val="004440B9"/>
    <w:rsid w:val="00444244"/>
    <w:rsid w:val="00447396"/>
    <w:rsid w:val="00450295"/>
    <w:rsid w:val="00450A9D"/>
    <w:rsid w:val="004512E9"/>
    <w:rsid w:val="00451E53"/>
    <w:rsid w:val="00452F6C"/>
    <w:rsid w:val="00453291"/>
    <w:rsid w:val="00455097"/>
    <w:rsid w:val="004559D6"/>
    <w:rsid w:val="0045651A"/>
    <w:rsid w:val="00457BA9"/>
    <w:rsid w:val="00457E7D"/>
    <w:rsid w:val="0046163D"/>
    <w:rsid w:val="00461740"/>
    <w:rsid w:val="0046367A"/>
    <w:rsid w:val="00464B6B"/>
    <w:rsid w:val="00464D12"/>
    <w:rsid w:val="004664FF"/>
    <w:rsid w:val="00467074"/>
    <w:rsid w:val="0046768E"/>
    <w:rsid w:val="00470164"/>
    <w:rsid w:val="004701FF"/>
    <w:rsid w:val="00472B1A"/>
    <w:rsid w:val="00472B93"/>
    <w:rsid w:val="004732A7"/>
    <w:rsid w:val="00474552"/>
    <w:rsid w:val="00474BFF"/>
    <w:rsid w:val="00475FF6"/>
    <w:rsid w:val="00480C82"/>
    <w:rsid w:val="00480DF1"/>
    <w:rsid w:val="00481554"/>
    <w:rsid w:val="00482254"/>
    <w:rsid w:val="004823B7"/>
    <w:rsid w:val="00482D1F"/>
    <w:rsid w:val="004838DF"/>
    <w:rsid w:val="00483BFD"/>
    <w:rsid w:val="0048401D"/>
    <w:rsid w:val="00484B84"/>
    <w:rsid w:val="004863F9"/>
    <w:rsid w:val="0049126E"/>
    <w:rsid w:val="004912F4"/>
    <w:rsid w:val="00492717"/>
    <w:rsid w:val="004931AF"/>
    <w:rsid w:val="00494539"/>
    <w:rsid w:val="00494873"/>
    <w:rsid w:val="004949AD"/>
    <w:rsid w:val="004949D2"/>
    <w:rsid w:val="0049694A"/>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C1222"/>
    <w:rsid w:val="004C1636"/>
    <w:rsid w:val="004C1799"/>
    <w:rsid w:val="004C38E4"/>
    <w:rsid w:val="004C4B74"/>
    <w:rsid w:val="004C4E78"/>
    <w:rsid w:val="004C57C0"/>
    <w:rsid w:val="004D075E"/>
    <w:rsid w:val="004D0842"/>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40CB"/>
    <w:rsid w:val="004F502A"/>
    <w:rsid w:val="004F58E7"/>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506"/>
    <w:rsid w:val="00544E93"/>
    <w:rsid w:val="00546126"/>
    <w:rsid w:val="00550110"/>
    <w:rsid w:val="00550420"/>
    <w:rsid w:val="00551159"/>
    <w:rsid w:val="00552065"/>
    <w:rsid w:val="00552323"/>
    <w:rsid w:val="00553690"/>
    <w:rsid w:val="00554D5F"/>
    <w:rsid w:val="00554D7B"/>
    <w:rsid w:val="00556186"/>
    <w:rsid w:val="005567C7"/>
    <w:rsid w:val="00561809"/>
    <w:rsid w:val="005623DE"/>
    <w:rsid w:val="00563FBF"/>
    <w:rsid w:val="005652B0"/>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C54"/>
    <w:rsid w:val="00577EAB"/>
    <w:rsid w:val="005804F3"/>
    <w:rsid w:val="00580799"/>
    <w:rsid w:val="005807BC"/>
    <w:rsid w:val="0058364D"/>
    <w:rsid w:val="00585A88"/>
    <w:rsid w:val="005868E9"/>
    <w:rsid w:val="00586CA6"/>
    <w:rsid w:val="00586E46"/>
    <w:rsid w:val="00590105"/>
    <w:rsid w:val="00591F8B"/>
    <w:rsid w:val="00592560"/>
    <w:rsid w:val="00593D3E"/>
    <w:rsid w:val="00594B40"/>
    <w:rsid w:val="0059565C"/>
    <w:rsid w:val="005962D6"/>
    <w:rsid w:val="0059655E"/>
    <w:rsid w:val="005A0B3D"/>
    <w:rsid w:val="005A1471"/>
    <w:rsid w:val="005A27E2"/>
    <w:rsid w:val="005A54AF"/>
    <w:rsid w:val="005A54FF"/>
    <w:rsid w:val="005A580B"/>
    <w:rsid w:val="005A62C3"/>
    <w:rsid w:val="005A74C4"/>
    <w:rsid w:val="005B0F76"/>
    <w:rsid w:val="005B2194"/>
    <w:rsid w:val="005B2EF4"/>
    <w:rsid w:val="005B43C8"/>
    <w:rsid w:val="005B4C2B"/>
    <w:rsid w:val="005B507D"/>
    <w:rsid w:val="005B6A17"/>
    <w:rsid w:val="005B74A1"/>
    <w:rsid w:val="005C12B6"/>
    <w:rsid w:val="005C1D14"/>
    <w:rsid w:val="005C1DF3"/>
    <w:rsid w:val="005C3C10"/>
    <w:rsid w:val="005C43C8"/>
    <w:rsid w:val="005C6063"/>
    <w:rsid w:val="005C6B72"/>
    <w:rsid w:val="005C71DA"/>
    <w:rsid w:val="005C77A5"/>
    <w:rsid w:val="005C7BA5"/>
    <w:rsid w:val="005D189B"/>
    <w:rsid w:val="005D1EA3"/>
    <w:rsid w:val="005D2BAC"/>
    <w:rsid w:val="005D6958"/>
    <w:rsid w:val="005D7796"/>
    <w:rsid w:val="005E1AE5"/>
    <w:rsid w:val="005E2A5E"/>
    <w:rsid w:val="005E34EE"/>
    <w:rsid w:val="005E3FB4"/>
    <w:rsid w:val="005E4473"/>
    <w:rsid w:val="005E5B92"/>
    <w:rsid w:val="005E70DD"/>
    <w:rsid w:val="005E7BBA"/>
    <w:rsid w:val="005F0CA6"/>
    <w:rsid w:val="005F14D7"/>
    <w:rsid w:val="005F19BB"/>
    <w:rsid w:val="005F1A01"/>
    <w:rsid w:val="005F5101"/>
    <w:rsid w:val="005F6B70"/>
    <w:rsid w:val="005F6EDC"/>
    <w:rsid w:val="005F7189"/>
    <w:rsid w:val="005F719A"/>
    <w:rsid w:val="006006CB"/>
    <w:rsid w:val="00601FE6"/>
    <w:rsid w:val="00602DE1"/>
    <w:rsid w:val="00604645"/>
    <w:rsid w:val="006047CA"/>
    <w:rsid w:val="00604E8B"/>
    <w:rsid w:val="00604EA6"/>
    <w:rsid w:val="00605F1C"/>
    <w:rsid w:val="0060693F"/>
    <w:rsid w:val="00607670"/>
    <w:rsid w:val="00612A9E"/>
    <w:rsid w:val="00613BD1"/>
    <w:rsid w:val="00613F5F"/>
    <w:rsid w:val="00614A06"/>
    <w:rsid w:val="0061594A"/>
    <w:rsid w:val="00616BB1"/>
    <w:rsid w:val="00617373"/>
    <w:rsid w:val="0062006A"/>
    <w:rsid w:val="00621773"/>
    <w:rsid w:val="006233D5"/>
    <w:rsid w:val="00624621"/>
    <w:rsid w:val="00624F1C"/>
    <w:rsid w:val="00625689"/>
    <w:rsid w:val="006257AB"/>
    <w:rsid w:val="00631112"/>
    <w:rsid w:val="006316BC"/>
    <w:rsid w:val="00631910"/>
    <w:rsid w:val="006335C0"/>
    <w:rsid w:val="00634151"/>
    <w:rsid w:val="00634190"/>
    <w:rsid w:val="0063425F"/>
    <w:rsid w:val="006342C1"/>
    <w:rsid w:val="00636354"/>
    <w:rsid w:val="00640439"/>
    <w:rsid w:val="006419FF"/>
    <w:rsid w:val="00641C37"/>
    <w:rsid w:val="00642599"/>
    <w:rsid w:val="00642631"/>
    <w:rsid w:val="00642D5D"/>
    <w:rsid w:val="00643D7E"/>
    <w:rsid w:val="006471D5"/>
    <w:rsid w:val="006505C2"/>
    <w:rsid w:val="006506D4"/>
    <w:rsid w:val="00651108"/>
    <w:rsid w:val="00651C3F"/>
    <w:rsid w:val="006529F5"/>
    <w:rsid w:val="00652AE1"/>
    <w:rsid w:val="006532D6"/>
    <w:rsid w:val="0065438C"/>
    <w:rsid w:val="00654655"/>
    <w:rsid w:val="00654EC9"/>
    <w:rsid w:val="006550AE"/>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FE9"/>
    <w:rsid w:val="00670808"/>
    <w:rsid w:val="00673019"/>
    <w:rsid w:val="006741CD"/>
    <w:rsid w:val="006746C5"/>
    <w:rsid w:val="0067477C"/>
    <w:rsid w:val="00674943"/>
    <w:rsid w:val="00680EEC"/>
    <w:rsid w:val="00682247"/>
    <w:rsid w:val="00682B6A"/>
    <w:rsid w:val="00685A13"/>
    <w:rsid w:val="006879DA"/>
    <w:rsid w:val="00687C18"/>
    <w:rsid w:val="0069025D"/>
    <w:rsid w:val="006905D3"/>
    <w:rsid w:val="00691371"/>
    <w:rsid w:val="00691C04"/>
    <w:rsid w:val="00693BCB"/>
    <w:rsid w:val="00694EAB"/>
    <w:rsid w:val="006967F9"/>
    <w:rsid w:val="006A0263"/>
    <w:rsid w:val="006A0C70"/>
    <w:rsid w:val="006A1B51"/>
    <w:rsid w:val="006A20E0"/>
    <w:rsid w:val="006A24C8"/>
    <w:rsid w:val="006B1FCC"/>
    <w:rsid w:val="006B2340"/>
    <w:rsid w:val="006B2C0C"/>
    <w:rsid w:val="006B327A"/>
    <w:rsid w:val="006B3288"/>
    <w:rsid w:val="006B6594"/>
    <w:rsid w:val="006C163F"/>
    <w:rsid w:val="006C305C"/>
    <w:rsid w:val="006C3159"/>
    <w:rsid w:val="006C33D4"/>
    <w:rsid w:val="006C3F7D"/>
    <w:rsid w:val="006D128F"/>
    <w:rsid w:val="006D1AAE"/>
    <w:rsid w:val="006D29C8"/>
    <w:rsid w:val="006D5DC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50FD"/>
    <w:rsid w:val="006F6D34"/>
    <w:rsid w:val="006F7045"/>
    <w:rsid w:val="00700E10"/>
    <w:rsid w:val="00703762"/>
    <w:rsid w:val="00707318"/>
    <w:rsid w:val="007104C6"/>
    <w:rsid w:val="00710E8A"/>
    <w:rsid w:val="007116B4"/>
    <w:rsid w:val="00711FB6"/>
    <w:rsid w:val="00712BFC"/>
    <w:rsid w:val="0071468F"/>
    <w:rsid w:val="007147E5"/>
    <w:rsid w:val="00714FE9"/>
    <w:rsid w:val="0071553E"/>
    <w:rsid w:val="00717426"/>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59F"/>
    <w:rsid w:val="00744779"/>
    <w:rsid w:val="00747EE3"/>
    <w:rsid w:val="0075013C"/>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1D3"/>
    <w:rsid w:val="00771DE5"/>
    <w:rsid w:val="00771E33"/>
    <w:rsid w:val="00772D07"/>
    <w:rsid w:val="00773654"/>
    <w:rsid w:val="0077390D"/>
    <w:rsid w:val="007756AA"/>
    <w:rsid w:val="007757E9"/>
    <w:rsid w:val="00775E0F"/>
    <w:rsid w:val="00776CD2"/>
    <w:rsid w:val="00777651"/>
    <w:rsid w:val="00777AAC"/>
    <w:rsid w:val="00780515"/>
    <w:rsid w:val="007818B1"/>
    <w:rsid w:val="007819A8"/>
    <w:rsid w:val="0078311A"/>
    <w:rsid w:val="00783CD3"/>
    <w:rsid w:val="007843D2"/>
    <w:rsid w:val="00786508"/>
    <w:rsid w:val="007872C3"/>
    <w:rsid w:val="007872E1"/>
    <w:rsid w:val="0079098B"/>
    <w:rsid w:val="00790E58"/>
    <w:rsid w:val="007912F1"/>
    <w:rsid w:val="007916D5"/>
    <w:rsid w:val="007925A3"/>
    <w:rsid w:val="00792AC4"/>
    <w:rsid w:val="00792AE2"/>
    <w:rsid w:val="00792F44"/>
    <w:rsid w:val="0079442D"/>
    <w:rsid w:val="00794D66"/>
    <w:rsid w:val="00796354"/>
    <w:rsid w:val="007A0C91"/>
    <w:rsid w:val="007A22EA"/>
    <w:rsid w:val="007A3524"/>
    <w:rsid w:val="007A38C5"/>
    <w:rsid w:val="007A38FA"/>
    <w:rsid w:val="007A3CFD"/>
    <w:rsid w:val="007A52A4"/>
    <w:rsid w:val="007A6CF7"/>
    <w:rsid w:val="007A7766"/>
    <w:rsid w:val="007A7776"/>
    <w:rsid w:val="007B0C6F"/>
    <w:rsid w:val="007B1937"/>
    <w:rsid w:val="007B1B74"/>
    <w:rsid w:val="007B205F"/>
    <w:rsid w:val="007B2B00"/>
    <w:rsid w:val="007B392E"/>
    <w:rsid w:val="007B3ED5"/>
    <w:rsid w:val="007B468D"/>
    <w:rsid w:val="007B62A9"/>
    <w:rsid w:val="007B65CD"/>
    <w:rsid w:val="007B73AC"/>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22D2"/>
    <w:rsid w:val="007E2800"/>
    <w:rsid w:val="007E3464"/>
    <w:rsid w:val="007E3904"/>
    <w:rsid w:val="007E497A"/>
    <w:rsid w:val="007E540B"/>
    <w:rsid w:val="007E562B"/>
    <w:rsid w:val="007E6312"/>
    <w:rsid w:val="007E6920"/>
    <w:rsid w:val="007F041F"/>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C64"/>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EEC"/>
    <w:rsid w:val="0082313D"/>
    <w:rsid w:val="0082348F"/>
    <w:rsid w:val="00825F7E"/>
    <w:rsid w:val="00826158"/>
    <w:rsid w:val="00827B93"/>
    <w:rsid w:val="00827F39"/>
    <w:rsid w:val="00831024"/>
    <w:rsid w:val="00831273"/>
    <w:rsid w:val="008323B8"/>
    <w:rsid w:val="00833B3C"/>
    <w:rsid w:val="00834053"/>
    <w:rsid w:val="008347B3"/>
    <w:rsid w:val="0083485E"/>
    <w:rsid w:val="00836034"/>
    <w:rsid w:val="008377B8"/>
    <w:rsid w:val="008378A3"/>
    <w:rsid w:val="00837B36"/>
    <w:rsid w:val="00837D3B"/>
    <w:rsid w:val="00840D5B"/>
    <w:rsid w:val="0084120D"/>
    <w:rsid w:val="00842594"/>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D91"/>
    <w:rsid w:val="00861DAB"/>
    <w:rsid w:val="008628B6"/>
    <w:rsid w:val="00862909"/>
    <w:rsid w:val="00863939"/>
    <w:rsid w:val="00863C2F"/>
    <w:rsid w:val="00863EE8"/>
    <w:rsid w:val="00864842"/>
    <w:rsid w:val="0087046A"/>
    <w:rsid w:val="0087190F"/>
    <w:rsid w:val="00871D73"/>
    <w:rsid w:val="0087272A"/>
    <w:rsid w:val="0087286A"/>
    <w:rsid w:val="00873DC5"/>
    <w:rsid w:val="00874CA4"/>
    <w:rsid w:val="00875B0C"/>
    <w:rsid w:val="00876808"/>
    <w:rsid w:val="00877920"/>
    <w:rsid w:val="008824C8"/>
    <w:rsid w:val="00883AD4"/>
    <w:rsid w:val="00885316"/>
    <w:rsid w:val="00885A29"/>
    <w:rsid w:val="00886F62"/>
    <w:rsid w:val="0088706E"/>
    <w:rsid w:val="0088771B"/>
    <w:rsid w:val="0089163C"/>
    <w:rsid w:val="0089166C"/>
    <w:rsid w:val="00891D39"/>
    <w:rsid w:val="00891DB3"/>
    <w:rsid w:val="008921D4"/>
    <w:rsid w:val="00893318"/>
    <w:rsid w:val="008937BC"/>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B1B9E"/>
    <w:rsid w:val="008B20F2"/>
    <w:rsid w:val="008B4029"/>
    <w:rsid w:val="008B42F7"/>
    <w:rsid w:val="008B5198"/>
    <w:rsid w:val="008B5EDA"/>
    <w:rsid w:val="008B774E"/>
    <w:rsid w:val="008C178E"/>
    <w:rsid w:val="008C3159"/>
    <w:rsid w:val="008C35A1"/>
    <w:rsid w:val="008C4394"/>
    <w:rsid w:val="008C464D"/>
    <w:rsid w:val="008C4946"/>
    <w:rsid w:val="008C5C53"/>
    <w:rsid w:val="008C60B6"/>
    <w:rsid w:val="008C6135"/>
    <w:rsid w:val="008C6E11"/>
    <w:rsid w:val="008C7ACB"/>
    <w:rsid w:val="008D0DFE"/>
    <w:rsid w:val="008D1FCD"/>
    <w:rsid w:val="008D2CA1"/>
    <w:rsid w:val="008D5A77"/>
    <w:rsid w:val="008D644B"/>
    <w:rsid w:val="008D6C5F"/>
    <w:rsid w:val="008E0D1C"/>
    <w:rsid w:val="008E2D57"/>
    <w:rsid w:val="008E32D5"/>
    <w:rsid w:val="008E4412"/>
    <w:rsid w:val="008E5E16"/>
    <w:rsid w:val="008F5963"/>
    <w:rsid w:val="008F5DD9"/>
    <w:rsid w:val="008F61F6"/>
    <w:rsid w:val="008F652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607F"/>
    <w:rsid w:val="009161E9"/>
    <w:rsid w:val="009210E7"/>
    <w:rsid w:val="00921AD4"/>
    <w:rsid w:val="00925239"/>
    <w:rsid w:val="0092608F"/>
    <w:rsid w:val="009263A2"/>
    <w:rsid w:val="00926DD9"/>
    <w:rsid w:val="009279FE"/>
    <w:rsid w:val="00930AD2"/>
    <w:rsid w:val="00930C59"/>
    <w:rsid w:val="0093107B"/>
    <w:rsid w:val="009316D4"/>
    <w:rsid w:val="00931965"/>
    <w:rsid w:val="00931BBD"/>
    <w:rsid w:val="009321ED"/>
    <w:rsid w:val="0093252D"/>
    <w:rsid w:val="00933431"/>
    <w:rsid w:val="00934AC3"/>
    <w:rsid w:val="00936A2D"/>
    <w:rsid w:val="0094001E"/>
    <w:rsid w:val="00940045"/>
    <w:rsid w:val="0094072C"/>
    <w:rsid w:val="009408D3"/>
    <w:rsid w:val="009408F8"/>
    <w:rsid w:val="00942098"/>
    <w:rsid w:val="0094212A"/>
    <w:rsid w:val="00942B4C"/>
    <w:rsid w:val="009449B6"/>
    <w:rsid w:val="00944B06"/>
    <w:rsid w:val="0095196F"/>
    <w:rsid w:val="00951A41"/>
    <w:rsid w:val="00951F19"/>
    <w:rsid w:val="009526AD"/>
    <w:rsid w:val="009539E9"/>
    <w:rsid w:val="00953D52"/>
    <w:rsid w:val="00953FC5"/>
    <w:rsid w:val="0095582E"/>
    <w:rsid w:val="00955A6F"/>
    <w:rsid w:val="00955E0A"/>
    <w:rsid w:val="009609F4"/>
    <w:rsid w:val="00960BC7"/>
    <w:rsid w:val="00960ECD"/>
    <w:rsid w:val="009614C4"/>
    <w:rsid w:val="0096178F"/>
    <w:rsid w:val="0096209A"/>
    <w:rsid w:val="009631DB"/>
    <w:rsid w:val="00963F9F"/>
    <w:rsid w:val="00966715"/>
    <w:rsid w:val="00967778"/>
    <w:rsid w:val="00971A59"/>
    <w:rsid w:val="00971D17"/>
    <w:rsid w:val="009720A3"/>
    <w:rsid w:val="00972ECC"/>
    <w:rsid w:val="0097383A"/>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27DA"/>
    <w:rsid w:val="00994320"/>
    <w:rsid w:val="00994D79"/>
    <w:rsid w:val="009A1419"/>
    <w:rsid w:val="009A14C4"/>
    <w:rsid w:val="009A2B68"/>
    <w:rsid w:val="009A3A53"/>
    <w:rsid w:val="009A3B6F"/>
    <w:rsid w:val="009A3CEF"/>
    <w:rsid w:val="009A45C8"/>
    <w:rsid w:val="009A6145"/>
    <w:rsid w:val="009A7DC9"/>
    <w:rsid w:val="009B36CD"/>
    <w:rsid w:val="009B4434"/>
    <w:rsid w:val="009B479D"/>
    <w:rsid w:val="009B5020"/>
    <w:rsid w:val="009B507A"/>
    <w:rsid w:val="009B5623"/>
    <w:rsid w:val="009B6F08"/>
    <w:rsid w:val="009C01D3"/>
    <w:rsid w:val="009C0831"/>
    <w:rsid w:val="009C1669"/>
    <w:rsid w:val="009C1EB3"/>
    <w:rsid w:val="009C1EF0"/>
    <w:rsid w:val="009C2EE0"/>
    <w:rsid w:val="009C426C"/>
    <w:rsid w:val="009C4737"/>
    <w:rsid w:val="009D0CBF"/>
    <w:rsid w:val="009D1A92"/>
    <w:rsid w:val="009D2B85"/>
    <w:rsid w:val="009D7451"/>
    <w:rsid w:val="009E069A"/>
    <w:rsid w:val="009E0AFF"/>
    <w:rsid w:val="009E2B77"/>
    <w:rsid w:val="009E3BB4"/>
    <w:rsid w:val="009E45D0"/>
    <w:rsid w:val="009E4689"/>
    <w:rsid w:val="009E4CA0"/>
    <w:rsid w:val="009E4D21"/>
    <w:rsid w:val="009E5906"/>
    <w:rsid w:val="009E610F"/>
    <w:rsid w:val="009E6375"/>
    <w:rsid w:val="009E7206"/>
    <w:rsid w:val="009F1F46"/>
    <w:rsid w:val="009F1F8A"/>
    <w:rsid w:val="009F267C"/>
    <w:rsid w:val="009F2AB4"/>
    <w:rsid w:val="009F2D06"/>
    <w:rsid w:val="009F4DA3"/>
    <w:rsid w:val="009F5819"/>
    <w:rsid w:val="009F72DC"/>
    <w:rsid w:val="009F7AC2"/>
    <w:rsid w:val="00A0018C"/>
    <w:rsid w:val="00A00964"/>
    <w:rsid w:val="00A00FE4"/>
    <w:rsid w:val="00A021A9"/>
    <w:rsid w:val="00A03CB0"/>
    <w:rsid w:val="00A03DA1"/>
    <w:rsid w:val="00A043BF"/>
    <w:rsid w:val="00A04B06"/>
    <w:rsid w:val="00A06656"/>
    <w:rsid w:val="00A105C7"/>
    <w:rsid w:val="00A12E61"/>
    <w:rsid w:val="00A152F2"/>
    <w:rsid w:val="00A16554"/>
    <w:rsid w:val="00A172CC"/>
    <w:rsid w:val="00A20041"/>
    <w:rsid w:val="00A20AFF"/>
    <w:rsid w:val="00A22DEB"/>
    <w:rsid w:val="00A230DD"/>
    <w:rsid w:val="00A231C1"/>
    <w:rsid w:val="00A2322F"/>
    <w:rsid w:val="00A24095"/>
    <w:rsid w:val="00A242C9"/>
    <w:rsid w:val="00A268BA"/>
    <w:rsid w:val="00A27C06"/>
    <w:rsid w:val="00A30F36"/>
    <w:rsid w:val="00A31E38"/>
    <w:rsid w:val="00A33307"/>
    <w:rsid w:val="00A33441"/>
    <w:rsid w:val="00A33B33"/>
    <w:rsid w:val="00A34BCA"/>
    <w:rsid w:val="00A34E37"/>
    <w:rsid w:val="00A35F39"/>
    <w:rsid w:val="00A366AD"/>
    <w:rsid w:val="00A3760E"/>
    <w:rsid w:val="00A40187"/>
    <w:rsid w:val="00A40744"/>
    <w:rsid w:val="00A40DED"/>
    <w:rsid w:val="00A41826"/>
    <w:rsid w:val="00A42FFF"/>
    <w:rsid w:val="00A4300A"/>
    <w:rsid w:val="00A4357F"/>
    <w:rsid w:val="00A44DEC"/>
    <w:rsid w:val="00A45A14"/>
    <w:rsid w:val="00A45A1F"/>
    <w:rsid w:val="00A4698E"/>
    <w:rsid w:val="00A46D8B"/>
    <w:rsid w:val="00A51B91"/>
    <w:rsid w:val="00A529E6"/>
    <w:rsid w:val="00A53257"/>
    <w:rsid w:val="00A53A85"/>
    <w:rsid w:val="00A543E7"/>
    <w:rsid w:val="00A54451"/>
    <w:rsid w:val="00A55A9A"/>
    <w:rsid w:val="00A55AB7"/>
    <w:rsid w:val="00A564B5"/>
    <w:rsid w:val="00A564C4"/>
    <w:rsid w:val="00A57779"/>
    <w:rsid w:val="00A57B08"/>
    <w:rsid w:val="00A57F40"/>
    <w:rsid w:val="00A60573"/>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2E69"/>
    <w:rsid w:val="00AC3218"/>
    <w:rsid w:val="00AC32C4"/>
    <w:rsid w:val="00AC5B9C"/>
    <w:rsid w:val="00AC73B9"/>
    <w:rsid w:val="00AC7A6E"/>
    <w:rsid w:val="00AD0964"/>
    <w:rsid w:val="00AD3931"/>
    <w:rsid w:val="00AD4029"/>
    <w:rsid w:val="00AD419F"/>
    <w:rsid w:val="00AD4E29"/>
    <w:rsid w:val="00AD4EBD"/>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1809"/>
    <w:rsid w:val="00B01C37"/>
    <w:rsid w:val="00B02164"/>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1626"/>
    <w:rsid w:val="00B618FD"/>
    <w:rsid w:val="00B634E4"/>
    <w:rsid w:val="00B635C1"/>
    <w:rsid w:val="00B6421C"/>
    <w:rsid w:val="00B64FA4"/>
    <w:rsid w:val="00B652BD"/>
    <w:rsid w:val="00B6592B"/>
    <w:rsid w:val="00B65D12"/>
    <w:rsid w:val="00B66869"/>
    <w:rsid w:val="00B67436"/>
    <w:rsid w:val="00B677B0"/>
    <w:rsid w:val="00B67C9C"/>
    <w:rsid w:val="00B701ED"/>
    <w:rsid w:val="00B71B08"/>
    <w:rsid w:val="00B72E96"/>
    <w:rsid w:val="00B7309C"/>
    <w:rsid w:val="00B74589"/>
    <w:rsid w:val="00B750DC"/>
    <w:rsid w:val="00B757CF"/>
    <w:rsid w:val="00B7595C"/>
    <w:rsid w:val="00B77A72"/>
    <w:rsid w:val="00B80ECD"/>
    <w:rsid w:val="00B81040"/>
    <w:rsid w:val="00B82903"/>
    <w:rsid w:val="00B84AD3"/>
    <w:rsid w:val="00B84EAC"/>
    <w:rsid w:val="00B8650D"/>
    <w:rsid w:val="00B90C0B"/>
    <w:rsid w:val="00B92B08"/>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62C6"/>
    <w:rsid w:val="00BD230C"/>
    <w:rsid w:val="00BD277D"/>
    <w:rsid w:val="00BD285E"/>
    <w:rsid w:val="00BD3CFB"/>
    <w:rsid w:val="00BD3F97"/>
    <w:rsid w:val="00BD6202"/>
    <w:rsid w:val="00BD706B"/>
    <w:rsid w:val="00BE08DA"/>
    <w:rsid w:val="00BE173B"/>
    <w:rsid w:val="00BE25CB"/>
    <w:rsid w:val="00BE2948"/>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6AFC"/>
    <w:rsid w:val="00BF6C5C"/>
    <w:rsid w:val="00C0369C"/>
    <w:rsid w:val="00C0385B"/>
    <w:rsid w:val="00C03D23"/>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4F61"/>
    <w:rsid w:val="00C34FF7"/>
    <w:rsid w:val="00C351A9"/>
    <w:rsid w:val="00C35229"/>
    <w:rsid w:val="00C3559E"/>
    <w:rsid w:val="00C363CD"/>
    <w:rsid w:val="00C37A0E"/>
    <w:rsid w:val="00C40B8A"/>
    <w:rsid w:val="00C41299"/>
    <w:rsid w:val="00C41D28"/>
    <w:rsid w:val="00C448E1"/>
    <w:rsid w:val="00C44D1E"/>
    <w:rsid w:val="00C45424"/>
    <w:rsid w:val="00C46AF5"/>
    <w:rsid w:val="00C472EA"/>
    <w:rsid w:val="00C47673"/>
    <w:rsid w:val="00C50248"/>
    <w:rsid w:val="00C50DC6"/>
    <w:rsid w:val="00C510EF"/>
    <w:rsid w:val="00C52AC8"/>
    <w:rsid w:val="00C54930"/>
    <w:rsid w:val="00C56664"/>
    <w:rsid w:val="00C57755"/>
    <w:rsid w:val="00C6049D"/>
    <w:rsid w:val="00C61796"/>
    <w:rsid w:val="00C61B23"/>
    <w:rsid w:val="00C621DE"/>
    <w:rsid w:val="00C6414E"/>
    <w:rsid w:val="00C65629"/>
    <w:rsid w:val="00C65BC8"/>
    <w:rsid w:val="00C67BFD"/>
    <w:rsid w:val="00C67D3B"/>
    <w:rsid w:val="00C7047D"/>
    <w:rsid w:val="00C74629"/>
    <w:rsid w:val="00C754F2"/>
    <w:rsid w:val="00C75C56"/>
    <w:rsid w:val="00C765AE"/>
    <w:rsid w:val="00C77DE7"/>
    <w:rsid w:val="00C808E1"/>
    <w:rsid w:val="00C809CF"/>
    <w:rsid w:val="00C810AF"/>
    <w:rsid w:val="00C82631"/>
    <w:rsid w:val="00C83293"/>
    <w:rsid w:val="00C835B3"/>
    <w:rsid w:val="00C85A7F"/>
    <w:rsid w:val="00C86F0F"/>
    <w:rsid w:val="00C902F3"/>
    <w:rsid w:val="00C9047C"/>
    <w:rsid w:val="00C90E56"/>
    <w:rsid w:val="00C91D76"/>
    <w:rsid w:val="00C92768"/>
    <w:rsid w:val="00C94C81"/>
    <w:rsid w:val="00C95326"/>
    <w:rsid w:val="00C95A37"/>
    <w:rsid w:val="00C9682C"/>
    <w:rsid w:val="00C96C70"/>
    <w:rsid w:val="00C97602"/>
    <w:rsid w:val="00CA02A2"/>
    <w:rsid w:val="00CA02C8"/>
    <w:rsid w:val="00CA1391"/>
    <w:rsid w:val="00CA1B78"/>
    <w:rsid w:val="00CA1FB3"/>
    <w:rsid w:val="00CA235C"/>
    <w:rsid w:val="00CA2461"/>
    <w:rsid w:val="00CA3646"/>
    <w:rsid w:val="00CA39C7"/>
    <w:rsid w:val="00CA4702"/>
    <w:rsid w:val="00CA77D1"/>
    <w:rsid w:val="00CB05C8"/>
    <w:rsid w:val="00CB19A3"/>
    <w:rsid w:val="00CB3E3F"/>
    <w:rsid w:val="00CB48B8"/>
    <w:rsid w:val="00CB5DC5"/>
    <w:rsid w:val="00CB6B61"/>
    <w:rsid w:val="00CC0B4D"/>
    <w:rsid w:val="00CC1902"/>
    <w:rsid w:val="00CC306C"/>
    <w:rsid w:val="00CC3427"/>
    <w:rsid w:val="00CC5CE9"/>
    <w:rsid w:val="00CC5E67"/>
    <w:rsid w:val="00CC6BB1"/>
    <w:rsid w:val="00CC7AD8"/>
    <w:rsid w:val="00CC7E50"/>
    <w:rsid w:val="00CD2424"/>
    <w:rsid w:val="00CD3417"/>
    <w:rsid w:val="00CD3FA3"/>
    <w:rsid w:val="00CD4208"/>
    <w:rsid w:val="00CD43A3"/>
    <w:rsid w:val="00CD5B65"/>
    <w:rsid w:val="00CD64C5"/>
    <w:rsid w:val="00CD6855"/>
    <w:rsid w:val="00CD7B33"/>
    <w:rsid w:val="00CD7E2E"/>
    <w:rsid w:val="00CE04E4"/>
    <w:rsid w:val="00CE092A"/>
    <w:rsid w:val="00CE0C4B"/>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07BFE"/>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E98"/>
    <w:rsid w:val="00D25F6A"/>
    <w:rsid w:val="00D27A1C"/>
    <w:rsid w:val="00D3218D"/>
    <w:rsid w:val="00D32634"/>
    <w:rsid w:val="00D32CED"/>
    <w:rsid w:val="00D32F60"/>
    <w:rsid w:val="00D330D1"/>
    <w:rsid w:val="00D335AC"/>
    <w:rsid w:val="00D33B6F"/>
    <w:rsid w:val="00D34E78"/>
    <w:rsid w:val="00D35B7D"/>
    <w:rsid w:val="00D35E5C"/>
    <w:rsid w:val="00D369C5"/>
    <w:rsid w:val="00D37436"/>
    <w:rsid w:val="00D407A9"/>
    <w:rsid w:val="00D40F31"/>
    <w:rsid w:val="00D41067"/>
    <w:rsid w:val="00D415FC"/>
    <w:rsid w:val="00D4316B"/>
    <w:rsid w:val="00D44182"/>
    <w:rsid w:val="00D452E1"/>
    <w:rsid w:val="00D45399"/>
    <w:rsid w:val="00D45A18"/>
    <w:rsid w:val="00D50790"/>
    <w:rsid w:val="00D507E9"/>
    <w:rsid w:val="00D50853"/>
    <w:rsid w:val="00D50B58"/>
    <w:rsid w:val="00D5124A"/>
    <w:rsid w:val="00D513D9"/>
    <w:rsid w:val="00D51553"/>
    <w:rsid w:val="00D53F0D"/>
    <w:rsid w:val="00D53F7E"/>
    <w:rsid w:val="00D547CA"/>
    <w:rsid w:val="00D558A0"/>
    <w:rsid w:val="00D56195"/>
    <w:rsid w:val="00D57366"/>
    <w:rsid w:val="00D620A8"/>
    <w:rsid w:val="00D62F5D"/>
    <w:rsid w:val="00D62FA2"/>
    <w:rsid w:val="00D630F3"/>
    <w:rsid w:val="00D64A60"/>
    <w:rsid w:val="00D65420"/>
    <w:rsid w:val="00D65C82"/>
    <w:rsid w:val="00D65E31"/>
    <w:rsid w:val="00D66F8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92C82"/>
    <w:rsid w:val="00D93172"/>
    <w:rsid w:val="00D94524"/>
    <w:rsid w:val="00D96110"/>
    <w:rsid w:val="00D96327"/>
    <w:rsid w:val="00D976EC"/>
    <w:rsid w:val="00D97839"/>
    <w:rsid w:val="00DA034C"/>
    <w:rsid w:val="00DA090F"/>
    <w:rsid w:val="00DA0E29"/>
    <w:rsid w:val="00DA1134"/>
    <w:rsid w:val="00DA12DF"/>
    <w:rsid w:val="00DA1408"/>
    <w:rsid w:val="00DA194E"/>
    <w:rsid w:val="00DA2740"/>
    <w:rsid w:val="00DA2EC5"/>
    <w:rsid w:val="00DA3425"/>
    <w:rsid w:val="00DA349B"/>
    <w:rsid w:val="00DA3B14"/>
    <w:rsid w:val="00DA4275"/>
    <w:rsid w:val="00DA6FEC"/>
    <w:rsid w:val="00DB15CB"/>
    <w:rsid w:val="00DB382E"/>
    <w:rsid w:val="00DB3F21"/>
    <w:rsid w:val="00DB408F"/>
    <w:rsid w:val="00DB42F7"/>
    <w:rsid w:val="00DB4642"/>
    <w:rsid w:val="00DB65A0"/>
    <w:rsid w:val="00DB67B8"/>
    <w:rsid w:val="00DB76C3"/>
    <w:rsid w:val="00DB7F26"/>
    <w:rsid w:val="00DC00AC"/>
    <w:rsid w:val="00DC0620"/>
    <w:rsid w:val="00DC1B56"/>
    <w:rsid w:val="00DC2177"/>
    <w:rsid w:val="00DC43D3"/>
    <w:rsid w:val="00DC5155"/>
    <w:rsid w:val="00DC53C3"/>
    <w:rsid w:val="00DC53C8"/>
    <w:rsid w:val="00DC5782"/>
    <w:rsid w:val="00DC5E2A"/>
    <w:rsid w:val="00DC6706"/>
    <w:rsid w:val="00DC6C99"/>
    <w:rsid w:val="00DC7474"/>
    <w:rsid w:val="00DC7C72"/>
    <w:rsid w:val="00DD0BEC"/>
    <w:rsid w:val="00DD1C60"/>
    <w:rsid w:val="00DD231D"/>
    <w:rsid w:val="00DD3274"/>
    <w:rsid w:val="00DD3997"/>
    <w:rsid w:val="00DD58AE"/>
    <w:rsid w:val="00DD59A1"/>
    <w:rsid w:val="00DD5E44"/>
    <w:rsid w:val="00DD62C6"/>
    <w:rsid w:val="00DD6385"/>
    <w:rsid w:val="00DD6492"/>
    <w:rsid w:val="00DD743D"/>
    <w:rsid w:val="00DE0F4B"/>
    <w:rsid w:val="00DE26A0"/>
    <w:rsid w:val="00DE2974"/>
    <w:rsid w:val="00DE3EA0"/>
    <w:rsid w:val="00DE4AAC"/>
    <w:rsid w:val="00DE511B"/>
    <w:rsid w:val="00DE66DE"/>
    <w:rsid w:val="00DE7706"/>
    <w:rsid w:val="00DF4074"/>
    <w:rsid w:val="00DF4E0C"/>
    <w:rsid w:val="00DF54AD"/>
    <w:rsid w:val="00DF54B3"/>
    <w:rsid w:val="00DF6292"/>
    <w:rsid w:val="00DF712B"/>
    <w:rsid w:val="00DF748B"/>
    <w:rsid w:val="00E00812"/>
    <w:rsid w:val="00E010CB"/>
    <w:rsid w:val="00E0123A"/>
    <w:rsid w:val="00E01A2E"/>
    <w:rsid w:val="00E01ABC"/>
    <w:rsid w:val="00E01E01"/>
    <w:rsid w:val="00E02101"/>
    <w:rsid w:val="00E03511"/>
    <w:rsid w:val="00E04680"/>
    <w:rsid w:val="00E04E77"/>
    <w:rsid w:val="00E10A3B"/>
    <w:rsid w:val="00E15210"/>
    <w:rsid w:val="00E1557B"/>
    <w:rsid w:val="00E1562C"/>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66D1"/>
    <w:rsid w:val="00E30312"/>
    <w:rsid w:val="00E309CB"/>
    <w:rsid w:val="00E33724"/>
    <w:rsid w:val="00E35364"/>
    <w:rsid w:val="00E415C7"/>
    <w:rsid w:val="00E418E2"/>
    <w:rsid w:val="00E436B5"/>
    <w:rsid w:val="00E43D2D"/>
    <w:rsid w:val="00E465F8"/>
    <w:rsid w:val="00E46961"/>
    <w:rsid w:val="00E46B3A"/>
    <w:rsid w:val="00E47533"/>
    <w:rsid w:val="00E47AE2"/>
    <w:rsid w:val="00E511D6"/>
    <w:rsid w:val="00E5125F"/>
    <w:rsid w:val="00E5206D"/>
    <w:rsid w:val="00E52083"/>
    <w:rsid w:val="00E52489"/>
    <w:rsid w:val="00E52CE8"/>
    <w:rsid w:val="00E5444A"/>
    <w:rsid w:val="00E56DFB"/>
    <w:rsid w:val="00E606E4"/>
    <w:rsid w:val="00E60BC1"/>
    <w:rsid w:val="00E61335"/>
    <w:rsid w:val="00E62325"/>
    <w:rsid w:val="00E62C10"/>
    <w:rsid w:val="00E672E0"/>
    <w:rsid w:val="00E675F4"/>
    <w:rsid w:val="00E7063D"/>
    <w:rsid w:val="00E71819"/>
    <w:rsid w:val="00E7283C"/>
    <w:rsid w:val="00E73B08"/>
    <w:rsid w:val="00E73F07"/>
    <w:rsid w:val="00E74EBD"/>
    <w:rsid w:val="00E752CC"/>
    <w:rsid w:val="00E76110"/>
    <w:rsid w:val="00E762CA"/>
    <w:rsid w:val="00E77BAF"/>
    <w:rsid w:val="00E81C62"/>
    <w:rsid w:val="00E82C08"/>
    <w:rsid w:val="00E834F6"/>
    <w:rsid w:val="00E834F7"/>
    <w:rsid w:val="00E85A10"/>
    <w:rsid w:val="00E90730"/>
    <w:rsid w:val="00E9085E"/>
    <w:rsid w:val="00E91BA1"/>
    <w:rsid w:val="00E9219A"/>
    <w:rsid w:val="00E938A9"/>
    <w:rsid w:val="00E954DD"/>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949"/>
    <w:rsid w:val="00EB5FED"/>
    <w:rsid w:val="00EB6858"/>
    <w:rsid w:val="00EB6E17"/>
    <w:rsid w:val="00EB712A"/>
    <w:rsid w:val="00EC0DFF"/>
    <w:rsid w:val="00EC11CC"/>
    <w:rsid w:val="00EC1282"/>
    <w:rsid w:val="00EC15D4"/>
    <w:rsid w:val="00EC252F"/>
    <w:rsid w:val="00EC3008"/>
    <w:rsid w:val="00EC30F0"/>
    <w:rsid w:val="00EC4D84"/>
    <w:rsid w:val="00EC5908"/>
    <w:rsid w:val="00EC5EA8"/>
    <w:rsid w:val="00EC6C49"/>
    <w:rsid w:val="00EC73CA"/>
    <w:rsid w:val="00EC7511"/>
    <w:rsid w:val="00ED0312"/>
    <w:rsid w:val="00ED0388"/>
    <w:rsid w:val="00ED0CBB"/>
    <w:rsid w:val="00ED2248"/>
    <w:rsid w:val="00ED30F5"/>
    <w:rsid w:val="00ED3CDC"/>
    <w:rsid w:val="00ED4B44"/>
    <w:rsid w:val="00ED5965"/>
    <w:rsid w:val="00ED6B80"/>
    <w:rsid w:val="00EE0646"/>
    <w:rsid w:val="00EE1AA5"/>
    <w:rsid w:val="00EE2144"/>
    <w:rsid w:val="00EE2470"/>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54B9"/>
    <w:rsid w:val="00F058BE"/>
    <w:rsid w:val="00F05CD7"/>
    <w:rsid w:val="00F05E21"/>
    <w:rsid w:val="00F060A9"/>
    <w:rsid w:val="00F06CB1"/>
    <w:rsid w:val="00F06EBF"/>
    <w:rsid w:val="00F06F9B"/>
    <w:rsid w:val="00F11501"/>
    <w:rsid w:val="00F12232"/>
    <w:rsid w:val="00F124C5"/>
    <w:rsid w:val="00F12552"/>
    <w:rsid w:val="00F128B0"/>
    <w:rsid w:val="00F14A94"/>
    <w:rsid w:val="00F15274"/>
    <w:rsid w:val="00F1715B"/>
    <w:rsid w:val="00F17321"/>
    <w:rsid w:val="00F175FC"/>
    <w:rsid w:val="00F17E7B"/>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D59"/>
    <w:rsid w:val="00F37B2B"/>
    <w:rsid w:val="00F40355"/>
    <w:rsid w:val="00F4148A"/>
    <w:rsid w:val="00F416AB"/>
    <w:rsid w:val="00F41E00"/>
    <w:rsid w:val="00F41EC3"/>
    <w:rsid w:val="00F43868"/>
    <w:rsid w:val="00F45D6B"/>
    <w:rsid w:val="00F45E9B"/>
    <w:rsid w:val="00F46E81"/>
    <w:rsid w:val="00F46EBE"/>
    <w:rsid w:val="00F47A3C"/>
    <w:rsid w:val="00F50FE7"/>
    <w:rsid w:val="00F518F6"/>
    <w:rsid w:val="00F53343"/>
    <w:rsid w:val="00F53660"/>
    <w:rsid w:val="00F54810"/>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7B10"/>
    <w:rsid w:val="00F70D39"/>
    <w:rsid w:val="00F710A2"/>
    <w:rsid w:val="00F71EA9"/>
    <w:rsid w:val="00F75227"/>
    <w:rsid w:val="00F77F16"/>
    <w:rsid w:val="00F80F42"/>
    <w:rsid w:val="00F813F2"/>
    <w:rsid w:val="00F8180F"/>
    <w:rsid w:val="00F81E3E"/>
    <w:rsid w:val="00F825FD"/>
    <w:rsid w:val="00F8336B"/>
    <w:rsid w:val="00F84329"/>
    <w:rsid w:val="00F84FFC"/>
    <w:rsid w:val="00F85376"/>
    <w:rsid w:val="00F87D7A"/>
    <w:rsid w:val="00F919E7"/>
    <w:rsid w:val="00F94F6D"/>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67"/>
    <w:rsid w:val="00FB479F"/>
    <w:rsid w:val="00FB47BB"/>
    <w:rsid w:val="00FB5181"/>
    <w:rsid w:val="00FB5D58"/>
    <w:rsid w:val="00FB70FD"/>
    <w:rsid w:val="00FB710E"/>
    <w:rsid w:val="00FB7995"/>
    <w:rsid w:val="00FB7A09"/>
    <w:rsid w:val="00FB7CE2"/>
    <w:rsid w:val="00FC0B3C"/>
    <w:rsid w:val="00FC1A60"/>
    <w:rsid w:val="00FC2B3B"/>
    <w:rsid w:val="00FC4240"/>
    <w:rsid w:val="00FC4395"/>
    <w:rsid w:val="00FC44BB"/>
    <w:rsid w:val="00FC53C9"/>
    <w:rsid w:val="00FC54CF"/>
    <w:rsid w:val="00FC5E4B"/>
    <w:rsid w:val="00FC63FE"/>
    <w:rsid w:val="00FC7E91"/>
    <w:rsid w:val="00FD021B"/>
    <w:rsid w:val="00FD0DBB"/>
    <w:rsid w:val="00FD1188"/>
    <w:rsid w:val="00FD30EA"/>
    <w:rsid w:val="00FD3273"/>
    <w:rsid w:val="00FD3281"/>
    <w:rsid w:val="00FD329A"/>
    <w:rsid w:val="00FD5D62"/>
    <w:rsid w:val="00FD5FEE"/>
    <w:rsid w:val="00FD69D1"/>
    <w:rsid w:val="00FD6B90"/>
    <w:rsid w:val="00FD6D32"/>
    <w:rsid w:val="00FE1297"/>
    <w:rsid w:val="00FE2EE3"/>
    <w:rsid w:val="00FE3447"/>
    <w:rsid w:val="00FE374D"/>
    <w:rsid w:val="00FE3CA9"/>
    <w:rsid w:val="00FE495E"/>
    <w:rsid w:val="00FE4C08"/>
    <w:rsid w:val="00FE538E"/>
    <w:rsid w:val="00FE6D25"/>
    <w:rsid w:val="00FE744A"/>
    <w:rsid w:val="00FF07D8"/>
    <w:rsid w:val="00FF0F2C"/>
    <w:rsid w:val="00FF3DF7"/>
    <w:rsid w:val="00FF590F"/>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BFE"/>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D07BFE"/>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D07BFE"/>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D07BFE"/>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D07BFE"/>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D07BFE"/>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D07BFE"/>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D07BFE"/>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D07BFE"/>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D07BFE"/>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D07B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07BFE"/>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7BFE"/>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D07BFE"/>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D07BFE"/>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D07BFE"/>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D07BFE"/>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D07BFE"/>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D07BFE"/>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D07BFE"/>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D07BFE"/>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D07BFE"/>
    <w:rPr>
      <w:rFonts w:cs="Times New Roman"/>
      <w:color w:val="0000FF"/>
      <w:u w:val="single"/>
    </w:rPr>
  </w:style>
  <w:style w:type="character" w:styleId="FollowedHyperlink">
    <w:name w:val="FollowedHyperlink"/>
    <w:basedOn w:val="DefaultParagraphFont"/>
    <w:uiPriority w:val="99"/>
    <w:rsid w:val="00D07BFE"/>
    <w:rPr>
      <w:rFonts w:cs="Times New Roman"/>
      <w:color w:val="606420"/>
      <w:u w:val="single"/>
    </w:rPr>
  </w:style>
  <w:style w:type="character" w:styleId="PageNumber">
    <w:name w:val="page number"/>
    <w:basedOn w:val="DefaultParagraphFont"/>
    <w:uiPriority w:val="99"/>
    <w:rsid w:val="00D07BFE"/>
    <w:rPr>
      <w:rFonts w:cs="Times New Roman"/>
    </w:rPr>
  </w:style>
  <w:style w:type="character" w:styleId="UnresolvedMention">
    <w:name w:val="Unresolved Mention"/>
    <w:basedOn w:val="DefaultParagraphFont"/>
    <w:uiPriority w:val="99"/>
    <w:semiHidden/>
    <w:unhideWhenUsed/>
    <w:rsid w:val="00D07BFE"/>
    <w:rPr>
      <w:color w:val="808080"/>
      <w:shd w:val="clear" w:color="auto" w:fill="E6E6E6"/>
    </w:rPr>
  </w:style>
  <w:style w:type="paragraph" w:customStyle="1" w:styleId="StyleGuideSubsection">
    <w:name w:val="Style Guide Subsection"/>
    <w:basedOn w:val="StyleGuideSection"/>
    <w:next w:val="Normal"/>
    <w:autoRedefine/>
    <w:qFormat/>
    <w:rsid w:val="00D07BFE"/>
    <w:pPr>
      <w:pBdr>
        <w:top w:val="none" w:sz="0" w:space="0" w:color="auto"/>
      </w:pBdr>
    </w:pPr>
    <w:rPr>
      <w:smallCaps/>
      <w:sz w:val="24"/>
    </w:rPr>
  </w:style>
  <w:style w:type="paragraph" w:customStyle="1" w:styleId="Command">
    <w:name w:val="Command"/>
    <w:basedOn w:val="Normal"/>
    <w:link w:val="CommandChar"/>
    <w:qFormat/>
    <w:rsid w:val="00D07BFE"/>
    <w:pPr>
      <w:spacing w:line="240" w:lineRule="auto"/>
      <w:ind w:left="284"/>
    </w:pPr>
    <w:rPr>
      <w:rFonts w:ascii="Courier New" w:hAnsi="Courier New"/>
      <w:sz w:val="20"/>
    </w:rPr>
  </w:style>
  <w:style w:type="paragraph" w:customStyle="1" w:styleId="CodeHeading">
    <w:name w:val="Code Heading"/>
    <w:basedOn w:val="Normal"/>
    <w:uiPriority w:val="99"/>
    <w:rsid w:val="00D07BFE"/>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D07BFE"/>
    <w:pPr>
      <w:jc w:val="both"/>
    </w:pPr>
    <w:rPr>
      <w:rFonts w:ascii="Courier New" w:hAnsi="Courier New"/>
      <w:noProof/>
      <w:sz w:val="20"/>
    </w:rPr>
  </w:style>
  <w:style w:type="character" w:styleId="PlaceholderText">
    <w:name w:val="Placeholder Text"/>
    <w:basedOn w:val="DefaultParagraphFont"/>
    <w:uiPriority w:val="99"/>
    <w:semiHidden/>
    <w:rsid w:val="00D07BFE"/>
    <w:rPr>
      <w:color w:val="808080"/>
    </w:rPr>
  </w:style>
  <w:style w:type="paragraph" w:styleId="HTMLPreformatted">
    <w:name w:val="HTML Preformatted"/>
    <w:basedOn w:val="Normal"/>
    <w:link w:val="HTMLPreformattedChar"/>
    <w:uiPriority w:val="99"/>
    <w:semiHidden/>
    <w:unhideWhenUsed/>
    <w:rsid w:val="00D0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D07BFE"/>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D07BFE"/>
    <w:rPr>
      <w:b/>
    </w:rPr>
  </w:style>
  <w:style w:type="numbering" w:customStyle="1" w:styleId="KennysListStyles">
    <w:name w:val="KennysListStyles"/>
    <w:uiPriority w:val="99"/>
    <w:rsid w:val="00D07BFE"/>
    <w:pPr>
      <w:numPr>
        <w:numId w:val="1"/>
      </w:numPr>
    </w:pPr>
  </w:style>
  <w:style w:type="paragraph" w:customStyle="1" w:styleId="Question">
    <w:name w:val="Question"/>
    <w:basedOn w:val="Normal"/>
    <w:next w:val="Answer"/>
    <w:qFormat/>
    <w:rsid w:val="00D07BFE"/>
    <w:rPr>
      <w:b/>
    </w:rPr>
  </w:style>
  <w:style w:type="paragraph" w:customStyle="1" w:styleId="Answer">
    <w:name w:val="Answer"/>
    <w:basedOn w:val="Normal"/>
    <w:qFormat/>
    <w:rsid w:val="00D07BFE"/>
    <w:pPr>
      <w:spacing w:line="240" w:lineRule="auto"/>
      <w:ind w:left="720"/>
    </w:pPr>
    <w:rPr>
      <w:i/>
    </w:rPr>
  </w:style>
  <w:style w:type="paragraph" w:customStyle="1" w:styleId="ChapterHeading">
    <w:name w:val="Chapter Heading"/>
    <w:basedOn w:val="Heading1"/>
    <w:qFormat/>
    <w:rsid w:val="00D07BFE"/>
    <w:pPr>
      <w:numPr>
        <w:numId w:val="6"/>
      </w:numPr>
      <w:spacing w:before="200" w:after="100"/>
      <w:ind w:left="357" w:hanging="357"/>
    </w:pPr>
    <w:rPr>
      <w:sz w:val="40"/>
    </w:rPr>
  </w:style>
  <w:style w:type="table" w:styleId="TableGrid">
    <w:name w:val="Table Grid"/>
    <w:basedOn w:val="TableNormal"/>
    <w:uiPriority w:val="59"/>
    <w:rsid w:val="00D07B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D07BFE"/>
    <w:pPr>
      <w:numPr>
        <w:numId w:val="2"/>
      </w:numPr>
    </w:pPr>
  </w:style>
  <w:style w:type="paragraph" w:customStyle="1" w:styleId="QuestionSection">
    <w:name w:val="Question Section"/>
    <w:basedOn w:val="Heading2"/>
    <w:qFormat/>
    <w:rsid w:val="00D07BFE"/>
    <w:rPr>
      <w:b/>
      <w:color w:val="403152" w:themeColor="accent4" w:themeShade="80"/>
    </w:rPr>
  </w:style>
  <w:style w:type="paragraph" w:customStyle="1" w:styleId="TableCaption">
    <w:name w:val="Table Caption"/>
    <w:basedOn w:val="Normal"/>
    <w:qFormat/>
    <w:rsid w:val="00D07BFE"/>
    <w:rPr>
      <w:smallCaps/>
    </w:rPr>
  </w:style>
  <w:style w:type="paragraph" w:customStyle="1" w:styleId="SourceCodeCaption">
    <w:name w:val="Source Code Caption"/>
    <w:basedOn w:val="Normal"/>
    <w:rsid w:val="00D07BFE"/>
    <w:pPr>
      <w:spacing w:after="0" w:line="240" w:lineRule="auto"/>
    </w:pPr>
    <w:rPr>
      <w:rFonts w:ascii="Arial" w:hAnsi="Arial"/>
      <w:noProof/>
    </w:rPr>
  </w:style>
  <w:style w:type="paragraph" w:customStyle="1" w:styleId="CodeListing">
    <w:name w:val="Code Listing"/>
    <w:basedOn w:val="Normal"/>
    <w:qFormat/>
    <w:rsid w:val="00D07BFE"/>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D07BFE"/>
    <w:pPr>
      <w:spacing w:before="120"/>
      <w:ind w:left="720" w:right="720"/>
      <w:jc w:val="center"/>
    </w:pPr>
    <w:rPr>
      <w:i/>
      <w:iCs/>
    </w:rPr>
  </w:style>
  <w:style w:type="character" w:customStyle="1" w:styleId="QuoteChar">
    <w:name w:val="Quote Char"/>
    <w:basedOn w:val="DefaultParagraphFont"/>
    <w:link w:val="Quote"/>
    <w:uiPriority w:val="29"/>
    <w:rsid w:val="00D07BFE"/>
    <w:rPr>
      <w:rFonts w:eastAsiaTheme="minorEastAsia"/>
      <w:i/>
      <w:iCs/>
      <w:color w:val="000000" w:themeColor="text1"/>
      <w:sz w:val="24"/>
      <w:lang w:eastAsia="en-GB"/>
    </w:rPr>
  </w:style>
  <w:style w:type="paragraph" w:styleId="Caption">
    <w:name w:val="caption"/>
    <w:basedOn w:val="Normal"/>
    <w:next w:val="Normal"/>
    <w:uiPriority w:val="35"/>
    <w:unhideWhenUsed/>
    <w:qFormat/>
    <w:rsid w:val="00D07BFE"/>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D07BFE"/>
    <w:rPr>
      <w:b/>
      <w:smallCaps/>
    </w:rPr>
  </w:style>
  <w:style w:type="paragraph" w:customStyle="1" w:styleId="NumberedList">
    <w:name w:val="Numbered List"/>
    <w:basedOn w:val="Normal"/>
    <w:qFormat/>
    <w:rsid w:val="00D07BFE"/>
    <w:pPr>
      <w:numPr>
        <w:numId w:val="3"/>
      </w:numPr>
      <w:contextualSpacing/>
    </w:pPr>
    <w:rPr>
      <w:b/>
      <w:i/>
    </w:rPr>
  </w:style>
  <w:style w:type="paragraph" w:customStyle="1" w:styleId="ListNumberHeader">
    <w:name w:val="List Number Header"/>
    <w:basedOn w:val="Normal"/>
    <w:next w:val="ListNumber"/>
    <w:qFormat/>
    <w:rsid w:val="00D07BFE"/>
    <w:pPr>
      <w:ind w:left="357" w:hanging="357"/>
      <w:contextualSpacing/>
    </w:pPr>
    <w:rPr>
      <w:b/>
      <w:smallCaps/>
    </w:rPr>
  </w:style>
  <w:style w:type="paragraph" w:styleId="ListBullet">
    <w:name w:val="List Bullet"/>
    <w:basedOn w:val="Normal"/>
    <w:uiPriority w:val="99"/>
    <w:unhideWhenUsed/>
    <w:rsid w:val="00D07BFE"/>
    <w:pPr>
      <w:numPr>
        <w:numId w:val="4"/>
      </w:numPr>
      <w:contextualSpacing/>
    </w:pPr>
  </w:style>
  <w:style w:type="paragraph" w:customStyle="1" w:styleId="NumberedBullet">
    <w:name w:val="Numbered Bullet"/>
    <w:basedOn w:val="NumberedList"/>
    <w:rsid w:val="00D07BFE"/>
  </w:style>
  <w:style w:type="paragraph" w:styleId="ListNumber">
    <w:name w:val="List Number"/>
    <w:basedOn w:val="Normal"/>
    <w:uiPriority w:val="99"/>
    <w:unhideWhenUsed/>
    <w:rsid w:val="00D07BFE"/>
    <w:pPr>
      <w:numPr>
        <w:numId w:val="5"/>
      </w:numPr>
      <w:contextualSpacing/>
    </w:pPr>
  </w:style>
  <w:style w:type="table" w:customStyle="1" w:styleId="RowAndColumnStyle">
    <w:name w:val="RowAndColumnStyle"/>
    <w:basedOn w:val="TableNormal"/>
    <w:uiPriority w:val="99"/>
    <w:rsid w:val="00D07BFE"/>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D07BFE"/>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D07BFE"/>
    <w:rPr>
      <w:rFonts w:eastAsiaTheme="minorEastAsia"/>
      <w:lang w:eastAsia="en-GB"/>
    </w:rPr>
    <w:tblPr/>
  </w:style>
  <w:style w:type="paragraph" w:customStyle="1" w:styleId="CommandOutput">
    <w:name w:val="Command Output"/>
    <w:basedOn w:val="Normal"/>
    <w:qFormat/>
    <w:rsid w:val="00D07BFE"/>
    <w:pPr>
      <w:spacing w:after="0" w:line="240" w:lineRule="auto"/>
      <w:ind w:left="284"/>
    </w:pPr>
    <w:rPr>
      <w:rFonts w:ascii="Courier New" w:hAnsi="Courier New"/>
      <w:noProof/>
      <w:sz w:val="20"/>
    </w:rPr>
  </w:style>
  <w:style w:type="character" w:styleId="Emphasis">
    <w:name w:val="Emphasis"/>
    <w:basedOn w:val="DefaultParagraphFont"/>
    <w:uiPriority w:val="20"/>
    <w:qFormat/>
    <w:rsid w:val="00D07BFE"/>
    <w:rPr>
      <w:i/>
      <w:iCs/>
    </w:rPr>
  </w:style>
  <w:style w:type="character" w:styleId="IntenseEmphasis">
    <w:name w:val="Intense Emphasis"/>
    <w:basedOn w:val="DefaultParagraphFont"/>
    <w:uiPriority w:val="21"/>
    <w:qFormat/>
    <w:rsid w:val="00D07BFE"/>
    <w:rPr>
      <w:b w:val="0"/>
      <w:bCs w:val="0"/>
      <w:i/>
      <w:iCs/>
      <w:color w:val="00B0F0" w:themeColor="accent1"/>
    </w:rPr>
  </w:style>
  <w:style w:type="paragraph" w:customStyle="1" w:styleId="Intro">
    <w:name w:val="Intro"/>
    <w:basedOn w:val="Normal"/>
    <w:next w:val="Normal"/>
    <w:qFormat/>
    <w:rsid w:val="00D07BFE"/>
    <w:pPr>
      <w:spacing w:before="240"/>
    </w:pPr>
    <w:rPr>
      <w:sz w:val="28"/>
      <w:lang w:eastAsia="fi-FI"/>
    </w:rPr>
  </w:style>
  <w:style w:type="paragraph" w:customStyle="1" w:styleId="StyleGuideSection">
    <w:name w:val="Style Guide Section"/>
    <w:basedOn w:val="Normal"/>
    <w:next w:val="Normal"/>
    <w:autoRedefine/>
    <w:qFormat/>
    <w:rsid w:val="00D07BFE"/>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D07BFE"/>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D07BFE"/>
    <w:rPr>
      <w:rFonts w:eastAsiaTheme="minorEastAsia"/>
      <w:color w:val="31378B" w:themeColor="text2"/>
      <w:sz w:val="32"/>
      <w:lang w:eastAsia="en-GB"/>
    </w:rPr>
  </w:style>
  <w:style w:type="paragraph" w:styleId="Footer">
    <w:name w:val="footer"/>
    <w:basedOn w:val="Normal"/>
    <w:link w:val="FooterChar"/>
    <w:uiPriority w:val="99"/>
    <w:unhideWhenUsed/>
    <w:rsid w:val="00D07B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BFE"/>
    <w:rPr>
      <w:rFonts w:eastAsiaTheme="minorEastAsia"/>
      <w:color w:val="000000" w:themeColor="text1"/>
      <w:sz w:val="24"/>
      <w:lang w:eastAsia="en-GB"/>
    </w:rPr>
  </w:style>
  <w:style w:type="paragraph" w:customStyle="1" w:styleId="QuestionSubSection">
    <w:name w:val="Question Sub Section"/>
    <w:basedOn w:val="Heading3"/>
    <w:qFormat/>
    <w:rsid w:val="00D07BFE"/>
    <w:rPr>
      <w:smallCaps/>
    </w:rPr>
  </w:style>
  <w:style w:type="paragraph" w:customStyle="1" w:styleId="TableCellNormal">
    <w:name w:val="Table Cell Normal"/>
    <w:basedOn w:val="Normal"/>
    <w:qFormat/>
    <w:rsid w:val="00D07BFE"/>
    <w:pPr>
      <w:spacing w:before="120" w:after="120" w:line="240" w:lineRule="auto"/>
    </w:pPr>
  </w:style>
  <w:style w:type="paragraph" w:customStyle="1" w:styleId="Strong1">
    <w:name w:val="Strong1"/>
    <w:basedOn w:val="Normal"/>
    <w:next w:val="BodyText"/>
    <w:link w:val="strongChar"/>
    <w:qFormat/>
    <w:rsid w:val="00D07BFE"/>
    <w:rPr>
      <w:b/>
      <w:lang w:eastAsia="fi-FI"/>
    </w:rPr>
  </w:style>
  <w:style w:type="paragraph" w:customStyle="1" w:styleId="Emphasis1">
    <w:name w:val="Emphasis1"/>
    <w:basedOn w:val="Normal"/>
    <w:next w:val="BodyText"/>
    <w:link w:val="emphasisChar"/>
    <w:qFormat/>
    <w:rsid w:val="00D07BFE"/>
    <w:rPr>
      <w:i/>
      <w:lang w:eastAsia="fi-FI"/>
    </w:rPr>
  </w:style>
  <w:style w:type="paragraph" w:styleId="BodyText">
    <w:name w:val="Body Text"/>
    <w:aliases w:val="b"/>
    <w:basedOn w:val="Normal"/>
    <w:link w:val="BodyTextChar"/>
    <w:unhideWhenUsed/>
    <w:rsid w:val="00D07BFE"/>
    <w:pPr>
      <w:spacing w:after="120"/>
    </w:pPr>
  </w:style>
  <w:style w:type="character" w:customStyle="1" w:styleId="BodyTextChar">
    <w:name w:val="Body Text Char"/>
    <w:aliases w:val="b Char"/>
    <w:basedOn w:val="DefaultParagraphFont"/>
    <w:link w:val="BodyText"/>
    <w:rsid w:val="00D07BFE"/>
    <w:rPr>
      <w:rFonts w:eastAsiaTheme="minorEastAsia"/>
      <w:color w:val="000000" w:themeColor="text1"/>
      <w:sz w:val="24"/>
      <w:lang w:eastAsia="en-GB"/>
    </w:rPr>
  </w:style>
  <w:style w:type="character" w:customStyle="1" w:styleId="strongChar">
    <w:name w:val="strong Char"/>
    <w:basedOn w:val="DefaultParagraphFont"/>
    <w:link w:val="Strong1"/>
    <w:rsid w:val="00D07BFE"/>
    <w:rPr>
      <w:rFonts w:eastAsiaTheme="minorEastAsia"/>
      <w:b/>
      <w:color w:val="000000" w:themeColor="text1"/>
      <w:sz w:val="24"/>
      <w:lang w:eastAsia="fi-FI"/>
    </w:rPr>
  </w:style>
  <w:style w:type="character" w:customStyle="1" w:styleId="PathChar">
    <w:name w:val="Path Char"/>
    <w:basedOn w:val="BodyTextChar"/>
    <w:link w:val="Path"/>
    <w:rsid w:val="00D07BFE"/>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D07BFE"/>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D07BFE"/>
    <w:rPr>
      <w:i/>
      <w:iCs/>
    </w:rPr>
  </w:style>
  <w:style w:type="character" w:customStyle="1" w:styleId="CommandChar">
    <w:name w:val="Command Char"/>
    <w:basedOn w:val="DefaultParagraphFont"/>
    <w:link w:val="Command"/>
    <w:rsid w:val="00D07BFE"/>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D07BFE"/>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D07BFE"/>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D07BFE"/>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D07BFE"/>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D07BFE"/>
    <w:pPr>
      <w:numPr>
        <w:numId w:val="0"/>
      </w:numPr>
      <w:spacing w:after="0"/>
      <w:ind w:left="357" w:hanging="357"/>
      <w:jc w:val="right"/>
    </w:pPr>
    <w:rPr>
      <w:lang w:eastAsia="fi-FI"/>
    </w:rPr>
  </w:style>
  <w:style w:type="paragraph" w:customStyle="1" w:styleId="SubTitle">
    <w:name w:val="Sub Title"/>
    <w:basedOn w:val="Heading1"/>
    <w:qFormat/>
    <w:rsid w:val="00D07BFE"/>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D07BFE"/>
    <w:pPr>
      <w:spacing w:after="0"/>
      <w:ind w:left="924" w:hanging="357"/>
    </w:pPr>
  </w:style>
  <w:style w:type="paragraph" w:customStyle="1" w:styleId="a">
    <w:name w:val="`"/>
    <w:basedOn w:val="Normal"/>
    <w:qFormat/>
    <w:rsid w:val="00D07BFE"/>
    <w:pPr>
      <w:pBdr>
        <w:bottom w:val="single" w:sz="4" w:space="1" w:color="auto"/>
      </w:pBdr>
    </w:pPr>
  </w:style>
  <w:style w:type="paragraph" w:customStyle="1" w:styleId="ContainsHeader">
    <w:name w:val="Contains Header"/>
    <w:basedOn w:val="ListBulletHeader"/>
    <w:qFormat/>
    <w:rsid w:val="00D07BFE"/>
    <w:pPr>
      <w:pBdr>
        <w:top w:val="single" w:sz="4" w:space="12" w:color="auto"/>
      </w:pBdr>
      <w:spacing w:before="240" w:after="120"/>
    </w:pPr>
  </w:style>
  <w:style w:type="paragraph" w:customStyle="1" w:styleId="ContainsEnd">
    <w:name w:val="Contains End"/>
    <w:basedOn w:val="Normal"/>
    <w:qFormat/>
    <w:rsid w:val="00D07BFE"/>
    <w:pPr>
      <w:pBdr>
        <w:bottom w:val="single" w:sz="4" w:space="1" w:color="auto"/>
      </w:pBdr>
      <w:spacing w:after="0" w:line="240" w:lineRule="auto"/>
    </w:pPr>
  </w:style>
  <w:style w:type="paragraph" w:customStyle="1" w:styleId="QuoteCallOut">
    <w:name w:val="Quote CallOut"/>
    <w:basedOn w:val="Normal"/>
    <w:qFormat/>
    <w:rsid w:val="00D07BFE"/>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D07BFE"/>
    <w:rPr>
      <w:b/>
      <w:smallCaps/>
    </w:rPr>
  </w:style>
  <w:style w:type="table" w:customStyle="1" w:styleId="SimpleDefinition">
    <w:name w:val="SimpleDefinition"/>
    <w:basedOn w:val="TableNormal"/>
    <w:uiPriority w:val="99"/>
    <w:rsid w:val="00D07BFE"/>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D07BFE"/>
    <w:pPr>
      <w:shd w:val="clear" w:color="auto" w:fill="FFFFFF" w:themeFill="background1"/>
      <w:spacing w:before="240"/>
      <w:ind w:left="238" w:right="238"/>
      <w:jc w:val="center"/>
    </w:pPr>
  </w:style>
  <w:style w:type="paragraph" w:customStyle="1" w:styleId="CaptionSubtle">
    <w:name w:val="Caption Subtle"/>
    <w:basedOn w:val="Caption"/>
    <w:next w:val="Normal"/>
    <w:qFormat/>
    <w:rsid w:val="00D07BFE"/>
    <w:rPr>
      <w:i w:val="0"/>
      <w:color w:val="auto"/>
    </w:rPr>
  </w:style>
  <w:style w:type="paragraph" w:customStyle="1" w:styleId="TableHeader">
    <w:name w:val="Table Header"/>
    <w:basedOn w:val="ListBulletHeader"/>
    <w:qFormat/>
    <w:rsid w:val="00D07BFE"/>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D07BFE"/>
    <w:pPr>
      <w:numPr>
        <w:numId w:val="7"/>
      </w:numPr>
    </w:pPr>
    <w:rPr>
      <w:color w:val="0083B3" w:themeColor="accent6" w:themeShade="BF"/>
      <w:sz w:val="28"/>
      <w:lang w:eastAsia="fi-FI"/>
    </w:rPr>
  </w:style>
  <w:style w:type="paragraph" w:customStyle="1" w:styleId="QuestionAnkied">
    <w:name w:val="Question Ankied"/>
    <w:basedOn w:val="Question"/>
    <w:qFormat/>
    <w:rsid w:val="00D07BFE"/>
    <w:rPr>
      <w:color w:val="7F7F7F" w:themeColor="text1" w:themeTint="80"/>
    </w:rPr>
  </w:style>
  <w:style w:type="paragraph" w:customStyle="1" w:styleId="AppendiceSection">
    <w:name w:val="Appendice Section"/>
    <w:basedOn w:val="Normal"/>
    <w:next w:val="Heading1"/>
    <w:qFormat/>
    <w:rsid w:val="00D07BFE"/>
    <w:rPr>
      <w:rFonts w:asciiTheme="majorHAnsi" w:hAnsiTheme="majorHAnsi"/>
      <w:color w:val="31378B" w:themeColor="text2"/>
      <w:sz w:val="32"/>
      <w:lang w:eastAsia="fi-FI"/>
    </w:rPr>
  </w:style>
  <w:style w:type="paragraph" w:customStyle="1" w:styleId="Appendice">
    <w:name w:val="Appendice"/>
    <w:basedOn w:val="Heading2"/>
    <w:qFormat/>
    <w:rsid w:val="00D07BFE"/>
    <w:rPr>
      <w:sz w:val="28"/>
      <w:lang w:eastAsia="fi-FI"/>
    </w:rPr>
  </w:style>
  <w:style w:type="paragraph" w:customStyle="1" w:styleId="QuestionEsoteric">
    <w:name w:val="Question Esoteric"/>
    <w:basedOn w:val="Normal"/>
    <w:qFormat/>
    <w:rsid w:val="00D07BFE"/>
    <w:rPr>
      <w:color w:val="4BACC6" w:themeColor="accent5"/>
    </w:rPr>
  </w:style>
  <w:style w:type="paragraph" w:customStyle="1" w:styleId="ToDoSection">
    <w:name w:val="ToDo Section"/>
    <w:basedOn w:val="Heading1"/>
    <w:qFormat/>
    <w:rsid w:val="00D07BFE"/>
  </w:style>
  <w:style w:type="paragraph" w:customStyle="1" w:styleId="ToDoQuestionHeader">
    <w:name w:val="ToDo Question Header"/>
    <w:basedOn w:val="Question"/>
    <w:qFormat/>
    <w:rsid w:val="00D07BFE"/>
  </w:style>
  <w:style w:type="paragraph" w:customStyle="1" w:styleId="ToDoDetails">
    <w:name w:val="ToDoDetails"/>
    <w:basedOn w:val="Normal"/>
    <w:qFormat/>
    <w:rsid w:val="00D07BFE"/>
  </w:style>
  <w:style w:type="paragraph" w:customStyle="1" w:styleId="CodeExampleCode">
    <w:name w:val="Code Example Code"/>
    <w:basedOn w:val="Normal"/>
    <w:rsid w:val="00D07BFE"/>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D07BFE"/>
    <w:pPr>
      <w:spacing w:after="160" w:line="240" w:lineRule="auto"/>
    </w:pPr>
    <w:rPr>
      <w:b/>
      <w:color w:val="auto"/>
      <w:lang w:eastAsia="fi-FI"/>
    </w:rPr>
  </w:style>
  <w:style w:type="paragraph" w:customStyle="1" w:styleId="CodeExampleRuntime">
    <w:name w:val="Code Example Runtime"/>
    <w:basedOn w:val="Normal"/>
    <w:qFormat/>
    <w:rsid w:val="00D07BFE"/>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D07BFE"/>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D07BFE"/>
  </w:style>
  <w:style w:type="paragraph" w:customStyle="1" w:styleId="questionsubsection2">
    <w:name w:val="question sub section 2"/>
    <w:basedOn w:val="Heading4"/>
    <w:qFormat/>
    <w:rsid w:val="00D07BFE"/>
  </w:style>
  <w:style w:type="paragraph" w:customStyle="1" w:styleId="ListBulletHeader2">
    <w:name w:val="List Bullet Header 2"/>
    <w:basedOn w:val="Normal"/>
    <w:next w:val="ListBullet"/>
    <w:qFormat/>
    <w:rsid w:val="00D07BFE"/>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D07BFE"/>
    <w:rPr>
      <w:color w:val="31378B" w:themeColor="text2"/>
    </w:rPr>
  </w:style>
  <w:style w:type="character" w:customStyle="1" w:styleId="CodeExampleHeadingChar">
    <w:name w:val="Code Example Heading Char"/>
    <w:basedOn w:val="DefaultParagraphFont"/>
    <w:link w:val="CodeExampleHeading"/>
    <w:rsid w:val="00D07BFE"/>
    <w:rPr>
      <w:rFonts w:eastAsiaTheme="minorEastAsia"/>
      <w:b/>
      <w:smallCaps/>
      <w:color w:val="31378B" w:themeColor="text2"/>
      <w:sz w:val="28"/>
      <w:lang w:eastAsia="fi-FI"/>
    </w:rPr>
  </w:style>
  <w:style w:type="character" w:customStyle="1" w:styleId="DefChar">
    <w:name w:val="Def Char"/>
    <w:basedOn w:val="CodeExampleHeadingChar"/>
    <w:link w:val="Def"/>
    <w:rsid w:val="00D07BFE"/>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D07BFE"/>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681F15"/>
    <w:rsid w:val="00871BCD"/>
    <w:rsid w:val="00DD2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B707-FDA4-4A11-912C-69CD32300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25715</TotalTime>
  <Pages>89</Pages>
  <Words>11275</Words>
  <Characters>64268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75393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1705</cp:revision>
  <cp:lastPrinted>2019-09-02T06:33:00Z</cp:lastPrinted>
  <dcterms:created xsi:type="dcterms:W3CDTF">2018-11-09T12:34:00Z</dcterms:created>
  <dcterms:modified xsi:type="dcterms:W3CDTF">2019-09-02T06:33:00Z</dcterms:modified>
</cp:coreProperties>
</file>